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804D7" w14:textId="77777777" w:rsidR="00E27723" w:rsidRPr="0090223C" w:rsidRDefault="00E27723">
      <w:pPr>
        <w:rPr>
          <w:rFonts w:ascii="Arial" w:hAnsi="Arial" w:cs="Arial"/>
          <w:b/>
          <w:sz w:val="22"/>
          <w:szCs w:val="22"/>
        </w:rPr>
      </w:pPr>
    </w:p>
    <w:p w14:paraId="1F8E8B44" w14:textId="77777777" w:rsidR="005F1CBC" w:rsidRPr="00906D0A" w:rsidRDefault="00AB06CF" w:rsidP="00DB147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906D0A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14B4C01F" w14:textId="3FC8D0D6" w:rsidR="00BC5095" w:rsidRPr="00906D0A" w:rsidRDefault="00280B45" w:rsidP="004646D8">
      <w:pPr>
        <w:ind w:left="540"/>
        <w:rPr>
          <w:rFonts w:ascii="Arial" w:hAnsi="Arial" w:cs="Arial"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>Complete this form if</w:t>
      </w:r>
      <w:r w:rsidR="004646D8">
        <w:rPr>
          <w:rFonts w:ascii="Arial" w:hAnsi="Arial" w:cs="Arial"/>
          <w:color w:val="FF0000"/>
          <w:sz w:val="22"/>
          <w:szCs w:val="22"/>
        </w:rPr>
        <w:t xml:space="preserve"> a</w:t>
      </w:r>
      <w:r w:rsidRPr="00906D0A">
        <w:rPr>
          <w:rFonts w:ascii="Arial" w:hAnsi="Arial" w:cs="Arial"/>
          <w:color w:val="FF0000"/>
          <w:sz w:val="22"/>
          <w:szCs w:val="22"/>
        </w:rPr>
        <w:t>ny changes to the planned analyses have occurred after unblinding</w:t>
      </w:r>
      <w:r w:rsidR="00826716" w:rsidRPr="00906D0A">
        <w:rPr>
          <w:rFonts w:ascii="Arial" w:hAnsi="Arial" w:cs="Arial"/>
          <w:color w:val="FF0000"/>
          <w:sz w:val="22"/>
          <w:szCs w:val="22"/>
        </w:rPr>
        <w:t>, or after database lock for open-label studies</w:t>
      </w:r>
      <w:r w:rsidR="008E2D92">
        <w:rPr>
          <w:rFonts w:ascii="Arial" w:hAnsi="Arial" w:cs="Arial"/>
          <w:color w:val="FF0000"/>
          <w:sz w:val="22"/>
          <w:szCs w:val="22"/>
        </w:rPr>
        <w:t>.</w:t>
      </w:r>
    </w:p>
    <w:p w14:paraId="796FC277" w14:textId="77777777" w:rsidR="001A2E28" w:rsidRPr="00906D0A" w:rsidRDefault="001A2E28">
      <w:pPr>
        <w:rPr>
          <w:rFonts w:ascii="Arial" w:hAnsi="Arial" w:cs="Arial"/>
          <w:color w:val="FF0000"/>
          <w:sz w:val="22"/>
          <w:szCs w:val="22"/>
        </w:rPr>
      </w:pPr>
    </w:p>
    <w:p w14:paraId="4F843C8D" w14:textId="43EFC969" w:rsidR="004137DF" w:rsidRPr="00906D0A" w:rsidRDefault="004137DF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 xml:space="preserve">This form should be </w:t>
      </w:r>
      <w:r w:rsidR="00C060F4">
        <w:rPr>
          <w:rFonts w:ascii="Arial" w:hAnsi="Arial" w:cs="Arial"/>
          <w:color w:val="FF0000"/>
          <w:sz w:val="22"/>
          <w:szCs w:val="22"/>
        </w:rPr>
        <w:t xml:space="preserve">completed by the </w:t>
      </w:r>
      <w:r w:rsidR="00C060F4" w:rsidRPr="00536E10">
        <w:rPr>
          <w:rFonts w:ascii="Arial" w:hAnsi="Arial" w:cs="Arial"/>
          <w:color w:val="FF0000"/>
          <w:sz w:val="22"/>
          <w:szCs w:val="22"/>
        </w:rPr>
        <w:t>Statistical Team Lead (STL)</w:t>
      </w:r>
      <w:r w:rsidR="00C060F4">
        <w:rPr>
          <w:rFonts w:ascii="Arial" w:hAnsi="Arial" w:cs="Arial"/>
          <w:color w:val="FF0000"/>
          <w:sz w:val="22"/>
          <w:szCs w:val="22"/>
        </w:rPr>
        <w:t>/</w:t>
      </w:r>
      <w:r w:rsidR="00D10D4A">
        <w:rPr>
          <w:rFonts w:ascii="Arial" w:hAnsi="Arial" w:cs="Arial"/>
          <w:color w:val="FF0000"/>
          <w:sz w:val="22"/>
          <w:szCs w:val="22"/>
        </w:rPr>
        <w:t>Statistical Analysis Plan (</w:t>
      </w:r>
      <w:r w:rsidR="00C060F4">
        <w:rPr>
          <w:rFonts w:ascii="Arial" w:hAnsi="Arial" w:cs="Arial"/>
          <w:color w:val="FF0000"/>
          <w:sz w:val="22"/>
          <w:szCs w:val="22"/>
        </w:rPr>
        <w:t>SAP</w:t>
      </w:r>
      <w:r w:rsidR="00D10D4A">
        <w:rPr>
          <w:rFonts w:ascii="Arial" w:hAnsi="Arial" w:cs="Arial"/>
          <w:color w:val="FF0000"/>
          <w:sz w:val="22"/>
          <w:szCs w:val="22"/>
        </w:rPr>
        <w:t>)</w:t>
      </w:r>
      <w:r w:rsidR="00C060F4">
        <w:rPr>
          <w:rFonts w:ascii="Arial" w:hAnsi="Arial" w:cs="Arial"/>
          <w:color w:val="FF0000"/>
          <w:sz w:val="22"/>
          <w:szCs w:val="22"/>
        </w:rPr>
        <w:t xml:space="preserve"> author, </w:t>
      </w:r>
      <w:proofErr w:type="gramStart"/>
      <w:r w:rsidR="00C060F4">
        <w:rPr>
          <w:rFonts w:ascii="Arial" w:hAnsi="Arial" w:cs="Arial"/>
          <w:color w:val="FF0000"/>
          <w:sz w:val="22"/>
          <w:szCs w:val="22"/>
        </w:rPr>
        <w:t>reviewed</w:t>
      </w:r>
      <w:proofErr w:type="gramEnd"/>
      <w:r w:rsidR="00565CD8">
        <w:rPr>
          <w:rFonts w:ascii="Arial" w:hAnsi="Arial" w:cs="Arial"/>
          <w:color w:val="FF0000"/>
          <w:sz w:val="22"/>
          <w:szCs w:val="22"/>
        </w:rPr>
        <w:t xml:space="preserve"> and approved</w:t>
      </w:r>
      <w:r w:rsidR="00C060F4">
        <w:rPr>
          <w:rFonts w:ascii="Arial" w:hAnsi="Arial" w:cs="Arial"/>
          <w:color w:val="FF0000"/>
          <w:sz w:val="22"/>
          <w:szCs w:val="22"/>
        </w:rPr>
        <w:t xml:space="preserve"> by the </w:t>
      </w:r>
      <w:r w:rsidR="00C060F4" w:rsidRPr="00C060F4">
        <w:rPr>
          <w:rFonts w:ascii="Arial" w:hAnsi="Arial" w:cs="Arial"/>
          <w:color w:val="FF0000"/>
          <w:sz w:val="22"/>
          <w:szCs w:val="22"/>
        </w:rPr>
        <w:t>Senior Biostatistical Reviewer</w:t>
      </w:r>
      <w:r w:rsidR="00C060F4">
        <w:rPr>
          <w:rFonts w:ascii="Arial" w:hAnsi="Arial" w:cs="Arial"/>
          <w:color w:val="FF0000"/>
          <w:sz w:val="22"/>
          <w:szCs w:val="22"/>
        </w:rPr>
        <w:t xml:space="preserve">, and </w:t>
      </w:r>
      <w:r w:rsidRPr="00906D0A">
        <w:rPr>
          <w:rFonts w:ascii="Arial" w:hAnsi="Arial" w:cs="Arial"/>
          <w:color w:val="FF0000"/>
          <w:sz w:val="22"/>
          <w:szCs w:val="22"/>
        </w:rPr>
        <w:t>provided to the customer whenever it is created. A customer signature is not required in all cases, but should be considered mandatory in the following scenarios:</w:t>
      </w:r>
    </w:p>
    <w:p w14:paraId="1F13C7AA" w14:textId="1A50E399" w:rsidR="004137DF" w:rsidRPr="00906D0A" w:rsidRDefault="004137DF" w:rsidP="000C3ADB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>The change directly relates to a specific study endpoint specified in the SAP or protocol</w:t>
      </w:r>
      <w:r w:rsidR="008E2D92">
        <w:rPr>
          <w:rFonts w:ascii="Arial" w:hAnsi="Arial" w:cs="Arial"/>
          <w:color w:val="FF0000"/>
          <w:sz w:val="22"/>
          <w:szCs w:val="22"/>
        </w:rPr>
        <w:t>.</w:t>
      </w:r>
    </w:p>
    <w:p w14:paraId="1D75F790" w14:textId="6D6F6DBA" w:rsidR="00726A15" w:rsidRPr="00906D0A" w:rsidRDefault="00886D7D" w:rsidP="000C3ADB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Implies </w:t>
      </w:r>
      <w:r w:rsidR="00726A15" w:rsidRPr="00906D0A">
        <w:rPr>
          <w:rFonts w:ascii="Arial" w:hAnsi="Arial" w:cs="Arial"/>
          <w:color w:val="FF0000"/>
          <w:sz w:val="22"/>
          <w:szCs w:val="22"/>
        </w:rPr>
        <w:t>modification of the analysis sets after customer approval of the final analysis set assignments</w:t>
      </w:r>
      <w:r w:rsidR="007B1C0A">
        <w:rPr>
          <w:rFonts w:ascii="Arial" w:hAnsi="Arial" w:cs="Arial"/>
          <w:color w:val="FF0000"/>
          <w:sz w:val="22"/>
          <w:szCs w:val="22"/>
        </w:rPr>
        <w:t xml:space="preserve"> (if this has not been documented in an equivalent document)</w:t>
      </w:r>
      <w:r w:rsidR="00726A15" w:rsidRPr="00906D0A">
        <w:rPr>
          <w:rFonts w:ascii="Arial" w:hAnsi="Arial" w:cs="Arial"/>
          <w:color w:val="FF0000"/>
          <w:sz w:val="22"/>
          <w:szCs w:val="22"/>
        </w:rPr>
        <w:t>.</w:t>
      </w:r>
    </w:p>
    <w:p w14:paraId="51A72089" w14:textId="68611760" w:rsidR="004137DF" w:rsidRPr="00906D0A" w:rsidRDefault="004137DF" w:rsidP="000C3ADB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 xml:space="preserve">The change will incur additional cost for the </w:t>
      </w:r>
      <w:r w:rsidR="008E2D92">
        <w:rPr>
          <w:rFonts w:ascii="Arial" w:hAnsi="Arial" w:cs="Arial"/>
          <w:color w:val="FF0000"/>
          <w:sz w:val="22"/>
          <w:szCs w:val="22"/>
        </w:rPr>
        <w:t>customer</w:t>
      </w:r>
      <w:r w:rsidRPr="00906D0A">
        <w:rPr>
          <w:rFonts w:ascii="Arial" w:hAnsi="Arial" w:cs="Arial"/>
          <w:color w:val="FF0000"/>
          <w:sz w:val="22"/>
          <w:szCs w:val="22"/>
        </w:rPr>
        <w:t>.</w:t>
      </w:r>
    </w:p>
    <w:p w14:paraId="1397FDB7" w14:textId="77777777" w:rsidR="004137DF" w:rsidRPr="00906D0A" w:rsidRDefault="004137DF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48ED1612" w14:textId="77777777" w:rsidR="006C63F4" w:rsidRPr="00906D0A" w:rsidRDefault="006C63F4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 xml:space="preserve">Provide the form to </w:t>
      </w:r>
      <w:r w:rsidR="00DC109E" w:rsidRPr="00906D0A">
        <w:rPr>
          <w:rFonts w:ascii="Arial" w:hAnsi="Arial" w:cs="Arial"/>
          <w:color w:val="FF0000"/>
          <w:sz w:val="22"/>
          <w:szCs w:val="22"/>
        </w:rPr>
        <w:t xml:space="preserve">the </w:t>
      </w:r>
      <w:r w:rsidRPr="00906D0A">
        <w:rPr>
          <w:rFonts w:ascii="Arial" w:hAnsi="Arial" w:cs="Arial"/>
          <w:color w:val="FF0000"/>
          <w:sz w:val="22"/>
          <w:szCs w:val="22"/>
        </w:rPr>
        <w:t>medical writer, if the changes to the planned analyses take place after authorization of the final SAP (or any amendments).</w:t>
      </w:r>
    </w:p>
    <w:p w14:paraId="4A747A0B" w14:textId="77777777" w:rsidR="00D062AF" w:rsidRPr="00906D0A" w:rsidRDefault="00D062AF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717AD91A" w14:textId="4400440C" w:rsidR="008E2D92" w:rsidRDefault="008E2D92" w:rsidP="00906D0A">
      <w:pPr>
        <w:ind w:left="540"/>
        <w:rPr>
          <w:rFonts w:ascii="Arial" w:hAnsi="Arial" w:cs="Arial"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>Delete the form instructions (RED text) before providing the completed document to the customer for approval.</w:t>
      </w:r>
    </w:p>
    <w:p w14:paraId="593F57CD" w14:textId="39188CFC" w:rsidR="003D3816" w:rsidRDefault="003D3816" w:rsidP="00906D0A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7DE566E0" w14:textId="2319C62D" w:rsidR="003D3816" w:rsidRPr="00906D0A" w:rsidRDefault="003D3816" w:rsidP="00906D0A">
      <w:pPr>
        <w:ind w:left="540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Note: For hard coding, please use form </w:t>
      </w:r>
      <w:r w:rsidRPr="003D3816">
        <w:rPr>
          <w:rFonts w:ascii="Arial" w:hAnsi="Arial" w:cs="Arial"/>
          <w:color w:val="FF0000"/>
          <w:sz w:val="22"/>
          <w:szCs w:val="22"/>
        </w:rPr>
        <w:t>CS_FM_BS0243</w:t>
      </w:r>
      <w:r w:rsidR="000F789B">
        <w:rPr>
          <w:rFonts w:ascii="Arial" w:hAnsi="Arial" w:cs="Arial"/>
          <w:color w:val="FF0000"/>
          <w:sz w:val="22"/>
          <w:szCs w:val="22"/>
        </w:rPr>
        <w:t xml:space="preserve">, </w:t>
      </w:r>
      <w:r w:rsidR="000F789B" w:rsidRPr="000F789B">
        <w:rPr>
          <w:rFonts w:ascii="Arial" w:hAnsi="Arial" w:cs="Arial"/>
          <w:color w:val="FF0000"/>
          <w:sz w:val="22"/>
          <w:szCs w:val="22"/>
        </w:rPr>
        <w:t>Hard Coding Approval Form</w:t>
      </w:r>
      <w:r>
        <w:rPr>
          <w:rFonts w:ascii="Arial" w:hAnsi="Arial" w:cs="Arial"/>
          <w:color w:val="FF0000"/>
          <w:sz w:val="22"/>
          <w:szCs w:val="22"/>
        </w:rPr>
        <w:t>.</w:t>
      </w:r>
    </w:p>
    <w:p w14:paraId="10E7A3DF" w14:textId="77777777" w:rsidR="00412588" w:rsidRDefault="00412588" w:rsidP="000C3ADB">
      <w:pPr>
        <w:ind w:left="540"/>
        <w:rPr>
          <w:rFonts w:ascii="Arial" w:hAnsi="Arial" w:cs="Arial"/>
          <w:sz w:val="22"/>
          <w:szCs w:val="22"/>
        </w:rPr>
      </w:pPr>
    </w:p>
    <w:p w14:paraId="21866B5E" w14:textId="77777777" w:rsidR="00D062AF" w:rsidRPr="00274739" w:rsidRDefault="00D062AF" w:rsidP="00274739">
      <w:pPr>
        <w:rPr>
          <w:rFonts w:ascii="Arial" w:hAnsi="Arial" w:cs="Arial"/>
          <w:sz w:val="22"/>
          <w:szCs w:val="22"/>
        </w:rPr>
      </w:pPr>
    </w:p>
    <w:p w14:paraId="3CD1C852" w14:textId="77777777" w:rsidR="005E5FE8" w:rsidRPr="00274739" w:rsidRDefault="005E5FE8" w:rsidP="00274739">
      <w:pPr>
        <w:rPr>
          <w:rFonts w:ascii="Arial" w:hAnsi="Arial" w:cs="Arial"/>
          <w:sz w:val="22"/>
          <w:szCs w:val="22"/>
        </w:rPr>
        <w:sectPr w:rsidR="005E5FE8" w:rsidRPr="00274739" w:rsidSect="00FA6C08"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720" w:left="1440" w:header="720" w:footer="432" w:gutter="0"/>
          <w:pgNumType w:start="1"/>
          <w:cols w:space="720"/>
          <w:titlePg/>
          <w:docGrid w:linePitch="360"/>
        </w:sect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"/>
        <w:gridCol w:w="495"/>
        <w:gridCol w:w="8314"/>
      </w:tblGrid>
      <w:tr w:rsidR="00D9085D" w:rsidRPr="00D9085D" w14:paraId="40FB0C7F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FEBD17" w14:textId="77777777" w:rsidR="00D9085D" w:rsidRPr="00D9085D" w:rsidRDefault="00D9085D" w:rsidP="004C686D">
            <w:pPr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lastRenderedPageBreak/>
              <w:t>The timing of the change(s) was:</w:t>
            </w:r>
          </w:p>
          <w:p w14:paraId="05A90A41" w14:textId="77777777" w:rsidR="00D9085D" w:rsidRPr="00D9085D" w:rsidRDefault="00D9085D" w:rsidP="004C686D">
            <w:pPr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 xml:space="preserve"> </w:t>
            </w:r>
          </w:p>
        </w:tc>
      </w:tr>
      <w:tr w:rsidR="00D9085D" w:rsidRPr="00D9085D" w14:paraId="0115FCE1" w14:textId="77777777" w:rsidTr="00906D0A">
        <w:trPr>
          <w:cantSplit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A1B3668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  <w:bookmarkStart w:id="2" w:name="Check3"/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01031E8F" w14:textId="77777777" w:rsidR="00D9085D" w:rsidRPr="00D9085D" w:rsidRDefault="00DF21D1" w:rsidP="00904D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4D7A">
              <w:rPr>
                <w:sz w:val="20"/>
                <w:szCs w:val="20"/>
              </w:rPr>
              <w:instrText xml:space="preserve"> FORMCHECKBOX </w:instrText>
            </w:r>
            <w:r w:rsidR="006A53C9">
              <w:rPr>
                <w:sz w:val="20"/>
                <w:szCs w:val="20"/>
              </w:rPr>
            </w:r>
            <w:r w:rsidR="006A53C9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</w:tcPr>
          <w:p w14:paraId="6FB80147" w14:textId="77777777" w:rsidR="00D9085D" w:rsidRPr="00D9085D" w:rsidRDefault="00D9085D" w:rsidP="004C686D">
            <w:pPr>
              <w:pStyle w:val="FootnoteText"/>
            </w:pPr>
            <w:r w:rsidRPr="00D9085D">
              <w:t xml:space="preserve">After unblinding (or database lock for an open-label study) but before completion of the </w:t>
            </w:r>
          </w:p>
        </w:tc>
      </w:tr>
      <w:tr w:rsidR="00D9085D" w:rsidRPr="00D9085D" w14:paraId="76237E06" w14:textId="77777777" w:rsidTr="00906D0A">
        <w:trPr>
          <w:cantSplit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392FAF6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8B2842F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</w:tcPr>
          <w:p w14:paraId="7385FC0D" w14:textId="77777777" w:rsidR="00D9085D" w:rsidRPr="00D9085D" w:rsidRDefault="00D9085D" w:rsidP="004C686D">
            <w:pPr>
              <w:pStyle w:val="FootnoteText"/>
            </w:pPr>
            <w:r w:rsidRPr="00D9085D">
              <w:t>final Statistical Report/Clinical Study Report</w:t>
            </w:r>
          </w:p>
        </w:tc>
      </w:tr>
      <w:tr w:rsidR="00D9085D" w:rsidRPr="00D9085D" w14:paraId="0988EB01" w14:textId="77777777" w:rsidTr="00906D0A">
        <w:trPr>
          <w:cantSplit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AA69D65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4F11736" w14:textId="77777777" w:rsidR="00D9085D" w:rsidRPr="00D9085D" w:rsidRDefault="00DF21D1" w:rsidP="004C68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"/>
            <w:r w:rsidR="00826716">
              <w:rPr>
                <w:sz w:val="20"/>
                <w:szCs w:val="20"/>
              </w:rPr>
              <w:instrText xml:space="preserve"> FORMCHECKBOX </w:instrText>
            </w:r>
            <w:r w:rsidR="006A53C9">
              <w:rPr>
                <w:sz w:val="20"/>
                <w:szCs w:val="20"/>
              </w:rPr>
            </w:r>
            <w:r w:rsidR="006A53C9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</w:tcPr>
          <w:p w14:paraId="6014658E" w14:textId="77777777" w:rsidR="00D9085D" w:rsidRPr="00D9085D" w:rsidRDefault="00D9085D" w:rsidP="004C686D">
            <w:pPr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>After completion of the final Statistical Report/Clinical Study Report</w:t>
            </w:r>
          </w:p>
        </w:tc>
      </w:tr>
      <w:tr w:rsidR="00D9085D" w:rsidRPr="00D9085D" w14:paraId="4026E998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AC46D9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</w:tr>
      <w:tr w:rsidR="00D9085D" w:rsidRPr="00D9085D" w14:paraId="2FE5E5B8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DC423D" w14:textId="77777777" w:rsidR="00D9085D" w:rsidRPr="00D9085D" w:rsidRDefault="00D9085D" w:rsidP="004C686D">
            <w:pPr>
              <w:pStyle w:val="Header"/>
              <w:keepNext/>
              <w:keepLines/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>Describe the change(s) required:</w:t>
            </w:r>
          </w:p>
        </w:tc>
      </w:tr>
      <w:tr w:rsidR="00D9085D" w:rsidRPr="00D9085D" w14:paraId="708E80A9" w14:textId="77777777" w:rsidTr="00906D0A">
        <w:trPr>
          <w:cantSplit/>
          <w:trHeight w:val="1362"/>
        </w:trPr>
        <w:tc>
          <w:tcPr>
            <w:tcW w:w="9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A220" w14:textId="77777777" w:rsidR="00D9085D" w:rsidRPr="00D9085D" w:rsidRDefault="00D9085D" w:rsidP="004C686D">
            <w:pPr>
              <w:keepNext/>
              <w:keepLines/>
              <w:rPr>
                <w:sz w:val="20"/>
                <w:szCs w:val="20"/>
              </w:rPr>
            </w:pPr>
          </w:p>
        </w:tc>
      </w:tr>
      <w:tr w:rsidR="00D9085D" w:rsidRPr="00D9085D" w14:paraId="3B011AB5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EAC7D6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</w:tr>
      <w:tr w:rsidR="00D9085D" w:rsidRPr="00D9085D" w14:paraId="72ED8988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6A73E9" w14:textId="77777777" w:rsidR="00D9085D" w:rsidRPr="00D9085D" w:rsidRDefault="00D9085D" w:rsidP="004C686D">
            <w:pPr>
              <w:pStyle w:val="Header"/>
              <w:keepNext/>
              <w:keepLines/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>Describe the process used to decide on the change(s) and who was involved:</w:t>
            </w:r>
          </w:p>
        </w:tc>
      </w:tr>
      <w:tr w:rsidR="00D9085D" w:rsidRPr="00D9085D" w14:paraId="2DAAE357" w14:textId="77777777" w:rsidTr="00906D0A">
        <w:trPr>
          <w:cantSplit/>
          <w:trHeight w:val="1218"/>
        </w:trPr>
        <w:tc>
          <w:tcPr>
            <w:tcW w:w="9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5B3C" w14:textId="77777777" w:rsidR="00D9085D" w:rsidRPr="00D9085D" w:rsidRDefault="00D9085D" w:rsidP="004C686D">
            <w:pPr>
              <w:keepNext/>
              <w:keepLines/>
              <w:rPr>
                <w:sz w:val="20"/>
                <w:szCs w:val="20"/>
              </w:rPr>
            </w:pPr>
          </w:p>
        </w:tc>
      </w:tr>
      <w:tr w:rsidR="00D9085D" w:rsidRPr="00D9085D" w14:paraId="2BCCC6AB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E05295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</w:tr>
      <w:tr w:rsidR="00D9085D" w:rsidRPr="00D9085D" w14:paraId="75E12A89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EE4BDC" w14:textId="77777777" w:rsidR="00D9085D" w:rsidRPr="00D9085D" w:rsidRDefault="00D9085D" w:rsidP="004C686D">
            <w:pPr>
              <w:pStyle w:val="Header"/>
              <w:keepNext/>
              <w:keepLines/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>The group(s) responsible for the change(s) and implications for the study:</w:t>
            </w:r>
          </w:p>
        </w:tc>
      </w:tr>
      <w:tr w:rsidR="00D9085D" w:rsidRPr="00D9085D" w14:paraId="16DEFF2A" w14:textId="77777777" w:rsidTr="00906D0A">
        <w:trPr>
          <w:cantSplit/>
          <w:trHeight w:val="1201"/>
        </w:trPr>
        <w:tc>
          <w:tcPr>
            <w:tcW w:w="9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35C0" w14:textId="77777777" w:rsidR="00D9085D" w:rsidRPr="00D9085D" w:rsidRDefault="00D9085D" w:rsidP="004C686D">
            <w:pPr>
              <w:keepNext/>
              <w:keepLines/>
              <w:rPr>
                <w:sz w:val="20"/>
                <w:szCs w:val="20"/>
              </w:rPr>
            </w:pPr>
          </w:p>
        </w:tc>
      </w:tr>
      <w:tr w:rsidR="00D9085D" w:rsidRPr="00D9085D" w14:paraId="1A8701B2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EF9DD7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</w:tr>
    </w:tbl>
    <w:p w14:paraId="4858D32B" w14:textId="58D0F70F" w:rsidR="00D9085D" w:rsidRPr="00D9085D" w:rsidRDefault="00D9085D" w:rsidP="00D9085D">
      <w:pPr>
        <w:rPr>
          <w:sz w:val="20"/>
          <w:szCs w:val="20"/>
        </w:rPr>
      </w:pPr>
      <w:r w:rsidRPr="00D9085D">
        <w:rPr>
          <w:sz w:val="20"/>
          <w:szCs w:val="20"/>
          <w:u w:val="single"/>
        </w:rPr>
        <w:t>Form completed by</w:t>
      </w:r>
      <w:r w:rsidR="00F672B3">
        <w:rPr>
          <w:sz w:val="20"/>
          <w:szCs w:val="20"/>
          <w:u w:val="single"/>
        </w:rPr>
        <w:t xml:space="preserve"> </w:t>
      </w:r>
      <w:r w:rsidR="00F672B3">
        <w:rPr>
          <w:sz w:val="20"/>
          <w:szCs w:val="20"/>
        </w:rPr>
        <w:t>(S</w:t>
      </w:r>
      <w:r w:rsidR="00F672B3">
        <w:rPr>
          <w:sz w:val="20"/>
          <w:szCs w:val="20"/>
        </w:rPr>
        <w:t xml:space="preserve">tatistical </w:t>
      </w:r>
      <w:r w:rsidR="00F672B3">
        <w:rPr>
          <w:sz w:val="20"/>
          <w:szCs w:val="20"/>
        </w:rPr>
        <w:t>T</w:t>
      </w:r>
      <w:r w:rsidR="00F672B3">
        <w:rPr>
          <w:sz w:val="20"/>
          <w:szCs w:val="20"/>
        </w:rPr>
        <w:t xml:space="preserve">eam </w:t>
      </w:r>
      <w:r w:rsidR="00F672B3">
        <w:rPr>
          <w:sz w:val="20"/>
          <w:szCs w:val="20"/>
        </w:rPr>
        <w:t>L</w:t>
      </w:r>
      <w:r w:rsidR="00F672B3">
        <w:rPr>
          <w:sz w:val="20"/>
          <w:szCs w:val="20"/>
        </w:rPr>
        <w:t>eader</w:t>
      </w:r>
      <w:r w:rsidR="00F672B3">
        <w:rPr>
          <w:sz w:val="20"/>
          <w:szCs w:val="20"/>
        </w:rPr>
        <w:t>/ S</w:t>
      </w:r>
      <w:r w:rsidR="00F672B3">
        <w:rPr>
          <w:sz w:val="20"/>
          <w:szCs w:val="20"/>
        </w:rPr>
        <w:t xml:space="preserve">tatistical </w:t>
      </w:r>
      <w:r w:rsidR="00F672B3">
        <w:rPr>
          <w:sz w:val="20"/>
          <w:szCs w:val="20"/>
        </w:rPr>
        <w:t>A</w:t>
      </w:r>
      <w:r w:rsidR="00F672B3">
        <w:rPr>
          <w:sz w:val="20"/>
          <w:szCs w:val="20"/>
        </w:rPr>
        <w:t xml:space="preserve">nalysis </w:t>
      </w:r>
      <w:r w:rsidR="00F672B3">
        <w:rPr>
          <w:sz w:val="20"/>
          <w:szCs w:val="20"/>
        </w:rPr>
        <w:t>P</w:t>
      </w:r>
      <w:r w:rsidR="00F672B3">
        <w:rPr>
          <w:sz w:val="20"/>
          <w:szCs w:val="20"/>
        </w:rPr>
        <w:t>lan</w:t>
      </w:r>
      <w:r w:rsidR="00F672B3">
        <w:rPr>
          <w:sz w:val="20"/>
          <w:szCs w:val="20"/>
        </w:rPr>
        <w:t xml:space="preserve"> author)</w:t>
      </w:r>
      <w:r w:rsidRPr="00D9085D">
        <w:rPr>
          <w:sz w:val="20"/>
          <w:szCs w:val="20"/>
        </w:rPr>
        <w:t>:</w:t>
      </w:r>
    </w:p>
    <w:p w14:paraId="12A9F9BB" w14:textId="683AE563" w:rsidR="00A93331" w:rsidRDefault="00CC073B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  <w:r>
        <w:rPr>
          <w:sz w:val="20"/>
          <w:szCs w:val="20"/>
        </w:rPr>
        <w:t>Name</w:t>
      </w:r>
      <w:r w:rsidR="007E3449">
        <w:rPr>
          <w:sz w:val="20"/>
          <w:szCs w:val="20"/>
        </w:rPr>
        <w:tab/>
      </w:r>
      <w:r>
        <w:rPr>
          <w:sz w:val="20"/>
          <w:szCs w:val="20"/>
        </w:rPr>
        <w:t>Job Title</w:t>
      </w:r>
      <w:r w:rsidR="007E3449">
        <w:rPr>
          <w:sz w:val="20"/>
          <w:szCs w:val="20"/>
        </w:rPr>
        <w:tab/>
        <w:t>Signature</w:t>
      </w:r>
      <w:r w:rsidR="007E3449">
        <w:rPr>
          <w:sz w:val="20"/>
          <w:szCs w:val="20"/>
        </w:rPr>
        <w:tab/>
        <w:t>Date</w:t>
      </w:r>
      <w:r w:rsidR="008E2D92">
        <w:rPr>
          <w:sz w:val="20"/>
          <w:szCs w:val="20"/>
        </w:rPr>
        <w:t xml:space="preserve"> (</w:t>
      </w:r>
      <w:proofErr w:type="spellStart"/>
      <w:r w:rsidR="008E2D92">
        <w:rPr>
          <w:sz w:val="20"/>
          <w:szCs w:val="20"/>
        </w:rPr>
        <w:t>DDM</w:t>
      </w:r>
      <w:r w:rsidR="00886D7D">
        <w:rPr>
          <w:sz w:val="20"/>
          <w:szCs w:val="20"/>
        </w:rPr>
        <w:t>mm</w:t>
      </w:r>
      <w:r w:rsidR="008E2D92">
        <w:rPr>
          <w:sz w:val="20"/>
          <w:szCs w:val="20"/>
        </w:rPr>
        <w:t>YYYY</w:t>
      </w:r>
      <w:proofErr w:type="spellEnd"/>
      <w:r w:rsidR="008E2D92">
        <w:rPr>
          <w:sz w:val="20"/>
          <w:szCs w:val="20"/>
        </w:rPr>
        <w:t>)</w:t>
      </w:r>
    </w:p>
    <w:p w14:paraId="1DDE3DFF" w14:textId="77777777" w:rsidR="00A93331" w:rsidRDefault="00A93331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71FD28EA" w14:textId="77777777" w:rsidR="00A93331" w:rsidRDefault="00D9085D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  <w:r w:rsidRPr="00D9085D">
        <w:rPr>
          <w:sz w:val="20"/>
          <w:szCs w:val="20"/>
        </w:rPr>
        <w:t>________________</w:t>
      </w:r>
      <w:r w:rsidRPr="00D9085D">
        <w:rPr>
          <w:sz w:val="20"/>
          <w:szCs w:val="20"/>
        </w:rPr>
        <w:tab/>
        <w:t>_________________</w:t>
      </w:r>
      <w:r w:rsidR="007E3449">
        <w:rPr>
          <w:sz w:val="20"/>
          <w:szCs w:val="20"/>
        </w:rPr>
        <w:t xml:space="preserve">    </w:t>
      </w:r>
      <w:r w:rsidR="007E3449">
        <w:rPr>
          <w:sz w:val="20"/>
          <w:szCs w:val="20"/>
        </w:rPr>
        <w:tab/>
      </w:r>
      <w:r w:rsidRPr="00D9085D">
        <w:rPr>
          <w:sz w:val="20"/>
          <w:szCs w:val="20"/>
        </w:rPr>
        <w:t>_________________</w:t>
      </w:r>
      <w:r w:rsidR="007E3449">
        <w:rPr>
          <w:sz w:val="20"/>
          <w:szCs w:val="20"/>
        </w:rPr>
        <w:tab/>
        <w:t>_________</w:t>
      </w:r>
      <w:r w:rsidR="008E2D92">
        <w:rPr>
          <w:sz w:val="20"/>
          <w:szCs w:val="20"/>
        </w:rPr>
        <w:t>__________</w:t>
      </w:r>
    </w:p>
    <w:p w14:paraId="18178B93" w14:textId="77777777" w:rsidR="00A93331" w:rsidRDefault="00A93331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5A5255E6" w14:textId="2E249F22" w:rsidR="00A93331" w:rsidRDefault="007E3449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  <w:r w:rsidRPr="00D9085D">
        <w:rPr>
          <w:sz w:val="20"/>
          <w:szCs w:val="20"/>
          <w:u w:val="single"/>
        </w:rPr>
        <w:t>Form approved by</w:t>
      </w:r>
      <w:r w:rsidR="00F672B3">
        <w:rPr>
          <w:sz w:val="20"/>
          <w:szCs w:val="20"/>
          <w:u w:val="single"/>
        </w:rPr>
        <w:t xml:space="preserve"> (Senior Biostatistical Reviewer)</w:t>
      </w:r>
      <w:r w:rsidRPr="00D9085D">
        <w:rPr>
          <w:sz w:val="20"/>
          <w:szCs w:val="20"/>
        </w:rPr>
        <w:t>:</w:t>
      </w:r>
    </w:p>
    <w:p w14:paraId="23B64E0B" w14:textId="2D00DEEF" w:rsidR="007E3449" w:rsidRDefault="00CC073B" w:rsidP="007E3449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  <w:r>
        <w:rPr>
          <w:sz w:val="20"/>
          <w:szCs w:val="20"/>
        </w:rPr>
        <w:t>Name</w:t>
      </w:r>
      <w:r w:rsidR="007E3449">
        <w:rPr>
          <w:sz w:val="20"/>
          <w:szCs w:val="20"/>
        </w:rPr>
        <w:tab/>
      </w:r>
      <w:r>
        <w:rPr>
          <w:sz w:val="20"/>
          <w:szCs w:val="20"/>
        </w:rPr>
        <w:t>Job Title</w:t>
      </w:r>
      <w:r w:rsidR="007E3449">
        <w:rPr>
          <w:sz w:val="20"/>
          <w:szCs w:val="20"/>
        </w:rPr>
        <w:tab/>
        <w:t>Signature</w:t>
      </w:r>
      <w:r w:rsidR="007E3449">
        <w:rPr>
          <w:sz w:val="20"/>
          <w:szCs w:val="20"/>
        </w:rPr>
        <w:tab/>
        <w:t>Date</w:t>
      </w:r>
      <w:r w:rsidR="008E2D92">
        <w:rPr>
          <w:sz w:val="20"/>
          <w:szCs w:val="20"/>
        </w:rPr>
        <w:t xml:space="preserve"> (</w:t>
      </w:r>
      <w:proofErr w:type="spellStart"/>
      <w:r w:rsidR="008E2D92">
        <w:rPr>
          <w:sz w:val="20"/>
          <w:szCs w:val="20"/>
        </w:rPr>
        <w:t>DDM</w:t>
      </w:r>
      <w:r w:rsidR="00886D7D">
        <w:rPr>
          <w:sz w:val="20"/>
          <w:szCs w:val="20"/>
        </w:rPr>
        <w:t>mm</w:t>
      </w:r>
      <w:r w:rsidR="008E2D92">
        <w:rPr>
          <w:sz w:val="20"/>
          <w:szCs w:val="20"/>
        </w:rPr>
        <w:t>YYYY</w:t>
      </w:r>
      <w:proofErr w:type="spellEnd"/>
      <w:r w:rsidR="008E2D92">
        <w:rPr>
          <w:sz w:val="20"/>
          <w:szCs w:val="20"/>
        </w:rPr>
        <w:t>)</w:t>
      </w:r>
    </w:p>
    <w:p w14:paraId="23DCCEA5" w14:textId="77777777" w:rsidR="007E3449" w:rsidRPr="00D9085D" w:rsidRDefault="007E3449" w:rsidP="007E3449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68F050D4" w14:textId="77777777" w:rsidR="007E3449" w:rsidRDefault="007E3449" w:rsidP="007E3449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  <w:r w:rsidRPr="00D9085D">
        <w:rPr>
          <w:sz w:val="20"/>
          <w:szCs w:val="20"/>
        </w:rPr>
        <w:t>________________</w:t>
      </w:r>
      <w:r w:rsidRPr="00D9085D">
        <w:rPr>
          <w:sz w:val="20"/>
          <w:szCs w:val="20"/>
        </w:rPr>
        <w:tab/>
        <w:t>_________________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D9085D">
        <w:rPr>
          <w:sz w:val="20"/>
          <w:szCs w:val="20"/>
        </w:rPr>
        <w:t>_________________</w:t>
      </w:r>
      <w:r>
        <w:rPr>
          <w:sz w:val="20"/>
          <w:szCs w:val="20"/>
        </w:rPr>
        <w:tab/>
        <w:t>______________</w:t>
      </w:r>
      <w:r w:rsidR="008E2D92">
        <w:rPr>
          <w:sz w:val="20"/>
          <w:szCs w:val="20"/>
        </w:rPr>
        <w:t>_____</w:t>
      </w:r>
    </w:p>
    <w:p w14:paraId="6659BA64" w14:textId="77777777" w:rsidR="00A93331" w:rsidRDefault="00A93331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1B508551" w14:textId="77777777" w:rsidR="00D9085D" w:rsidRPr="00D9085D" w:rsidRDefault="00D9085D" w:rsidP="00D9085D">
      <w:pPr>
        <w:rPr>
          <w:sz w:val="20"/>
          <w:szCs w:val="20"/>
        </w:rPr>
      </w:pPr>
      <w:r w:rsidRPr="00D9085D">
        <w:rPr>
          <w:sz w:val="20"/>
          <w:szCs w:val="20"/>
          <w:u w:val="single"/>
        </w:rPr>
        <w:t xml:space="preserve">Form approved by </w:t>
      </w:r>
      <w:r w:rsidR="0044563B">
        <w:rPr>
          <w:sz w:val="20"/>
          <w:szCs w:val="20"/>
          <w:u w:val="single"/>
        </w:rPr>
        <w:t xml:space="preserve">Customer Representative </w:t>
      </w:r>
      <w:r w:rsidRPr="00D9085D">
        <w:rPr>
          <w:sz w:val="20"/>
          <w:szCs w:val="20"/>
          <w:u w:val="single"/>
        </w:rPr>
        <w:t>(if applicable)</w:t>
      </w:r>
      <w:r w:rsidRPr="00D9085D">
        <w:rPr>
          <w:sz w:val="20"/>
          <w:szCs w:val="20"/>
        </w:rPr>
        <w:t>:</w:t>
      </w:r>
    </w:p>
    <w:p w14:paraId="7B1738FB" w14:textId="7A589860" w:rsidR="00C35CA4" w:rsidRDefault="00CC073B" w:rsidP="00C35CA4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  <w:r>
        <w:rPr>
          <w:sz w:val="20"/>
          <w:szCs w:val="20"/>
        </w:rPr>
        <w:t>Name</w:t>
      </w:r>
      <w:r w:rsidR="00C35CA4">
        <w:rPr>
          <w:sz w:val="20"/>
          <w:szCs w:val="20"/>
        </w:rPr>
        <w:tab/>
      </w:r>
      <w:r>
        <w:rPr>
          <w:sz w:val="20"/>
          <w:szCs w:val="20"/>
        </w:rPr>
        <w:t>Job title</w:t>
      </w:r>
      <w:r w:rsidR="00C35CA4">
        <w:rPr>
          <w:sz w:val="20"/>
          <w:szCs w:val="20"/>
        </w:rPr>
        <w:tab/>
        <w:t>Signature</w:t>
      </w:r>
      <w:r w:rsidR="00C35CA4">
        <w:rPr>
          <w:sz w:val="20"/>
          <w:szCs w:val="20"/>
        </w:rPr>
        <w:tab/>
        <w:t>Date</w:t>
      </w:r>
      <w:r w:rsidR="008E2D92">
        <w:rPr>
          <w:sz w:val="20"/>
          <w:szCs w:val="20"/>
        </w:rPr>
        <w:t xml:space="preserve"> (</w:t>
      </w:r>
      <w:proofErr w:type="spellStart"/>
      <w:r w:rsidR="008E2D92">
        <w:rPr>
          <w:sz w:val="20"/>
          <w:szCs w:val="20"/>
        </w:rPr>
        <w:t>DDM</w:t>
      </w:r>
      <w:r w:rsidR="00886D7D">
        <w:rPr>
          <w:sz w:val="20"/>
          <w:szCs w:val="20"/>
        </w:rPr>
        <w:t>mm</w:t>
      </w:r>
      <w:r w:rsidR="008E2D92">
        <w:rPr>
          <w:sz w:val="20"/>
          <w:szCs w:val="20"/>
        </w:rPr>
        <w:t>YYYY</w:t>
      </w:r>
      <w:proofErr w:type="spellEnd"/>
      <w:r w:rsidR="008E2D92">
        <w:rPr>
          <w:sz w:val="20"/>
          <w:szCs w:val="20"/>
        </w:rPr>
        <w:t>)</w:t>
      </w:r>
    </w:p>
    <w:p w14:paraId="44F1FD1B" w14:textId="77777777" w:rsidR="00C35CA4" w:rsidRPr="00D9085D" w:rsidRDefault="00C35CA4" w:rsidP="00C35CA4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1287BB78" w14:textId="77777777" w:rsidR="00A93331" w:rsidRPr="00CE0275" w:rsidRDefault="00C35CA4" w:rsidP="00CE0275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</w:pPr>
      <w:r w:rsidRPr="00D9085D">
        <w:rPr>
          <w:sz w:val="20"/>
          <w:szCs w:val="20"/>
        </w:rPr>
        <w:t>________________</w:t>
      </w:r>
      <w:r w:rsidRPr="00D9085D">
        <w:rPr>
          <w:sz w:val="20"/>
          <w:szCs w:val="20"/>
        </w:rPr>
        <w:tab/>
        <w:t>_________________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D9085D">
        <w:rPr>
          <w:sz w:val="20"/>
          <w:szCs w:val="20"/>
        </w:rPr>
        <w:t>_________________</w:t>
      </w:r>
      <w:r>
        <w:rPr>
          <w:sz w:val="20"/>
          <w:szCs w:val="20"/>
        </w:rPr>
        <w:tab/>
        <w:t>______________</w:t>
      </w:r>
      <w:r w:rsidR="008E2D92">
        <w:rPr>
          <w:sz w:val="20"/>
          <w:szCs w:val="20"/>
        </w:rPr>
        <w:t>_____</w:t>
      </w:r>
    </w:p>
    <w:sectPr w:rsidR="00A93331" w:rsidRPr="00CE0275" w:rsidSect="00D9085D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245A4" w14:textId="77777777" w:rsidR="006A53C9" w:rsidRDefault="006A53C9">
      <w:r>
        <w:separator/>
      </w:r>
    </w:p>
  </w:endnote>
  <w:endnote w:type="continuationSeparator" w:id="0">
    <w:p w14:paraId="0F536DDA" w14:textId="77777777" w:rsidR="006A53C9" w:rsidRDefault="006A5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C0BA7" w:rsidRPr="00941C3B" w14:paraId="634B7DE7" w14:textId="77777777" w:rsidTr="002E39C9">
      <w:tc>
        <w:tcPr>
          <w:tcW w:w="6588" w:type="dxa"/>
        </w:tcPr>
        <w:p w14:paraId="473BC7F5" w14:textId="77777777" w:rsidR="003C0BA7" w:rsidRPr="00941C3B" w:rsidRDefault="003C0BA7" w:rsidP="002E39C9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BB_FM_FFXXXX</w:t>
          </w:r>
          <w:proofErr w:type="spellEnd"/>
          <w:r>
            <w:rPr>
              <w:rFonts w:ascii="Arial" w:hAnsi="Arial" w:cs="Arial"/>
              <w:sz w:val="18"/>
              <w:szCs w:val="18"/>
            </w:rPr>
            <w:t xml:space="preserve"> – Revision Y</w:t>
          </w:r>
        </w:p>
      </w:tc>
      <w:tc>
        <w:tcPr>
          <w:tcW w:w="2790" w:type="dxa"/>
        </w:tcPr>
        <w:p w14:paraId="5B72EF19" w14:textId="77777777" w:rsidR="003C0BA7" w:rsidRPr="00941C3B" w:rsidRDefault="003C0BA7" w:rsidP="002E39C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BB_TT_FFZZZ</w:t>
          </w:r>
          <w:proofErr w:type="spellEnd"/>
        </w:p>
      </w:tc>
    </w:tr>
    <w:tr w:rsidR="003C0BA7" w:rsidRPr="00941C3B" w14:paraId="4E05E7DF" w14:textId="77777777" w:rsidTr="002E39C9">
      <w:tc>
        <w:tcPr>
          <w:tcW w:w="6588" w:type="dxa"/>
        </w:tcPr>
        <w:p w14:paraId="6229EF5E" w14:textId="77777777" w:rsidR="003C0BA7" w:rsidRPr="00941C3B" w:rsidRDefault="003C0BA7" w:rsidP="002E39C9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7DD0CAED" w14:textId="77777777" w:rsidR="003C0BA7" w:rsidRDefault="003C0BA7" w:rsidP="002E39C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39D46EE" w14:textId="77777777" w:rsidR="003C0BA7" w:rsidRDefault="003C0BA7" w:rsidP="003C0BA7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2009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(</w:t>
    </w:r>
    <w:r>
      <w:rPr>
        <w:rStyle w:val="PageNumber"/>
        <w:rFonts w:ascii="Arial" w:hAnsi="Arial" w:cs="Arial"/>
        <w:color w:val="0000FF"/>
        <w:sz w:val="16"/>
        <w:szCs w:val="16"/>
      </w:rPr>
      <w:t xml:space="preserve">include all years when a new document revision was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made effective)</w:t>
    </w:r>
    <w:r>
      <w:rPr>
        <w:rStyle w:val="PageNumber"/>
        <w:rFonts w:ascii="Arial" w:hAnsi="Arial" w:cs="Arial"/>
        <w:sz w:val="16"/>
        <w:szCs w:val="16"/>
      </w:rPr>
      <w:t xml:space="preserve"> Quintiles Transnational Corp. All rights reserved.</w:t>
    </w:r>
  </w:p>
  <w:p w14:paraId="53B6E809" w14:textId="77777777" w:rsidR="003C0BA7" w:rsidRDefault="003C0BA7" w:rsidP="003C0BA7">
    <w:pPr>
      <w:pStyle w:val="Footer"/>
      <w:rPr>
        <w:rStyle w:val="PageNumber"/>
        <w:rFonts w:ascii="Arial" w:hAnsi="Arial" w:cs="Arial"/>
        <w:sz w:val="16"/>
        <w:szCs w:val="16"/>
      </w:rPr>
    </w:pPr>
    <w:r w:rsidRPr="00FC2102">
      <w:rPr>
        <w:rStyle w:val="PageNumber"/>
        <w:rFonts w:ascii="Arial" w:hAnsi="Arial" w:cs="Arial"/>
        <w:sz w:val="16"/>
        <w:szCs w:val="16"/>
      </w:rPr>
      <w:t>The contents of this document are confidential and proprietary to Quintiles Transnational Corp. Unauthorized use, disclosure or reproduction is strictly prohibited</w:t>
    </w:r>
    <w:r w:rsidRPr="00324B0B">
      <w:rPr>
        <w:rStyle w:val="PageNumber"/>
        <w:rFonts w:ascii="Arial" w:hAnsi="Arial" w:cs="Arial"/>
        <w:sz w:val="16"/>
        <w:szCs w:val="16"/>
      </w:rPr>
      <w:t>.</w:t>
    </w:r>
  </w:p>
  <w:p w14:paraId="2AF0775D" w14:textId="77777777" w:rsidR="00813772" w:rsidRPr="003C0BA7" w:rsidRDefault="003C0BA7" w:rsidP="003C0BA7">
    <w:pPr>
      <w:pStyle w:val="Footer"/>
      <w:rPr>
        <w:rFonts w:ascii="Arial" w:hAnsi="Arial" w:cs="Arial"/>
        <w:color w:val="0000FF"/>
        <w:sz w:val="16"/>
        <w:szCs w:val="16"/>
      </w:rPr>
    </w:pPr>
    <w:r>
      <w:rPr>
        <w:rStyle w:val="PageNumber"/>
        <w:rFonts w:ascii="Arial" w:hAnsi="Arial" w:cs="Arial"/>
        <w:color w:val="0000FF"/>
        <w:sz w:val="16"/>
        <w:szCs w:val="16"/>
      </w:rPr>
      <w:t>QG_TP_SMT0003</w:t>
    </w:r>
    <w:r w:rsidRPr="00E60590">
      <w:rPr>
        <w:rStyle w:val="PageNumber"/>
        <w:rFonts w:ascii="Arial" w:hAnsi="Arial" w:cs="Arial"/>
        <w:color w:val="0000FF"/>
        <w:sz w:val="16"/>
        <w:szCs w:val="16"/>
      </w:rPr>
      <w:t xml:space="preserve"> Revision 1</w:t>
    </w:r>
    <w:r>
      <w:rPr>
        <w:rStyle w:val="PageNumber"/>
        <w:rFonts w:ascii="Arial" w:hAnsi="Arial" w:cs="Arial"/>
        <w:color w:val="0000FF"/>
        <w:sz w:val="16"/>
        <w:szCs w:val="16"/>
      </w:rPr>
      <w:t>(remove this number from finished document.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64C87" w14:textId="7C743650" w:rsidR="00D53147" w:rsidRDefault="00813772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</w:rPr>
      <w:tab/>
    </w:r>
    <w:bookmarkStart w:id="0" w:name="OLE_LINK3"/>
    <w:bookmarkStart w:id="1" w:name="OLE_LINK4"/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7"/>
      <w:gridCol w:w="3741"/>
    </w:tblGrid>
    <w:tr w:rsidR="00D53147" w:rsidRPr="00941C3B" w14:paraId="6398B5D4" w14:textId="77777777" w:rsidTr="00906D0A">
      <w:tc>
        <w:tcPr>
          <w:tcW w:w="5637" w:type="dxa"/>
        </w:tcPr>
        <w:p w14:paraId="48228978" w14:textId="5D71C397" w:rsidR="00D53147" w:rsidRPr="00941C3B" w:rsidRDefault="00D53147" w:rsidP="002C250F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 w:rsidR="00E454D8">
            <w:rPr>
              <w:rFonts w:ascii="Arial" w:hAnsi="Arial" w:cs="Arial"/>
              <w:sz w:val="18"/>
              <w:szCs w:val="18"/>
            </w:rPr>
            <w:t>rm No:  CS_FM_</w:t>
          </w:r>
          <w:r w:rsidR="00E921FF">
            <w:rPr>
              <w:rFonts w:ascii="Arial" w:hAnsi="Arial" w:cs="Arial"/>
              <w:sz w:val="18"/>
              <w:szCs w:val="18"/>
            </w:rPr>
            <w:t xml:space="preserve">BS006 Revision </w:t>
          </w:r>
          <w:r w:rsidR="00B44BC0">
            <w:rPr>
              <w:rFonts w:ascii="Arial" w:hAnsi="Arial" w:cs="Arial"/>
              <w:sz w:val="18"/>
              <w:szCs w:val="18"/>
            </w:rPr>
            <w:t>9</w:t>
          </w:r>
        </w:p>
      </w:tc>
      <w:tc>
        <w:tcPr>
          <w:tcW w:w="3741" w:type="dxa"/>
        </w:tcPr>
        <w:p w14:paraId="7000A3CC" w14:textId="77777777" w:rsidR="00D53147" w:rsidRPr="00941C3B" w:rsidRDefault="00E454D8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</w:t>
          </w:r>
          <w:r w:rsidR="00D53147">
            <w:rPr>
              <w:rFonts w:ascii="Arial" w:hAnsi="Arial" w:cs="Arial"/>
              <w:sz w:val="18"/>
              <w:szCs w:val="18"/>
            </w:rPr>
            <w:t>BS005</w:t>
          </w:r>
          <w:r w:rsidR="001C0305">
            <w:rPr>
              <w:rFonts w:ascii="Arial" w:hAnsi="Arial" w:cs="Arial"/>
              <w:sz w:val="18"/>
              <w:szCs w:val="18"/>
            </w:rPr>
            <w:t>,</w:t>
          </w:r>
          <w:r w:rsidR="008E2D92">
            <w:rPr>
              <w:rFonts w:ascii="Arial" w:hAnsi="Arial" w:cs="Arial"/>
              <w:sz w:val="18"/>
              <w:szCs w:val="18"/>
            </w:rPr>
            <w:t xml:space="preserve"> </w:t>
          </w:r>
          <w:r w:rsidR="000778DE">
            <w:rPr>
              <w:rFonts w:ascii="Arial" w:hAnsi="Arial" w:cs="Arial"/>
              <w:sz w:val="18"/>
              <w:szCs w:val="18"/>
            </w:rPr>
            <w:t>CS_WI_BS013</w:t>
          </w:r>
        </w:p>
      </w:tc>
    </w:tr>
    <w:tr w:rsidR="00D53147" w:rsidRPr="00941C3B" w14:paraId="67249F7B" w14:textId="77777777" w:rsidTr="00906D0A">
      <w:tc>
        <w:tcPr>
          <w:tcW w:w="5637" w:type="dxa"/>
        </w:tcPr>
        <w:p w14:paraId="7484756E" w14:textId="6411EF9C" w:rsidR="00D53147" w:rsidRPr="00941C3B" w:rsidRDefault="00E921FF" w:rsidP="000778DE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8E2D92">
            <w:rPr>
              <w:rFonts w:ascii="Arial" w:hAnsi="Arial" w:cs="Arial"/>
              <w:sz w:val="18"/>
              <w:szCs w:val="18"/>
            </w:rPr>
            <w:t xml:space="preserve"> </w:t>
          </w:r>
          <w:r w:rsidR="005B31FD">
            <w:rPr>
              <w:rFonts w:ascii="Arial" w:hAnsi="Arial" w:cs="Arial"/>
              <w:sz w:val="18"/>
              <w:szCs w:val="18"/>
            </w:rPr>
            <w:t>0</w:t>
          </w:r>
          <w:r w:rsidR="008E2D92">
            <w:rPr>
              <w:rFonts w:ascii="Arial" w:hAnsi="Arial" w:cs="Arial"/>
              <w:sz w:val="18"/>
              <w:szCs w:val="18"/>
            </w:rPr>
            <w:t>1</w:t>
          </w:r>
          <w:r w:rsidR="000F789B">
            <w:rPr>
              <w:rFonts w:ascii="Arial" w:hAnsi="Arial" w:cs="Arial"/>
              <w:sz w:val="18"/>
              <w:szCs w:val="18"/>
            </w:rPr>
            <w:t>Jun</w:t>
          </w:r>
          <w:r w:rsidR="008E2D92">
            <w:rPr>
              <w:rFonts w:ascii="Arial" w:hAnsi="Arial" w:cs="Arial"/>
              <w:sz w:val="18"/>
              <w:szCs w:val="18"/>
            </w:rPr>
            <w:t>202</w:t>
          </w:r>
          <w:r w:rsidR="00B44BC0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3741" w:type="dxa"/>
        </w:tcPr>
        <w:p w14:paraId="189A00FD" w14:textId="77777777" w:rsidR="00D53147" w:rsidRDefault="00D53147" w:rsidP="002C250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3072D05" w14:textId="476F99B2" w:rsidR="00813772" w:rsidRDefault="00626646" w:rsidP="00057E37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</w:t>
    </w:r>
    <w:r w:rsidR="008238BC">
      <w:rPr>
        <w:rStyle w:val="PageNumber"/>
        <w:rFonts w:ascii="Arial" w:hAnsi="Arial" w:cs="Arial"/>
        <w:sz w:val="16"/>
        <w:szCs w:val="16"/>
      </w:rPr>
      <w:t xml:space="preserve">2003, 2006, 2008, </w:t>
    </w:r>
    <w:r w:rsidR="00D9085D">
      <w:rPr>
        <w:rStyle w:val="PageNumber"/>
        <w:rFonts w:ascii="Arial" w:hAnsi="Arial" w:cs="Arial"/>
        <w:sz w:val="16"/>
        <w:szCs w:val="16"/>
      </w:rPr>
      <w:t>2010</w:t>
    </w:r>
    <w:r w:rsidR="00E921FF">
      <w:rPr>
        <w:rStyle w:val="PageNumber"/>
        <w:rFonts w:ascii="Arial" w:hAnsi="Arial" w:cs="Arial"/>
        <w:sz w:val="16"/>
        <w:szCs w:val="16"/>
      </w:rPr>
      <w:t>, 2012</w:t>
    </w:r>
    <w:r w:rsidR="000778DE">
      <w:rPr>
        <w:rStyle w:val="PageNumber"/>
        <w:rFonts w:ascii="Arial" w:hAnsi="Arial" w:cs="Arial"/>
        <w:sz w:val="16"/>
        <w:szCs w:val="16"/>
      </w:rPr>
      <w:t>, 2016</w:t>
    </w:r>
    <w:r w:rsidR="003729F0">
      <w:rPr>
        <w:rStyle w:val="PageNumber"/>
        <w:rFonts w:ascii="Arial" w:hAnsi="Arial" w:cs="Arial"/>
        <w:sz w:val="16"/>
        <w:szCs w:val="16"/>
      </w:rPr>
      <w:t>, 2017</w:t>
    </w:r>
    <w:r w:rsidR="0024004D">
      <w:rPr>
        <w:rStyle w:val="PageNumber"/>
        <w:rFonts w:ascii="Arial" w:hAnsi="Arial" w:cs="Arial"/>
        <w:sz w:val="16"/>
        <w:szCs w:val="16"/>
      </w:rPr>
      <w:t>, 2020</w:t>
    </w:r>
    <w:r w:rsidR="00B44BC0">
      <w:rPr>
        <w:rStyle w:val="PageNumber"/>
        <w:rFonts w:ascii="Arial" w:hAnsi="Arial" w:cs="Arial"/>
        <w:sz w:val="16"/>
        <w:szCs w:val="16"/>
      </w:rPr>
      <w:t>, 2022</w:t>
    </w:r>
    <w:r w:rsidR="00813772">
      <w:rPr>
        <w:rStyle w:val="PageNumber"/>
        <w:rFonts w:ascii="Arial" w:hAnsi="Arial" w:cs="Arial"/>
        <w:sz w:val="16"/>
        <w:szCs w:val="16"/>
      </w:rPr>
      <w:t xml:space="preserve"> </w:t>
    </w:r>
    <w:bookmarkEnd w:id="0"/>
    <w:bookmarkEnd w:id="1"/>
    <w:r w:rsidR="00057E37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7"/>
      <w:gridCol w:w="3741"/>
    </w:tblGrid>
    <w:tr w:rsidR="00057E37" w:rsidRPr="00941C3B" w14:paraId="4BDFE089" w14:textId="77777777" w:rsidTr="00906D0A">
      <w:tc>
        <w:tcPr>
          <w:tcW w:w="5637" w:type="dxa"/>
        </w:tcPr>
        <w:p w14:paraId="4707401A" w14:textId="7A92C14E" w:rsidR="00057E37" w:rsidRPr="00941C3B" w:rsidRDefault="00057E37" w:rsidP="00057E3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CS_FM_BS006 Revision </w:t>
          </w:r>
          <w:r w:rsidR="008A2C2C">
            <w:rPr>
              <w:rFonts w:ascii="Arial" w:hAnsi="Arial" w:cs="Arial"/>
              <w:sz w:val="18"/>
              <w:szCs w:val="18"/>
            </w:rPr>
            <w:t>9</w:t>
          </w:r>
        </w:p>
      </w:tc>
      <w:tc>
        <w:tcPr>
          <w:tcW w:w="3741" w:type="dxa"/>
        </w:tcPr>
        <w:p w14:paraId="7C3301FA" w14:textId="77777777" w:rsidR="00057E37" w:rsidRPr="00941C3B" w:rsidRDefault="00057E37" w:rsidP="00057E3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CS_WI_BS005,</w:t>
          </w:r>
          <w:r w:rsidR="00C63E33">
            <w:rPr>
              <w:rFonts w:ascii="Arial" w:hAnsi="Arial" w:cs="Arial"/>
              <w:sz w:val="18"/>
              <w:szCs w:val="18"/>
            </w:rPr>
            <w:t xml:space="preserve"> </w:t>
          </w:r>
          <w:r>
            <w:rPr>
              <w:rFonts w:ascii="Arial" w:hAnsi="Arial" w:cs="Arial"/>
              <w:sz w:val="18"/>
              <w:szCs w:val="18"/>
            </w:rPr>
            <w:t>CS_WI_BS013</w:t>
          </w:r>
        </w:p>
      </w:tc>
    </w:tr>
    <w:tr w:rsidR="00057E37" w:rsidRPr="00941C3B" w14:paraId="3B78355C" w14:textId="77777777" w:rsidTr="00906D0A">
      <w:tc>
        <w:tcPr>
          <w:tcW w:w="5637" w:type="dxa"/>
        </w:tcPr>
        <w:p w14:paraId="66B5C667" w14:textId="4322F07F" w:rsidR="00057E37" w:rsidRPr="00941C3B" w:rsidRDefault="00057E37" w:rsidP="00057E37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5B31FD">
            <w:rPr>
              <w:rFonts w:ascii="Arial" w:hAnsi="Arial" w:cs="Arial"/>
              <w:sz w:val="18"/>
              <w:szCs w:val="18"/>
            </w:rPr>
            <w:t>0</w:t>
          </w:r>
          <w:r w:rsidR="00C63E33">
            <w:rPr>
              <w:rFonts w:ascii="Arial" w:hAnsi="Arial" w:cs="Arial"/>
              <w:sz w:val="18"/>
              <w:szCs w:val="18"/>
            </w:rPr>
            <w:t>1</w:t>
          </w:r>
          <w:r w:rsidR="005B31FD">
            <w:rPr>
              <w:rFonts w:ascii="Arial" w:hAnsi="Arial" w:cs="Arial"/>
              <w:sz w:val="18"/>
              <w:szCs w:val="18"/>
            </w:rPr>
            <w:t>Jun</w:t>
          </w:r>
          <w:r w:rsidR="00C63E33">
            <w:rPr>
              <w:rFonts w:ascii="Arial" w:hAnsi="Arial" w:cs="Arial"/>
              <w:sz w:val="18"/>
              <w:szCs w:val="18"/>
            </w:rPr>
            <w:t>202</w:t>
          </w:r>
          <w:r w:rsidR="00886D7D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3741" w:type="dxa"/>
        </w:tcPr>
        <w:p w14:paraId="66894711" w14:textId="77777777" w:rsidR="00057E37" w:rsidRDefault="00057E37" w:rsidP="00057E3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DA3F0A1" w14:textId="2C310190" w:rsidR="00057E37" w:rsidRDefault="00057E37" w:rsidP="00057E37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2003, 2006, 2008, 2010, 2012, 2016, 2017</w:t>
    </w:r>
    <w:r w:rsidR="0024004D">
      <w:rPr>
        <w:rStyle w:val="PageNumber"/>
        <w:rFonts w:ascii="Arial" w:hAnsi="Arial" w:cs="Arial"/>
        <w:sz w:val="16"/>
        <w:szCs w:val="16"/>
      </w:rPr>
      <w:t>, 2020</w:t>
    </w:r>
    <w:r w:rsidR="00886D7D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6552FAAC" w14:textId="77777777" w:rsidR="00D9085D" w:rsidRPr="00057E37" w:rsidRDefault="00D9085D" w:rsidP="00057E3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3772" w:rsidRPr="00941C3B" w14:paraId="302F26FD" w14:textId="77777777" w:rsidTr="00135627">
      <w:tc>
        <w:tcPr>
          <w:tcW w:w="6588" w:type="dxa"/>
        </w:tcPr>
        <w:p w14:paraId="763B26B1" w14:textId="77777777" w:rsidR="00813772" w:rsidRPr="00941C3B" w:rsidRDefault="00813772" w:rsidP="00705C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proofErr w:type="spellStart"/>
          <w:r w:rsidR="00705CBD">
            <w:rPr>
              <w:rFonts w:ascii="Arial" w:hAnsi="Arial" w:cs="Arial"/>
              <w:sz w:val="18"/>
              <w:szCs w:val="18"/>
            </w:rPr>
            <w:t>BB_FM_</w:t>
          </w:r>
          <w:r>
            <w:rPr>
              <w:rFonts w:ascii="Arial" w:hAnsi="Arial" w:cs="Arial"/>
              <w:sz w:val="18"/>
              <w:szCs w:val="18"/>
            </w:rPr>
            <w:t>FF</w:t>
          </w:r>
          <w:r w:rsidR="00705CBD">
            <w:rPr>
              <w:rFonts w:ascii="Arial" w:hAnsi="Arial" w:cs="Arial"/>
              <w:sz w:val="18"/>
              <w:szCs w:val="18"/>
            </w:rPr>
            <w:t>X</w:t>
          </w:r>
          <w:r>
            <w:rPr>
              <w:rFonts w:ascii="Arial" w:hAnsi="Arial" w:cs="Arial"/>
              <w:sz w:val="18"/>
              <w:szCs w:val="18"/>
            </w:rPr>
            <w:t>XXX</w:t>
          </w:r>
          <w:proofErr w:type="spellEnd"/>
          <w:r>
            <w:rPr>
              <w:rFonts w:ascii="Arial" w:hAnsi="Arial" w:cs="Arial"/>
              <w:sz w:val="18"/>
              <w:szCs w:val="18"/>
            </w:rPr>
            <w:t xml:space="preserve"> – Revision Y</w:t>
          </w:r>
        </w:p>
      </w:tc>
      <w:tc>
        <w:tcPr>
          <w:tcW w:w="2790" w:type="dxa"/>
        </w:tcPr>
        <w:p w14:paraId="5648569A" w14:textId="77777777" w:rsidR="00813772" w:rsidRPr="00941C3B" w:rsidRDefault="00B167F1" w:rsidP="00860A5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proofErr w:type="spellStart"/>
          <w:r w:rsidR="00860A59">
            <w:rPr>
              <w:rFonts w:ascii="Arial" w:hAnsi="Arial" w:cs="Arial"/>
              <w:sz w:val="18"/>
              <w:szCs w:val="18"/>
            </w:rPr>
            <w:t>BB</w:t>
          </w:r>
          <w:r>
            <w:rPr>
              <w:rFonts w:ascii="Arial" w:hAnsi="Arial" w:cs="Arial"/>
              <w:sz w:val="18"/>
              <w:szCs w:val="18"/>
            </w:rPr>
            <w:t>_TT_</w:t>
          </w:r>
          <w:r w:rsidR="00813772">
            <w:rPr>
              <w:rFonts w:ascii="Arial" w:hAnsi="Arial" w:cs="Arial"/>
              <w:sz w:val="18"/>
              <w:szCs w:val="18"/>
            </w:rPr>
            <w:t>FFZZZ</w:t>
          </w:r>
          <w:proofErr w:type="spellEnd"/>
        </w:p>
      </w:tc>
    </w:tr>
    <w:tr w:rsidR="00813772" w:rsidRPr="00941C3B" w14:paraId="50E5118C" w14:textId="77777777" w:rsidTr="00135627">
      <w:tc>
        <w:tcPr>
          <w:tcW w:w="6588" w:type="dxa"/>
        </w:tcPr>
        <w:p w14:paraId="1BF797F9" w14:textId="77777777" w:rsidR="00813772" w:rsidRPr="00941C3B" w:rsidRDefault="00813772" w:rsidP="00135627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048DD9B1" w14:textId="77777777" w:rsidR="00813772" w:rsidRDefault="00813772" w:rsidP="0013562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EDF152D" w14:textId="77777777" w:rsidR="00813772" w:rsidRDefault="00813772" w:rsidP="00135627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2009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(</w:t>
    </w:r>
    <w:r>
      <w:rPr>
        <w:rStyle w:val="PageNumber"/>
        <w:rFonts w:ascii="Arial" w:hAnsi="Arial" w:cs="Arial"/>
        <w:color w:val="0000FF"/>
        <w:sz w:val="16"/>
        <w:szCs w:val="16"/>
      </w:rPr>
      <w:t xml:space="preserve">include all years when a new document revision was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made effective)</w:t>
    </w:r>
    <w:r>
      <w:rPr>
        <w:rStyle w:val="PageNumber"/>
        <w:rFonts w:ascii="Arial" w:hAnsi="Arial" w:cs="Arial"/>
        <w:sz w:val="16"/>
        <w:szCs w:val="16"/>
      </w:rPr>
      <w:t xml:space="preserve"> Quintiles Transnational Corp. All rights reserved.</w:t>
    </w:r>
  </w:p>
  <w:p w14:paraId="4F3C6013" w14:textId="77777777" w:rsidR="00813772" w:rsidRDefault="00813772" w:rsidP="00135627">
    <w:pPr>
      <w:pStyle w:val="Footer"/>
      <w:rPr>
        <w:rStyle w:val="PageNumber"/>
        <w:rFonts w:ascii="Arial" w:hAnsi="Arial" w:cs="Arial"/>
        <w:sz w:val="16"/>
        <w:szCs w:val="16"/>
      </w:rPr>
    </w:pPr>
    <w:r w:rsidRPr="00FC2102">
      <w:rPr>
        <w:rStyle w:val="PageNumber"/>
        <w:rFonts w:ascii="Arial" w:hAnsi="Arial" w:cs="Arial"/>
        <w:sz w:val="16"/>
        <w:szCs w:val="16"/>
      </w:rPr>
      <w:t>The contents of this document are confidential and proprietary to Quintiles Transnational Corp. Unauthorized use, disclosure or reproduction is strictly prohibited</w:t>
    </w:r>
    <w:r w:rsidRPr="00324B0B">
      <w:rPr>
        <w:rStyle w:val="PageNumber"/>
        <w:rFonts w:ascii="Arial" w:hAnsi="Arial" w:cs="Arial"/>
        <w:sz w:val="16"/>
        <w:szCs w:val="16"/>
      </w:rPr>
      <w:t>.</w:t>
    </w:r>
  </w:p>
  <w:p w14:paraId="5A3E9523" w14:textId="77777777" w:rsidR="00813772" w:rsidRPr="00E60590" w:rsidRDefault="00705CBD" w:rsidP="00135627">
    <w:pPr>
      <w:pStyle w:val="Footer"/>
      <w:rPr>
        <w:rFonts w:ascii="Arial" w:hAnsi="Arial" w:cs="Arial"/>
        <w:color w:val="0000FF"/>
        <w:sz w:val="16"/>
        <w:szCs w:val="16"/>
      </w:rPr>
    </w:pPr>
    <w:r>
      <w:rPr>
        <w:rStyle w:val="PageNumber"/>
        <w:rFonts w:ascii="Arial" w:hAnsi="Arial" w:cs="Arial"/>
        <w:color w:val="0000FF"/>
        <w:sz w:val="16"/>
        <w:szCs w:val="16"/>
      </w:rPr>
      <w:t>QG_TP_</w:t>
    </w:r>
    <w:r w:rsidR="00813772">
      <w:rPr>
        <w:rStyle w:val="PageNumber"/>
        <w:rFonts w:ascii="Arial" w:hAnsi="Arial" w:cs="Arial"/>
        <w:color w:val="0000FF"/>
        <w:sz w:val="16"/>
        <w:szCs w:val="16"/>
      </w:rPr>
      <w:t>SMT</w:t>
    </w:r>
    <w:r w:rsidR="00626646">
      <w:rPr>
        <w:rStyle w:val="PageNumber"/>
        <w:rFonts w:ascii="Arial" w:hAnsi="Arial" w:cs="Arial"/>
        <w:color w:val="0000FF"/>
        <w:sz w:val="16"/>
        <w:szCs w:val="16"/>
      </w:rPr>
      <w:t>0</w:t>
    </w:r>
    <w:r w:rsidR="006D67E6">
      <w:rPr>
        <w:rStyle w:val="PageNumber"/>
        <w:rFonts w:ascii="Arial" w:hAnsi="Arial" w:cs="Arial"/>
        <w:color w:val="0000FF"/>
        <w:sz w:val="16"/>
        <w:szCs w:val="16"/>
      </w:rPr>
      <w:t>003</w:t>
    </w:r>
    <w:r w:rsidR="00813772" w:rsidRPr="00E60590">
      <w:rPr>
        <w:rStyle w:val="PageNumber"/>
        <w:rFonts w:ascii="Arial" w:hAnsi="Arial" w:cs="Arial"/>
        <w:color w:val="0000FF"/>
        <w:sz w:val="16"/>
        <w:szCs w:val="16"/>
      </w:rPr>
      <w:t xml:space="preserve"> Revision 1</w:t>
    </w:r>
    <w:r w:rsidR="00813772">
      <w:rPr>
        <w:rStyle w:val="PageNumber"/>
        <w:rFonts w:ascii="Arial" w:hAnsi="Arial" w:cs="Arial"/>
        <w:color w:val="0000FF"/>
        <w:sz w:val="16"/>
        <w:szCs w:val="16"/>
      </w:rPr>
      <w:t>(remove this number from finished document)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5C221" w14:textId="77777777" w:rsidR="006A53C9" w:rsidRDefault="006A53C9">
      <w:r>
        <w:separator/>
      </w:r>
    </w:p>
  </w:footnote>
  <w:footnote w:type="continuationSeparator" w:id="0">
    <w:p w14:paraId="1CE04848" w14:textId="77777777" w:rsidR="006A53C9" w:rsidRDefault="006A53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057E37" w:rsidRPr="003B402B" w14:paraId="36470442" w14:textId="77777777" w:rsidTr="00580208">
      <w:trPr>
        <w:cantSplit/>
        <w:trHeight w:val="360"/>
      </w:trPr>
      <w:tc>
        <w:tcPr>
          <w:tcW w:w="6228" w:type="dxa"/>
          <w:vAlign w:val="center"/>
        </w:tcPr>
        <w:p w14:paraId="73AC3352" w14:textId="77777777" w:rsidR="00057E37" w:rsidRPr="0024004D" w:rsidRDefault="00057E37" w:rsidP="00057E37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 w:rsidRPr="00906D0A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2E8FCD" wp14:editId="34634C95">
                <wp:extent cx="2057143" cy="633904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143" cy="633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3039D903" w14:textId="77777777" w:rsidR="00057E37" w:rsidRPr="0024004D" w:rsidRDefault="00057E37" w:rsidP="00057E3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057E37" w:rsidRPr="003B402B" w14:paraId="7D30C4F3" w14:textId="77777777" w:rsidTr="00580208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5D7B2C58" w14:textId="77777777" w:rsidR="00057E37" w:rsidRPr="00906D0A" w:rsidRDefault="00057E37" w:rsidP="00057E37">
          <w:pPr>
            <w:rPr>
              <w:rFonts w:ascii="Arial" w:hAnsi="Arial" w:cs="Arial"/>
              <w:sz w:val="20"/>
              <w:szCs w:val="20"/>
            </w:rPr>
          </w:pPr>
          <w:r w:rsidRPr="0024004D">
            <w:rPr>
              <w:rFonts w:ascii="Arial" w:hAnsi="Arial" w:cs="Arial"/>
              <w:sz w:val="20"/>
              <w:szCs w:val="20"/>
            </w:rPr>
            <w:t>Changes to Planned Statistical Analyses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9611A0A" w14:textId="51898382" w:rsidR="00057E37" w:rsidRPr="0024004D" w:rsidRDefault="00057E37" w:rsidP="00057E3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24004D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24004D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CE0275" w:rsidRPr="0024004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24004D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B6F31" w:rsidRPr="00906D0A">
            <w:rPr>
              <w:rFonts w:ascii="Arial" w:hAnsi="Arial" w:cs="Arial"/>
              <w:sz w:val="20"/>
              <w:szCs w:val="20"/>
            </w:rPr>
            <w:fldChar w:fldCharType="begin"/>
          </w:r>
          <w:r w:rsidR="001B6F31" w:rsidRPr="00906D0A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="001B6F31" w:rsidRPr="00906D0A">
            <w:rPr>
              <w:rFonts w:ascii="Arial" w:hAnsi="Arial" w:cs="Arial"/>
              <w:sz w:val="20"/>
              <w:szCs w:val="20"/>
            </w:rPr>
            <w:fldChar w:fldCharType="separate"/>
          </w:r>
          <w:r w:rsidR="00F672B3" w:rsidRPr="00F672B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1B6F31" w:rsidRPr="00906D0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3009DE1" w14:textId="77777777" w:rsidR="00E921FF" w:rsidRDefault="00E921FF" w:rsidP="00E921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057E37" w:rsidRPr="003B402B" w14:paraId="48C22756" w14:textId="77777777" w:rsidTr="00580208">
      <w:trPr>
        <w:cantSplit/>
        <w:trHeight w:val="360"/>
      </w:trPr>
      <w:tc>
        <w:tcPr>
          <w:tcW w:w="6228" w:type="dxa"/>
          <w:vAlign w:val="center"/>
        </w:tcPr>
        <w:p w14:paraId="2DCB6C37" w14:textId="77777777" w:rsidR="00057E37" w:rsidRPr="0024004D" w:rsidRDefault="00057E37" w:rsidP="00057E37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 w:rsidRPr="00906D0A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64F9B3E8" wp14:editId="0BD595F2">
                <wp:extent cx="2057143" cy="633904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143" cy="633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700346DB" w14:textId="77777777" w:rsidR="00057E37" w:rsidRPr="0024004D" w:rsidRDefault="00057E37" w:rsidP="00057E3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057E37" w:rsidRPr="003B402B" w14:paraId="709A1A32" w14:textId="77777777" w:rsidTr="00580208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5B6BD7BF" w14:textId="77777777" w:rsidR="00057E37" w:rsidRPr="00906D0A" w:rsidRDefault="00057E37" w:rsidP="00057E37">
          <w:pPr>
            <w:rPr>
              <w:rFonts w:ascii="Arial" w:hAnsi="Arial" w:cs="Arial"/>
              <w:sz w:val="20"/>
              <w:szCs w:val="20"/>
            </w:rPr>
          </w:pPr>
          <w:r w:rsidRPr="0024004D">
            <w:rPr>
              <w:rFonts w:ascii="Arial" w:hAnsi="Arial" w:cs="Arial"/>
              <w:sz w:val="20"/>
              <w:szCs w:val="20"/>
            </w:rPr>
            <w:t>Changes to Planned Statistical Analyses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3409B7E" w14:textId="1B693FEE" w:rsidR="00057E37" w:rsidRPr="0024004D" w:rsidRDefault="00057E37" w:rsidP="00057E3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24004D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24004D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CE0275" w:rsidRPr="0024004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24004D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B6F31" w:rsidRPr="00906D0A">
            <w:rPr>
              <w:rFonts w:ascii="Arial" w:hAnsi="Arial" w:cs="Arial"/>
              <w:sz w:val="20"/>
              <w:szCs w:val="20"/>
            </w:rPr>
            <w:fldChar w:fldCharType="begin"/>
          </w:r>
          <w:r w:rsidR="001B6F31" w:rsidRPr="00906D0A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="001B6F31" w:rsidRPr="00906D0A">
            <w:rPr>
              <w:rFonts w:ascii="Arial" w:hAnsi="Arial" w:cs="Arial"/>
              <w:sz w:val="20"/>
              <w:szCs w:val="20"/>
            </w:rPr>
            <w:fldChar w:fldCharType="separate"/>
          </w:r>
          <w:r w:rsidR="00F672B3" w:rsidRPr="00F672B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1B6F31" w:rsidRPr="00906D0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2EBDFCE" w14:textId="77777777" w:rsidR="00813772" w:rsidRDefault="00813772"/>
  <w:tbl>
    <w:tblPr>
      <w:tblW w:w="0" w:type="auto"/>
      <w:tblLayout w:type="fixed"/>
      <w:tblLook w:val="0000" w:firstRow="0" w:lastRow="0" w:firstColumn="0" w:lastColumn="0" w:noHBand="0" w:noVBand="0"/>
    </w:tblPr>
    <w:tblGrid>
      <w:gridCol w:w="2235"/>
      <w:gridCol w:w="3435"/>
      <w:gridCol w:w="3652"/>
    </w:tblGrid>
    <w:tr w:rsidR="00D9085D" w:rsidRPr="00D9085D" w14:paraId="2928114D" w14:textId="77777777" w:rsidTr="00906D0A">
      <w:trPr>
        <w:cantSplit/>
        <w:trHeight w:val="280"/>
      </w:trPr>
      <w:tc>
        <w:tcPr>
          <w:tcW w:w="2235" w:type="dxa"/>
        </w:tcPr>
        <w:p w14:paraId="0DF5D48E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  <w:r w:rsidRPr="00D9085D">
            <w:rPr>
              <w:sz w:val="20"/>
              <w:szCs w:val="20"/>
              <w:lang w:val="en-GB"/>
            </w:rPr>
            <w:t>Customer:</w:t>
          </w:r>
        </w:p>
      </w:tc>
      <w:tc>
        <w:tcPr>
          <w:tcW w:w="3435" w:type="dxa"/>
          <w:tcBorders>
            <w:bottom w:val="single" w:sz="4" w:space="0" w:color="auto"/>
          </w:tcBorders>
        </w:tcPr>
        <w:p w14:paraId="2AE80296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  <w:tc>
        <w:tcPr>
          <w:tcW w:w="3652" w:type="dxa"/>
          <w:tcBorders>
            <w:bottom w:val="nil"/>
          </w:tcBorders>
        </w:tcPr>
        <w:p w14:paraId="21B7F468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</w:tr>
    <w:tr w:rsidR="00D9085D" w:rsidRPr="00D9085D" w14:paraId="37D74392" w14:textId="77777777" w:rsidTr="00906D0A">
      <w:trPr>
        <w:cantSplit/>
        <w:trHeight w:val="280"/>
      </w:trPr>
      <w:tc>
        <w:tcPr>
          <w:tcW w:w="2235" w:type="dxa"/>
        </w:tcPr>
        <w:p w14:paraId="012C7072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  <w:r w:rsidRPr="00D9085D">
            <w:rPr>
              <w:sz w:val="20"/>
              <w:szCs w:val="20"/>
              <w:lang w:val="en-GB"/>
            </w:rPr>
            <w:t>Protocol No.:</w:t>
          </w:r>
        </w:p>
      </w:tc>
      <w:tc>
        <w:tcPr>
          <w:tcW w:w="3435" w:type="dxa"/>
          <w:tcBorders>
            <w:bottom w:val="single" w:sz="4" w:space="0" w:color="auto"/>
          </w:tcBorders>
        </w:tcPr>
        <w:p w14:paraId="20E2851B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  <w:tc>
        <w:tcPr>
          <w:tcW w:w="3652" w:type="dxa"/>
          <w:tcBorders>
            <w:bottom w:val="nil"/>
          </w:tcBorders>
        </w:tcPr>
        <w:p w14:paraId="2D191F6C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</w:tr>
    <w:tr w:rsidR="00D9085D" w:rsidRPr="00D9085D" w14:paraId="7168C7C5" w14:textId="77777777" w:rsidTr="00906D0A">
      <w:trPr>
        <w:cantSplit/>
        <w:trHeight w:val="280"/>
      </w:trPr>
      <w:tc>
        <w:tcPr>
          <w:tcW w:w="2235" w:type="dxa"/>
        </w:tcPr>
        <w:p w14:paraId="58480540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  <w:r w:rsidRPr="00D9085D">
            <w:rPr>
              <w:sz w:val="20"/>
              <w:szCs w:val="20"/>
              <w:lang w:val="en-GB"/>
            </w:rPr>
            <w:t>Project Code:</w:t>
          </w:r>
        </w:p>
      </w:tc>
      <w:tc>
        <w:tcPr>
          <w:tcW w:w="3435" w:type="dxa"/>
          <w:tcBorders>
            <w:top w:val="single" w:sz="4" w:space="0" w:color="auto"/>
            <w:bottom w:val="single" w:sz="4" w:space="0" w:color="auto"/>
          </w:tcBorders>
        </w:tcPr>
        <w:p w14:paraId="5DFE5C3D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  <w:tc>
        <w:tcPr>
          <w:tcW w:w="3652" w:type="dxa"/>
          <w:tcBorders>
            <w:top w:val="nil"/>
          </w:tcBorders>
        </w:tcPr>
        <w:p w14:paraId="022570E6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</w:tr>
    <w:tr w:rsidR="00D9085D" w:rsidRPr="00D9085D" w14:paraId="23081ED5" w14:textId="77777777" w:rsidTr="00906D0A">
      <w:trPr>
        <w:cantSplit/>
        <w:trHeight w:val="280"/>
      </w:trPr>
      <w:tc>
        <w:tcPr>
          <w:tcW w:w="2235" w:type="dxa"/>
        </w:tcPr>
        <w:p w14:paraId="5BC4D4D1" w14:textId="44C2A723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  <w:r w:rsidRPr="00D9085D">
            <w:rPr>
              <w:sz w:val="20"/>
              <w:szCs w:val="20"/>
              <w:lang w:val="en-GB"/>
            </w:rPr>
            <w:t>Date</w:t>
          </w:r>
          <w:r w:rsidR="007B1C0A">
            <w:rPr>
              <w:sz w:val="20"/>
              <w:szCs w:val="20"/>
              <w:lang w:val="en-GB"/>
            </w:rPr>
            <w:t xml:space="preserve"> (</w:t>
          </w:r>
          <w:proofErr w:type="spellStart"/>
          <w:r w:rsidR="007B1C0A">
            <w:rPr>
              <w:sz w:val="20"/>
              <w:szCs w:val="20"/>
              <w:lang w:val="en-GB"/>
            </w:rPr>
            <w:t>DDM</w:t>
          </w:r>
          <w:r w:rsidR="00886D7D">
            <w:rPr>
              <w:sz w:val="20"/>
              <w:szCs w:val="20"/>
              <w:lang w:val="en-GB"/>
            </w:rPr>
            <w:t>mm</w:t>
          </w:r>
          <w:r w:rsidR="007B1C0A">
            <w:rPr>
              <w:sz w:val="20"/>
              <w:szCs w:val="20"/>
              <w:lang w:val="en-GB"/>
            </w:rPr>
            <w:t>YYYY</w:t>
          </w:r>
          <w:proofErr w:type="spellEnd"/>
          <w:r w:rsidR="007B1C0A">
            <w:rPr>
              <w:sz w:val="20"/>
              <w:szCs w:val="20"/>
              <w:lang w:val="en-GB"/>
            </w:rPr>
            <w:t>)</w:t>
          </w:r>
          <w:r w:rsidRPr="00D9085D">
            <w:rPr>
              <w:sz w:val="20"/>
              <w:szCs w:val="20"/>
              <w:lang w:val="en-GB"/>
            </w:rPr>
            <w:t>:</w:t>
          </w:r>
        </w:p>
      </w:tc>
      <w:tc>
        <w:tcPr>
          <w:tcW w:w="3435" w:type="dxa"/>
          <w:tcBorders>
            <w:top w:val="single" w:sz="4" w:space="0" w:color="auto"/>
            <w:bottom w:val="single" w:sz="4" w:space="0" w:color="auto"/>
          </w:tcBorders>
        </w:tcPr>
        <w:p w14:paraId="29253742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  <w:tc>
        <w:tcPr>
          <w:tcW w:w="3652" w:type="dxa"/>
          <w:tcBorders>
            <w:top w:val="nil"/>
          </w:tcBorders>
        </w:tcPr>
        <w:p w14:paraId="13C5B6F2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</w:tr>
  </w:tbl>
  <w:p w14:paraId="09939EB5" w14:textId="77777777" w:rsidR="00D9085D" w:rsidRDefault="00D9085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813772" w:rsidRPr="00941C3B" w14:paraId="6527613E" w14:textId="77777777" w:rsidTr="00BE007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C1DBA5E" w14:textId="77777777" w:rsidR="00BE007D" w:rsidRDefault="00BE007D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 w:rsidRPr="00BE007D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3F507688" wp14:editId="0CE01773">
                <wp:extent cx="1009650" cy="352425"/>
                <wp:effectExtent l="19050" t="0" r="0" b="0"/>
                <wp:docPr id="25" name="Picture 3" descr="C:\Documents and Settings\q741377\Desktop\Q_hor_pos_full_spot_B_sma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6B836E47" w14:textId="77777777" w:rsidR="00813772" w:rsidRPr="00BE007D" w:rsidRDefault="00813772" w:rsidP="00BE007D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E007D">
            <w:rPr>
              <w:rFonts w:ascii="Arial" w:hAnsi="Arial" w:cs="Arial"/>
              <w:sz w:val="20"/>
              <w:szCs w:val="20"/>
            </w:rPr>
            <w:t xml:space="preserve">Form Title 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2C2A9A99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9799C58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96FE816" w14:textId="77777777" w:rsidR="00813772" w:rsidRPr="00941C3B" w:rsidRDefault="00813772" w:rsidP="00941C3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9085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  \* MERGEFORMAT </w:instrTex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9085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</w:p>
      </w:tc>
    </w:tr>
  </w:tbl>
  <w:p w14:paraId="32CA6BC7" w14:textId="77777777" w:rsidR="00813772" w:rsidRDefault="008137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E2235"/>
    <w:multiLevelType w:val="hybridMultilevel"/>
    <w:tmpl w:val="031E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3680EE8"/>
    <w:multiLevelType w:val="multilevel"/>
    <w:tmpl w:val="649AF08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D4491"/>
    <w:multiLevelType w:val="hybridMultilevel"/>
    <w:tmpl w:val="44003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218A8"/>
    <w:rsid w:val="0003032A"/>
    <w:rsid w:val="00034F0D"/>
    <w:rsid w:val="00044DDB"/>
    <w:rsid w:val="0004508F"/>
    <w:rsid w:val="00046D5A"/>
    <w:rsid w:val="000470D8"/>
    <w:rsid w:val="00057E37"/>
    <w:rsid w:val="00076F55"/>
    <w:rsid w:val="000778DE"/>
    <w:rsid w:val="00090224"/>
    <w:rsid w:val="00094E1A"/>
    <w:rsid w:val="000B1011"/>
    <w:rsid w:val="000C2523"/>
    <w:rsid w:val="000C3ADB"/>
    <w:rsid w:val="000C401B"/>
    <w:rsid w:val="000E72F4"/>
    <w:rsid w:val="000F1C85"/>
    <w:rsid w:val="000F789B"/>
    <w:rsid w:val="00107F54"/>
    <w:rsid w:val="001153CE"/>
    <w:rsid w:val="001235F5"/>
    <w:rsid w:val="00134511"/>
    <w:rsid w:val="00135627"/>
    <w:rsid w:val="001402CD"/>
    <w:rsid w:val="00163D28"/>
    <w:rsid w:val="00172AB5"/>
    <w:rsid w:val="0018531E"/>
    <w:rsid w:val="001A2E28"/>
    <w:rsid w:val="001A40A6"/>
    <w:rsid w:val="001A79B2"/>
    <w:rsid w:val="001B6F31"/>
    <w:rsid w:val="001C0305"/>
    <w:rsid w:val="001D1C1C"/>
    <w:rsid w:val="001D2894"/>
    <w:rsid w:val="001E4544"/>
    <w:rsid w:val="00216963"/>
    <w:rsid w:val="002215F4"/>
    <w:rsid w:val="002339B5"/>
    <w:rsid w:val="0024004D"/>
    <w:rsid w:val="00240423"/>
    <w:rsid w:val="00255092"/>
    <w:rsid w:val="00257906"/>
    <w:rsid w:val="00274739"/>
    <w:rsid w:val="00280B45"/>
    <w:rsid w:val="00290801"/>
    <w:rsid w:val="00296DD7"/>
    <w:rsid w:val="002B2EC4"/>
    <w:rsid w:val="002C5B24"/>
    <w:rsid w:val="002E5969"/>
    <w:rsid w:val="003001B0"/>
    <w:rsid w:val="00312E6E"/>
    <w:rsid w:val="00314E21"/>
    <w:rsid w:val="00317305"/>
    <w:rsid w:val="003217B7"/>
    <w:rsid w:val="00324B0B"/>
    <w:rsid w:val="003304C0"/>
    <w:rsid w:val="00334250"/>
    <w:rsid w:val="003434C2"/>
    <w:rsid w:val="00345E48"/>
    <w:rsid w:val="00361C9B"/>
    <w:rsid w:val="003729F0"/>
    <w:rsid w:val="00390AB8"/>
    <w:rsid w:val="00396AC8"/>
    <w:rsid w:val="00397959"/>
    <w:rsid w:val="003A0067"/>
    <w:rsid w:val="003B4C0F"/>
    <w:rsid w:val="003C0BA7"/>
    <w:rsid w:val="003C4F68"/>
    <w:rsid w:val="003D3816"/>
    <w:rsid w:val="00412588"/>
    <w:rsid w:val="004137DF"/>
    <w:rsid w:val="0044563B"/>
    <w:rsid w:val="004646D8"/>
    <w:rsid w:val="00480D54"/>
    <w:rsid w:val="00481F18"/>
    <w:rsid w:val="004B04A1"/>
    <w:rsid w:val="004B082E"/>
    <w:rsid w:val="004B276B"/>
    <w:rsid w:val="004D3982"/>
    <w:rsid w:val="005008FE"/>
    <w:rsid w:val="00511B13"/>
    <w:rsid w:val="00521EDD"/>
    <w:rsid w:val="00536E10"/>
    <w:rsid w:val="00537FD9"/>
    <w:rsid w:val="005466C6"/>
    <w:rsid w:val="00547D3A"/>
    <w:rsid w:val="00551D26"/>
    <w:rsid w:val="00555D20"/>
    <w:rsid w:val="0055773E"/>
    <w:rsid w:val="00561363"/>
    <w:rsid w:val="00565CD8"/>
    <w:rsid w:val="005823CB"/>
    <w:rsid w:val="00582F32"/>
    <w:rsid w:val="005B2C3F"/>
    <w:rsid w:val="005B31FD"/>
    <w:rsid w:val="005E5FE8"/>
    <w:rsid w:val="005F0E0D"/>
    <w:rsid w:val="005F1CBC"/>
    <w:rsid w:val="00621010"/>
    <w:rsid w:val="006217F3"/>
    <w:rsid w:val="00626646"/>
    <w:rsid w:val="00631429"/>
    <w:rsid w:val="00640A41"/>
    <w:rsid w:val="0066463D"/>
    <w:rsid w:val="006A53C9"/>
    <w:rsid w:val="006A622E"/>
    <w:rsid w:val="006B047F"/>
    <w:rsid w:val="006C63F4"/>
    <w:rsid w:val="006D67E6"/>
    <w:rsid w:val="006E12B6"/>
    <w:rsid w:val="006F60D0"/>
    <w:rsid w:val="00705CBD"/>
    <w:rsid w:val="00726A15"/>
    <w:rsid w:val="00735B0D"/>
    <w:rsid w:val="00767FCF"/>
    <w:rsid w:val="00770DF6"/>
    <w:rsid w:val="00776C11"/>
    <w:rsid w:val="00786184"/>
    <w:rsid w:val="007B1C0A"/>
    <w:rsid w:val="007B4A25"/>
    <w:rsid w:val="007B65A7"/>
    <w:rsid w:val="007D46ED"/>
    <w:rsid w:val="007E3449"/>
    <w:rsid w:val="00813772"/>
    <w:rsid w:val="0081757B"/>
    <w:rsid w:val="008238BC"/>
    <w:rsid w:val="00826716"/>
    <w:rsid w:val="00860A59"/>
    <w:rsid w:val="00876272"/>
    <w:rsid w:val="00886D7D"/>
    <w:rsid w:val="00891481"/>
    <w:rsid w:val="00892319"/>
    <w:rsid w:val="008A2C2C"/>
    <w:rsid w:val="008B32D2"/>
    <w:rsid w:val="008C43AB"/>
    <w:rsid w:val="008D57A9"/>
    <w:rsid w:val="008E2D92"/>
    <w:rsid w:val="0090223C"/>
    <w:rsid w:val="00904D7A"/>
    <w:rsid w:val="00906D0A"/>
    <w:rsid w:val="0091504A"/>
    <w:rsid w:val="0092307A"/>
    <w:rsid w:val="009377B5"/>
    <w:rsid w:val="00941C3B"/>
    <w:rsid w:val="0099575E"/>
    <w:rsid w:val="00A22C57"/>
    <w:rsid w:val="00A26D2E"/>
    <w:rsid w:val="00A32B1C"/>
    <w:rsid w:val="00A34FE0"/>
    <w:rsid w:val="00A356E5"/>
    <w:rsid w:val="00A3604D"/>
    <w:rsid w:val="00A36D07"/>
    <w:rsid w:val="00A6249C"/>
    <w:rsid w:val="00A62977"/>
    <w:rsid w:val="00A93331"/>
    <w:rsid w:val="00AA00DB"/>
    <w:rsid w:val="00AB06CF"/>
    <w:rsid w:val="00AB4F52"/>
    <w:rsid w:val="00AD036A"/>
    <w:rsid w:val="00AE4E14"/>
    <w:rsid w:val="00AF47EE"/>
    <w:rsid w:val="00AF4EFE"/>
    <w:rsid w:val="00B167F1"/>
    <w:rsid w:val="00B244ED"/>
    <w:rsid w:val="00B261DD"/>
    <w:rsid w:val="00B30F62"/>
    <w:rsid w:val="00B44BC0"/>
    <w:rsid w:val="00B52CC0"/>
    <w:rsid w:val="00B72363"/>
    <w:rsid w:val="00B74628"/>
    <w:rsid w:val="00BA1F86"/>
    <w:rsid w:val="00BC3998"/>
    <w:rsid w:val="00BC3C22"/>
    <w:rsid w:val="00BC5095"/>
    <w:rsid w:val="00BD140C"/>
    <w:rsid w:val="00BD19C4"/>
    <w:rsid w:val="00BE007D"/>
    <w:rsid w:val="00C01465"/>
    <w:rsid w:val="00C060F4"/>
    <w:rsid w:val="00C236EE"/>
    <w:rsid w:val="00C35CA4"/>
    <w:rsid w:val="00C401D1"/>
    <w:rsid w:val="00C414CE"/>
    <w:rsid w:val="00C63E33"/>
    <w:rsid w:val="00C67475"/>
    <w:rsid w:val="00C72909"/>
    <w:rsid w:val="00C90C95"/>
    <w:rsid w:val="00C92BE4"/>
    <w:rsid w:val="00CA0C81"/>
    <w:rsid w:val="00CB7E16"/>
    <w:rsid w:val="00CC073B"/>
    <w:rsid w:val="00CE0275"/>
    <w:rsid w:val="00CF60FD"/>
    <w:rsid w:val="00D062AF"/>
    <w:rsid w:val="00D10D4A"/>
    <w:rsid w:val="00D17159"/>
    <w:rsid w:val="00D53147"/>
    <w:rsid w:val="00D7795D"/>
    <w:rsid w:val="00D87E11"/>
    <w:rsid w:val="00D9085D"/>
    <w:rsid w:val="00D932A6"/>
    <w:rsid w:val="00D958B4"/>
    <w:rsid w:val="00DA107B"/>
    <w:rsid w:val="00DB147D"/>
    <w:rsid w:val="00DC099A"/>
    <w:rsid w:val="00DC109E"/>
    <w:rsid w:val="00DE6F30"/>
    <w:rsid w:val="00DF189E"/>
    <w:rsid w:val="00DF21D1"/>
    <w:rsid w:val="00E065CD"/>
    <w:rsid w:val="00E11D77"/>
    <w:rsid w:val="00E27723"/>
    <w:rsid w:val="00E454D8"/>
    <w:rsid w:val="00E45B70"/>
    <w:rsid w:val="00E60590"/>
    <w:rsid w:val="00E70F75"/>
    <w:rsid w:val="00E7447F"/>
    <w:rsid w:val="00E764D7"/>
    <w:rsid w:val="00E921FF"/>
    <w:rsid w:val="00EB012A"/>
    <w:rsid w:val="00EB6CD2"/>
    <w:rsid w:val="00ED4CBE"/>
    <w:rsid w:val="00EF549F"/>
    <w:rsid w:val="00F03D8F"/>
    <w:rsid w:val="00F4463E"/>
    <w:rsid w:val="00F53968"/>
    <w:rsid w:val="00F62705"/>
    <w:rsid w:val="00F672B3"/>
    <w:rsid w:val="00F73D41"/>
    <w:rsid w:val="00F75598"/>
    <w:rsid w:val="00F83A16"/>
    <w:rsid w:val="00F86729"/>
    <w:rsid w:val="00F944E1"/>
    <w:rsid w:val="00F94C45"/>
    <w:rsid w:val="00FA6C08"/>
    <w:rsid w:val="00FA7DC7"/>
    <w:rsid w:val="00FC2102"/>
    <w:rsid w:val="00FE2599"/>
    <w:rsid w:val="00FF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0C6CF7"/>
  <w15:docId w15:val="{7CE46F41-9D4F-4FF6-A770-0AED0990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C0BA7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rsid w:val="00D9085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9085D"/>
  </w:style>
  <w:style w:type="paragraph" w:styleId="BodyText">
    <w:name w:val="Body Text"/>
    <w:basedOn w:val="Normal"/>
    <w:link w:val="BodyTextChar"/>
    <w:rsid w:val="00D9085D"/>
    <w:pPr>
      <w:ind w:left="720"/>
      <w:jc w:val="both"/>
    </w:pPr>
    <w:rPr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D9085D"/>
    <w:rPr>
      <w:lang w:val="en-GB"/>
    </w:rPr>
  </w:style>
  <w:style w:type="paragraph" w:styleId="Revision">
    <w:name w:val="Revision"/>
    <w:hidden/>
    <w:uiPriority w:val="99"/>
    <w:semiHidden/>
    <w:rsid w:val="00317305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057E37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B1C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1C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1C0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C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5" ma:contentTypeDescription="Create a new document." ma:contentTypeScope="" ma:versionID="70dc7a18208b95ec20a286b635354e17">
  <xsd:schema xmlns:xsd="http://www.w3.org/2001/XMLSchema" xmlns:xs="http://www.w3.org/2001/XMLSchema" xmlns:p="http://schemas.microsoft.com/office/2006/metadata/properties" xmlns:ns2="baed6191-2b5a-4c9f-b679-f07f54945739" targetNamespace="http://schemas.microsoft.com/office/2006/metadata/properties" ma:root="true" ma:fieldsID="52777ac1c58f754db9bb2b771790f121" ns2:_="">
    <xsd:import namespace="baed6191-2b5a-4c9f-b679-f07f54945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C5A90B-E9C3-4B84-84A4-AB82DD588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066B4E-42E5-41B7-A1A3-A1D84AF99B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613E85-CF13-405B-A8C0-DBB79B0B78A5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customXml/itemProps4.xml><?xml version="1.0" encoding="utf-8"?>
<ds:datastoreItem xmlns:ds="http://schemas.openxmlformats.org/officeDocument/2006/customXml" ds:itemID="{53C66C17-378F-4F2E-9BE0-D236F4EE0B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11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Eason, Carrie</cp:lastModifiedBy>
  <cp:revision>4</cp:revision>
  <cp:lastPrinted>2008-10-03T14:55:00Z</cp:lastPrinted>
  <dcterms:created xsi:type="dcterms:W3CDTF">2022-05-12T16:54:00Z</dcterms:created>
  <dcterms:modified xsi:type="dcterms:W3CDTF">2022-05-23T14:28:00Z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  <property fmtid="{D5CDD505-2E9C-101B-9397-08002B2CF9AE}" pid="8" name="ContentTypeId">
    <vt:lpwstr>0x0101008996861E582491438D74FB72CA291305</vt:lpwstr>
  </property>
</Properties>
</file>