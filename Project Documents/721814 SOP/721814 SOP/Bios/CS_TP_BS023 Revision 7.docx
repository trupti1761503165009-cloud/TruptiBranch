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7F02B" w14:textId="77777777" w:rsidR="00856D60" w:rsidRPr="00393207" w:rsidRDefault="00856D60" w:rsidP="00856D60">
      <w:pPr>
        <w:numPr>
          <w:ilvl w:val="0"/>
          <w:numId w:val="26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393207">
        <w:rPr>
          <w:rFonts w:ascii="Arial" w:hAnsi="Arial" w:cs="Arial"/>
          <w:b/>
          <w:color w:val="FF0000"/>
          <w:sz w:val="22"/>
          <w:szCs w:val="22"/>
        </w:rPr>
        <w:t>INSTRUCTIONS</w:t>
      </w:r>
    </w:p>
    <w:p w14:paraId="1E258ABF" w14:textId="439A7A2A" w:rsidR="00856D60" w:rsidRPr="00393207" w:rsidRDefault="00CF1697" w:rsidP="00BF5E35">
      <w:pPr>
        <w:pStyle w:val="ListParagraph"/>
        <w:numPr>
          <w:ilvl w:val="1"/>
          <w:numId w:val="26"/>
        </w:numPr>
        <w:tabs>
          <w:tab w:val="clear" w:pos="928"/>
          <w:tab w:val="num" w:pos="1080"/>
        </w:tabs>
        <w:ind w:left="1080" w:hanging="540"/>
        <w:jc w:val="both"/>
        <w:rPr>
          <w:rFonts w:ascii="Arial" w:hAnsi="Arial" w:cs="Arial"/>
          <w:color w:val="FF0000"/>
          <w:sz w:val="22"/>
          <w:szCs w:val="22"/>
        </w:rPr>
      </w:pPr>
      <w:r w:rsidRPr="00393207">
        <w:rPr>
          <w:rFonts w:ascii="Arial" w:hAnsi="Arial" w:cs="Arial"/>
          <w:color w:val="FF0000"/>
          <w:sz w:val="22"/>
          <w:szCs w:val="22"/>
        </w:rPr>
        <w:t>Following is the Shell Option Template for Table Specifications. This template, or the Spec Option provided in CS_TP_BS024, is to be used to detail the format of tables</w:t>
      </w:r>
      <w:r w:rsidR="00856D60" w:rsidRPr="00393207">
        <w:rPr>
          <w:rFonts w:ascii="Arial" w:hAnsi="Arial" w:cs="Arial"/>
          <w:color w:val="FF0000"/>
          <w:sz w:val="22"/>
          <w:szCs w:val="22"/>
        </w:rPr>
        <w:t>.</w:t>
      </w:r>
      <w:r w:rsidR="00393207">
        <w:rPr>
          <w:rFonts w:ascii="Arial" w:hAnsi="Arial" w:cs="Arial"/>
          <w:color w:val="FF0000"/>
          <w:sz w:val="22"/>
          <w:szCs w:val="22"/>
        </w:rPr>
        <w:t xml:space="preserve"> </w:t>
      </w:r>
      <w:r w:rsidR="00900E62">
        <w:rPr>
          <w:rFonts w:ascii="Arial" w:hAnsi="Arial" w:cs="Arial"/>
          <w:color w:val="FF0000"/>
          <w:sz w:val="22"/>
          <w:szCs w:val="22"/>
        </w:rPr>
        <w:t xml:space="preserve">Red text is instructional and should be removed prior to finalization. </w:t>
      </w:r>
      <w:r w:rsidR="00435351">
        <w:rPr>
          <w:rFonts w:ascii="Arial" w:hAnsi="Arial" w:cs="Arial"/>
          <w:color w:val="FF0000"/>
          <w:sz w:val="22"/>
          <w:szCs w:val="22"/>
        </w:rPr>
        <w:t xml:space="preserve">Remember to update the footer (version number and date) when modification history is updated. </w:t>
      </w:r>
      <w:r w:rsidR="00393207">
        <w:rPr>
          <w:rFonts w:ascii="Arial" w:hAnsi="Arial" w:cs="Arial"/>
          <w:color w:val="FF0000"/>
          <w:sz w:val="22"/>
          <w:szCs w:val="22"/>
        </w:rPr>
        <w:t>Remove this instruction page.</w:t>
      </w:r>
    </w:p>
    <w:p w14:paraId="21489529" w14:textId="77777777" w:rsidR="00856D60" w:rsidRPr="00857D2F" w:rsidRDefault="00856D60" w:rsidP="00BF5E35">
      <w:pPr>
        <w:tabs>
          <w:tab w:val="num" w:pos="1080"/>
        </w:tabs>
        <w:ind w:left="1080"/>
        <w:jc w:val="center"/>
        <w:rPr>
          <w:rFonts w:ascii="Times-Bold" w:hAnsi="Times-Bold"/>
          <w:b/>
          <w:snapToGrid w:val="0"/>
          <w:sz w:val="36"/>
        </w:rPr>
        <w:sectPr w:rsidR="00856D60" w:rsidRPr="00857D2F" w:rsidSect="00765C55">
          <w:headerReference w:type="default" r:id="rId10"/>
          <w:footerReference w:type="default" r:id="rId11"/>
          <w:footerReference w:type="first" r:id="rId12"/>
          <w:pgSz w:w="11907" w:h="16840" w:code="9"/>
          <w:pgMar w:top="1418" w:right="1701" w:bottom="1418" w:left="1701" w:header="720" w:footer="567" w:gutter="0"/>
          <w:cols w:space="720"/>
          <w:docGrid w:linePitch="272"/>
        </w:sectPr>
      </w:pPr>
    </w:p>
    <w:p w14:paraId="788EFC37" w14:textId="77777777" w:rsidR="001C2CBC" w:rsidRDefault="001C2CBC">
      <w:pPr>
        <w:jc w:val="center"/>
        <w:rPr>
          <w:rFonts w:ascii="Times-Bold" w:hAnsi="Times-Bold"/>
          <w:b/>
          <w:snapToGrid w:val="0"/>
          <w:sz w:val="36"/>
        </w:rPr>
      </w:pPr>
    </w:p>
    <w:p w14:paraId="206EBE45" w14:textId="77777777" w:rsidR="001C2CBC" w:rsidRDefault="001C2CBC">
      <w:pPr>
        <w:jc w:val="center"/>
        <w:rPr>
          <w:rFonts w:ascii="Times-Bold" w:hAnsi="Times-Bold"/>
          <w:b/>
          <w:snapToGrid w:val="0"/>
          <w:sz w:val="36"/>
        </w:rPr>
      </w:pPr>
    </w:p>
    <w:p w14:paraId="5386334F" w14:textId="77777777" w:rsidR="001C2CBC" w:rsidRDefault="001C2CBC">
      <w:pPr>
        <w:jc w:val="center"/>
        <w:rPr>
          <w:rFonts w:ascii="Times-Bold" w:hAnsi="Times-Bold"/>
          <w:b/>
          <w:snapToGrid w:val="0"/>
          <w:sz w:val="36"/>
        </w:rPr>
      </w:pPr>
    </w:p>
    <w:p w14:paraId="5E6B3A29" w14:textId="77777777" w:rsidR="001C2CBC" w:rsidRDefault="001C2CBC">
      <w:pPr>
        <w:jc w:val="center"/>
        <w:rPr>
          <w:rFonts w:ascii="Times-Bold" w:hAnsi="Times-Bold"/>
          <w:b/>
          <w:snapToGrid w:val="0"/>
          <w:sz w:val="36"/>
        </w:rPr>
      </w:pPr>
    </w:p>
    <w:p w14:paraId="52A31647" w14:textId="77777777" w:rsidR="001C2CBC" w:rsidRDefault="001C2CBC" w:rsidP="00C7218D">
      <w:pPr>
        <w:rPr>
          <w:rFonts w:ascii="Times-Bold" w:hAnsi="Times-Bold"/>
          <w:b/>
          <w:snapToGrid w:val="0"/>
          <w:sz w:val="36"/>
        </w:rPr>
      </w:pPr>
    </w:p>
    <w:p w14:paraId="559A8466" w14:textId="77777777" w:rsidR="001C2CBC" w:rsidRDefault="00151289">
      <w:pPr>
        <w:jc w:val="center"/>
        <w:rPr>
          <w:rFonts w:ascii="Times-Bold" w:hAnsi="Times-Bold"/>
          <w:b/>
          <w:snapToGrid w:val="0"/>
          <w:sz w:val="30"/>
        </w:rPr>
      </w:pPr>
      <w:r>
        <w:rPr>
          <w:rFonts w:ascii="Times-Bold" w:hAnsi="Times-Bold"/>
          <w:b/>
          <w:snapToGrid w:val="0"/>
          <w:sz w:val="36"/>
        </w:rPr>
        <w:t>ANNOTATED SHELLS</w:t>
      </w:r>
      <w:r w:rsidR="0052330C">
        <w:rPr>
          <w:rFonts w:ascii="Times-Bold" w:hAnsi="Times-Bold"/>
          <w:b/>
          <w:snapToGrid w:val="0"/>
          <w:sz w:val="36"/>
        </w:rPr>
        <w:t xml:space="preserve"> </w:t>
      </w:r>
      <w:r w:rsidR="00167A80">
        <w:rPr>
          <w:rFonts w:ascii="Times-Bold" w:hAnsi="Times-Bold"/>
          <w:b/>
          <w:snapToGrid w:val="0"/>
          <w:sz w:val="36"/>
        </w:rPr>
        <w:br/>
      </w:r>
    </w:p>
    <w:p w14:paraId="23D61865" w14:textId="77777777" w:rsidR="001C2CBC" w:rsidRDefault="001C2CBC">
      <w:pPr>
        <w:jc w:val="center"/>
        <w:rPr>
          <w:rFonts w:ascii="Times-Bold" w:hAnsi="Times-Bold"/>
          <w:b/>
          <w:snapToGrid w:val="0"/>
          <w:sz w:val="30"/>
        </w:rPr>
      </w:pPr>
    </w:p>
    <w:p w14:paraId="67729E46" w14:textId="77777777" w:rsidR="001C2CBC" w:rsidRDefault="003E7356">
      <w:pPr>
        <w:pStyle w:val="StudyTitle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 w:rsidR="001C2CBC">
        <w:rPr>
          <w:rFonts w:ascii="Times New Roman" w:hAnsi="Times New Roman"/>
        </w:rPr>
        <w:instrText>MACROBUTTON NoMacro [</w:instrText>
      </w:r>
      <w:r w:rsidR="001C2CBC">
        <w:rPr>
          <w:rFonts w:ascii="Times New Roman" w:hAnsi="Times New Roman"/>
          <w:b w:val="0"/>
          <w:color w:val="FF0000"/>
        </w:rPr>
        <w:instrText>Click</w:instrText>
      </w:r>
      <w:r w:rsidR="001C2CBC">
        <w:rPr>
          <w:rFonts w:ascii="Times New Roman" w:hAnsi="Times New Roman"/>
          <w:color w:val="FF0000"/>
        </w:rPr>
        <w:instrText xml:space="preserve"> here </w:instrText>
      </w:r>
      <w:r w:rsidR="001C2CBC">
        <w:rPr>
          <w:rFonts w:ascii="Times New Roman" w:hAnsi="Times New Roman"/>
          <w:b w:val="0"/>
          <w:color w:val="FF0000"/>
        </w:rPr>
        <w:instrText xml:space="preserve">and type </w:instrText>
      </w:r>
      <w:r w:rsidR="001C2CBC">
        <w:rPr>
          <w:rFonts w:ascii="Times New Roman" w:hAnsi="Times New Roman"/>
          <w:color w:val="FF0000"/>
        </w:rPr>
        <w:instrText>Study Title</w:instrText>
      </w:r>
      <w:r w:rsidR="001C2CBC">
        <w:rPr>
          <w:rFonts w:ascii="Times New Roman" w:hAnsi="Times New Roman"/>
        </w:rPr>
        <w:instrText>]</w:instrText>
      </w:r>
      <w:r>
        <w:rPr>
          <w:rFonts w:ascii="Times New Roman" w:hAnsi="Times New Roman"/>
        </w:rPr>
        <w:fldChar w:fldCharType="end"/>
      </w:r>
    </w:p>
    <w:p w14:paraId="332EDD7D" w14:textId="77777777" w:rsidR="001C2CBC" w:rsidRDefault="001C2CBC">
      <w:pPr>
        <w:pStyle w:val="StudyTitle"/>
        <w:rPr>
          <w:rFonts w:ascii="Times New Roman" w:hAnsi="Times New Roman"/>
        </w:rPr>
      </w:pPr>
    </w:p>
    <w:p w14:paraId="27F3DA21" w14:textId="77777777" w:rsidR="001C2CBC" w:rsidRDefault="001C2CBC">
      <w:pPr>
        <w:pStyle w:val="StudyTitl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Study No. </w:t>
      </w:r>
      <w:r w:rsidR="003E7356"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MACROBUTTON NoMacro [</w:instrText>
      </w:r>
      <w:r>
        <w:rPr>
          <w:rFonts w:ascii="Times New Roman" w:hAnsi="Times New Roman"/>
          <w:b w:val="0"/>
          <w:color w:val="FF0000"/>
        </w:rPr>
        <w:instrText>Click</w:instrText>
      </w:r>
      <w:r>
        <w:rPr>
          <w:rFonts w:ascii="Times New Roman" w:hAnsi="Times New Roman"/>
          <w:color w:val="FF0000"/>
        </w:rPr>
        <w:instrText xml:space="preserve"> here </w:instrText>
      </w:r>
      <w:r>
        <w:rPr>
          <w:rFonts w:ascii="Times New Roman" w:hAnsi="Times New Roman"/>
          <w:b w:val="0"/>
          <w:color w:val="FF0000"/>
        </w:rPr>
        <w:instrText xml:space="preserve">and type </w:instrText>
      </w:r>
      <w:r>
        <w:rPr>
          <w:rFonts w:ascii="Times New Roman" w:hAnsi="Times New Roman"/>
          <w:color w:val="FF0000"/>
        </w:rPr>
        <w:instrText>Study</w:instrText>
      </w:r>
      <w:r>
        <w:rPr>
          <w:rFonts w:ascii="Times New Roman" w:hAnsi="Times New Roman"/>
          <w:b w:val="0"/>
        </w:rPr>
        <w:instrText xml:space="preserve"> </w:instrText>
      </w:r>
      <w:r>
        <w:rPr>
          <w:rFonts w:ascii="Times New Roman" w:hAnsi="Times New Roman"/>
          <w:color w:val="FF0000"/>
        </w:rPr>
        <w:instrText>No.</w:instrText>
      </w:r>
      <w:r>
        <w:rPr>
          <w:rFonts w:ascii="Times New Roman" w:hAnsi="Times New Roman"/>
        </w:rPr>
        <w:instrText>]</w:instrText>
      </w:r>
      <w:r w:rsidR="003E7356">
        <w:rPr>
          <w:rFonts w:ascii="Times New Roman" w:hAnsi="Times New Roman"/>
        </w:rPr>
        <w:fldChar w:fldCharType="end"/>
      </w:r>
    </w:p>
    <w:p w14:paraId="5103F609" w14:textId="77777777" w:rsidR="001C2CBC" w:rsidRDefault="001C2CBC">
      <w:pPr>
        <w:jc w:val="center"/>
        <w:rPr>
          <w:b/>
          <w:sz w:val="24"/>
        </w:rPr>
      </w:pPr>
    </w:p>
    <w:p w14:paraId="20028D24" w14:textId="77777777" w:rsidR="001C2CBC" w:rsidRDefault="001C2CBC">
      <w:pPr>
        <w:rPr>
          <w:b/>
          <w:sz w:val="24"/>
        </w:rPr>
      </w:pPr>
    </w:p>
    <w:p w14:paraId="1CED57B3" w14:textId="77777777" w:rsidR="001C2CBC" w:rsidRDefault="00C7218D">
      <w:pPr>
        <w:rPr>
          <w:b/>
          <w:sz w:val="24"/>
        </w:rPr>
      </w:pPr>
      <w:r>
        <w:rPr>
          <w:b/>
          <w:sz w:val="24"/>
        </w:rPr>
        <w:br w:type="page"/>
      </w:r>
    </w:p>
    <w:p w14:paraId="584A3BA7" w14:textId="77777777" w:rsidR="001C2CBC" w:rsidRPr="00FC71DE" w:rsidRDefault="001C2CBC" w:rsidP="008526A5">
      <w:pPr>
        <w:pStyle w:val="Heading1"/>
        <w:numPr>
          <w:ilvl w:val="0"/>
          <w:numId w:val="19"/>
        </w:numPr>
        <w:rPr>
          <w:sz w:val="24"/>
          <w:szCs w:val="24"/>
        </w:rPr>
      </w:pPr>
      <w:bookmarkStart w:id="2" w:name="_Toc106122737"/>
      <w:bookmarkStart w:id="3" w:name="_Toc106122779"/>
      <w:bookmarkStart w:id="4" w:name="_Toc115767257"/>
      <w:r w:rsidRPr="00FC71DE">
        <w:rPr>
          <w:sz w:val="24"/>
          <w:szCs w:val="24"/>
        </w:rPr>
        <w:lastRenderedPageBreak/>
        <w:t>Modification History</w:t>
      </w:r>
      <w:bookmarkEnd w:id="2"/>
      <w:bookmarkEnd w:id="3"/>
      <w:bookmarkEnd w:id="4"/>
    </w:p>
    <w:p w14:paraId="32DF5667" w14:textId="77777777" w:rsidR="001C2CBC" w:rsidRDefault="001C2CBC">
      <w:pPr>
        <w:spacing w:line="240" w:lineRule="atLeast"/>
        <w:ind w:right="331"/>
        <w:rPr>
          <w:b/>
          <w:color w:val="000000"/>
          <w:sz w:val="24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552"/>
        <w:gridCol w:w="2340"/>
        <w:gridCol w:w="3240"/>
      </w:tblGrid>
      <w:tr w:rsidR="00E207BC" w14:paraId="059813C1" w14:textId="77777777">
        <w:tc>
          <w:tcPr>
            <w:tcW w:w="1418" w:type="dxa"/>
          </w:tcPr>
          <w:p w14:paraId="3D027400" w14:textId="77777777" w:rsidR="00E207BC" w:rsidRPr="004E2343" w:rsidRDefault="008E25D2">
            <w:pPr>
              <w:pStyle w:val="BodyText"/>
              <w:spacing w:before="120"/>
              <w:jc w:val="center"/>
              <w:rPr>
                <w:rFonts w:ascii="Arial" w:hAnsi="Arial" w:cs="Arial"/>
                <w:b/>
              </w:rPr>
            </w:pPr>
            <w:r w:rsidRPr="008E25D2">
              <w:rPr>
                <w:rFonts w:ascii="Arial" w:hAnsi="Arial" w:cs="Arial"/>
                <w:b/>
              </w:rPr>
              <w:t>Unique Identifier for this Version</w:t>
            </w:r>
          </w:p>
        </w:tc>
        <w:tc>
          <w:tcPr>
            <w:tcW w:w="1552" w:type="dxa"/>
          </w:tcPr>
          <w:p w14:paraId="222901E3" w14:textId="77777777" w:rsidR="00E207BC" w:rsidRPr="004E2343" w:rsidRDefault="008E25D2">
            <w:pPr>
              <w:pStyle w:val="BodyText"/>
              <w:spacing w:before="120"/>
              <w:jc w:val="center"/>
              <w:rPr>
                <w:rFonts w:ascii="Arial" w:hAnsi="Arial" w:cs="Arial"/>
                <w:b/>
              </w:rPr>
            </w:pPr>
            <w:r w:rsidRPr="008E25D2">
              <w:rPr>
                <w:rFonts w:ascii="Arial" w:hAnsi="Arial" w:cs="Arial"/>
                <w:b/>
              </w:rPr>
              <w:t>Date of the Document Version</w:t>
            </w:r>
          </w:p>
        </w:tc>
        <w:tc>
          <w:tcPr>
            <w:tcW w:w="2340" w:type="dxa"/>
          </w:tcPr>
          <w:p w14:paraId="1A3A2BCC" w14:textId="109646A2" w:rsidR="00E207BC" w:rsidRPr="004E2343" w:rsidRDefault="008E25D2">
            <w:pPr>
              <w:pStyle w:val="BodyText"/>
              <w:spacing w:before="120"/>
              <w:jc w:val="center"/>
              <w:rPr>
                <w:rFonts w:ascii="Arial" w:hAnsi="Arial" w:cs="Arial"/>
                <w:b/>
              </w:rPr>
            </w:pPr>
            <w:r w:rsidRPr="008E25D2">
              <w:rPr>
                <w:rFonts w:ascii="Arial" w:hAnsi="Arial" w:cs="Arial"/>
                <w:b/>
              </w:rPr>
              <w:t>Author</w:t>
            </w:r>
            <w:r w:rsidR="00900E62">
              <w:rPr>
                <w:rFonts w:ascii="Arial" w:hAnsi="Arial" w:cs="Arial"/>
                <w:b/>
              </w:rPr>
              <w:t xml:space="preserve"> (Role)</w:t>
            </w:r>
          </w:p>
        </w:tc>
        <w:tc>
          <w:tcPr>
            <w:tcW w:w="3240" w:type="dxa"/>
          </w:tcPr>
          <w:p w14:paraId="44AEEBC7" w14:textId="77777777" w:rsidR="00E207BC" w:rsidRPr="004E2343" w:rsidRDefault="008E25D2">
            <w:pPr>
              <w:pStyle w:val="BodyText"/>
              <w:spacing w:before="120"/>
              <w:jc w:val="center"/>
              <w:rPr>
                <w:rFonts w:ascii="Arial" w:hAnsi="Arial" w:cs="Arial"/>
                <w:b/>
              </w:rPr>
            </w:pPr>
            <w:r w:rsidRPr="008E25D2">
              <w:rPr>
                <w:rFonts w:ascii="Arial" w:hAnsi="Arial" w:cs="Arial"/>
                <w:b/>
              </w:rPr>
              <w:t xml:space="preserve">Significant Changes from </w:t>
            </w:r>
            <w:r w:rsidRPr="008E25D2">
              <w:rPr>
                <w:rFonts w:ascii="Arial" w:hAnsi="Arial" w:cs="Arial"/>
                <w:b/>
              </w:rPr>
              <w:br/>
              <w:t>Previous Authorized Version</w:t>
            </w:r>
          </w:p>
        </w:tc>
      </w:tr>
      <w:tr w:rsidR="00E207BC" w14:paraId="6C5A29AA" w14:textId="77777777">
        <w:tc>
          <w:tcPr>
            <w:tcW w:w="1418" w:type="dxa"/>
          </w:tcPr>
          <w:p w14:paraId="363A7A27" w14:textId="77777777" w:rsidR="00E207BC" w:rsidRPr="004E2343" w:rsidRDefault="008E25D2">
            <w:pPr>
              <w:pStyle w:val="BodyText"/>
              <w:spacing w:before="60" w:after="60"/>
              <w:jc w:val="center"/>
              <w:rPr>
                <w:rFonts w:ascii="Arial" w:hAnsi="Arial" w:cs="Arial"/>
              </w:rPr>
            </w:pPr>
            <w:r w:rsidRPr="008E25D2">
              <w:rPr>
                <w:rFonts w:ascii="Arial" w:hAnsi="Arial" w:cs="Arial"/>
              </w:rPr>
              <w:t>1.0</w:t>
            </w:r>
          </w:p>
        </w:tc>
        <w:tc>
          <w:tcPr>
            <w:tcW w:w="1552" w:type="dxa"/>
          </w:tcPr>
          <w:p w14:paraId="7C6CF5FE" w14:textId="184D662A" w:rsidR="00E207BC" w:rsidRPr="00D75555" w:rsidRDefault="008E25D2">
            <w:pPr>
              <w:pStyle w:val="BodyText"/>
              <w:spacing w:before="60" w:after="60"/>
              <w:jc w:val="center"/>
              <w:rPr>
                <w:rFonts w:ascii="Arial" w:hAnsi="Arial" w:cs="Arial"/>
                <w:i/>
                <w:color w:val="FF0000"/>
              </w:rPr>
            </w:pPr>
            <w:proofErr w:type="spellStart"/>
            <w:r w:rsidRPr="00D75555">
              <w:rPr>
                <w:rFonts w:ascii="Arial" w:hAnsi="Arial" w:cs="Arial"/>
                <w:i/>
                <w:color w:val="FF0000"/>
              </w:rPr>
              <w:t>DDM</w:t>
            </w:r>
            <w:r w:rsidR="00900E62">
              <w:rPr>
                <w:rFonts w:ascii="Arial" w:hAnsi="Arial" w:cs="Arial"/>
                <w:i/>
                <w:color w:val="FF0000"/>
              </w:rPr>
              <w:t>mm</w:t>
            </w:r>
            <w:r w:rsidRPr="00D75555">
              <w:rPr>
                <w:rFonts w:ascii="Arial" w:hAnsi="Arial" w:cs="Arial"/>
                <w:i/>
                <w:color w:val="FF0000"/>
              </w:rPr>
              <w:t>YYYY</w:t>
            </w:r>
            <w:proofErr w:type="spellEnd"/>
          </w:p>
        </w:tc>
        <w:tc>
          <w:tcPr>
            <w:tcW w:w="2340" w:type="dxa"/>
          </w:tcPr>
          <w:p w14:paraId="7B260A94" w14:textId="244894DD" w:rsidR="00E207BC" w:rsidRPr="00D75555" w:rsidRDefault="008E25D2">
            <w:pPr>
              <w:pStyle w:val="BodyText"/>
              <w:spacing w:before="60" w:after="60"/>
              <w:rPr>
                <w:rFonts w:ascii="Arial" w:hAnsi="Arial" w:cs="Arial"/>
                <w:i/>
                <w:color w:val="FF0000"/>
              </w:rPr>
            </w:pPr>
            <w:r w:rsidRPr="00D75555">
              <w:rPr>
                <w:rFonts w:ascii="Arial" w:hAnsi="Arial" w:cs="Arial"/>
                <w:i/>
                <w:color w:val="FF0000"/>
              </w:rPr>
              <w:t>Name of the person making changes to this version</w:t>
            </w:r>
            <w:r w:rsidR="00900E62">
              <w:rPr>
                <w:rFonts w:ascii="Arial" w:hAnsi="Arial" w:cs="Arial"/>
                <w:i/>
                <w:color w:val="FF0000"/>
              </w:rPr>
              <w:t xml:space="preserve"> (</w:t>
            </w:r>
            <w:r w:rsidR="00900E62" w:rsidRPr="00900E62">
              <w:rPr>
                <w:rFonts w:ascii="Arial" w:hAnsi="Arial" w:cs="Arial"/>
                <w:i/>
                <w:color w:val="FF0000"/>
              </w:rPr>
              <w:t xml:space="preserve">Role: </w:t>
            </w:r>
            <w:proofErr w:type="gramStart"/>
            <w:r w:rsidR="00900E62" w:rsidRPr="00900E62">
              <w:rPr>
                <w:rFonts w:ascii="Arial" w:hAnsi="Arial" w:cs="Arial"/>
                <w:i/>
                <w:color w:val="FF0000"/>
              </w:rPr>
              <w:t>e.g.</w:t>
            </w:r>
            <w:proofErr w:type="gramEnd"/>
            <w:r w:rsidR="00900E62" w:rsidRPr="00900E62">
              <w:rPr>
                <w:rFonts w:ascii="Arial" w:hAnsi="Arial" w:cs="Arial"/>
                <w:i/>
                <w:color w:val="FF0000"/>
              </w:rPr>
              <w:t xml:space="preserve"> STL/PTL/Team member</w:t>
            </w:r>
            <w:r w:rsidR="00900E62">
              <w:rPr>
                <w:rFonts w:ascii="Arial" w:hAnsi="Arial" w:cs="Arial"/>
                <w:i/>
                <w:color w:val="FF0000"/>
              </w:rPr>
              <w:t>)</w:t>
            </w:r>
          </w:p>
        </w:tc>
        <w:tc>
          <w:tcPr>
            <w:tcW w:w="3240" w:type="dxa"/>
          </w:tcPr>
          <w:p w14:paraId="7D70D2F6" w14:textId="77777777" w:rsidR="00E207BC" w:rsidRPr="004E2343" w:rsidRDefault="008E25D2">
            <w:pPr>
              <w:pStyle w:val="BodyText"/>
              <w:spacing w:before="60" w:after="60"/>
              <w:rPr>
                <w:rFonts w:ascii="Arial" w:hAnsi="Arial" w:cs="Arial"/>
              </w:rPr>
            </w:pPr>
            <w:r w:rsidRPr="008E25D2">
              <w:rPr>
                <w:rFonts w:ascii="Arial" w:hAnsi="Arial" w:cs="Arial"/>
              </w:rPr>
              <w:t>N/A – First Version</w:t>
            </w:r>
          </w:p>
        </w:tc>
      </w:tr>
      <w:tr w:rsidR="00E207BC" w14:paraId="4E3A481F" w14:textId="77777777">
        <w:tc>
          <w:tcPr>
            <w:tcW w:w="1418" w:type="dxa"/>
          </w:tcPr>
          <w:p w14:paraId="59FD5A2A" w14:textId="77777777" w:rsidR="00E207BC" w:rsidRPr="004E2343" w:rsidRDefault="00E207BC">
            <w:pPr>
              <w:pStyle w:val="BodyText"/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6778DD64" w14:textId="77777777" w:rsidR="00E207BC" w:rsidRPr="004E2343" w:rsidRDefault="00E207BC">
            <w:pPr>
              <w:pStyle w:val="BodyText"/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14:paraId="22D220E5" w14:textId="77777777" w:rsidR="00E207BC" w:rsidRPr="004E2343" w:rsidRDefault="00E207BC">
            <w:pPr>
              <w:pStyle w:val="BodyText"/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3240" w:type="dxa"/>
          </w:tcPr>
          <w:p w14:paraId="7244A351" w14:textId="77777777" w:rsidR="00E207BC" w:rsidRPr="004E2343" w:rsidRDefault="00E207BC">
            <w:pPr>
              <w:pStyle w:val="BodyText"/>
              <w:spacing w:before="60" w:after="60"/>
              <w:rPr>
                <w:rFonts w:ascii="Arial" w:hAnsi="Arial" w:cs="Arial"/>
              </w:rPr>
            </w:pPr>
          </w:p>
        </w:tc>
      </w:tr>
      <w:tr w:rsidR="00E207BC" w14:paraId="43B38A2A" w14:textId="77777777">
        <w:tc>
          <w:tcPr>
            <w:tcW w:w="1418" w:type="dxa"/>
          </w:tcPr>
          <w:p w14:paraId="2CEDA41B" w14:textId="77777777" w:rsidR="00E207BC" w:rsidRPr="004E2343" w:rsidRDefault="00E207BC">
            <w:pPr>
              <w:pStyle w:val="BodyText"/>
              <w:keepNext/>
              <w:spacing w:before="60" w:after="60"/>
              <w:jc w:val="center"/>
              <w:outlineLvl w:val="0"/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33BD674B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14:paraId="043066AA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  <w:tc>
          <w:tcPr>
            <w:tcW w:w="3240" w:type="dxa"/>
          </w:tcPr>
          <w:p w14:paraId="4FDF46FF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</w:tr>
      <w:tr w:rsidR="00E207BC" w14:paraId="6AA6695A" w14:textId="77777777">
        <w:tc>
          <w:tcPr>
            <w:tcW w:w="1418" w:type="dxa"/>
          </w:tcPr>
          <w:p w14:paraId="59C84BD1" w14:textId="77777777" w:rsidR="00E207BC" w:rsidRPr="004E2343" w:rsidRDefault="00E207BC">
            <w:pPr>
              <w:pStyle w:val="BodyText"/>
              <w:keepNext/>
              <w:spacing w:before="60" w:after="60"/>
              <w:jc w:val="center"/>
              <w:outlineLvl w:val="0"/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7411739A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14:paraId="5C8CE39D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  <w:tc>
          <w:tcPr>
            <w:tcW w:w="3240" w:type="dxa"/>
          </w:tcPr>
          <w:p w14:paraId="2404E3DD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</w:tr>
      <w:tr w:rsidR="00E207BC" w14:paraId="340A35D6" w14:textId="77777777">
        <w:tc>
          <w:tcPr>
            <w:tcW w:w="1418" w:type="dxa"/>
          </w:tcPr>
          <w:p w14:paraId="0D249A42" w14:textId="77777777" w:rsidR="00E207BC" w:rsidRPr="004E2343" w:rsidRDefault="00E207BC">
            <w:pPr>
              <w:pStyle w:val="BodyText"/>
              <w:keepNext/>
              <w:spacing w:before="60" w:after="60"/>
              <w:jc w:val="center"/>
              <w:outlineLvl w:val="0"/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503E936B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14:paraId="0BAA479E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  <w:tc>
          <w:tcPr>
            <w:tcW w:w="3240" w:type="dxa"/>
          </w:tcPr>
          <w:p w14:paraId="1E8A206A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</w:tr>
      <w:tr w:rsidR="00E207BC" w14:paraId="26F0797E" w14:textId="77777777">
        <w:tc>
          <w:tcPr>
            <w:tcW w:w="1418" w:type="dxa"/>
          </w:tcPr>
          <w:p w14:paraId="06C0167B" w14:textId="77777777" w:rsidR="00E207BC" w:rsidRPr="004E2343" w:rsidRDefault="00E207BC">
            <w:pPr>
              <w:pStyle w:val="BodyText"/>
              <w:keepNext/>
              <w:spacing w:before="60" w:after="60"/>
              <w:jc w:val="center"/>
              <w:outlineLvl w:val="0"/>
              <w:rPr>
                <w:rFonts w:ascii="Arial" w:hAnsi="Arial" w:cs="Arial"/>
              </w:rPr>
            </w:pPr>
          </w:p>
        </w:tc>
        <w:tc>
          <w:tcPr>
            <w:tcW w:w="1552" w:type="dxa"/>
          </w:tcPr>
          <w:p w14:paraId="122B27F4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14:paraId="1CA8891E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  <w:tc>
          <w:tcPr>
            <w:tcW w:w="3240" w:type="dxa"/>
          </w:tcPr>
          <w:p w14:paraId="08A116B3" w14:textId="77777777" w:rsidR="00E207BC" w:rsidRPr="004E2343" w:rsidRDefault="00E207BC">
            <w:pPr>
              <w:pStyle w:val="BodyText"/>
              <w:keepNext/>
              <w:spacing w:before="60" w:after="60"/>
              <w:outlineLvl w:val="0"/>
              <w:rPr>
                <w:rFonts w:ascii="Arial" w:hAnsi="Arial" w:cs="Arial"/>
              </w:rPr>
            </w:pPr>
          </w:p>
        </w:tc>
      </w:tr>
    </w:tbl>
    <w:p w14:paraId="72718D8B" w14:textId="77777777" w:rsidR="00C041EE" w:rsidRDefault="00C041EE">
      <w:pPr>
        <w:spacing w:line="240" w:lineRule="atLeast"/>
        <w:ind w:right="331" w:firstLine="709"/>
        <w:rPr>
          <w:color w:val="000000"/>
        </w:rPr>
      </w:pPr>
    </w:p>
    <w:p w14:paraId="0950053C" w14:textId="77777777" w:rsidR="001C2CBC" w:rsidRDefault="00C041EE">
      <w:pPr>
        <w:spacing w:line="240" w:lineRule="atLeast"/>
        <w:ind w:right="331" w:firstLine="709"/>
        <w:rPr>
          <w:color w:val="000000"/>
        </w:rPr>
      </w:pPr>
      <w:r>
        <w:rPr>
          <w:color w:val="000000"/>
        </w:rPr>
        <w:br w:type="page"/>
      </w:r>
    </w:p>
    <w:p w14:paraId="5DE58C76" w14:textId="77777777" w:rsidR="008526A5" w:rsidRDefault="00151289" w:rsidP="00700DA2">
      <w:pPr>
        <w:pStyle w:val="Heading1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Annotated Shells</w:t>
      </w:r>
    </w:p>
    <w:p w14:paraId="4A4A7783" w14:textId="77777777" w:rsidR="00CA15EF" w:rsidRPr="00541A11" w:rsidRDefault="008E25D2" w:rsidP="00151289">
      <w:pPr>
        <w:rPr>
          <w:rFonts w:ascii="Arial" w:hAnsi="Arial" w:cs="Arial"/>
          <w:bCs/>
          <w:color w:val="FF0000"/>
        </w:rPr>
      </w:pPr>
      <w:r w:rsidRPr="00541A11">
        <w:rPr>
          <w:rFonts w:ascii="Arial" w:hAnsi="Arial" w:cs="Arial"/>
          <w:bCs/>
          <w:color w:val="FF0000"/>
        </w:rPr>
        <w:t>[</w:t>
      </w:r>
    </w:p>
    <w:p w14:paraId="5DBC57C9" w14:textId="77777777" w:rsidR="00900E62" w:rsidRDefault="008E25D2" w:rsidP="00151289">
      <w:pPr>
        <w:rPr>
          <w:rFonts w:ascii="Arial" w:hAnsi="Arial" w:cs="Arial"/>
          <w:color w:val="FF0000"/>
        </w:rPr>
      </w:pPr>
      <w:r w:rsidRPr="00D75555">
        <w:rPr>
          <w:rFonts w:ascii="Arial" w:hAnsi="Arial" w:cs="Arial"/>
          <w:b/>
          <w:color w:val="FF0000"/>
        </w:rPr>
        <w:t>Insert Annotated Shells here</w:t>
      </w:r>
      <w:r w:rsidRPr="00D75555">
        <w:rPr>
          <w:rFonts w:ascii="Arial" w:hAnsi="Arial" w:cs="Arial"/>
          <w:color w:val="FF0000"/>
        </w:rPr>
        <w:t xml:space="preserve"> – ensure that you include the following:</w:t>
      </w:r>
    </w:p>
    <w:p w14:paraId="25D7C4F8" w14:textId="1086EC30" w:rsidR="00CA15EF" w:rsidRPr="00541A11" w:rsidRDefault="008E25D2" w:rsidP="00541A11">
      <w:pPr>
        <w:pStyle w:val="ListParagraph"/>
        <w:numPr>
          <w:ilvl w:val="0"/>
          <w:numId w:val="27"/>
        </w:numPr>
        <w:rPr>
          <w:rFonts w:ascii="Arial" w:hAnsi="Arial" w:cs="Arial"/>
          <w:color w:val="FF0000"/>
        </w:rPr>
      </w:pPr>
      <w:r w:rsidRPr="00541A11">
        <w:rPr>
          <w:rFonts w:ascii="Arial" w:hAnsi="Arial" w:cs="Arial"/>
          <w:b/>
          <w:color w:val="FF0000"/>
          <w:sz w:val="20"/>
          <w:szCs w:val="20"/>
        </w:rPr>
        <w:t>Programming Notes</w:t>
      </w:r>
      <w:r w:rsidRPr="00541A11">
        <w:rPr>
          <w:rFonts w:ascii="Arial" w:hAnsi="Arial" w:cs="Arial"/>
          <w:color w:val="FF0000"/>
          <w:sz w:val="20"/>
          <w:szCs w:val="20"/>
        </w:rPr>
        <w:t xml:space="preserve"> for repeat outputs, indicating the repeat output number(s) and title(s)</w:t>
      </w:r>
    </w:p>
    <w:p w14:paraId="0A65859D" w14:textId="1055D835" w:rsidR="00900E62" w:rsidRPr="00541A11" w:rsidRDefault="008E25D2" w:rsidP="00541A11">
      <w:pPr>
        <w:pStyle w:val="ListParagraph"/>
        <w:numPr>
          <w:ilvl w:val="0"/>
          <w:numId w:val="27"/>
        </w:numPr>
        <w:rPr>
          <w:rFonts w:ascii="Arial" w:hAnsi="Arial" w:cs="Arial"/>
          <w:color w:val="FF0000"/>
        </w:rPr>
      </w:pPr>
      <w:r w:rsidRPr="00541A11">
        <w:rPr>
          <w:rFonts w:ascii="Arial" w:hAnsi="Arial" w:cs="Arial"/>
          <w:color w:val="FF0000"/>
          <w:sz w:val="20"/>
          <w:szCs w:val="20"/>
        </w:rPr>
        <w:t>Any additional relevant information that may be helpful to the programmer</w:t>
      </w:r>
    </w:p>
    <w:p w14:paraId="61AC128B" w14:textId="5F859098" w:rsidR="00D264C2" w:rsidRDefault="008E25D2" w:rsidP="00900E62">
      <w:pPr>
        <w:pStyle w:val="ListParagraph"/>
        <w:numPr>
          <w:ilvl w:val="0"/>
          <w:numId w:val="27"/>
        </w:numPr>
        <w:rPr>
          <w:rFonts w:ascii="Arial" w:hAnsi="Arial" w:cs="Arial"/>
          <w:color w:val="FF0000"/>
          <w:sz w:val="20"/>
          <w:szCs w:val="20"/>
        </w:rPr>
      </w:pPr>
      <w:r w:rsidRPr="00541A11">
        <w:rPr>
          <w:rFonts w:ascii="Arial" w:hAnsi="Arial" w:cs="Arial"/>
          <w:color w:val="FF0000"/>
          <w:sz w:val="20"/>
          <w:szCs w:val="20"/>
        </w:rPr>
        <w:t>A mapping grid for the repeat outputs</w:t>
      </w:r>
    </w:p>
    <w:p w14:paraId="3F08AD04" w14:textId="741D783E" w:rsidR="00151DFD" w:rsidRDefault="00151DFD" w:rsidP="00151DFD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If shells are generated in Excel, </w:t>
      </w:r>
      <w:r w:rsidR="00690216">
        <w:rPr>
          <w:rFonts w:ascii="Arial" w:hAnsi="Arial" w:cs="Arial"/>
          <w:color w:val="FF0000"/>
        </w:rPr>
        <w:t xml:space="preserve">they can be annotated </w:t>
      </w:r>
      <w:r w:rsidR="00F1205B">
        <w:rPr>
          <w:rFonts w:ascii="Arial" w:hAnsi="Arial" w:cs="Arial"/>
          <w:color w:val="FF0000"/>
        </w:rPr>
        <w:t xml:space="preserve">directly in </w:t>
      </w:r>
      <w:r w:rsidR="00690216">
        <w:rPr>
          <w:rFonts w:ascii="Arial" w:hAnsi="Arial" w:cs="Arial"/>
          <w:color w:val="FF0000"/>
        </w:rPr>
        <w:t>there if it can be done in a clear manner</w:t>
      </w:r>
      <w:r w:rsidR="00B11833">
        <w:rPr>
          <w:rFonts w:ascii="Arial" w:hAnsi="Arial" w:cs="Arial"/>
          <w:color w:val="FF0000"/>
        </w:rPr>
        <w:t>.</w:t>
      </w:r>
    </w:p>
    <w:p w14:paraId="5E54164E" w14:textId="77777777" w:rsidR="000B3C87" w:rsidRDefault="000B3C87" w:rsidP="00151DFD">
      <w:pPr>
        <w:rPr>
          <w:rFonts w:ascii="Arial" w:hAnsi="Arial" w:cs="Arial"/>
          <w:color w:val="FF0000"/>
        </w:rPr>
      </w:pPr>
    </w:p>
    <w:p w14:paraId="307AA718" w14:textId="4D52F827" w:rsidR="00151DFD" w:rsidRPr="00541A11" w:rsidRDefault="00151DFD" w:rsidP="00151DFD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To annotate a shell, </w:t>
      </w:r>
      <w:r w:rsidR="000B3C87">
        <w:rPr>
          <w:rFonts w:ascii="Arial" w:hAnsi="Arial" w:cs="Arial"/>
          <w:color w:val="FF0000"/>
        </w:rPr>
        <w:t>for each parameter included in a table or each column in a listing, add the name of the dataset and variable to be used - together with any extra information needed (</w:t>
      </w:r>
      <w:r w:rsidR="00907BE3">
        <w:rPr>
          <w:rFonts w:ascii="Arial" w:hAnsi="Arial" w:cs="Arial"/>
          <w:color w:val="FF0000"/>
        </w:rPr>
        <w:t>e.g.,</w:t>
      </w:r>
      <w:r w:rsidR="000B3C87">
        <w:rPr>
          <w:rFonts w:ascii="Arial" w:hAnsi="Arial" w:cs="Arial"/>
          <w:color w:val="FF0000"/>
        </w:rPr>
        <w:t xml:space="preserve"> extra conditions or subsets for the variable) - between brackets/square brackets and, if possible, in a different </w:t>
      </w:r>
      <w:proofErr w:type="spellStart"/>
      <w:r w:rsidR="000B3C87">
        <w:rPr>
          <w:rFonts w:ascii="Arial" w:hAnsi="Arial" w:cs="Arial"/>
          <w:color w:val="FF0000"/>
        </w:rPr>
        <w:t>color</w:t>
      </w:r>
      <w:proofErr w:type="spellEnd"/>
      <w:r w:rsidR="000B3C87">
        <w:rPr>
          <w:rFonts w:ascii="Arial" w:hAnsi="Arial" w:cs="Arial"/>
          <w:color w:val="FF0000"/>
        </w:rPr>
        <w:t xml:space="preserve"> than the shell for easy understanding.</w:t>
      </w:r>
    </w:p>
    <w:p w14:paraId="21503E08" w14:textId="77777777" w:rsidR="00CA15EF" w:rsidRPr="00907BE3" w:rsidRDefault="008E25D2" w:rsidP="00151289">
      <w:pPr>
        <w:rPr>
          <w:rFonts w:ascii="Arial" w:hAnsi="Arial" w:cs="Arial"/>
          <w:color w:val="FF0000"/>
        </w:rPr>
      </w:pPr>
      <w:r w:rsidRPr="00907BE3">
        <w:rPr>
          <w:rFonts w:ascii="Arial" w:hAnsi="Arial" w:cs="Arial"/>
          <w:color w:val="FF0000"/>
        </w:rPr>
        <w:br/>
        <w:t>Example of a mapping grid:</w:t>
      </w:r>
    </w:p>
    <w:p w14:paraId="1E688316" w14:textId="77777777" w:rsidR="001A7DA0" w:rsidRPr="00907BE3" w:rsidRDefault="001A7DA0" w:rsidP="003C6938">
      <w:pPr>
        <w:rPr>
          <w:rFonts w:ascii="Arial" w:hAnsi="Arial" w:cs="Arial"/>
          <w:b/>
          <w:bCs/>
          <w:color w:val="FF0000"/>
        </w:rPr>
      </w:pPr>
    </w:p>
    <w:p w14:paraId="2A79B617" w14:textId="77777777" w:rsidR="00CA15EF" w:rsidRPr="00907BE3" w:rsidRDefault="00CA15EF" w:rsidP="003C6938">
      <w:pPr>
        <w:rPr>
          <w:rFonts w:ascii="Arial" w:hAnsi="Arial" w:cs="Arial"/>
          <w:b/>
          <w:bCs/>
          <w:color w:val="FF0000"/>
        </w:rPr>
      </w:pPr>
      <w:r w:rsidRPr="00907BE3">
        <w:rPr>
          <w:rFonts w:ascii="Arial" w:hAnsi="Arial" w:cs="Arial"/>
          <w:b/>
          <w:bCs/>
          <w:color w:val="FF0000"/>
        </w:rPr>
        <w:t xml:space="preserve">Mapping </w:t>
      </w:r>
      <w:r w:rsidR="000B1526" w:rsidRPr="00907BE3">
        <w:rPr>
          <w:rFonts w:ascii="Arial" w:hAnsi="Arial" w:cs="Arial"/>
          <w:b/>
          <w:bCs/>
          <w:color w:val="FF0000"/>
        </w:rPr>
        <w:t>grid</w:t>
      </w:r>
      <w:r w:rsidRPr="00907BE3">
        <w:rPr>
          <w:rFonts w:ascii="Arial" w:hAnsi="Arial" w:cs="Arial"/>
          <w:b/>
          <w:bCs/>
          <w:color w:val="FF0000"/>
        </w:rPr>
        <w:t xml:space="preserve"> to map unique and repeat outputs:</w:t>
      </w:r>
    </w:p>
    <w:p w14:paraId="1A4B54B1" w14:textId="77777777" w:rsidR="00CA15EF" w:rsidRPr="00907BE3" w:rsidRDefault="008E25D2" w:rsidP="00CA15EF">
      <w:pPr>
        <w:rPr>
          <w:rFonts w:ascii="Arial" w:hAnsi="Arial"/>
          <w:color w:val="FF0000"/>
        </w:rPr>
      </w:pPr>
      <w:r w:rsidRPr="00907BE3">
        <w:rPr>
          <w:rFonts w:ascii="Arial" w:hAnsi="Arial"/>
          <w:color w:val="FF0000"/>
        </w:rPr>
        <w:t xml:space="preserve">[More than one mapping </w:t>
      </w:r>
      <w:r w:rsidR="000B1526" w:rsidRPr="00907BE3">
        <w:rPr>
          <w:rFonts w:ascii="Arial" w:hAnsi="Arial"/>
          <w:color w:val="FF0000"/>
        </w:rPr>
        <w:t>grid</w:t>
      </w:r>
      <w:r w:rsidRPr="00907BE3">
        <w:rPr>
          <w:rFonts w:ascii="Arial" w:hAnsi="Arial"/>
          <w:color w:val="FF0000"/>
        </w:rPr>
        <w:t xml:space="preserve"> may be necessary. Only fill in the necessary information – leave out redundant information]</w:t>
      </w:r>
    </w:p>
    <w:p w14:paraId="56FCD6F4" w14:textId="77777777" w:rsidR="001A7DA0" w:rsidRPr="00907BE3" w:rsidRDefault="001A7DA0" w:rsidP="00CA15EF">
      <w:pPr>
        <w:rPr>
          <w:rFonts w:ascii="Arial" w:hAnsi="Arial"/>
          <w:color w:val="FF0000"/>
          <w:sz w:val="18"/>
          <w:szCs w:val="18"/>
        </w:rPr>
      </w:pPr>
    </w:p>
    <w:tbl>
      <w:tblPr>
        <w:tblW w:w="134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350"/>
        <w:gridCol w:w="1350"/>
        <w:gridCol w:w="1710"/>
        <w:gridCol w:w="2070"/>
        <w:gridCol w:w="5310"/>
      </w:tblGrid>
      <w:tr w:rsidR="00907BE3" w:rsidRPr="00907BE3" w14:paraId="424F1DE5" w14:textId="77777777" w:rsidTr="009177A4">
        <w:trPr>
          <w:cantSplit/>
          <w:trHeight w:val="221"/>
          <w:tblHeader/>
        </w:trPr>
        <w:tc>
          <w:tcPr>
            <w:tcW w:w="1620" w:type="dxa"/>
            <w:shd w:val="clear" w:color="auto" w:fill="C0C0C0"/>
          </w:tcPr>
          <w:p w14:paraId="3CCF2183" w14:textId="77777777" w:rsidR="009177A4" w:rsidRPr="00907BE3" w:rsidRDefault="009177A4" w:rsidP="00CA15EF">
            <w:pPr>
              <w:rPr>
                <w:rFonts w:ascii="Arial" w:hAnsi="Arial" w:cs="Arial"/>
                <w:b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b/>
                <w:color w:val="FF0000"/>
                <w:lang w:val="en-GB"/>
              </w:rPr>
              <w:t>Output Number</w:t>
            </w:r>
          </w:p>
        </w:tc>
        <w:tc>
          <w:tcPr>
            <w:tcW w:w="1350" w:type="dxa"/>
            <w:shd w:val="clear" w:color="auto" w:fill="C0C0C0"/>
          </w:tcPr>
          <w:p w14:paraId="71457461" w14:textId="77777777" w:rsidR="009177A4" w:rsidRPr="00907BE3" w:rsidRDefault="009177A4" w:rsidP="00CA15EF">
            <w:pPr>
              <w:rPr>
                <w:rFonts w:ascii="Arial" w:hAnsi="Arial" w:cs="Arial"/>
                <w:b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b/>
                <w:color w:val="FF0000"/>
                <w:lang w:val="en-GB"/>
              </w:rPr>
              <w:t>Output</w:t>
            </w:r>
            <w:r w:rsidRPr="00907BE3">
              <w:rPr>
                <w:rFonts w:ascii="Arial" w:hAnsi="Arial" w:cs="Arial"/>
                <w:b/>
                <w:color w:val="FF0000"/>
                <w:lang w:val="en-GB"/>
              </w:rPr>
              <w:br/>
              <w:t>Title</w:t>
            </w:r>
          </w:p>
        </w:tc>
        <w:tc>
          <w:tcPr>
            <w:tcW w:w="1350" w:type="dxa"/>
            <w:shd w:val="clear" w:color="auto" w:fill="C0C0C0"/>
          </w:tcPr>
          <w:p w14:paraId="108EAC9F" w14:textId="77777777" w:rsidR="009177A4" w:rsidRPr="00907BE3" w:rsidRDefault="009177A4" w:rsidP="00CA15EF">
            <w:pPr>
              <w:rPr>
                <w:rFonts w:ascii="Arial" w:hAnsi="Arial" w:cs="Arial"/>
                <w:b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b/>
                <w:color w:val="FF0000"/>
                <w:lang w:val="en-GB"/>
              </w:rPr>
              <w:t>Population</w:t>
            </w:r>
          </w:p>
        </w:tc>
        <w:tc>
          <w:tcPr>
            <w:tcW w:w="1710" w:type="dxa"/>
            <w:shd w:val="clear" w:color="auto" w:fill="C0C0C0"/>
          </w:tcPr>
          <w:p w14:paraId="4C80FB25" w14:textId="77777777" w:rsidR="009177A4" w:rsidRPr="00907BE3" w:rsidRDefault="009177A4" w:rsidP="00CA15EF">
            <w:pPr>
              <w:rPr>
                <w:rFonts w:ascii="Arial" w:hAnsi="Arial" w:cs="Arial"/>
                <w:b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b/>
                <w:color w:val="FF0000"/>
                <w:lang w:val="en-GB"/>
              </w:rPr>
              <w:t>Copy / Unique</w:t>
            </w:r>
          </w:p>
        </w:tc>
        <w:tc>
          <w:tcPr>
            <w:tcW w:w="2070" w:type="dxa"/>
            <w:shd w:val="clear" w:color="auto" w:fill="C0C0C0"/>
          </w:tcPr>
          <w:p w14:paraId="0B2F9ACE" w14:textId="77777777" w:rsidR="009177A4" w:rsidRPr="00907BE3" w:rsidRDefault="009177A4" w:rsidP="00CA15EF">
            <w:pPr>
              <w:rPr>
                <w:rFonts w:ascii="Arial" w:hAnsi="Arial" w:cs="Arial"/>
                <w:b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b/>
                <w:color w:val="FF0000"/>
                <w:lang w:val="en-GB"/>
              </w:rPr>
              <w:t>Dataset(s) Required</w:t>
            </w:r>
          </w:p>
        </w:tc>
        <w:tc>
          <w:tcPr>
            <w:tcW w:w="5310" w:type="dxa"/>
            <w:shd w:val="clear" w:color="auto" w:fill="C0C0C0"/>
          </w:tcPr>
          <w:p w14:paraId="3C527494" w14:textId="77777777" w:rsidR="009177A4" w:rsidRPr="00907BE3" w:rsidRDefault="009177A4" w:rsidP="00CA15EF">
            <w:pPr>
              <w:rPr>
                <w:rFonts w:ascii="Arial" w:hAnsi="Arial" w:cs="Arial"/>
                <w:b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b/>
                <w:color w:val="FF0000"/>
                <w:lang w:val="en-GB"/>
              </w:rPr>
              <w:t>Variables Required and Constraints</w:t>
            </w:r>
          </w:p>
        </w:tc>
      </w:tr>
      <w:tr w:rsidR="00907BE3" w:rsidRPr="00907BE3" w14:paraId="3E70A7EE" w14:textId="77777777" w:rsidTr="009177A4">
        <w:trPr>
          <w:cantSplit/>
          <w:trHeight w:val="218"/>
          <w:tblHeader/>
        </w:trPr>
        <w:tc>
          <w:tcPr>
            <w:tcW w:w="1620" w:type="dxa"/>
            <w:shd w:val="clear" w:color="auto" w:fill="auto"/>
          </w:tcPr>
          <w:p w14:paraId="703AA2A5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color w:val="FF0000"/>
                <w:lang w:val="en-GB"/>
              </w:rPr>
              <w:t xml:space="preserve">Table </w:t>
            </w:r>
            <w:proofErr w:type="spellStart"/>
            <w:r w:rsidRPr="00907BE3">
              <w:rPr>
                <w:rFonts w:ascii="Arial" w:hAnsi="Arial" w:cs="Arial"/>
                <w:color w:val="FF0000"/>
                <w:lang w:val="en-GB"/>
              </w:rPr>
              <w:t>x.x</w:t>
            </w:r>
            <w:proofErr w:type="spellEnd"/>
          </w:p>
        </w:tc>
        <w:tc>
          <w:tcPr>
            <w:tcW w:w="1350" w:type="dxa"/>
          </w:tcPr>
          <w:p w14:paraId="147E8696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350" w:type="dxa"/>
            <w:shd w:val="clear" w:color="auto" w:fill="auto"/>
          </w:tcPr>
          <w:p w14:paraId="54FDD8AC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color w:val="FF0000"/>
                <w:lang w:val="en-GB"/>
              </w:rPr>
              <w:t>ITT</w:t>
            </w:r>
          </w:p>
        </w:tc>
        <w:tc>
          <w:tcPr>
            <w:tcW w:w="1710" w:type="dxa"/>
            <w:shd w:val="clear" w:color="auto" w:fill="auto"/>
          </w:tcPr>
          <w:p w14:paraId="296E1075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color w:val="FF0000"/>
                <w:lang w:val="en-GB"/>
              </w:rPr>
              <w:t>Unique</w:t>
            </w:r>
          </w:p>
        </w:tc>
        <w:tc>
          <w:tcPr>
            <w:tcW w:w="2070" w:type="dxa"/>
          </w:tcPr>
          <w:p w14:paraId="7E7A2766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  <w:proofErr w:type="spellStart"/>
            <w:r w:rsidRPr="00907BE3">
              <w:rPr>
                <w:rFonts w:ascii="Arial" w:hAnsi="Arial" w:cs="Arial"/>
                <w:color w:val="FF0000"/>
                <w:lang w:val="en-GB"/>
              </w:rPr>
              <w:t>DD_EF</w:t>
            </w:r>
            <w:proofErr w:type="spellEnd"/>
          </w:p>
        </w:tc>
        <w:tc>
          <w:tcPr>
            <w:tcW w:w="5310" w:type="dxa"/>
            <w:shd w:val="clear" w:color="auto" w:fill="auto"/>
          </w:tcPr>
          <w:p w14:paraId="2F467E86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b/>
                <w:color w:val="FF0000"/>
                <w:lang w:val="en-GB"/>
              </w:rPr>
              <w:t>[POP]</w:t>
            </w:r>
            <w:r w:rsidRPr="00907BE3">
              <w:rPr>
                <w:rFonts w:ascii="Arial" w:hAnsi="Arial" w:cs="Arial"/>
                <w:color w:val="FF0000"/>
                <w:lang w:val="en-GB"/>
              </w:rPr>
              <w:t xml:space="preserve"> = ITT</w:t>
            </w:r>
          </w:p>
        </w:tc>
      </w:tr>
      <w:tr w:rsidR="00907BE3" w:rsidRPr="00907BE3" w14:paraId="74317493" w14:textId="77777777" w:rsidTr="009177A4">
        <w:trPr>
          <w:cantSplit/>
          <w:trHeight w:val="218"/>
          <w:tblHeader/>
        </w:trPr>
        <w:tc>
          <w:tcPr>
            <w:tcW w:w="1620" w:type="dxa"/>
            <w:shd w:val="clear" w:color="auto" w:fill="auto"/>
          </w:tcPr>
          <w:p w14:paraId="02E739B8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color w:val="FF0000"/>
                <w:lang w:val="en-GB"/>
              </w:rPr>
              <w:t xml:space="preserve">Table </w:t>
            </w:r>
            <w:proofErr w:type="spellStart"/>
            <w:r w:rsidRPr="00907BE3">
              <w:rPr>
                <w:rFonts w:ascii="Arial" w:hAnsi="Arial" w:cs="Arial"/>
                <w:color w:val="FF0000"/>
                <w:lang w:val="en-GB"/>
              </w:rPr>
              <w:t>x.x</w:t>
            </w:r>
            <w:proofErr w:type="spellEnd"/>
          </w:p>
        </w:tc>
        <w:tc>
          <w:tcPr>
            <w:tcW w:w="1350" w:type="dxa"/>
          </w:tcPr>
          <w:p w14:paraId="7B9DFCAA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350" w:type="dxa"/>
            <w:shd w:val="clear" w:color="auto" w:fill="auto"/>
          </w:tcPr>
          <w:p w14:paraId="76F30822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color w:val="FF0000"/>
                <w:lang w:val="en-GB"/>
              </w:rPr>
              <w:t>PP</w:t>
            </w:r>
          </w:p>
        </w:tc>
        <w:tc>
          <w:tcPr>
            <w:tcW w:w="1710" w:type="dxa"/>
            <w:shd w:val="clear" w:color="auto" w:fill="auto"/>
          </w:tcPr>
          <w:p w14:paraId="648BF35D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color w:val="FF0000"/>
                <w:lang w:val="en-GB"/>
              </w:rPr>
              <w:t>Copy</w:t>
            </w:r>
          </w:p>
        </w:tc>
        <w:tc>
          <w:tcPr>
            <w:tcW w:w="2070" w:type="dxa"/>
          </w:tcPr>
          <w:p w14:paraId="68043018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5310" w:type="dxa"/>
            <w:shd w:val="clear" w:color="auto" w:fill="auto"/>
          </w:tcPr>
          <w:p w14:paraId="03B5E57C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  <w:r w:rsidRPr="00907BE3">
              <w:rPr>
                <w:rFonts w:ascii="Arial" w:hAnsi="Arial" w:cs="Arial"/>
                <w:b/>
                <w:color w:val="FF0000"/>
                <w:lang w:val="en-GB"/>
              </w:rPr>
              <w:t>[POP]</w:t>
            </w:r>
            <w:r w:rsidRPr="00907BE3">
              <w:rPr>
                <w:rFonts w:ascii="Arial" w:hAnsi="Arial" w:cs="Arial"/>
                <w:color w:val="FF0000"/>
                <w:lang w:val="en-GB"/>
              </w:rPr>
              <w:t xml:space="preserve"> = PP</w:t>
            </w:r>
          </w:p>
        </w:tc>
      </w:tr>
      <w:tr w:rsidR="00907BE3" w:rsidRPr="00907BE3" w14:paraId="0C0D8AE2" w14:textId="77777777" w:rsidTr="009177A4">
        <w:trPr>
          <w:cantSplit/>
          <w:trHeight w:val="218"/>
          <w:tblHeader/>
        </w:trPr>
        <w:tc>
          <w:tcPr>
            <w:tcW w:w="1620" w:type="dxa"/>
            <w:shd w:val="clear" w:color="auto" w:fill="auto"/>
          </w:tcPr>
          <w:p w14:paraId="285223E4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350" w:type="dxa"/>
          </w:tcPr>
          <w:p w14:paraId="7237984C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350" w:type="dxa"/>
            <w:shd w:val="clear" w:color="auto" w:fill="auto"/>
          </w:tcPr>
          <w:p w14:paraId="59DA9DD5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710" w:type="dxa"/>
            <w:shd w:val="clear" w:color="auto" w:fill="auto"/>
          </w:tcPr>
          <w:p w14:paraId="32E5E8E5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2070" w:type="dxa"/>
          </w:tcPr>
          <w:p w14:paraId="39245DFA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5310" w:type="dxa"/>
            <w:shd w:val="clear" w:color="auto" w:fill="auto"/>
          </w:tcPr>
          <w:p w14:paraId="43360FEB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</w:tr>
      <w:tr w:rsidR="00907BE3" w:rsidRPr="00907BE3" w14:paraId="698D7CBA" w14:textId="77777777" w:rsidTr="009177A4">
        <w:trPr>
          <w:cantSplit/>
          <w:trHeight w:val="218"/>
          <w:tblHeader/>
        </w:trPr>
        <w:tc>
          <w:tcPr>
            <w:tcW w:w="1620" w:type="dxa"/>
            <w:shd w:val="clear" w:color="auto" w:fill="auto"/>
          </w:tcPr>
          <w:p w14:paraId="7E95B1C7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350" w:type="dxa"/>
          </w:tcPr>
          <w:p w14:paraId="4FD2098A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350" w:type="dxa"/>
            <w:shd w:val="clear" w:color="auto" w:fill="auto"/>
          </w:tcPr>
          <w:p w14:paraId="47C4E2DA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710" w:type="dxa"/>
            <w:shd w:val="clear" w:color="auto" w:fill="auto"/>
          </w:tcPr>
          <w:p w14:paraId="673F985D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2070" w:type="dxa"/>
          </w:tcPr>
          <w:p w14:paraId="0DC51974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5310" w:type="dxa"/>
            <w:shd w:val="clear" w:color="auto" w:fill="auto"/>
          </w:tcPr>
          <w:p w14:paraId="5D6E3FAB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</w:tr>
      <w:tr w:rsidR="00907BE3" w:rsidRPr="00907BE3" w14:paraId="5BCFF659" w14:textId="77777777" w:rsidTr="009177A4">
        <w:trPr>
          <w:cantSplit/>
          <w:trHeight w:val="218"/>
          <w:tblHeader/>
        </w:trPr>
        <w:tc>
          <w:tcPr>
            <w:tcW w:w="1620" w:type="dxa"/>
            <w:shd w:val="clear" w:color="auto" w:fill="auto"/>
          </w:tcPr>
          <w:p w14:paraId="73F6E434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350" w:type="dxa"/>
          </w:tcPr>
          <w:p w14:paraId="619D89A9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350" w:type="dxa"/>
            <w:shd w:val="clear" w:color="auto" w:fill="auto"/>
          </w:tcPr>
          <w:p w14:paraId="73B71273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1710" w:type="dxa"/>
            <w:shd w:val="clear" w:color="auto" w:fill="auto"/>
          </w:tcPr>
          <w:p w14:paraId="514BC1DC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2070" w:type="dxa"/>
          </w:tcPr>
          <w:p w14:paraId="6258E6F7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  <w:tc>
          <w:tcPr>
            <w:tcW w:w="5310" w:type="dxa"/>
            <w:shd w:val="clear" w:color="auto" w:fill="auto"/>
          </w:tcPr>
          <w:p w14:paraId="07A18DF7" w14:textId="77777777" w:rsidR="009177A4" w:rsidRPr="00907BE3" w:rsidRDefault="009177A4" w:rsidP="00CA15EF">
            <w:pPr>
              <w:rPr>
                <w:rFonts w:ascii="Arial" w:hAnsi="Arial" w:cs="Arial"/>
                <w:color w:val="FF0000"/>
                <w:lang w:val="en-GB"/>
              </w:rPr>
            </w:pPr>
          </w:p>
        </w:tc>
      </w:tr>
    </w:tbl>
    <w:p w14:paraId="542AA852" w14:textId="77777777" w:rsidR="00151289" w:rsidRPr="004E2343" w:rsidRDefault="00151289" w:rsidP="00D264C2">
      <w:pPr>
        <w:rPr>
          <w:rFonts w:ascii="Arial" w:hAnsi="Arial" w:cs="Arial"/>
        </w:rPr>
      </w:pPr>
    </w:p>
    <w:sectPr w:rsidR="00151289" w:rsidRPr="004E2343" w:rsidSect="00B42F40">
      <w:headerReference w:type="default" r:id="rId13"/>
      <w:footerReference w:type="default" r:id="rId14"/>
      <w:headerReference w:type="first" r:id="rId15"/>
      <w:pgSz w:w="16840" w:h="11907" w:orient="landscape" w:code="9"/>
      <w:pgMar w:top="1701" w:right="1418" w:bottom="1701" w:left="1418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95B6B" w14:textId="77777777" w:rsidR="009B64E6" w:rsidRDefault="009B64E6">
      <w:r>
        <w:separator/>
      </w:r>
    </w:p>
  </w:endnote>
  <w:endnote w:type="continuationSeparator" w:id="0">
    <w:p w14:paraId="30BF436D" w14:textId="77777777" w:rsidR="009B64E6" w:rsidRDefault="009B6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3A8A9" w14:textId="77777777" w:rsidR="00857D2F" w:rsidRPr="00FC2102" w:rsidRDefault="00856D60" w:rsidP="000970A8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</w:rPr>
      <w:tab/>
    </w:r>
  </w:p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8505"/>
    </w:tblGrid>
    <w:tr w:rsidR="00857D2F" w14:paraId="285C070C" w14:textId="77777777" w:rsidTr="00C023A9">
      <w:tc>
        <w:tcPr>
          <w:tcW w:w="8721" w:type="dxa"/>
        </w:tcPr>
        <w:p w14:paraId="2D3A159E" w14:textId="2208F8A1" w:rsidR="00857D2F" w:rsidRPr="00C023A9" w:rsidRDefault="00857D2F" w:rsidP="00BF5E35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C023A9">
            <w:rPr>
              <w:rFonts w:ascii="Arial" w:hAnsi="Arial" w:cs="Arial"/>
              <w:sz w:val="18"/>
              <w:szCs w:val="18"/>
            </w:rPr>
            <w:t xml:space="preserve">Template No:  CS_TP_BS023 Revision </w:t>
          </w:r>
          <w:r w:rsidR="00900E62">
            <w:rPr>
              <w:rFonts w:ascii="Arial" w:hAnsi="Arial" w:cs="Arial"/>
              <w:sz w:val="18"/>
              <w:szCs w:val="18"/>
            </w:rPr>
            <w:t>7</w:t>
          </w:r>
        </w:p>
      </w:tc>
    </w:tr>
    <w:tr w:rsidR="00857D2F" w14:paraId="728EF034" w14:textId="77777777" w:rsidTr="00C023A9">
      <w:tc>
        <w:tcPr>
          <w:tcW w:w="8721" w:type="dxa"/>
        </w:tcPr>
        <w:p w14:paraId="6D87171F" w14:textId="57C754F5" w:rsidR="006442CB" w:rsidRPr="00C023A9" w:rsidRDefault="00857D2F" w:rsidP="00FD33E5">
          <w:pPr>
            <w:pStyle w:val="Footer"/>
            <w:tabs>
              <w:tab w:val="clear" w:pos="4320"/>
              <w:tab w:val="clear" w:pos="8640"/>
              <w:tab w:val="center" w:pos="7290"/>
              <w:tab w:val="right" w:pos="13590"/>
            </w:tabs>
            <w:rPr>
              <w:rFonts w:ascii="Arial" w:hAnsi="Arial" w:cs="Arial"/>
              <w:sz w:val="18"/>
              <w:szCs w:val="18"/>
            </w:rPr>
          </w:pPr>
          <w:r w:rsidRPr="00C023A9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D27EAE" w:rsidRPr="00C023A9">
            <w:rPr>
              <w:rFonts w:ascii="Arial" w:hAnsi="Arial" w:cs="Arial"/>
              <w:sz w:val="18"/>
              <w:szCs w:val="18"/>
            </w:rPr>
            <w:t>15</w:t>
          </w:r>
          <w:r w:rsidR="00907BE3">
            <w:rPr>
              <w:rFonts w:ascii="Arial" w:hAnsi="Arial" w:cs="Arial"/>
              <w:sz w:val="18"/>
              <w:szCs w:val="18"/>
            </w:rPr>
            <w:t>Jul</w:t>
          </w:r>
          <w:r w:rsidR="00D27EAE" w:rsidRPr="00C023A9">
            <w:rPr>
              <w:rFonts w:ascii="Arial" w:hAnsi="Arial" w:cs="Arial"/>
              <w:sz w:val="18"/>
              <w:szCs w:val="18"/>
            </w:rPr>
            <w:t>20</w:t>
          </w:r>
          <w:r w:rsidR="00B22659" w:rsidRPr="00C023A9">
            <w:rPr>
              <w:rFonts w:ascii="Arial" w:hAnsi="Arial" w:cs="Arial"/>
              <w:sz w:val="18"/>
              <w:szCs w:val="18"/>
            </w:rPr>
            <w:t>2</w:t>
          </w:r>
          <w:r w:rsidR="00900E62">
            <w:rPr>
              <w:rFonts w:ascii="Arial" w:hAnsi="Arial" w:cs="Arial"/>
              <w:sz w:val="18"/>
              <w:szCs w:val="18"/>
            </w:rPr>
            <w:t>2</w:t>
          </w:r>
          <w:r w:rsidRPr="00C023A9">
            <w:rPr>
              <w:rFonts w:ascii="Arial" w:hAnsi="Arial" w:cs="Arial"/>
              <w:sz w:val="18"/>
              <w:szCs w:val="18"/>
            </w:rPr>
            <w:tab/>
            <w:t>Reference:  CS_WI_BS014</w:t>
          </w:r>
        </w:p>
      </w:tc>
    </w:tr>
  </w:tbl>
  <w:p w14:paraId="70A1E31D" w14:textId="77777777" w:rsidR="00856D60" w:rsidRPr="00FC2102" w:rsidRDefault="00856D60" w:rsidP="000970A8">
    <w:pPr>
      <w:pStyle w:val="Footer"/>
      <w:rPr>
        <w:rStyle w:val="PageNumber"/>
        <w:rFonts w:ascii="Arial" w:hAnsi="Arial" w:cs="Arial"/>
        <w:sz w:val="16"/>
        <w:szCs w:val="16"/>
      </w:rPr>
    </w:pPr>
  </w:p>
  <w:p w14:paraId="0D92C2DA" w14:textId="64175A00" w:rsidR="00856D60" w:rsidRDefault="00856D60" w:rsidP="00005943">
    <w:pPr>
      <w:pStyle w:val="Footer"/>
      <w:rPr>
        <w:rStyle w:val="PageNumber"/>
        <w:rFonts w:ascii="Arial" w:hAnsi="Arial" w:cs="Arial"/>
        <w:sz w:val="16"/>
        <w:szCs w:val="16"/>
      </w:rPr>
    </w:pPr>
    <w:bookmarkStart w:id="0" w:name="OLE_LINK3"/>
    <w:bookmarkStart w:id="1" w:name="OLE_LINK4"/>
    <w:r>
      <w:rPr>
        <w:rStyle w:val="PageNumber"/>
        <w:rFonts w:ascii="Arial" w:hAnsi="Arial" w:cs="Arial"/>
        <w:sz w:val="16"/>
        <w:szCs w:val="16"/>
      </w:rPr>
      <w:t xml:space="preserve">Copyright © </w:t>
    </w:r>
    <w:r w:rsidR="00221484" w:rsidRPr="00221484">
      <w:rPr>
        <w:rStyle w:val="PageNumber"/>
        <w:rFonts w:ascii="Arial" w:hAnsi="Arial" w:cs="Arial"/>
        <w:sz w:val="16"/>
        <w:szCs w:val="16"/>
      </w:rPr>
      <w:t>2009, 2010, 2012</w:t>
    </w:r>
    <w:r w:rsidR="00BF1A18">
      <w:rPr>
        <w:rStyle w:val="PageNumber"/>
        <w:rFonts w:ascii="Arial" w:hAnsi="Arial" w:cs="Arial"/>
        <w:sz w:val="16"/>
        <w:szCs w:val="16"/>
      </w:rPr>
      <w:t>, 2016</w:t>
    </w:r>
    <w:r w:rsidR="00D27EAE">
      <w:rPr>
        <w:rStyle w:val="PageNumber"/>
        <w:rFonts w:ascii="Arial" w:hAnsi="Arial" w:cs="Arial"/>
        <w:sz w:val="16"/>
        <w:szCs w:val="16"/>
      </w:rPr>
      <w:t>, 2017</w:t>
    </w:r>
    <w:r w:rsidR="00B22659">
      <w:rPr>
        <w:rStyle w:val="PageNumber"/>
        <w:rFonts w:ascii="Arial" w:hAnsi="Arial" w:cs="Arial"/>
        <w:sz w:val="16"/>
        <w:szCs w:val="16"/>
      </w:rPr>
      <w:t>, 2020</w:t>
    </w:r>
    <w:r w:rsidR="00900E62">
      <w:rPr>
        <w:rStyle w:val="PageNumber"/>
        <w:rFonts w:ascii="Arial" w:hAnsi="Arial" w:cs="Arial"/>
        <w:sz w:val="16"/>
        <w:szCs w:val="16"/>
      </w:rPr>
      <w:t>, 2022</w:t>
    </w:r>
    <w:r w:rsidR="00221484">
      <w:rPr>
        <w:rStyle w:val="PageNumber"/>
        <w:rFonts w:ascii="Arial" w:hAnsi="Arial" w:cs="Arial"/>
        <w:sz w:val="16"/>
        <w:szCs w:val="16"/>
      </w:rPr>
      <w:t xml:space="preserve"> </w:t>
    </w:r>
    <w:bookmarkEnd w:id="0"/>
    <w:bookmarkEnd w:id="1"/>
    <w:r w:rsidR="00005943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08FCF" w14:textId="77777777" w:rsidR="00856D60" w:rsidRDefault="00856D60">
    <w:pPr>
      <w:pStyle w:val="Footer"/>
      <w:tabs>
        <w:tab w:val="clear" w:pos="4320"/>
        <w:tab w:val="clear" w:pos="8640"/>
      </w:tabs>
    </w:pPr>
  </w:p>
  <w:p w14:paraId="5039D64F" w14:textId="77777777" w:rsidR="00856D60" w:rsidRDefault="00856D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238" w:type="dxa"/>
      <w:tblLayout w:type="fixed"/>
      <w:tblLook w:val="0000" w:firstRow="0" w:lastRow="0" w:firstColumn="0" w:lastColumn="0" w:noHBand="0" w:noVBand="0"/>
    </w:tblPr>
    <w:tblGrid>
      <w:gridCol w:w="1384"/>
      <w:gridCol w:w="8647"/>
      <w:gridCol w:w="2047"/>
      <w:gridCol w:w="1620"/>
      <w:gridCol w:w="160"/>
      <w:gridCol w:w="380"/>
    </w:tblGrid>
    <w:tr w:rsidR="001351CD" w14:paraId="1642E082" w14:textId="77777777" w:rsidTr="00817ADD">
      <w:trPr>
        <w:gridAfter w:val="1"/>
        <w:wAfter w:w="380" w:type="dxa"/>
        <w:cantSplit/>
      </w:trPr>
      <w:tc>
        <w:tcPr>
          <w:tcW w:w="1384" w:type="dxa"/>
        </w:tcPr>
        <w:p w14:paraId="44A554CE" w14:textId="50E6EC8E" w:rsidR="001351CD" w:rsidRDefault="00F509F2">
          <w:pPr>
            <w:pStyle w:val="Footer"/>
          </w:pPr>
          <w:r>
            <w:rPr>
              <w:noProof/>
              <w:color w:val="00000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1929AE82" wp14:editId="409FE37C">
                    <wp:simplePos x="0" y="0"/>
                    <wp:positionH relativeFrom="column">
                      <wp:posOffset>-77470</wp:posOffset>
                    </wp:positionH>
                    <wp:positionV relativeFrom="paragraph">
                      <wp:posOffset>-33020</wp:posOffset>
                    </wp:positionV>
                    <wp:extent cx="9049385" cy="0"/>
                    <wp:effectExtent l="0" t="0" r="0" b="0"/>
                    <wp:wrapNone/>
                    <wp:docPr id="4" name="Line 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90493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941F5B5" id="Line 29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1pt,-2.6pt" to="706.45pt,-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" o:allowincell="f"/>
                </w:pict>
              </mc:Fallback>
            </mc:AlternateContent>
          </w:r>
          <w:r w:rsidR="001351CD">
            <w:rPr>
              <w:color w:val="000000"/>
            </w:rPr>
            <w:t>Document:</w:t>
          </w:r>
        </w:p>
      </w:tc>
      <w:tc>
        <w:tcPr>
          <w:tcW w:w="12474" w:type="dxa"/>
          <w:gridSpan w:val="4"/>
        </w:tcPr>
        <w:p w14:paraId="15B32FF1" w14:textId="77777777" w:rsidR="001351CD" w:rsidRPr="00B81A40" w:rsidRDefault="00C041EE">
          <w:pPr>
            <w:pStyle w:val="Footer"/>
          </w:pPr>
          <w:r>
            <w:rPr>
              <w:color w:val="FF0000"/>
            </w:rPr>
            <w:t>Document path</w:t>
          </w:r>
          <w:r w:rsidR="005D351F">
            <w:rPr>
              <w:color w:val="FF0000"/>
            </w:rPr>
            <w:t xml:space="preserve"> and title</w:t>
          </w:r>
        </w:p>
      </w:tc>
    </w:tr>
    <w:tr w:rsidR="001351CD" w14:paraId="11B9EAE3" w14:textId="77777777" w:rsidTr="00817ADD">
      <w:trPr>
        <w:gridAfter w:val="1"/>
        <w:wAfter w:w="380" w:type="dxa"/>
      </w:trPr>
      <w:tc>
        <w:tcPr>
          <w:tcW w:w="1384" w:type="dxa"/>
        </w:tcPr>
        <w:p w14:paraId="1EAB984C" w14:textId="77777777" w:rsidR="001351CD" w:rsidRDefault="001351CD">
          <w:pPr>
            <w:pStyle w:val="Footer"/>
          </w:pPr>
          <w:r>
            <w:t>Author:</w:t>
          </w:r>
        </w:p>
      </w:tc>
      <w:tc>
        <w:tcPr>
          <w:tcW w:w="8647" w:type="dxa"/>
        </w:tcPr>
        <w:p w14:paraId="37FE5082" w14:textId="77777777" w:rsidR="001351CD" w:rsidRDefault="001351CD">
          <w:pPr>
            <w:pStyle w:val="Footer"/>
          </w:pPr>
          <w:r>
            <w:rPr>
              <w:color w:val="FF0000"/>
            </w:rPr>
            <w:t>Author Name</w:t>
          </w:r>
        </w:p>
      </w:tc>
      <w:tc>
        <w:tcPr>
          <w:tcW w:w="2047" w:type="dxa"/>
        </w:tcPr>
        <w:p w14:paraId="32636E35" w14:textId="77777777" w:rsidR="001351CD" w:rsidRDefault="001351CD">
          <w:pPr>
            <w:pStyle w:val="Footer"/>
          </w:pPr>
          <w:r>
            <w:t>Version Number:</w:t>
          </w:r>
        </w:p>
      </w:tc>
      <w:tc>
        <w:tcPr>
          <w:tcW w:w="1780" w:type="dxa"/>
          <w:gridSpan w:val="2"/>
        </w:tcPr>
        <w:p w14:paraId="2B87BF12" w14:textId="77777777" w:rsidR="001351CD" w:rsidRDefault="001351CD">
          <w:pPr>
            <w:pStyle w:val="Header"/>
            <w:tabs>
              <w:tab w:val="clear" w:pos="4320"/>
              <w:tab w:val="center" w:pos="2880"/>
            </w:tabs>
            <w:jc w:val="right"/>
          </w:pPr>
          <w:r>
            <w:t>X</w:t>
          </w:r>
        </w:p>
      </w:tc>
    </w:tr>
    <w:tr w:rsidR="001351CD" w14:paraId="2F401F6C" w14:textId="77777777" w:rsidTr="00817ADD">
      <w:trPr>
        <w:gridAfter w:val="1"/>
        <w:wAfter w:w="380" w:type="dxa"/>
      </w:trPr>
      <w:tc>
        <w:tcPr>
          <w:tcW w:w="1384" w:type="dxa"/>
        </w:tcPr>
        <w:p w14:paraId="2474B5AC" w14:textId="77777777" w:rsidR="001351CD" w:rsidRDefault="001351CD">
          <w:pPr>
            <w:pStyle w:val="Footer"/>
          </w:pPr>
        </w:p>
      </w:tc>
      <w:tc>
        <w:tcPr>
          <w:tcW w:w="8647" w:type="dxa"/>
        </w:tcPr>
        <w:p w14:paraId="2C6A4B99" w14:textId="77777777" w:rsidR="001351CD" w:rsidRDefault="001351CD">
          <w:pPr>
            <w:pStyle w:val="Footer"/>
          </w:pPr>
        </w:p>
      </w:tc>
      <w:tc>
        <w:tcPr>
          <w:tcW w:w="2047" w:type="dxa"/>
        </w:tcPr>
        <w:p w14:paraId="04E2E455" w14:textId="77777777" w:rsidR="001351CD" w:rsidRDefault="001351CD">
          <w:pPr>
            <w:pStyle w:val="Footer"/>
          </w:pPr>
          <w:r>
            <w:t>Version Date:</w:t>
          </w:r>
        </w:p>
      </w:tc>
      <w:tc>
        <w:tcPr>
          <w:tcW w:w="1780" w:type="dxa"/>
          <w:gridSpan w:val="2"/>
        </w:tcPr>
        <w:p w14:paraId="0F5E49C1" w14:textId="2D264D60" w:rsidR="001351CD" w:rsidRDefault="00C041EE">
          <w:pPr>
            <w:pStyle w:val="Footer"/>
            <w:jc w:val="right"/>
          </w:pPr>
          <w:r>
            <w:rPr>
              <w:color w:val="FF0000"/>
            </w:rPr>
            <w:t>[</w:t>
          </w:r>
          <w:proofErr w:type="spellStart"/>
          <w:r>
            <w:rPr>
              <w:color w:val="FF0000"/>
            </w:rPr>
            <w:t>DDM</w:t>
          </w:r>
          <w:r w:rsidR="00900E62">
            <w:rPr>
              <w:color w:val="FF0000"/>
            </w:rPr>
            <w:t>mm</w:t>
          </w:r>
          <w:r w:rsidR="001351CD">
            <w:rPr>
              <w:color w:val="FF0000"/>
            </w:rPr>
            <w:t>YYYY</w:t>
          </w:r>
          <w:proofErr w:type="spellEnd"/>
          <w:r w:rsidR="001351CD">
            <w:rPr>
              <w:color w:val="FF0000"/>
            </w:rPr>
            <w:t>]</w:t>
          </w:r>
        </w:p>
      </w:tc>
    </w:tr>
    <w:tr w:rsidR="00847537" w:rsidRPr="00380FAC" w14:paraId="50E337FA" w14:textId="77777777" w:rsidTr="00817ADD">
      <w:tblPrEx>
        <w:tblBorders>
          <w:top w:val="single" w:sz="4" w:space="0" w:color="auto"/>
        </w:tblBorders>
        <w:tblLook w:val="04A0" w:firstRow="1" w:lastRow="0" w:firstColumn="1" w:lastColumn="0" w:noHBand="0" w:noVBand="1"/>
      </w:tblPrEx>
      <w:tc>
        <w:tcPr>
          <w:tcW w:w="14238" w:type="dxa"/>
          <w:gridSpan w:val="6"/>
        </w:tcPr>
        <w:p w14:paraId="4A022F73" w14:textId="31731D37" w:rsidR="00847537" w:rsidRPr="00380FAC" w:rsidRDefault="00847537" w:rsidP="00BF5E35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80FAC">
            <w:rPr>
              <w:rFonts w:ascii="Arial" w:hAnsi="Arial" w:cs="Arial"/>
              <w:sz w:val="18"/>
              <w:szCs w:val="18"/>
            </w:rPr>
            <w:t xml:space="preserve">Template No: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380FAC">
            <w:rPr>
              <w:rFonts w:ascii="Arial" w:hAnsi="Arial" w:cs="Arial"/>
              <w:sz w:val="18"/>
              <w:szCs w:val="18"/>
            </w:rPr>
            <w:t>_TP_</w:t>
          </w:r>
          <w:r w:rsidR="00817ADD">
            <w:rPr>
              <w:rFonts w:ascii="Arial" w:hAnsi="Arial" w:cs="Arial"/>
              <w:sz w:val="18"/>
              <w:szCs w:val="18"/>
            </w:rPr>
            <w:t xml:space="preserve">BS023 </w:t>
          </w:r>
          <w:r>
            <w:rPr>
              <w:rFonts w:ascii="Arial" w:hAnsi="Arial" w:cs="Arial"/>
              <w:sz w:val="18"/>
              <w:szCs w:val="18"/>
            </w:rPr>
            <w:t xml:space="preserve">Revision </w:t>
          </w:r>
          <w:r w:rsidR="00900E62">
            <w:rPr>
              <w:rFonts w:ascii="Arial" w:hAnsi="Arial" w:cs="Arial"/>
              <w:sz w:val="18"/>
              <w:szCs w:val="18"/>
            </w:rPr>
            <w:t>7</w:t>
          </w:r>
        </w:p>
      </w:tc>
    </w:tr>
    <w:tr w:rsidR="00817ADD" w:rsidRPr="00380FAC" w14:paraId="10AC8056" w14:textId="77777777" w:rsidTr="00817ADD">
      <w:tblPrEx>
        <w:tblBorders>
          <w:top w:val="single" w:sz="4" w:space="0" w:color="auto"/>
        </w:tblBorders>
        <w:tblLook w:val="04A0" w:firstRow="1" w:lastRow="0" w:firstColumn="1" w:lastColumn="0" w:noHBand="0" w:noVBand="1"/>
      </w:tblPrEx>
      <w:trPr>
        <w:gridAfter w:val="2"/>
        <w:wAfter w:w="540" w:type="dxa"/>
      </w:trPr>
      <w:tc>
        <w:tcPr>
          <w:tcW w:w="13698" w:type="dxa"/>
          <w:gridSpan w:val="4"/>
        </w:tcPr>
        <w:p w14:paraId="37E74C8F" w14:textId="7E76D9C6" w:rsidR="00817ADD" w:rsidRDefault="00005943" w:rsidP="002F168D">
          <w:pPr>
            <w:pStyle w:val="Footer"/>
            <w:tabs>
              <w:tab w:val="clear" w:pos="8640"/>
              <w:tab w:val="right" w:pos="13590"/>
            </w:tabs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15</w:t>
          </w:r>
          <w:r w:rsidR="003C6938">
            <w:rPr>
              <w:rFonts w:ascii="Arial" w:hAnsi="Arial" w:cs="Arial"/>
              <w:sz w:val="18"/>
              <w:szCs w:val="18"/>
            </w:rPr>
            <w:t>Jul</w:t>
          </w:r>
          <w:r w:rsidR="00B22659">
            <w:rPr>
              <w:rFonts w:ascii="Arial" w:hAnsi="Arial" w:cs="Arial"/>
              <w:sz w:val="18"/>
              <w:szCs w:val="18"/>
            </w:rPr>
            <w:t>202</w:t>
          </w:r>
          <w:r w:rsidR="00900E62">
            <w:rPr>
              <w:rFonts w:ascii="Arial" w:hAnsi="Arial" w:cs="Arial"/>
              <w:sz w:val="18"/>
              <w:szCs w:val="18"/>
            </w:rPr>
            <w:t>2</w:t>
          </w:r>
          <w:r w:rsidR="00817ADD">
            <w:rPr>
              <w:rFonts w:ascii="Arial" w:hAnsi="Arial" w:cs="Arial"/>
              <w:sz w:val="18"/>
              <w:szCs w:val="18"/>
            </w:rPr>
            <w:tab/>
          </w:r>
          <w:r w:rsidR="00817ADD">
            <w:rPr>
              <w:rFonts w:ascii="Arial" w:hAnsi="Arial" w:cs="Arial"/>
              <w:sz w:val="18"/>
              <w:szCs w:val="18"/>
            </w:rPr>
            <w:tab/>
            <w:t>Reference:  CS_WI_BS014</w:t>
          </w:r>
        </w:p>
        <w:p w14:paraId="3F70E284" w14:textId="77777777" w:rsidR="00817ADD" w:rsidRDefault="00817ADD" w:rsidP="002F168D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  <w:p w14:paraId="68AEB040" w14:textId="7F05E7AE" w:rsidR="00817ADD" w:rsidRPr="00005943" w:rsidRDefault="00005943" w:rsidP="002F168D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Copyright © </w:t>
          </w:r>
          <w:r w:rsidRPr="00221484">
            <w:rPr>
              <w:rStyle w:val="PageNumber"/>
              <w:rFonts w:ascii="Arial" w:hAnsi="Arial" w:cs="Arial"/>
              <w:sz w:val="16"/>
              <w:szCs w:val="16"/>
            </w:rPr>
            <w:t>2009, 2010, 2012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t>, 2016, 2017</w:t>
          </w:r>
          <w:r w:rsidR="00B22659">
            <w:rPr>
              <w:rStyle w:val="PageNumber"/>
              <w:rFonts w:ascii="Arial" w:hAnsi="Arial" w:cs="Arial"/>
              <w:sz w:val="16"/>
              <w:szCs w:val="16"/>
            </w:rPr>
            <w:t>, 2020</w:t>
          </w:r>
          <w:r w:rsidR="00900E62">
            <w:rPr>
              <w:rStyle w:val="PageNumber"/>
              <w:rFonts w:ascii="Arial" w:hAnsi="Arial" w:cs="Arial"/>
              <w:sz w:val="16"/>
              <w:szCs w:val="16"/>
            </w:rPr>
            <w:t>, 2022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 </w:t>
          </w:r>
          <w:r w:rsidRPr="0073229A">
            <w:rPr>
              <w:rFonts w:ascii="Arial" w:hAnsi="Arial" w:cs="Arial"/>
              <w:sz w:val="16"/>
              <w:szCs w:val="16"/>
            </w:rPr>
            <w:t>IQVIA. All rights reserved. The contents of this document are confidential and proprietary to IQVIA Holdings Inc. and its subsidiaries. Unauthorized use, disclosure or reproduction is strictly prohibited.</w:t>
          </w:r>
        </w:p>
      </w:tc>
    </w:tr>
  </w:tbl>
  <w:p w14:paraId="44C42B19" w14:textId="77777777" w:rsidR="001351CD" w:rsidRDefault="001351CD" w:rsidP="00C023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58450" w14:textId="77777777" w:rsidR="009B64E6" w:rsidRDefault="009B64E6">
      <w:r>
        <w:separator/>
      </w:r>
    </w:p>
  </w:footnote>
  <w:footnote w:type="continuationSeparator" w:id="0">
    <w:p w14:paraId="39D36DFC" w14:textId="77777777" w:rsidR="009B64E6" w:rsidRDefault="009B6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07" w:type="pct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3892"/>
      <w:gridCol w:w="4285"/>
    </w:tblGrid>
    <w:tr w:rsidR="00B42F40" w:rsidRPr="00C023A9" w14:paraId="0D46621E" w14:textId="77777777" w:rsidTr="00C023A9">
      <w:trPr>
        <w:trHeight w:val="514"/>
      </w:trPr>
      <w:tc>
        <w:tcPr>
          <w:tcW w:w="2380" w:type="pct"/>
        </w:tcPr>
        <w:p w14:paraId="6E59426A" w14:textId="4170D9EC" w:rsidR="00B42F40" w:rsidRPr="00C023A9" w:rsidRDefault="00F509F2" w:rsidP="0061486F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</w:rPr>
          </w:pPr>
          <w:r>
            <w:rPr>
              <w:rFonts w:ascii="Arial" w:hAnsi="Arial" w:cs="Arial"/>
              <w:noProof/>
              <w:lang w:val="en-US"/>
            </w:rPr>
            <w:drawing>
              <wp:inline distT="0" distB="0" distL="0" distR="0" wp14:anchorId="64914DB0" wp14:editId="1BE87F85">
                <wp:extent cx="2057400" cy="64008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740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155DDD5" w14:textId="77777777" w:rsidR="00B42F40" w:rsidRPr="00C023A9" w:rsidRDefault="00BC5635" w:rsidP="00BF5E35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</w:rPr>
          </w:pPr>
          <w:r w:rsidRPr="00C023A9">
            <w:rPr>
              <w:rFonts w:ascii="Arial" w:hAnsi="Arial" w:cs="Arial"/>
            </w:rPr>
            <w:t>Table Specifications</w:t>
          </w:r>
          <w:r w:rsidR="00BF5E35" w:rsidRPr="00C023A9">
            <w:rPr>
              <w:rFonts w:ascii="Arial" w:hAnsi="Arial" w:cs="Arial"/>
            </w:rPr>
            <w:t xml:space="preserve"> -</w:t>
          </w:r>
          <w:r w:rsidRPr="00C023A9">
            <w:rPr>
              <w:rFonts w:ascii="Arial" w:hAnsi="Arial" w:cs="Arial"/>
            </w:rPr>
            <w:t xml:space="preserve"> Shell Option</w:t>
          </w:r>
        </w:p>
      </w:tc>
      <w:tc>
        <w:tcPr>
          <w:tcW w:w="2620" w:type="pct"/>
        </w:tcPr>
        <w:p w14:paraId="062C2201" w14:textId="77777777" w:rsidR="006442CB" w:rsidRPr="00C023A9" w:rsidRDefault="006442CB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Arial" w:hAnsi="Arial" w:cs="Arial"/>
            </w:rPr>
          </w:pPr>
        </w:p>
        <w:p w14:paraId="662129F2" w14:textId="77777777" w:rsidR="006442CB" w:rsidRPr="00C023A9" w:rsidRDefault="00BC56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Arial" w:hAnsi="Arial" w:cs="Arial"/>
            </w:rPr>
          </w:pPr>
          <w:r w:rsidRPr="00C023A9">
            <w:rPr>
              <w:rFonts w:ascii="Arial" w:hAnsi="Arial" w:cs="Arial"/>
            </w:rPr>
            <w:t xml:space="preserve">Page </w:t>
          </w:r>
          <w:r w:rsidR="003E7356" w:rsidRPr="00C023A9">
            <w:rPr>
              <w:rFonts w:ascii="Arial" w:hAnsi="Arial" w:cs="Arial"/>
            </w:rPr>
            <w:fldChar w:fldCharType="begin"/>
          </w:r>
          <w:r w:rsidRPr="00C023A9">
            <w:rPr>
              <w:rFonts w:ascii="Arial" w:hAnsi="Arial" w:cs="Arial"/>
            </w:rPr>
            <w:instrText xml:space="preserve"> PAGE </w:instrText>
          </w:r>
          <w:r w:rsidR="003E7356" w:rsidRPr="00C023A9">
            <w:rPr>
              <w:rFonts w:ascii="Arial" w:hAnsi="Arial" w:cs="Arial"/>
            </w:rPr>
            <w:fldChar w:fldCharType="separate"/>
          </w:r>
          <w:r w:rsidR="00005943" w:rsidRPr="00C023A9">
            <w:rPr>
              <w:rFonts w:ascii="Arial" w:hAnsi="Arial" w:cs="Arial"/>
              <w:noProof/>
            </w:rPr>
            <w:t>1</w:t>
          </w:r>
          <w:r w:rsidR="003E7356" w:rsidRPr="00C023A9">
            <w:rPr>
              <w:rFonts w:ascii="Arial" w:hAnsi="Arial" w:cs="Arial"/>
            </w:rPr>
            <w:fldChar w:fldCharType="end"/>
          </w:r>
          <w:r w:rsidRPr="00C023A9">
            <w:rPr>
              <w:rFonts w:ascii="Arial" w:hAnsi="Arial" w:cs="Arial"/>
            </w:rPr>
            <w:t xml:space="preserve"> of 1</w:t>
          </w:r>
        </w:p>
        <w:p w14:paraId="215321DA" w14:textId="77777777" w:rsidR="00B42F40" w:rsidRPr="00C023A9" w:rsidRDefault="00B42F40" w:rsidP="00B42F40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</w:rPr>
          </w:pPr>
        </w:p>
      </w:tc>
    </w:tr>
  </w:tbl>
  <w:p w14:paraId="602EDC08" w14:textId="77777777" w:rsidR="00856D60" w:rsidRDefault="00856D60" w:rsidP="000970A8">
    <w:pPr>
      <w:pStyle w:val="Header"/>
      <w:tabs>
        <w:tab w:val="clear" w:pos="4320"/>
        <w:tab w:val="center" w:pos="2880"/>
      </w:tabs>
      <w:rPr>
        <w:color w:val="FF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F6C7D" w14:textId="77777777" w:rsidR="00847537" w:rsidRDefault="001351CD" w:rsidP="00847537">
    <w:pPr>
      <w:pStyle w:val="Header"/>
      <w:tabs>
        <w:tab w:val="clear" w:pos="4320"/>
        <w:tab w:val="center" w:pos="2880"/>
      </w:tabs>
      <w:rPr>
        <w:color w:val="FF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  <w:tbl>
    <w:tblPr>
      <w:tblW w:w="13860" w:type="dxa"/>
      <w:tblInd w:w="108" w:type="dxa"/>
      <w:tblLayout w:type="fixed"/>
      <w:tblLook w:val="0000" w:firstRow="0" w:lastRow="0" w:firstColumn="0" w:lastColumn="0" w:noHBand="0" w:noVBand="0"/>
    </w:tblPr>
    <w:tblGrid>
      <w:gridCol w:w="5040"/>
      <w:gridCol w:w="8820"/>
    </w:tblGrid>
    <w:tr w:rsidR="00847537" w:rsidRPr="00757932" w14:paraId="1F494F0C" w14:textId="77777777" w:rsidTr="00857D2F">
      <w:trPr>
        <w:trHeight w:val="514"/>
      </w:trPr>
      <w:tc>
        <w:tcPr>
          <w:tcW w:w="5040" w:type="dxa"/>
        </w:tcPr>
        <w:p w14:paraId="65A2015A" w14:textId="2BE7E4A3" w:rsidR="00857D2F" w:rsidRDefault="00F509F2" w:rsidP="00847537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</w:rPr>
          </w:pPr>
          <w:r>
            <w:rPr>
              <w:noProof/>
              <w:lang w:val="en-US"/>
            </w:rPr>
            <w:drawing>
              <wp:inline distT="0" distB="0" distL="0" distR="0" wp14:anchorId="355E42F6" wp14:editId="707DF9DF">
                <wp:extent cx="2057400" cy="64008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740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31AC2F9" w14:textId="77777777" w:rsidR="00847537" w:rsidRPr="00651A26" w:rsidRDefault="00BF5E35" w:rsidP="00876FB3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</w:rPr>
          </w:pPr>
          <w:r w:rsidRPr="00BC5635">
            <w:rPr>
              <w:rFonts w:ascii="Arial" w:hAnsi="Arial" w:cs="Arial"/>
            </w:rPr>
            <w:t>Table Specifications</w:t>
          </w:r>
          <w:r>
            <w:rPr>
              <w:rFonts w:ascii="Arial" w:hAnsi="Arial" w:cs="Arial"/>
            </w:rPr>
            <w:t xml:space="preserve"> -</w:t>
          </w:r>
          <w:r w:rsidRPr="00BC5635">
            <w:rPr>
              <w:rFonts w:ascii="Arial" w:hAnsi="Arial" w:cs="Arial"/>
            </w:rPr>
            <w:t xml:space="preserve"> Shell Option</w:t>
          </w:r>
        </w:p>
      </w:tc>
      <w:tc>
        <w:tcPr>
          <w:tcW w:w="8820" w:type="dxa"/>
          <w:vAlign w:val="bottom"/>
        </w:tcPr>
        <w:p w14:paraId="04B685CE" w14:textId="77777777" w:rsidR="00857D2F" w:rsidRPr="00757932" w:rsidRDefault="00857D2F" w:rsidP="00857D2F">
          <w:pPr>
            <w:pStyle w:val="Header"/>
            <w:tabs>
              <w:tab w:val="clear" w:pos="4320"/>
              <w:tab w:val="clear" w:pos="8640"/>
              <w:tab w:val="left" w:pos="4932"/>
            </w:tabs>
            <w:ind w:right="-108"/>
            <w:jc w:val="right"/>
            <w:rPr>
              <w:rFonts w:ascii="Arial" w:hAnsi="Arial" w:cs="Arial"/>
              <w:color w:val="0000FF"/>
            </w:rPr>
          </w:pPr>
          <w:r w:rsidRPr="00757932">
            <w:rPr>
              <w:rFonts w:ascii="Arial" w:hAnsi="Arial" w:cs="Arial"/>
            </w:rPr>
            <w:t xml:space="preserve">Page </w:t>
          </w:r>
          <w:r w:rsidR="003E7356" w:rsidRPr="00757932">
            <w:rPr>
              <w:rFonts w:ascii="Arial" w:hAnsi="Arial" w:cs="Arial"/>
            </w:rPr>
            <w:fldChar w:fldCharType="begin"/>
          </w:r>
          <w:r w:rsidRPr="00757932">
            <w:rPr>
              <w:rFonts w:ascii="Arial" w:hAnsi="Arial" w:cs="Arial"/>
            </w:rPr>
            <w:instrText xml:space="preserve"> PAGE </w:instrText>
          </w:r>
          <w:r w:rsidR="003E7356" w:rsidRPr="00757932">
            <w:rPr>
              <w:rFonts w:ascii="Arial" w:hAnsi="Arial" w:cs="Arial"/>
            </w:rPr>
            <w:fldChar w:fldCharType="separate"/>
          </w:r>
          <w:r w:rsidR="00005943">
            <w:rPr>
              <w:rFonts w:ascii="Arial" w:hAnsi="Arial" w:cs="Arial"/>
              <w:noProof/>
            </w:rPr>
            <w:t>3</w:t>
          </w:r>
          <w:r w:rsidR="003E7356" w:rsidRPr="00757932">
            <w:rPr>
              <w:rFonts w:ascii="Arial" w:hAnsi="Arial" w:cs="Arial"/>
            </w:rPr>
            <w:fldChar w:fldCharType="end"/>
          </w:r>
          <w:r w:rsidRPr="00757932">
            <w:rPr>
              <w:rFonts w:ascii="Arial" w:hAnsi="Arial" w:cs="Arial"/>
            </w:rPr>
            <w:t xml:space="preserve"> of </w:t>
          </w:r>
          <w:r w:rsidR="009B1F1A" w:rsidRPr="00757932">
            <w:rPr>
              <w:rFonts w:ascii="Arial" w:hAnsi="Arial" w:cs="Arial"/>
            </w:rPr>
            <w:t>3</w:t>
          </w:r>
        </w:p>
        <w:p w14:paraId="6937DDEA" w14:textId="77777777" w:rsidR="00847537" w:rsidRPr="00757932" w:rsidRDefault="00847537" w:rsidP="00857D2F">
          <w:pPr>
            <w:pStyle w:val="Header"/>
            <w:tabs>
              <w:tab w:val="clear" w:pos="4320"/>
              <w:tab w:val="clear" w:pos="8640"/>
              <w:tab w:val="left" w:pos="4932"/>
            </w:tabs>
            <w:ind w:right="-990"/>
            <w:jc w:val="right"/>
            <w:rPr>
              <w:rFonts w:ascii="Arial" w:hAnsi="Arial" w:cs="Arial"/>
              <w:color w:val="0000FF"/>
            </w:rPr>
          </w:pPr>
        </w:p>
      </w:tc>
    </w:tr>
  </w:tbl>
  <w:p w14:paraId="5A6A4E8F" w14:textId="77777777" w:rsidR="001351CD" w:rsidRDefault="001351CD" w:rsidP="00847537">
    <w:pPr>
      <w:pStyle w:val="Header"/>
      <w:tabs>
        <w:tab w:val="clear" w:pos="4320"/>
        <w:tab w:val="center" w:pos="2880"/>
      </w:tabs>
      <w:rPr>
        <w:color w:val="FF0000"/>
      </w:rPr>
    </w:pPr>
  </w:p>
  <w:p w14:paraId="3B549D90" w14:textId="62C8BED4" w:rsidR="001351CD" w:rsidRDefault="00F509F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C3BB207" wp14:editId="571F31DD">
              <wp:simplePos x="0" y="0"/>
              <wp:positionH relativeFrom="column">
                <wp:posOffset>-74295</wp:posOffset>
              </wp:positionH>
              <wp:positionV relativeFrom="paragraph">
                <wp:posOffset>55880</wp:posOffset>
              </wp:positionV>
              <wp:extent cx="9049385" cy="0"/>
              <wp:effectExtent l="0" t="0" r="0" b="0"/>
              <wp:wrapNone/>
              <wp:docPr id="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0493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53E414" id="Line 26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85pt,4.4pt" to="706.7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07" w:type="pct"/>
      <w:tblLook w:val="0000" w:firstRow="0" w:lastRow="0" w:firstColumn="0" w:lastColumn="0" w:noHBand="0" w:noVBand="0"/>
    </w:tblPr>
    <w:tblGrid>
      <w:gridCol w:w="3564"/>
      <w:gridCol w:w="2823"/>
      <w:gridCol w:w="7032"/>
    </w:tblGrid>
    <w:tr w:rsidR="00856D60" w14:paraId="2773B749" w14:textId="77777777" w:rsidTr="00624F64">
      <w:trPr>
        <w:cantSplit/>
        <w:trHeight w:val="765"/>
      </w:trPr>
      <w:tc>
        <w:tcPr>
          <w:tcW w:w="1328" w:type="pct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shd w:val="clear" w:color="auto" w:fill="E6E6E6"/>
        </w:tcPr>
        <w:p w14:paraId="4EA8BD9A" w14:textId="7CFBA45E" w:rsidR="00856D60" w:rsidRPr="0028587A" w:rsidRDefault="00F509F2" w:rsidP="00624F64">
          <w:pPr>
            <w:pStyle w:val="Header"/>
            <w:tabs>
              <w:tab w:val="clear" w:pos="4320"/>
              <w:tab w:val="clear" w:pos="8640"/>
            </w:tabs>
            <w:ind w:left="-90" w:right="-60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noProof/>
              <w:sz w:val="22"/>
              <w:szCs w:val="22"/>
            </w:rPr>
            <w:drawing>
              <wp:inline distT="0" distB="0" distL="0" distR="0" wp14:anchorId="6F185D5B" wp14:editId="3431FE75">
                <wp:extent cx="1379220" cy="4724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922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2" w:type="pct"/>
          <w:gridSpan w:val="2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shd w:val="clear" w:color="auto" w:fill="E6E6E6"/>
        </w:tcPr>
        <w:p w14:paraId="3A7EA459" w14:textId="77777777" w:rsidR="00856D60" w:rsidRPr="00380FAC" w:rsidRDefault="00856D60" w:rsidP="00856D60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380FAC">
            <w:rPr>
              <w:rFonts w:ascii="Arial" w:hAnsi="Arial" w:cs="Arial"/>
              <w:b/>
              <w:sz w:val="22"/>
              <w:szCs w:val="22"/>
            </w:rPr>
            <w:t xml:space="preserve">Quintiles </w:t>
          </w:r>
          <w:r>
            <w:rPr>
              <w:rFonts w:ascii="Arial" w:hAnsi="Arial" w:cs="Arial"/>
              <w:b/>
              <w:sz w:val="22"/>
              <w:szCs w:val="22"/>
            </w:rPr>
            <w:t>Annotated Shells</w:t>
          </w:r>
          <w:r w:rsidRPr="00380FAC">
            <w:rPr>
              <w:rFonts w:ascii="Arial" w:hAnsi="Arial" w:cs="Arial"/>
              <w:b/>
              <w:sz w:val="22"/>
              <w:szCs w:val="22"/>
            </w:rPr>
            <w:t xml:space="preserve"> Template</w:t>
          </w:r>
        </w:p>
      </w:tc>
    </w:tr>
    <w:tr w:rsidR="00856D60" w:rsidRPr="005F1CBC" w14:paraId="31347727" w14:textId="77777777" w:rsidTr="00624F64">
      <w:trPr>
        <w:trHeight w:val="514"/>
      </w:trPr>
      <w:tc>
        <w:tcPr>
          <w:tcW w:w="2380" w:type="pct"/>
          <w:gridSpan w:val="2"/>
          <w:tcBorders>
            <w:top w:val="single" w:sz="18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4B33E7" w14:textId="77777777" w:rsidR="00856D60" w:rsidRPr="005F1CBC" w:rsidRDefault="00856D60" w:rsidP="00624F64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Arial" w:hAnsi="Arial" w:cs="Arial"/>
              <w:b/>
            </w:rPr>
          </w:pPr>
        </w:p>
      </w:tc>
      <w:tc>
        <w:tcPr>
          <w:tcW w:w="2620" w:type="pct"/>
          <w:tcBorders>
            <w:top w:val="single" w:sz="18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12EA39" w14:textId="77777777" w:rsidR="00856D60" w:rsidRPr="00380FAC" w:rsidRDefault="00856D60" w:rsidP="00624F64">
          <w:pPr>
            <w:pStyle w:val="Header"/>
            <w:tabs>
              <w:tab w:val="clear" w:pos="4320"/>
              <w:tab w:val="clear" w:pos="8640"/>
            </w:tabs>
            <w:ind w:right="-990"/>
            <w:rPr>
              <w:rFonts w:ascii="Arial" w:hAnsi="Arial" w:cs="Arial"/>
              <w:b/>
            </w:rPr>
          </w:pPr>
          <w:r w:rsidRPr="00380FAC">
            <w:rPr>
              <w:rFonts w:ascii="Arial" w:hAnsi="Arial" w:cs="Arial"/>
              <w:b/>
            </w:rPr>
            <w:t>Document Number and Revision:</w:t>
          </w:r>
        </w:p>
        <w:p w14:paraId="15B08D96" w14:textId="77777777" w:rsidR="00856D60" w:rsidRPr="00380FAC" w:rsidRDefault="00856D60" w:rsidP="00856D60">
          <w:pPr>
            <w:pStyle w:val="Header"/>
            <w:tabs>
              <w:tab w:val="clear" w:pos="4320"/>
              <w:tab w:val="clear" w:pos="8640"/>
            </w:tabs>
            <w:ind w:right="-99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CS_TP_BS023</w:t>
          </w:r>
          <w:r w:rsidRPr="00380FAC">
            <w:rPr>
              <w:rFonts w:ascii="Arial" w:hAnsi="Arial" w:cs="Arial"/>
            </w:rPr>
            <w:t xml:space="preserve"> Rev</w:t>
          </w:r>
          <w:r>
            <w:rPr>
              <w:rFonts w:ascii="Arial" w:hAnsi="Arial" w:cs="Arial"/>
            </w:rPr>
            <w:t>2</w:t>
          </w:r>
        </w:p>
      </w:tc>
    </w:tr>
    <w:tr w:rsidR="00856D60" w:rsidRPr="005F1CBC" w14:paraId="205105EE" w14:textId="77777777" w:rsidTr="00624F64">
      <w:trPr>
        <w:trHeight w:val="514"/>
      </w:trPr>
      <w:tc>
        <w:tcPr>
          <w:tcW w:w="2380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CBEDD5" w14:textId="77777777" w:rsidR="00856D60" w:rsidRPr="00AF092C" w:rsidRDefault="00856D60" w:rsidP="00624F64">
          <w:pPr>
            <w:pStyle w:val="Header"/>
            <w:ind w:right="-994"/>
            <w:rPr>
              <w:rFonts w:ascii="Arial" w:hAnsi="Arial" w:cs="Arial"/>
              <w:b/>
            </w:rPr>
          </w:pPr>
          <w:r w:rsidRPr="00AF092C">
            <w:rPr>
              <w:rFonts w:ascii="Arial" w:hAnsi="Arial" w:cs="Arial"/>
              <w:b/>
            </w:rPr>
            <w:t>Document Owner:</w:t>
          </w:r>
        </w:p>
        <w:p w14:paraId="5E6FD5F9" w14:textId="77777777" w:rsidR="00856D60" w:rsidRPr="00AF092C" w:rsidRDefault="00856D60" w:rsidP="00624F64">
          <w:pPr>
            <w:pStyle w:val="Header"/>
            <w:ind w:right="-958"/>
            <w:rPr>
              <w:rFonts w:ascii="Arial" w:hAnsi="Arial" w:cs="Arial"/>
            </w:rPr>
          </w:pPr>
          <w:r w:rsidRPr="00AF092C">
            <w:rPr>
              <w:rFonts w:ascii="Arial" w:hAnsi="Arial" w:cs="Arial"/>
            </w:rPr>
            <w:t>Christina Sweeney</w:t>
          </w:r>
        </w:p>
      </w:tc>
      <w:tc>
        <w:tcPr>
          <w:tcW w:w="262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70AA3F" w14:textId="77777777" w:rsidR="00856D60" w:rsidRPr="00AF092C" w:rsidRDefault="00856D60" w:rsidP="00624F64">
          <w:pPr>
            <w:pStyle w:val="Header"/>
            <w:tabs>
              <w:tab w:val="left" w:pos="3540"/>
              <w:tab w:val="right" w:pos="4464"/>
            </w:tabs>
            <w:rPr>
              <w:rFonts w:ascii="Arial" w:hAnsi="Arial" w:cs="Arial"/>
              <w:b/>
            </w:rPr>
          </w:pPr>
          <w:r w:rsidRPr="00AF092C">
            <w:rPr>
              <w:rFonts w:ascii="Arial" w:hAnsi="Arial" w:cs="Arial"/>
              <w:b/>
            </w:rPr>
            <w:t>Author(s):</w:t>
          </w:r>
        </w:p>
        <w:p w14:paraId="143FDEDF" w14:textId="77777777" w:rsidR="00856D60" w:rsidRPr="00AF092C" w:rsidRDefault="00856D60" w:rsidP="00624F64">
          <w:pPr>
            <w:pStyle w:val="Header"/>
            <w:ind w:right="-990"/>
            <w:rPr>
              <w:rFonts w:ascii="Arial" w:hAnsi="Arial" w:cs="Arial"/>
            </w:rPr>
          </w:pPr>
          <w:r w:rsidRPr="00AF092C">
            <w:rPr>
              <w:rFonts w:ascii="Arial" w:hAnsi="Arial" w:cs="Arial"/>
            </w:rPr>
            <w:t xml:space="preserve">Reshma </w:t>
          </w:r>
          <w:proofErr w:type="spellStart"/>
          <w:r w:rsidRPr="00AF092C">
            <w:rPr>
              <w:rFonts w:ascii="Arial" w:hAnsi="Arial" w:cs="Arial"/>
            </w:rPr>
            <w:t>Chowdhry</w:t>
          </w:r>
          <w:proofErr w:type="spellEnd"/>
        </w:p>
        <w:p w14:paraId="7155DC63" w14:textId="77777777" w:rsidR="00856D60" w:rsidRPr="00AF092C" w:rsidRDefault="00856D60" w:rsidP="00624F64">
          <w:pPr>
            <w:pStyle w:val="Header"/>
            <w:ind w:right="-990"/>
            <w:rPr>
              <w:rFonts w:ascii="Arial" w:hAnsi="Arial" w:cs="Arial"/>
            </w:rPr>
          </w:pPr>
          <w:r w:rsidRPr="00AF092C">
            <w:rPr>
              <w:rFonts w:ascii="Arial" w:hAnsi="Arial" w:cs="Arial"/>
            </w:rPr>
            <w:t>Carrie Eason</w:t>
          </w:r>
        </w:p>
        <w:p w14:paraId="05F4B7D5" w14:textId="77777777" w:rsidR="00856D60" w:rsidRPr="00AF092C" w:rsidRDefault="00856D60" w:rsidP="00624F64">
          <w:pPr>
            <w:pStyle w:val="Header"/>
            <w:ind w:right="-990"/>
            <w:rPr>
              <w:rFonts w:ascii="Arial" w:hAnsi="Arial" w:cs="Arial"/>
            </w:rPr>
          </w:pPr>
          <w:r w:rsidRPr="00AF092C">
            <w:rPr>
              <w:rFonts w:ascii="Arial" w:hAnsi="Arial" w:cs="Arial"/>
            </w:rPr>
            <w:t>Michael Fiola</w:t>
          </w:r>
        </w:p>
        <w:p w14:paraId="183D0F38" w14:textId="6909B5A3" w:rsidR="00856D60" w:rsidRPr="00AF092C" w:rsidRDefault="00856D60" w:rsidP="00624F64">
          <w:pPr>
            <w:pStyle w:val="Header"/>
            <w:ind w:right="-990"/>
            <w:rPr>
              <w:rFonts w:ascii="Arial" w:hAnsi="Arial" w:cs="Arial"/>
            </w:rPr>
          </w:pPr>
          <w:r w:rsidRPr="00AF092C">
            <w:rPr>
              <w:rFonts w:ascii="Arial" w:hAnsi="Arial" w:cs="Arial"/>
            </w:rPr>
            <w:t>Meta O’Neill</w:t>
          </w:r>
        </w:p>
        <w:p w14:paraId="797D8A97" w14:textId="77777777" w:rsidR="00856D60" w:rsidRPr="00AF092C" w:rsidRDefault="00856D60" w:rsidP="00624F64">
          <w:pPr>
            <w:pStyle w:val="Header"/>
            <w:ind w:right="-990"/>
            <w:rPr>
              <w:rFonts w:ascii="Arial" w:hAnsi="Arial" w:cs="Arial"/>
            </w:rPr>
          </w:pPr>
          <w:r w:rsidRPr="00AF092C">
            <w:rPr>
              <w:rFonts w:ascii="Arial" w:hAnsi="Arial" w:cs="Arial"/>
            </w:rPr>
            <w:t>Michael Riddle</w:t>
          </w:r>
        </w:p>
        <w:p w14:paraId="603ACC59" w14:textId="77777777" w:rsidR="00856D60" w:rsidRPr="00AF092C" w:rsidRDefault="00856D60" w:rsidP="00624F64">
          <w:pPr>
            <w:pStyle w:val="Header"/>
            <w:ind w:right="-990"/>
            <w:rPr>
              <w:rFonts w:ascii="Arial" w:hAnsi="Arial" w:cs="Arial"/>
            </w:rPr>
          </w:pPr>
          <w:r w:rsidRPr="00AF092C">
            <w:rPr>
              <w:rFonts w:ascii="Arial" w:hAnsi="Arial" w:cs="Arial"/>
            </w:rPr>
            <w:t>Christina Sweeney</w:t>
          </w:r>
        </w:p>
        <w:p w14:paraId="4ABE5829" w14:textId="77777777" w:rsidR="00856D60" w:rsidRPr="00AF092C" w:rsidRDefault="00856D60" w:rsidP="00624F64">
          <w:pPr>
            <w:pStyle w:val="Header"/>
            <w:ind w:right="-990"/>
            <w:rPr>
              <w:rFonts w:ascii="Arial" w:hAnsi="Arial" w:cs="Arial"/>
            </w:rPr>
          </w:pPr>
          <w:r w:rsidRPr="00AF092C">
            <w:rPr>
              <w:rFonts w:ascii="Arial" w:hAnsi="Arial" w:cs="Arial"/>
            </w:rPr>
            <w:t>Dianne Weatherall</w:t>
          </w:r>
        </w:p>
        <w:p w14:paraId="0348F0F8" w14:textId="77777777" w:rsidR="00856D60" w:rsidRPr="00AF092C" w:rsidRDefault="00856D60" w:rsidP="00624F64">
          <w:pPr>
            <w:pStyle w:val="Header"/>
            <w:ind w:right="-990"/>
            <w:rPr>
              <w:rFonts w:ascii="Arial" w:hAnsi="Arial" w:cs="Arial"/>
            </w:rPr>
          </w:pPr>
          <w:r w:rsidRPr="00AF092C">
            <w:rPr>
              <w:rFonts w:ascii="Arial" w:hAnsi="Arial" w:cs="Arial"/>
            </w:rPr>
            <w:t>Donald Zinn</w:t>
          </w:r>
        </w:p>
      </w:tc>
    </w:tr>
  </w:tbl>
  <w:p w14:paraId="5F5D38E7" w14:textId="77777777" w:rsidR="007E6A3B" w:rsidRDefault="007E6A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08CF"/>
    <w:multiLevelType w:val="singleLevel"/>
    <w:tmpl w:val="570A98DC"/>
    <w:lvl w:ilvl="0">
      <w:start w:val="1"/>
      <w:numFmt w:val="lowerLetter"/>
      <w:lvlText w:val="%1.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D4426B"/>
    <w:multiLevelType w:val="singleLevel"/>
    <w:tmpl w:val="9CB448B0"/>
    <w:lvl w:ilvl="0">
      <w:start w:val="1"/>
      <w:numFmt w:val="decimal"/>
      <w:lvlText w:val="%1.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0584375"/>
    <w:multiLevelType w:val="multilevel"/>
    <w:tmpl w:val="B91E5AF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11A2396E"/>
    <w:multiLevelType w:val="singleLevel"/>
    <w:tmpl w:val="0910F810"/>
    <w:lvl w:ilvl="0">
      <w:start w:val="1"/>
      <w:numFmt w:val="lowerRoman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4" w15:restartNumberingAfterBreak="0">
    <w:nsid w:val="22A6628B"/>
    <w:multiLevelType w:val="hybridMultilevel"/>
    <w:tmpl w:val="84B8F5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912CEA"/>
    <w:multiLevelType w:val="singleLevel"/>
    <w:tmpl w:val="8174B39A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4C72BFD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D8915E9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9971A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317F0A94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7711937"/>
    <w:multiLevelType w:val="multilevel"/>
    <w:tmpl w:val="03F2A8D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AD959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D4D03EE"/>
    <w:multiLevelType w:val="singleLevel"/>
    <w:tmpl w:val="5C3E28E4"/>
    <w:lvl w:ilvl="0">
      <w:start w:val="1"/>
      <w:numFmt w:val="lowerLetter"/>
      <w:lvlText w:val="%1.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49086C94"/>
    <w:multiLevelType w:val="multilevel"/>
    <w:tmpl w:val="72D2633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4FC92551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1544A87"/>
    <w:multiLevelType w:val="singleLevel"/>
    <w:tmpl w:val="8174B39A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3680EE8"/>
    <w:multiLevelType w:val="multilevel"/>
    <w:tmpl w:val="9B743A1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28"/>
        </w:tabs>
        <w:ind w:left="92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544403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9305B33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7FA2580"/>
    <w:multiLevelType w:val="singleLevel"/>
    <w:tmpl w:val="96D024E0"/>
    <w:lvl w:ilvl="0">
      <w:start w:val="1"/>
      <w:numFmt w:val="decimal"/>
      <w:lvlText w:val="%1.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6CF54A9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711A4DEC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3C22DA9"/>
    <w:multiLevelType w:val="hybridMultilevel"/>
    <w:tmpl w:val="CBAC1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F6562"/>
    <w:multiLevelType w:val="singleLevel"/>
    <w:tmpl w:val="E4984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AD922C5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7B3D17D7"/>
    <w:multiLevelType w:val="multilevel"/>
    <w:tmpl w:val="29A29FF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7F5A66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12"/>
  </w:num>
  <w:num w:numId="4">
    <w:abstractNumId w:val="3"/>
  </w:num>
  <w:num w:numId="5">
    <w:abstractNumId w:val="26"/>
  </w:num>
  <w:num w:numId="6">
    <w:abstractNumId w:val="17"/>
  </w:num>
  <w:num w:numId="7">
    <w:abstractNumId w:val="15"/>
  </w:num>
  <w:num w:numId="8">
    <w:abstractNumId w:val="6"/>
  </w:num>
  <w:num w:numId="9">
    <w:abstractNumId w:val="9"/>
  </w:num>
  <w:num w:numId="10">
    <w:abstractNumId w:val="7"/>
  </w:num>
  <w:num w:numId="11">
    <w:abstractNumId w:val="14"/>
  </w:num>
  <w:num w:numId="12">
    <w:abstractNumId w:val="18"/>
  </w:num>
  <w:num w:numId="13">
    <w:abstractNumId w:val="21"/>
  </w:num>
  <w:num w:numId="14">
    <w:abstractNumId w:val="23"/>
  </w:num>
  <w:num w:numId="15">
    <w:abstractNumId w:val="11"/>
  </w:num>
  <w:num w:numId="16">
    <w:abstractNumId w:val="5"/>
  </w:num>
  <w:num w:numId="17">
    <w:abstractNumId w:val="19"/>
  </w:num>
  <w:num w:numId="18">
    <w:abstractNumId w:val="20"/>
  </w:num>
  <w:num w:numId="19">
    <w:abstractNumId w:val="4"/>
  </w:num>
  <w:num w:numId="20">
    <w:abstractNumId w:val="10"/>
  </w:num>
  <w:num w:numId="21">
    <w:abstractNumId w:val="8"/>
  </w:num>
  <w:num w:numId="22">
    <w:abstractNumId w:val="24"/>
  </w:num>
  <w:num w:numId="23">
    <w:abstractNumId w:val="2"/>
  </w:num>
  <w:num w:numId="24">
    <w:abstractNumId w:val="13"/>
  </w:num>
  <w:num w:numId="25">
    <w:abstractNumId w:val="25"/>
  </w:num>
  <w:num w:numId="26">
    <w:abstractNumId w:val="1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BC"/>
    <w:rsid w:val="00005943"/>
    <w:rsid w:val="00022B07"/>
    <w:rsid w:val="000651DF"/>
    <w:rsid w:val="00070DA6"/>
    <w:rsid w:val="00082ABE"/>
    <w:rsid w:val="0008762F"/>
    <w:rsid w:val="000A0DDF"/>
    <w:rsid w:val="000A5E9F"/>
    <w:rsid w:val="000B1526"/>
    <w:rsid w:val="000B3C87"/>
    <w:rsid w:val="000C7A3A"/>
    <w:rsid w:val="000D006C"/>
    <w:rsid w:val="000D0EA2"/>
    <w:rsid w:val="000D17A3"/>
    <w:rsid w:val="001351CD"/>
    <w:rsid w:val="00136BEB"/>
    <w:rsid w:val="00151289"/>
    <w:rsid w:val="00151348"/>
    <w:rsid w:val="00151DFD"/>
    <w:rsid w:val="00167A80"/>
    <w:rsid w:val="00174317"/>
    <w:rsid w:val="001757E0"/>
    <w:rsid w:val="00185390"/>
    <w:rsid w:val="00190800"/>
    <w:rsid w:val="001A3A9F"/>
    <w:rsid w:val="001A7DA0"/>
    <w:rsid w:val="001B7B4E"/>
    <w:rsid w:val="001C0F61"/>
    <w:rsid w:val="001C2CBC"/>
    <w:rsid w:val="001D31A5"/>
    <w:rsid w:val="001D5608"/>
    <w:rsid w:val="001E3CDC"/>
    <w:rsid w:val="001E5D82"/>
    <w:rsid w:val="001F2078"/>
    <w:rsid w:val="001F4D5B"/>
    <w:rsid w:val="00217E34"/>
    <w:rsid w:val="00221484"/>
    <w:rsid w:val="0029069D"/>
    <w:rsid w:val="002A7041"/>
    <w:rsid w:val="002B576F"/>
    <w:rsid w:val="002B7EB2"/>
    <w:rsid w:val="002D382A"/>
    <w:rsid w:val="002D5A67"/>
    <w:rsid w:val="00300109"/>
    <w:rsid w:val="003021AA"/>
    <w:rsid w:val="00320B15"/>
    <w:rsid w:val="00333944"/>
    <w:rsid w:val="003561F7"/>
    <w:rsid w:val="00365903"/>
    <w:rsid w:val="003757B6"/>
    <w:rsid w:val="00376FA7"/>
    <w:rsid w:val="00393207"/>
    <w:rsid w:val="003B0EE9"/>
    <w:rsid w:val="003C2CE0"/>
    <w:rsid w:val="003C450A"/>
    <w:rsid w:val="003C60A7"/>
    <w:rsid w:val="003C6938"/>
    <w:rsid w:val="003D1C86"/>
    <w:rsid w:val="003E1B6D"/>
    <w:rsid w:val="003E567F"/>
    <w:rsid w:val="003E7356"/>
    <w:rsid w:val="003F55E2"/>
    <w:rsid w:val="00411072"/>
    <w:rsid w:val="00435351"/>
    <w:rsid w:val="00436CD8"/>
    <w:rsid w:val="00444C64"/>
    <w:rsid w:val="00456040"/>
    <w:rsid w:val="004671DC"/>
    <w:rsid w:val="00480C5E"/>
    <w:rsid w:val="004A7FC7"/>
    <w:rsid w:val="004C40F3"/>
    <w:rsid w:val="004C6F02"/>
    <w:rsid w:val="004D627A"/>
    <w:rsid w:val="004E2343"/>
    <w:rsid w:val="00504517"/>
    <w:rsid w:val="0050671C"/>
    <w:rsid w:val="00507F36"/>
    <w:rsid w:val="005159FA"/>
    <w:rsid w:val="00515B9A"/>
    <w:rsid w:val="00515D3D"/>
    <w:rsid w:val="00516D0D"/>
    <w:rsid w:val="0052330C"/>
    <w:rsid w:val="00541A11"/>
    <w:rsid w:val="005445C2"/>
    <w:rsid w:val="005502CE"/>
    <w:rsid w:val="0055209B"/>
    <w:rsid w:val="00576C51"/>
    <w:rsid w:val="0058607C"/>
    <w:rsid w:val="00593A64"/>
    <w:rsid w:val="00597FCA"/>
    <w:rsid w:val="005D351F"/>
    <w:rsid w:val="005D3B9F"/>
    <w:rsid w:val="005E1E3B"/>
    <w:rsid w:val="005E304A"/>
    <w:rsid w:val="005F20CC"/>
    <w:rsid w:val="00603DBA"/>
    <w:rsid w:val="00607B9F"/>
    <w:rsid w:val="00623CCD"/>
    <w:rsid w:val="0063417D"/>
    <w:rsid w:val="00637058"/>
    <w:rsid w:val="00640635"/>
    <w:rsid w:val="006442CB"/>
    <w:rsid w:val="00646B88"/>
    <w:rsid w:val="006649DE"/>
    <w:rsid w:val="006706FD"/>
    <w:rsid w:val="00690216"/>
    <w:rsid w:val="006C0981"/>
    <w:rsid w:val="006D78C0"/>
    <w:rsid w:val="00700DA2"/>
    <w:rsid w:val="0071426F"/>
    <w:rsid w:val="007200CD"/>
    <w:rsid w:val="00720B7C"/>
    <w:rsid w:val="00726F2C"/>
    <w:rsid w:val="00727CD8"/>
    <w:rsid w:val="0074447D"/>
    <w:rsid w:val="0074540D"/>
    <w:rsid w:val="00756A83"/>
    <w:rsid w:val="00757932"/>
    <w:rsid w:val="00791966"/>
    <w:rsid w:val="00791A39"/>
    <w:rsid w:val="007A3A44"/>
    <w:rsid w:val="007B420C"/>
    <w:rsid w:val="007B6FAB"/>
    <w:rsid w:val="007D7F78"/>
    <w:rsid w:val="007E6A3B"/>
    <w:rsid w:val="00810FD5"/>
    <w:rsid w:val="00814ADD"/>
    <w:rsid w:val="00817ADD"/>
    <w:rsid w:val="00847537"/>
    <w:rsid w:val="00847EF2"/>
    <w:rsid w:val="008526A5"/>
    <w:rsid w:val="00856D60"/>
    <w:rsid w:val="00857D2F"/>
    <w:rsid w:val="008765E2"/>
    <w:rsid w:val="00876FB3"/>
    <w:rsid w:val="00892DC7"/>
    <w:rsid w:val="008C1197"/>
    <w:rsid w:val="008D31D4"/>
    <w:rsid w:val="008D32B9"/>
    <w:rsid w:val="008E0006"/>
    <w:rsid w:val="008E25D2"/>
    <w:rsid w:val="008E6FBD"/>
    <w:rsid w:val="008F09F0"/>
    <w:rsid w:val="008F786A"/>
    <w:rsid w:val="00900E62"/>
    <w:rsid w:val="00907BE3"/>
    <w:rsid w:val="009177A4"/>
    <w:rsid w:val="00933B38"/>
    <w:rsid w:val="00950279"/>
    <w:rsid w:val="00954444"/>
    <w:rsid w:val="00956D34"/>
    <w:rsid w:val="00957B67"/>
    <w:rsid w:val="00971233"/>
    <w:rsid w:val="009A02F6"/>
    <w:rsid w:val="009A0447"/>
    <w:rsid w:val="009A4E5D"/>
    <w:rsid w:val="009B131F"/>
    <w:rsid w:val="009B1F1A"/>
    <w:rsid w:val="009B64E6"/>
    <w:rsid w:val="009C4531"/>
    <w:rsid w:val="009F35DB"/>
    <w:rsid w:val="009F38C8"/>
    <w:rsid w:val="009F4635"/>
    <w:rsid w:val="00A00561"/>
    <w:rsid w:val="00A04CF3"/>
    <w:rsid w:val="00A37C7B"/>
    <w:rsid w:val="00A81C3B"/>
    <w:rsid w:val="00A84ED6"/>
    <w:rsid w:val="00A8795E"/>
    <w:rsid w:val="00A936AD"/>
    <w:rsid w:val="00A9586C"/>
    <w:rsid w:val="00AC3422"/>
    <w:rsid w:val="00AD0D89"/>
    <w:rsid w:val="00AD3CB2"/>
    <w:rsid w:val="00AF33C9"/>
    <w:rsid w:val="00AF5C50"/>
    <w:rsid w:val="00B11833"/>
    <w:rsid w:val="00B22659"/>
    <w:rsid w:val="00B374B0"/>
    <w:rsid w:val="00B41BEB"/>
    <w:rsid w:val="00B42F40"/>
    <w:rsid w:val="00B43319"/>
    <w:rsid w:val="00B43896"/>
    <w:rsid w:val="00B560FC"/>
    <w:rsid w:val="00B61AE1"/>
    <w:rsid w:val="00B81A40"/>
    <w:rsid w:val="00B81CEA"/>
    <w:rsid w:val="00BA0462"/>
    <w:rsid w:val="00BA32C3"/>
    <w:rsid w:val="00BB00F4"/>
    <w:rsid w:val="00BC5635"/>
    <w:rsid w:val="00BD00FD"/>
    <w:rsid w:val="00BF0451"/>
    <w:rsid w:val="00BF1A18"/>
    <w:rsid w:val="00BF5E35"/>
    <w:rsid w:val="00BF7532"/>
    <w:rsid w:val="00BF7CD4"/>
    <w:rsid w:val="00C023A9"/>
    <w:rsid w:val="00C041EE"/>
    <w:rsid w:val="00C07452"/>
    <w:rsid w:val="00C45D1E"/>
    <w:rsid w:val="00C45E49"/>
    <w:rsid w:val="00C45E6B"/>
    <w:rsid w:val="00C578E9"/>
    <w:rsid w:val="00C622C3"/>
    <w:rsid w:val="00C70F67"/>
    <w:rsid w:val="00C7218D"/>
    <w:rsid w:val="00C77638"/>
    <w:rsid w:val="00C8178A"/>
    <w:rsid w:val="00C939A6"/>
    <w:rsid w:val="00C9645D"/>
    <w:rsid w:val="00C969C1"/>
    <w:rsid w:val="00CA15EF"/>
    <w:rsid w:val="00CB02CC"/>
    <w:rsid w:val="00CB0C24"/>
    <w:rsid w:val="00CB2E87"/>
    <w:rsid w:val="00CD760D"/>
    <w:rsid w:val="00CF1697"/>
    <w:rsid w:val="00D032E2"/>
    <w:rsid w:val="00D048C4"/>
    <w:rsid w:val="00D14935"/>
    <w:rsid w:val="00D154B4"/>
    <w:rsid w:val="00D20A10"/>
    <w:rsid w:val="00D224DD"/>
    <w:rsid w:val="00D242E5"/>
    <w:rsid w:val="00D264C2"/>
    <w:rsid w:val="00D27EAE"/>
    <w:rsid w:val="00D34AEB"/>
    <w:rsid w:val="00D36BAB"/>
    <w:rsid w:val="00D513EE"/>
    <w:rsid w:val="00D725E9"/>
    <w:rsid w:val="00D75555"/>
    <w:rsid w:val="00D84F36"/>
    <w:rsid w:val="00D87059"/>
    <w:rsid w:val="00D90147"/>
    <w:rsid w:val="00DB4687"/>
    <w:rsid w:val="00DE6949"/>
    <w:rsid w:val="00E02FD5"/>
    <w:rsid w:val="00E033D5"/>
    <w:rsid w:val="00E074E3"/>
    <w:rsid w:val="00E167ED"/>
    <w:rsid w:val="00E207BC"/>
    <w:rsid w:val="00E44816"/>
    <w:rsid w:val="00E53FBB"/>
    <w:rsid w:val="00E55054"/>
    <w:rsid w:val="00E55211"/>
    <w:rsid w:val="00E553FA"/>
    <w:rsid w:val="00E55E18"/>
    <w:rsid w:val="00E71627"/>
    <w:rsid w:val="00E7277C"/>
    <w:rsid w:val="00E83255"/>
    <w:rsid w:val="00E85869"/>
    <w:rsid w:val="00EC1AD1"/>
    <w:rsid w:val="00EC4F51"/>
    <w:rsid w:val="00EE555C"/>
    <w:rsid w:val="00EE6EE2"/>
    <w:rsid w:val="00F01E4B"/>
    <w:rsid w:val="00F1205B"/>
    <w:rsid w:val="00F13FA0"/>
    <w:rsid w:val="00F3321C"/>
    <w:rsid w:val="00F341CF"/>
    <w:rsid w:val="00F509F2"/>
    <w:rsid w:val="00F57A14"/>
    <w:rsid w:val="00F838E4"/>
    <w:rsid w:val="00F94635"/>
    <w:rsid w:val="00FA11C3"/>
    <w:rsid w:val="00FA256B"/>
    <w:rsid w:val="00FA2DF4"/>
    <w:rsid w:val="00FA6D67"/>
    <w:rsid w:val="00FB0881"/>
    <w:rsid w:val="00FB367E"/>
    <w:rsid w:val="00FC37D4"/>
    <w:rsid w:val="00FC71DE"/>
    <w:rsid w:val="00FC79ED"/>
    <w:rsid w:val="00FD33E5"/>
    <w:rsid w:val="00FD55FB"/>
    <w:rsid w:val="00FE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ABF8EC"/>
  <w15:docId w15:val="{ECDC347A-E431-41D0-AC1F-0BC48745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CDC"/>
    <w:rPr>
      <w:lang w:val="en-ZA"/>
    </w:rPr>
  </w:style>
  <w:style w:type="paragraph" w:styleId="Heading1">
    <w:name w:val="heading 1"/>
    <w:basedOn w:val="Normal"/>
    <w:next w:val="Normal"/>
    <w:qFormat/>
    <w:rsid w:val="001E3CDC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1E3CDC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1E3CDC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rsid w:val="001E3CDC"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kerBottomLine">
    <w:name w:val="Linker Bottom Line"/>
    <w:basedOn w:val="Normal"/>
    <w:rsid w:val="001E3CDC"/>
    <w:pPr>
      <w:pBdr>
        <w:bottom w:val="single" w:sz="6" w:space="0" w:color="auto"/>
      </w:pBdr>
    </w:pPr>
    <w:rPr>
      <w:rFonts w:ascii="Arial" w:hAnsi="Arial"/>
      <w:b/>
      <w:sz w:val="18"/>
    </w:rPr>
  </w:style>
  <w:style w:type="paragraph" w:styleId="Header">
    <w:name w:val="header"/>
    <w:basedOn w:val="Normal"/>
    <w:link w:val="HeaderChar"/>
    <w:rsid w:val="001E3CD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E3CD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E3CDC"/>
  </w:style>
  <w:style w:type="paragraph" w:customStyle="1" w:styleId="StudyTitle">
    <w:name w:val="Study Title"/>
    <w:basedOn w:val="BodyText"/>
    <w:rsid w:val="001E3CDC"/>
    <w:pPr>
      <w:spacing w:after="0" w:line="360" w:lineRule="auto"/>
      <w:jc w:val="center"/>
    </w:pPr>
    <w:rPr>
      <w:rFonts w:ascii="Times-Bold" w:hAnsi="Times-Bold"/>
      <w:b/>
      <w:snapToGrid w:val="0"/>
      <w:sz w:val="30"/>
      <w:lang w:val="en-US"/>
    </w:rPr>
  </w:style>
  <w:style w:type="paragraph" w:styleId="BodyText">
    <w:name w:val="Body Text"/>
    <w:basedOn w:val="Normal"/>
    <w:rsid w:val="001E3CDC"/>
    <w:pPr>
      <w:spacing w:after="120"/>
    </w:pPr>
  </w:style>
  <w:style w:type="paragraph" w:styleId="Index1">
    <w:name w:val="index 1"/>
    <w:basedOn w:val="Normal"/>
    <w:next w:val="Normal"/>
    <w:autoRedefine/>
    <w:semiHidden/>
    <w:rsid w:val="001E3CDC"/>
    <w:pPr>
      <w:ind w:left="200" w:hanging="200"/>
    </w:pPr>
  </w:style>
  <w:style w:type="paragraph" w:styleId="IndexHeading">
    <w:name w:val="index heading"/>
    <w:basedOn w:val="Normal"/>
    <w:next w:val="Index1"/>
    <w:semiHidden/>
    <w:rsid w:val="001E3CDC"/>
    <w:pPr>
      <w:widowControl w:val="0"/>
    </w:pPr>
    <w:rPr>
      <w:snapToGrid w:val="0"/>
      <w:lang w:val="en-US"/>
    </w:rPr>
  </w:style>
  <w:style w:type="paragraph" w:styleId="TOC8">
    <w:name w:val="toc 8"/>
    <w:basedOn w:val="Normal"/>
    <w:autoRedefine/>
    <w:semiHidden/>
    <w:rsid w:val="001E3CDC"/>
    <w:pPr>
      <w:widowControl w:val="0"/>
      <w:ind w:left="1200"/>
    </w:pPr>
    <w:rPr>
      <w:snapToGrid w:val="0"/>
      <w:lang w:val="en-US"/>
    </w:rPr>
  </w:style>
  <w:style w:type="paragraph" w:styleId="TOC1">
    <w:name w:val="toc 1"/>
    <w:basedOn w:val="Normal"/>
    <w:next w:val="Normal"/>
    <w:autoRedefine/>
    <w:semiHidden/>
    <w:rsid w:val="00A00561"/>
  </w:style>
  <w:style w:type="paragraph" w:styleId="TOC2">
    <w:name w:val="toc 2"/>
    <w:basedOn w:val="Normal"/>
    <w:next w:val="Normal"/>
    <w:autoRedefine/>
    <w:semiHidden/>
    <w:rsid w:val="00A00561"/>
    <w:pPr>
      <w:ind w:left="200"/>
    </w:pPr>
  </w:style>
  <w:style w:type="character" w:styleId="Hyperlink">
    <w:name w:val="Hyperlink"/>
    <w:rsid w:val="00A00561"/>
    <w:rPr>
      <w:color w:val="0000FF"/>
      <w:u w:val="single"/>
    </w:rPr>
  </w:style>
  <w:style w:type="paragraph" w:styleId="BalloonText">
    <w:name w:val="Balloon Text"/>
    <w:basedOn w:val="Normal"/>
    <w:semiHidden/>
    <w:rsid w:val="007B420C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0C7A3A"/>
    <w:rPr>
      <w:sz w:val="16"/>
      <w:szCs w:val="16"/>
    </w:rPr>
  </w:style>
  <w:style w:type="paragraph" w:styleId="CommentText">
    <w:name w:val="annotation text"/>
    <w:basedOn w:val="Normal"/>
    <w:semiHidden/>
    <w:rsid w:val="000C7A3A"/>
  </w:style>
  <w:style w:type="paragraph" w:styleId="CommentSubject">
    <w:name w:val="annotation subject"/>
    <w:basedOn w:val="CommentText"/>
    <w:next w:val="CommentText"/>
    <w:semiHidden/>
    <w:rsid w:val="000C7A3A"/>
    <w:rPr>
      <w:b/>
      <w:bCs/>
    </w:rPr>
  </w:style>
  <w:style w:type="table" w:styleId="TableGrid">
    <w:name w:val="Table Grid"/>
    <w:basedOn w:val="TableNormal"/>
    <w:rsid w:val="002B5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856D60"/>
    <w:rPr>
      <w:lang w:val="en-ZA"/>
    </w:rPr>
  </w:style>
  <w:style w:type="paragraph" w:styleId="ListParagraph">
    <w:name w:val="List Paragraph"/>
    <w:basedOn w:val="Normal"/>
    <w:uiPriority w:val="34"/>
    <w:qFormat/>
    <w:rsid w:val="00856D60"/>
    <w:pPr>
      <w:ind w:left="720"/>
      <w:contextualSpacing/>
    </w:pPr>
    <w:rPr>
      <w:sz w:val="24"/>
      <w:szCs w:val="24"/>
      <w:lang w:val="en-US"/>
    </w:rPr>
  </w:style>
  <w:style w:type="character" w:customStyle="1" w:styleId="FooterChar">
    <w:name w:val="Footer Char"/>
    <w:link w:val="Footer"/>
    <w:rsid w:val="00817ADD"/>
    <w:rPr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608199\LOCALS~1\Temp\notes22C584\DD_spec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7" ma:contentTypeDescription="Create a new document." ma:contentTypeScope="" ma:versionID="3b47062d92b34360b119b71c7ca779ac">
  <xsd:schema xmlns:xsd="http://www.w3.org/2001/XMLSchema" xmlns:xs="http://www.w3.org/2001/XMLSchema" xmlns:p="http://schemas.microsoft.com/office/2006/metadata/properties" xmlns:ns2="baed6191-2b5a-4c9f-b679-f07f54945739" xmlns:ns3="c41ce05c-795a-4bcb-a62a-74f83dbf0837" targetNamespace="http://schemas.microsoft.com/office/2006/metadata/properties" ma:root="true" ma:fieldsID="4d5dbf24e12ac6e06ef82a17051aeae3" ns2:_="" ns3:_="">
    <xsd:import namespace="baed6191-2b5a-4c9f-b679-f07f54945739"/>
    <xsd:import namespace="c41ce05c-795a-4bcb-a62a-74f83dbf0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ce05c-795a-4bcb-a62a-74f83dbf0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68D392-99F8-478C-ADB3-E907A1483B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c41ce05c-795a-4bcb-a62a-74f83dbf0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30909E-59FD-4BEA-A88E-88606C41177D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customXml/itemProps3.xml><?xml version="1.0" encoding="utf-8"?>
<ds:datastoreItem xmlns:ds="http://schemas.openxmlformats.org/officeDocument/2006/customXml" ds:itemID="{D7ADF577-ACB7-4996-B63E-DBC394745B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DD_specs</Template>
  <TotalTime>17</TotalTime>
  <Pages>4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Sponsor Name</vt:lpstr>
    </vt:vector>
  </TitlesOfParts>
  <Company>ClinData International (Pty) Ltd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Sponsor Name</dc:title>
  <dc:subject/>
  <dc:creator>Quintiles</dc:creator>
  <cp:keywords/>
  <dc:description/>
  <cp:lastModifiedBy>Eason, Carrie</cp:lastModifiedBy>
  <cp:revision>4</cp:revision>
  <cp:lastPrinted>2009-05-09T14:12:00Z</cp:lastPrinted>
  <dcterms:created xsi:type="dcterms:W3CDTF">2022-06-20T13:14:00Z</dcterms:created>
  <dcterms:modified xsi:type="dcterms:W3CDTF">2022-07-05T11:46:00Z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0x0101008996861E582491438D74FB72CA291305</vt:lpwstr>
  </property>
</Properties>
</file>