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804D7" w14:textId="77777777" w:rsidR="00E27723" w:rsidRPr="0090223C" w:rsidRDefault="00E27723">
      <w:pPr>
        <w:rPr>
          <w:rFonts w:ascii="Arial" w:hAnsi="Arial" w:cs="Arial"/>
          <w:b/>
          <w:sz w:val="22"/>
          <w:szCs w:val="22"/>
        </w:rPr>
      </w:pPr>
    </w:p>
    <w:p w14:paraId="1F8E8B44" w14:textId="77777777" w:rsidR="005F1CBC" w:rsidRPr="00906D0A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906D0A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14B4C01F" w14:textId="36F26260" w:rsidR="00BC5095" w:rsidRPr="00906D0A" w:rsidRDefault="00280B45" w:rsidP="0057012C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>Complete this form if</w:t>
      </w:r>
      <w:r w:rsidR="0057012C">
        <w:rPr>
          <w:rFonts w:ascii="Arial" w:hAnsi="Arial" w:cs="Arial"/>
          <w:color w:val="FF0000"/>
          <w:sz w:val="22"/>
          <w:szCs w:val="22"/>
        </w:rPr>
        <w:t xml:space="preserve"> any hard coding </w:t>
      </w:r>
      <w:r w:rsidR="001008F3">
        <w:rPr>
          <w:rFonts w:ascii="Arial" w:hAnsi="Arial" w:cs="Arial"/>
          <w:color w:val="FF0000"/>
          <w:sz w:val="22"/>
          <w:szCs w:val="22"/>
        </w:rPr>
        <w:t xml:space="preserve">to raw data or derived data </w:t>
      </w:r>
      <w:r w:rsidR="0057012C">
        <w:rPr>
          <w:rFonts w:ascii="Arial" w:hAnsi="Arial" w:cs="Arial"/>
          <w:color w:val="FF0000"/>
          <w:sz w:val="22"/>
          <w:szCs w:val="22"/>
        </w:rPr>
        <w:t>is needed during the programming of datasets or tables, listings and figures</w:t>
      </w:r>
      <w:r w:rsidRPr="00906D0A">
        <w:rPr>
          <w:rFonts w:ascii="Arial" w:hAnsi="Arial" w:cs="Arial"/>
          <w:color w:val="FF0000"/>
          <w:sz w:val="22"/>
          <w:szCs w:val="22"/>
        </w:rPr>
        <w:t xml:space="preserve"> after unblinding</w:t>
      </w:r>
      <w:r w:rsidR="001F0A9C">
        <w:rPr>
          <w:rFonts w:ascii="Arial" w:hAnsi="Arial" w:cs="Arial"/>
          <w:color w:val="FF0000"/>
          <w:sz w:val="22"/>
          <w:szCs w:val="22"/>
        </w:rPr>
        <w:t xml:space="preserve"> for blinded studies</w:t>
      </w:r>
      <w:r w:rsidR="00826716" w:rsidRPr="00906D0A">
        <w:rPr>
          <w:rFonts w:ascii="Arial" w:hAnsi="Arial" w:cs="Arial"/>
          <w:color w:val="FF0000"/>
          <w:sz w:val="22"/>
          <w:szCs w:val="22"/>
        </w:rPr>
        <w:t>, or after database lock for open-label studies</w:t>
      </w:r>
      <w:r w:rsidR="008E2D92">
        <w:rPr>
          <w:rFonts w:ascii="Arial" w:hAnsi="Arial" w:cs="Arial"/>
          <w:color w:val="FF0000"/>
          <w:sz w:val="22"/>
          <w:szCs w:val="22"/>
        </w:rPr>
        <w:t>.</w:t>
      </w:r>
    </w:p>
    <w:p w14:paraId="796FC277" w14:textId="77777777" w:rsidR="001A2E28" w:rsidRPr="00906D0A" w:rsidRDefault="001A2E28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1D75F790" w14:textId="4C155DAE" w:rsidR="00726A15" w:rsidRDefault="004137DF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 xml:space="preserve">This form should be 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completed by the </w:t>
      </w:r>
      <w:r w:rsidR="00C060F4" w:rsidRPr="000E0D81">
        <w:rPr>
          <w:rFonts w:ascii="Arial" w:hAnsi="Arial" w:cs="Arial"/>
          <w:color w:val="FF0000"/>
          <w:sz w:val="22"/>
          <w:szCs w:val="22"/>
        </w:rPr>
        <w:t>Statistical Team Lead</w:t>
      </w:r>
      <w:r w:rsidR="001F0A9C">
        <w:rPr>
          <w:rFonts w:ascii="Arial" w:hAnsi="Arial" w:cs="Arial"/>
          <w:color w:val="FF0000"/>
          <w:sz w:val="22"/>
          <w:szCs w:val="22"/>
        </w:rPr>
        <w:t xml:space="preserve"> </w:t>
      </w:r>
      <w:r w:rsidR="00806258">
        <w:rPr>
          <w:rFonts w:ascii="Arial" w:hAnsi="Arial" w:cs="Arial"/>
          <w:color w:val="FF0000"/>
          <w:sz w:val="22"/>
          <w:szCs w:val="22"/>
        </w:rPr>
        <w:t>or</w:t>
      </w:r>
      <w:r w:rsidR="001F0A9C">
        <w:rPr>
          <w:rFonts w:ascii="Arial" w:hAnsi="Arial" w:cs="Arial"/>
          <w:color w:val="FF0000"/>
          <w:sz w:val="22"/>
          <w:szCs w:val="22"/>
        </w:rPr>
        <w:t xml:space="preserve"> the Programming Team Lead</w:t>
      </w:r>
      <w:r w:rsidR="001008F3">
        <w:rPr>
          <w:rFonts w:ascii="Arial" w:hAnsi="Arial" w:cs="Arial"/>
          <w:color w:val="FF0000"/>
          <w:sz w:val="22"/>
          <w:szCs w:val="22"/>
        </w:rPr>
        <w:t xml:space="preserve"> after the hard coding is requested by the customer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, reviewed </w:t>
      </w:r>
      <w:r w:rsidR="001F0A9C">
        <w:rPr>
          <w:rFonts w:ascii="Arial" w:hAnsi="Arial" w:cs="Arial"/>
          <w:color w:val="FF0000"/>
          <w:sz w:val="22"/>
          <w:szCs w:val="22"/>
        </w:rPr>
        <w:t xml:space="preserve">and approved 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by the </w:t>
      </w:r>
      <w:r w:rsidR="00C060F4" w:rsidRPr="00C060F4">
        <w:rPr>
          <w:rFonts w:ascii="Arial" w:hAnsi="Arial" w:cs="Arial"/>
          <w:color w:val="FF0000"/>
          <w:sz w:val="22"/>
          <w:szCs w:val="22"/>
        </w:rPr>
        <w:t>Senior Biostatistic</w:t>
      </w:r>
      <w:r w:rsidR="00214D5F">
        <w:rPr>
          <w:rFonts w:ascii="Arial" w:hAnsi="Arial" w:cs="Arial"/>
          <w:color w:val="FF0000"/>
          <w:sz w:val="22"/>
          <w:szCs w:val="22"/>
        </w:rPr>
        <w:t>s</w:t>
      </w:r>
      <w:r w:rsidR="00C060F4" w:rsidRPr="00C060F4">
        <w:rPr>
          <w:rFonts w:ascii="Arial" w:hAnsi="Arial" w:cs="Arial"/>
          <w:color w:val="FF0000"/>
          <w:sz w:val="22"/>
          <w:szCs w:val="22"/>
        </w:rPr>
        <w:t xml:space="preserve"> Reviewer</w:t>
      </w:r>
      <w:r w:rsidR="00C060F4">
        <w:rPr>
          <w:rFonts w:ascii="Arial" w:hAnsi="Arial" w:cs="Arial"/>
          <w:color w:val="FF0000"/>
          <w:sz w:val="22"/>
          <w:szCs w:val="22"/>
        </w:rPr>
        <w:t xml:space="preserve">, and </w:t>
      </w:r>
      <w:r w:rsidRPr="00906D0A">
        <w:rPr>
          <w:rFonts w:ascii="Arial" w:hAnsi="Arial" w:cs="Arial"/>
          <w:color w:val="FF0000"/>
          <w:sz w:val="22"/>
          <w:szCs w:val="22"/>
        </w:rPr>
        <w:t xml:space="preserve">provided to the customer </w:t>
      </w:r>
      <w:r w:rsidR="00806258">
        <w:rPr>
          <w:rFonts w:ascii="Arial" w:hAnsi="Arial" w:cs="Arial"/>
          <w:color w:val="FF0000"/>
          <w:sz w:val="22"/>
          <w:szCs w:val="22"/>
        </w:rPr>
        <w:t>for review and approval in all cases</w:t>
      </w:r>
      <w:r w:rsidR="00726A15" w:rsidRPr="00906D0A">
        <w:rPr>
          <w:rFonts w:ascii="Arial" w:hAnsi="Arial" w:cs="Arial"/>
          <w:color w:val="FF0000"/>
          <w:sz w:val="22"/>
          <w:szCs w:val="22"/>
        </w:rPr>
        <w:t>.</w:t>
      </w:r>
    </w:p>
    <w:p w14:paraId="77CB6EB8" w14:textId="77777777" w:rsidR="001008F3" w:rsidRDefault="001008F3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3289CDEF" w14:textId="07D71DD3" w:rsidR="00806258" w:rsidRDefault="00806258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All hard coding m</w:t>
      </w:r>
      <w:r w:rsidRPr="00806258">
        <w:rPr>
          <w:rFonts w:ascii="Arial" w:hAnsi="Arial" w:cs="Arial"/>
          <w:color w:val="FF0000"/>
          <w:sz w:val="22"/>
          <w:szCs w:val="22"/>
        </w:rPr>
        <w:t>ust be documented according to Good Programming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806258">
        <w:rPr>
          <w:rFonts w:ascii="Arial" w:hAnsi="Arial" w:cs="Arial"/>
          <w:color w:val="FF0000"/>
          <w:sz w:val="22"/>
          <w:szCs w:val="22"/>
        </w:rPr>
        <w:t xml:space="preserve">Practices </w:t>
      </w:r>
      <w:r>
        <w:rPr>
          <w:rFonts w:ascii="Arial" w:hAnsi="Arial" w:cs="Arial"/>
          <w:color w:val="FF0000"/>
          <w:sz w:val="22"/>
          <w:szCs w:val="22"/>
        </w:rPr>
        <w:t>d</w:t>
      </w:r>
      <w:r w:rsidRPr="00806258">
        <w:rPr>
          <w:rFonts w:ascii="Arial" w:hAnsi="Arial" w:cs="Arial"/>
          <w:color w:val="FF0000"/>
          <w:sz w:val="22"/>
          <w:szCs w:val="22"/>
        </w:rPr>
        <w:t>ocumentation</w:t>
      </w:r>
      <w:r w:rsidR="001008F3">
        <w:rPr>
          <w:rFonts w:ascii="Arial" w:hAnsi="Arial" w:cs="Arial"/>
          <w:color w:val="FF0000"/>
          <w:sz w:val="22"/>
          <w:szCs w:val="22"/>
        </w:rPr>
        <w:t>.</w:t>
      </w:r>
    </w:p>
    <w:p w14:paraId="629FD8CE" w14:textId="77777777" w:rsidR="00256C59" w:rsidRDefault="00256C59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0DAFF625" w14:textId="79E93CEA" w:rsidR="00256C59" w:rsidRDefault="00256C59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I</w:t>
      </w:r>
      <w:r w:rsidRPr="00256C59">
        <w:rPr>
          <w:rFonts w:ascii="Arial" w:hAnsi="Arial" w:cs="Arial"/>
          <w:color w:val="FF0000"/>
          <w:sz w:val="22"/>
          <w:szCs w:val="22"/>
        </w:rPr>
        <w:t>f the hard coding is due to an unresolvable data issue, the information provided in this form should correlate with the information provided in the Data Issues Log and/or Data Handling Database/Report.</w:t>
      </w:r>
    </w:p>
    <w:p w14:paraId="03D2E768" w14:textId="57B1FE71" w:rsidR="005630B1" w:rsidRDefault="005630B1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627B0872" w14:textId="7A1E242E" w:rsidR="005630B1" w:rsidRDefault="005630B1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A reference to this form should be added in the</w:t>
      </w:r>
      <w:r w:rsidRPr="005630B1">
        <w:rPr>
          <w:rFonts w:ascii="Arial" w:hAnsi="Arial" w:cs="Arial"/>
          <w:color w:val="FF0000"/>
          <w:sz w:val="22"/>
          <w:szCs w:val="22"/>
        </w:rPr>
        <w:t xml:space="preserve"> dataset or output specifications </w:t>
      </w:r>
      <w:r>
        <w:rPr>
          <w:rFonts w:ascii="Arial" w:hAnsi="Arial" w:cs="Arial"/>
          <w:color w:val="FF0000"/>
          <w:sz w:val="22"/>
          <w:szCs w:val="22"/>
        </w:rPr>
        <w:t>where the hard coding</w:t>
      </w:r>
      <w:r w:rsidRPr="005630B1">
        <w:rPr>
          <w:rFonts w:ascii="Arial" w:hAnsi="Arial" w:cs="Arial"/>
          <w:color w:val="FF0000"/>
          <w:sz w:val="22"/>
          <w:szCs w:val="22"/>
        </w:rPr>
        <w:t xml:space="preserve"> is implemented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503DF469" w14:textId="77777777" w:rsidR="00E6653E" w:rsidRPr="00906D0A" w:rsidRDefault="00E6653E" w:rsidP="00806258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1397FDB7" w14:textId="480D0429" w:rsidR="004137DF" w:rsidRDefault="00E6653E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File this form under the following folder</w:t>
      </w:r>
      <w:r w:rsidR="004F3D6D">
        <w:rPr>
          <w:rFonts w:ascii="Arial" w:hAnsi="Arial" w:cs="Arial"/>
          <w:color w:val="FF0000"/>
          <w:sz w:val="22"/>
          <w:szCs w:val="22"/>
        </w:rPr>
        <w:t xml:space="preserve"> in the </w:t>
      </w:r>
      <w:r w:rsidR="004F3D6D" w:rsidRPr="004F3D6D">
        <w:rPr>
          <w:rFonts w:ascii="Arial" w:hAnsi="Arial" w:cs="Arial"/>
          <w:color w:val="FF0000"/>
          <w:sz w:val="22"/>
          <w:szCs w:val="22"/>
        </w:rPr>
        <w:t>Harmonized Biostatistics Directory Structure</w:t>
      </w:r>
      <w:r>
        <w:rPr>
          <w:rFonts w:ascii="Arial" w:hAnsi="Arial" w:cs="Arial"/>
          <w:color w:val="FF0000"/>
          <w:sz w:val="22"/>
          <w:szCs w:val="22"/>
        </w:rPr>
        <w:t xml:space="preserve">: </w:t>
      </w:r>
      <w:r w:rsidRPr="00E6653E">
        <w:rPr>
          <w:rFonts w:ascii="Arial" w:hAnsi="Arial" w:cs="Arial"/>
          <w:color w:val="FF0000"/>
          <w:sz w:val="22"/>
          <w:szCs w:val="22"/>
        </w:rPr>
        <w:t>Biosdata\customer\compound\project\ Biostatistics\Documentation\BIOS_FORMS\AUTHORIZATION FORMS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65090A92" w14:textId="1B68039E" w:rsidR="00232313" w:rsidRDefault="00232313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005F957A" w14:textId="5186753A" w:rsidR="00232313" w:rsidRDefault="005141B5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This form should be a</w:t>
      </w:r>
      <w:r w:rsidR="00232313" w:rsidRPr="00232313">
        <w:rPr>
          <w:rFonts w:ascii="Arial" w:hAnsi="Arial" w:cs="Arial"/>
          <w:color w:val="FF0000"/>
          <w:sz w:val="22"/>
          <w:szCs w:val="22"/>
        </w:rPr>
        <w:t>dd</w:t>
      </w:r>
      <w:r>
        <w:rPr>
          <w:rFonts w:ascii="Arial" w:hAnsi="Arial" w:cs="Arial"/>
          <w:color w:val="FF0000"/>
          <w:sz w:val="22"/>
          <w:szCs w:val="22"/>
        </w:rPr>
        <w:t>ed</w:t>
      </w:r>
      <w:r w:rsidR="00232313" w:rsidRPr="00232313">
        <w:rPr>
          <w:rFonts w:ascii="Arial" w:hAnsi="Arial" w:cs="Arial"/>
          <w:color w:val="FF0000"/>
          <w:sz w:val="22"/>
          <w:szCs w:val="22"/>
        </w:rPr>
        <w:t xml:space="preserve"> in the cSDRG section 3.4 and in the ADRG section 5.2</w:t>
      </w:r>
      <w:r w:rsidR="00232313"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</w:rPr>
        <w:t xml:space="preserve"> Also</w:t>
      </w:r>
      <w:r w:rsidR="00F4301C">
        <w:rPr>
          <w:rFonts w:ascii="Arial" w:hAnsi="Arial" w:cs="Arial"/>
          <w:color w:val="FF0000"/>
          <w:sz w:val="22"/>
          <w:szCs w:val="22"/>
        </w:rPr>
        <w:t xml:space="preserve"> include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Pr="005141B5">
        <w:rPr>
          <w:rFonts w:ascii="Arial" w:hAnsi="Arial" w:cs="Arial"/>
          <w:color w:val="FF0000"/>
          <w:sz w:val="22"/>
          <w:szCs w:val="22"/>
        </w:rPr>
        <w:t xml:space="preserve">in the Define.XML </w:t>
      </w:r>
      <w:r>
        <w:rPr>
          <w:rFonts w:ascii="Arial" w:hAnsi="Arial" w:cs="Arial"/>
          <w:color w:val="FF0000"/>
          <w:sz w:val="22"/>
          <w:szCs w:val="22"/>
        </w:rPr>
        <w:t>a</w:t>
      </w:r>
      <w:r w:rsidRPr="005141B5">
        <w:rPr>
          <w:rFonts w:ascii="Arial" w:hAnsi="Arial" w:cs="Arial"/>
          <w:color w:val="FF0000"/>
          <w:sz w:val="22"/>
          <w:szCs w:val="22"/>
        </w:rPr>
        <w:t>utomation macros package as a reference document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1C9E23F8" w14:textId="05829B16" w:rsidR="00E6653E" w:rsidRDefault="00E6653E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7E844027" w14:textId="2563898A" w:rsidR="00E6653E" w:rsidRDefault="00BD5ACA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  <w:r w:rsidRPr="00953E4B">
        <w:rPr>
          <w:rFonts w:ascii="Arial" w:hAnsi="Arial" w:cs="Arial"/>
          <w:color w:val="FF0000"/>
          <w:sz w:val="22"/>
          <w:szCs w:val="22"/>
        </w:rPr>
        <w:t>Once approved and signed by all parties, file the form in the TMF in the Data Definitions for Analysis Datasets/Other derived Specifications.</w:t>
      </w:r>
    </w:p>
    <w:p w14:paraId="6BBED837" w14:textId="77777777" w:rsidR="00E6653E" w:rsidRPr="00906D0A" w:rsidRDefault="00E6653E" w:rsidP="000C3ADB">
      <w:pPr>
        <w:ind w:left="540"/>
        <w:rPr>
          <w:rFonts w:ascii="Arial" w:hAnsi="Arial" w:cs="Arial"/>
          <w:color w:val="FF0000"/>
          <w:sz w:val="22"/>
          <w:szCs w:val="22"/>
        </w:rPr>
      </w:pPr>
    </w:p>
    <w:p w14:paraId="717AD91A" w14:textId="77777777" w:rsidR="008E2D92" w:rsidRPr="00906D0A" w:rsidRDefault="008E2D92" w:rsidP="00906D0A">
      <w:pPr>
        <w:ind w:left="540"/>
        <w:rPr>
          <w:rFonts w:ascii="Arial" w:hAnsi="Arial" w:cs="Arial"/>
          <w:b/>
          <w:color w:val="FF0000"/>
          <w:sz w:val="22"/>
          <w:szCs w:val="22"/>
        </w:rPr>
      </w:pPr>
      <w:r w:rsidRPr="00906D0A">
        <w:rPr>
          <w:rFonts w:ascii="Arial" w:hAnsi="Arial" w:cs="Arial"/>
          <w:color w:val="FF0000"/>
          <w:sz w:val="22"/>
          <w:szCs w:val="22"/>
        </w:rPr>
        <w:t>Delete the form instructions (RED text) before providing the completed document to the customer for approval.</w:t>
      </w:r>
    </w:p>
    <w:p w14:paraId="10E7A3DF" w14:textId="77777777" w:rsidR="00412588" w:rsidRDefault="00412588" w:rsidP="000C3ADB">
      <w:pPr>
        <w:ind w:left="540"/>
        <w:rPr>
          <w:rFonts w:ascii="Arial" w:hAnsi="Arial" w:cs="Arial"/>
          <w:sz w:val="22"/>
          <w:szCs w:val="22"/>
        </w:rPr>
      </w:pPr>
    </w:p>
    <w:p w14:paraId="21866B5E" w14:textId="77777777" w:rsidR="00D062AF" w:rsidRPr="00274739" w:rsidRDefault="00D062AF" w:rsidP="00274739">
      <w:pPr>
        <w:rPr>
          <w:rFonts w:ascii="Arial" w:hAnsi="Arial" w:cs="Arial"/>
          <w:sz w:val="22"/>
          <w:szCs w:val="22"/>
        </w:rPr>
      </w:pPr>
    </w:p>
    <w:p w14:paraId="3CD1C852" w14:textId="77777777" w:rsidR="005E5FE8" w:rsidRPr="00274739" w:rsidRDefault="005E5FE8" w:rsidP="00274739">
      <w:pPr>
        <w:rPr>
          <w:rFonts w:ascii="Arial" w:hAnsi="Arial" w:cs="Arial"/>
          <w:sz w:val="22"/>
          <w:szCs w:val="22"/>
        </w:rPr>
        <w:sectPr w:rsidR="005E5FE8" w:rsidRPr="00274739" w:rsidSect="00FA6C08"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720" w:left="1440" w:header="720" w:footer="432" w:gutter="0"/>
          <w:pgNumType w:start="1"/>
          <w:cols w:space="720"/>
          <w:titlePg/>
          <w:docGrid w:linePitch="360"/>
        </w:sect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"/>
        <w:gridCol w:w="495"/>
        <w:gridCol w:w="8314"/>
      </w:tblGrid>
      <w:tr w:rsidR="00D9085D" w:rsidRPr="00D9085D" w14:paraId="40FB0C7F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EBD17" w14:textId="405F5011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lastRenderedPageBreak/>
              <w:t xml:space="preserve">The timing of the </w:t>
            </w:r>
            <w:r w:rsidR="009402FC">
              <w:rPr>
                <w:sz w:val="20"/>
                <w:szCs w:val="20"/>
              </w:rPr>
              <w:t>hard coding</w:t>
            </w:r>
            <w:r w:rsidRPr="00D9085D">
              <w:rPr>
                <w:sz w:val="20"/>
                <w:szCs w:val="20"/>
              </w:rPr>
              <w:t xml:space="preserve"> was:</w:t>
            </w:r>
          </w:p>
          <w:p w14:paraId="05A90A41" w14:textId="77777777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 xml:space="preserve"> </w:t>
            </w:r>
          </w:p>
        </w:tc>
      </w:tr>
      <w:tr w:rsidR="00D9085D" w:rsidRPr="00D9085D" w14:paraId="0115FCE1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A1B3668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bookmarkStart w:id="2" w:name="Check3"/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01031E8F" w14:textId="77777777" w:rsidR="00D9085D" w:rsidRPr="00D9085D" w:rsidRDefault="00DF21D1" w:rsidP="00904D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4D7A">
              <w:rPr>
                <w:sz w:val="20"/>
                <w:szCs w:val="20"/>
              </w:rPr>
              <w:instrText xml:space="preserve"> FORMCHECKBOX </w:instrText>
            </w:r>
            <w:r w:rsidR="00A3249A">
              <w:rPr>
                <w:sz w:val="20"/>
                <w:szCs w:val="20"/>
              </w:rPr>
            </w:r>
            <w:r w:rsidR="00A3249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6FB80147" w14:textId="77777777" w:rsidR="00D9085D" w:rsidRPr="00D9085D" w:rsidRDefault="00D9085D" w:rsidP="004C686D">
            <w:pPr>
              <w:pStyle w:val="FootnoteText"/>
            </w:pPr>
            <w:r w:rsidRPr="00D9085D">
              <w:t xml:space="preserve">After unblinding (or database lock for an open-label study) but before completion of the </w:t>
            </w:r>
          </w:p>
        </w:tc>
      </w:tr>
      <w:tr w:rsidR="00D9085D" w:rsidRPr="00D9085D" w14:paraId="76237E06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392FAF6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8B2842F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7385FC0D" w14:textId="77777777" w:rsidR="00D9085D" w:rsidRPr="00D9085D" w:rsidRDefault="00D9085D" w:rsidP="004C686D">
            <w:pPr>
              <w:pStyle w:val="FootnoteText"/>
            </w:pPr>
            <w:r w:rsidRPr="00D9085D">
              <w:t>final Statistical Report/Clinical Study Report</w:t>
            </w:r>
          </w:p>
        </w:tc>
      </w:tr>
      <w:tr w:rsidR="00D9085D" w:rsidRPr="00D9085D" w14:paraId="0988EB01" w14:textId="77777777" w:rsidTr="00906D0A">
        <w:trPr>
          <w:cantSplit/>
        </w:trPr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AA69D65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74F11736" w14:textId="77777777" w:rsidR="00D9085D" w:rsidRPr="00D9085D" w:rsidRDefault="00DF21D1" w:rsidP="004C68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 w:rsidR="00826716">
              <w:rPr>
                <w:sz w:val="20"/>
                <w:szCs w:val="20"/>
              </w:rPr>
              <w:instrText xml:space="preserve"> FORMCHECKBOX </w:instrText>
            </w:r>
            <w:r w:rsidR="00A3249A">
              <w:rPr>
                <w:sz w:val="20"/>
                <w:szCs w:val="20"/>
              </w:rPr>
            </w:r>
            <w:r w:rsidR="00A3249A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8314" w:type="dxa"/>
            <w:tcBorders>
              <w:top w:val="nil"/>
              <w:left w:val="nil"/>
              <w:bottom w:val="nil"/>
              <w:right w:val="nil"/>
            </w:tcBorders>
          </w:tcPr>
          <w:p w14:paraId="6014658E" w14:textId="77777777" w:rsidR="00D9085D" w:rsidRPr="00D9085D" w:rsidRDefault="00D9085D" w:rsidP="004C686D">
            <w:pPr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>After completion of the final Statistical Report/Clinical Study Report</w:t>
            </w:r>
          </w:p>
        </w:tc>
      </w:tr>
      <w:tr w:rsidR="00D9085D" w:rsidRPr="00D9085D" w14:paraId="4026E99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AC46D9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2FE5E5B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DC423D" w14:textId="45D37A50" w:rsidR="00D9085D" w:rsidRPr="00D9085D" w:rsidRDefault="00D9085D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 xml:space="preserve">Describe the </w:t>
            </w:r>
            <w:r w:rsidR="00C31626">
              <w:rPr>
                <w:sz w:val="20"/>
                <w:szCs w:val="20"/>
              </w:rPr>
              <w:t>reason(s) for the hard coding</w:t>
            </w:r>
            <w:r w:rsidR="003A677E">
              <w:rPr>
                <w:sz w:val="20"/>
                <w:szCs w:val="20"/>
              </w:rPr>
              <w:t xml:space="preserve"> and </w:t>
            </w:r>
            <w:r w:rsidR="003A677E" w:rsidRPr="00D9085D">
              <w:rPr>
                <w:sz w:val="20"/>
                <w:szCs w:val="20"/>
              </w:rPr>
              <w:t>who was involved</w:t>
            </w:r>
            <w:r w:rsidR="003A677E">
              <w:rPr>
                <w:sz w:val="20"/>
                <w:szCs w:val="20"/>
              </w:rPr>
              <w:t xml:space="preserve"> in the discussions and decision</w:t>
            </w:r>
            <w:r w:rsidRPr="00D9085D">
              <w:rPr>
                <w:sz w:val="20"/>
                <w:szCs w:val="20"/>
              </w:rPr>
              <w:t>:</w:t>
            </w:r>
          </w:p>
        </w:tc>
      </w:tr>
      <w:tr w:rsidR="00D9085D" w:rsidRPr="00D9085D" w14:paraId="708E80A9" w14:textId="77777777" w:rsidTr="00906D0A">
        <w:trPr>
          <w:cantSplit/>
          <w:trHeight w:val="1362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220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D9085D" w:rsidRPr="00D9085D" w14:paraId="3B011AB5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EAC7D6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72ED8988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A73E9" w14:textId="396BD89D" w:rsidR="00D9085D" w:rsidRPr="00D9085D" w:rsidRDefault="00D9085D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 w:rsidRPr="00D9085D">
              <w:rPr>
                <w:sz w:val="20"/>
                <w:szCs w:val="20"/>
              </w:rPr>
              <w:t xml:space="preserve">Describe </w:t>
            </w:r>
            <w:r w:rsidR="009402FC">
              <w:rPr>
                <w:sz w:val="20"/>
                <w:szCs w:val="20"/>
              </w:rPr>
              <w:t>what the hard coding does:</w:t>
            </w:r>
          </w:p>
        </w:tc>
      </w:tr>
      <w:tr w:rsidR="00D9085D" w:rsidRPr="00D9085D" w14:paraId="2DAAE357" w14:textId="77777777" w:rsidTr="00906D0A">
        <w:trPr>
          <w:cantSplit/>
          <w:trHeight w:val="1218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5B3C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D9085D" w:rsidRPr="00D9085D" w14:paraId="2BCCC6AB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E05295" w14:textId="77777777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  <w:tr w:rsidR="00D9085D" w:rsidRPr="00D9085D" w14:paraId="75E12A89" w14:textId="77777777" w:rsidTr="00906D0A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EE4BDC" w14:textId="33BF16A3" w:rsidR="00D9085D" w:rsidRPr="00D9085D" w:rsidRDefault="009402FC" w:rsidP="004C686D">
            <w:pPr>
              <w:pStyle w:val="Header"/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 the</w:t>
            </w:r>
            <w:r w:rsidR="00D9085D" w:rsidRPr="00D9085D">
              <w:rPr>
                <w:sz w:val="20"/>
                <w:szCs w:val="20"/>
              </w:rPr>
              <w:t xml:space="preserve"> implication</w:t>
            </w:r>
            <w:r w:rsidR="003A677E">
              <w:rPr>
                <w:sz w:val="20"/>
                <w:szCs w:val="20"/>
              </w:rPr>
              <w:t>(</w:t>
            </w:r>
            <w:r w:rsidR="00D9085D" w:rsidRPr="00D9085D">
              <w:rPr>
                <w:sz w:val="20"/>
                <w:szCs w:val="20"/>
              </w:rPr>
              <w:t>s</w:t>
            </w:r>
            <w:r w:rsidR="003A677E">
              <w:rPr>
                <w:sz w:val="20"/>
                <w:szCs w:val="20"/>
              </w:rPr>
              <w:t>)</w:t>
            </w:r>
            <w:r w:rsidR="00D9085D" w:rsidRPr="00D9085D">
              <w:rPr>
                <w:sz w:val="20"/>
                <w:szCs w:val="20"/>
              </w:rPr>
              <w:t xml:space="preserve"> for the study</w:t>
            </w:r>
            <w:r>
              <w:rPr>
                <w:sz w:val="20"/>
                <w:szCs w:val="20"/>
              </w:rPr>
              <w:t>, if any</w:t>
            </w:r>
            <w:r w:rsidR="00D9085D" w:rsidRPr="00D9085D">
              <w:rPr>
                <w:sz w:val="20"/>
                <w:szCs w:val="20"/>
              </w:rPr>
              <w:t>:</w:t>
            </w:r>
          </w:p>
        </w:tc>
      </w:tr>
      <w:tr w:rsidR="00D9085D" w:rsidRPr="00D9085D" w14:paraId="16DEFF2A" w14:textId="77777777" w:rsidTr="00906D0A">
        <w:trPr>
          <w:cantSplit/>
          <w:trHeight w:val="1201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35C0" w14:textId="77777777" w:rsidR="00D9085D" w:rsidRPr="00D9085D" w:rsidRDefault="00D9085D" w:rsidP="004C686D">
            <w:pPr>
              <w:keepNext/>
              <w:keepLines/>
              <w:rPr>
                <w:sz w:val="20"/>
                <w:szCs w:val="20"/>
              </w:rPr>
            </w:pPr>
          </w:p>
        </w:tc>
      </w:tr>
      <w:tr w:rsidR="002C3DD6" w:rsidRPr="00D9085D" w14:paraId="2DE550CC" w14:textId="77777777" w:rsidTr="001D4AB3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201C2B" w14:textId="77777777" w:rsidR="002C3DD6" w:rsidRPr="00D9085D" w:rsidRDefault="002C3DD6" w:rsidP="001D4AB3">
            <w:pPr>
              <w:rPr>
                <w:sz w:val="20"/>
                <w:szCs w:val="20"/>
              </w:rPr>
            </w:pPr>
          </w:p>
        </w:tc>
      </w:tr>
      <w:tr w:rsidR="002C3DD6" w:rsidRPr="00D9085D" w14:paraId="714E06F0" w14:textId="77777777" w:rsidTr="001D4AB3">
        <w:trPr>
          <w:cantSplit/>
        </w:trPr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597E45" w14:textId="66B3B443" w:rsidR="002C3DD6" w:rsidRPr="00D9085D" w:rsidRDefault="002C3DD6" w:rsidP="001D4AB3">
            <w:pPr>
              <w:pStyle w:val="Header"/>
              <w:keepNext/>
              <w:keepLines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Attach</w:t>
            </w:r>
            <w:r w:rsidR="00EB578C">
              <w:rPr>
                <w:sz w:val="20"/>
                <w:szCs w:val="20"/>
              </w:rPr>
              <w:t xml:space="preserve"> the SAS/R log file where the values before and after the hard coding are shown</w:t>
            </w:r>
            <w:r w:rsidRPr="00D9085D">
              <w:rPr>
                <w:sz w:val="20"/>
                <w:szCs w:val="20"/>
              </w:rPr>
              <w:t>:</w:t>
            </w:r>
          </w:p>
        </w:tc>
      </w:tr>
      <w:tr w:rsidR="002C3DD6" w:rsidRPr="00D9085D" w14:paraId="494935A2" w14:textId="77777777" w:rsidTr="001D4AB3">
        <w:trPr>
          <w:cantSplit/>
          <w:trHeight w:val="1201"/>
        </w:trPr>
        <w:tc>
          <w:tcPr>
            <w:tcW w:w="9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1847" w14:textId="77777777" w:rsidR="002C3DD6" w:rsidRPr="00D9085D" w:rsidRDefault="002C3DD6" w:rsidP="001D4AB3">
            <w:pPr>
              <w:keepNext/>
              <w:keepLines/>
              <w:rPr>
                <w:sz w:val="20"/>
                <w:szCs w:val="20"/>
              </w:rPr>
            </w:pPr>
          </w:p>
        </w:tc>
      </w:tr>
    </w:tbl>
    <w:p w14:paraId="24FC4DB2" w14:textId="77777777" w:rsidR="009106A1" w:rsidRDefault="009106A1">
      <w:r>
        <w:br w:type="page"/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04"/>
      </w:tblGrid>
      <w:tr w:rsidR="00D9085D" w:rsidRPr="00D9085D" w14:paraId="1A8701B2" w14:textId="77777777" w:rsidTr="00906D0A">
        <w:trPr>
          <w:cantSplit/>
        </w:trPr>
        <w:tc>
          <w:tcPr>
            <w:tcW w:w="9304" w:type="dxa"/>
            <w:tcBorders>
              <w:top w:val="nil"/>
              <w:left w:val="nil"/>
              <w:bottom w:val="nil"/>
              <w:right w:val="nil"/>
            </w:tcBorders>
          </w:tcPr>
          <w:p w14:paraId="03EF9DD7" w14:textId="7CC176ED" w:rsidR="00D9085D" w:rsidRPr="00D9085D" w:rsidRDefault="00D9085D" w:rsidP="004C686D">
            <w:pPr>
              <w:rPr>
                <w:sz w:val="20"/>
                <w:szCs w:val="20"/>
              </w:rPr>
            </w:pPr>
          </w:p>
        </w:tc>
      </w:tr>
    </w:tbl>
    <w:p w14:paraId="4858D32B" w14:textId="50D4248F" w:rsidR="00D9085D" w:rsidRPr="00D9085D" w:rsidRDefault="00D9085D" w:rsidP="00D9085D">
      <w:pPr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>Form completed by</w:t>
      </w:r>
      <w:r w:rsidR="00124370" w:rsidRPr="00124370">
        <w:t xml:space="preserve"> </w:t>
      </w:r>
      <w:r w:rsidR="00124370" w:rsidRPr="00124370">
        <w:rPr>
          <w:sz w:val="20"/>
          <w:szCs w:val="20"/>
          <w:u w:val="single"/>
        </w:rPr>
        <w:t>Statistical Team lead/Programming Team</w:t>
      </w:r>
      <w:r w:rsidR="00124370">
        <w:rPr>
          <w:sz w:val="20"/>
          <w:szCs w:val="20"/>
          <w:u w:val="single"/>
        </w:rPr>
        <w:t xml:space="preserve"> Lead (delete as appropriate)</w:t>
      </w:r>
      <w:r w:rsidRPr="00D9085D">
        <w:rPr>
          <w:sz w:val="20"/>
          <w:szCs w:val="20"/>
        </w:rPr>
        <w:t>:</w:t>
      </w:r>
    </w:p>
    <w:p w14:paraId="12A9F9BB" w14:textId="5F809472" w:rsidR="00A93331" w:rsidRDefault="009106A1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7E3449">
        <w:rPr>
          <w:sz w:val="20"/>
          <w:szCs w:val="20"/>
        </w:rPr>
        <w:tab/>
      </w:r>
      <w:r>
        <w:rPr>
          <w:sz w:val="20"/>
          <w:szCs w:val="20"/>
        </w:rPr>
        <w:t>Title</w:t>
      </w:r>
      <w:r w:rsidR="007E3449">
        <w:rPr>
          <w:sz w:val="20"/>
          <w:szCs w:val="20"/>
        </w:rPr>
        <w:tab/>
        <w:t>Signature</w:t>
      </w:r>
      <w:r w:rsidR="007E3449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YYYY)</w:t>
      </w:r>
    </w:p>
    <w:p w14:paraId="1DDE3DFF" w14:textId="77777777" w:rsidR="00A93331" w:rsidRDefault="00A93331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71FD28EA" w14:textId="77777777" w:rsidR="00A93331" w:rsidRDefault="00D9085D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 w:rsidR="007E3449">
        <w:rPr>
          <w:sz w:val="20"/>
          <w:szCs w:val="20"/>
        </w:rPr>
        <w:t xml:space="preserve">    </w:t>
      </w:r>
      <w:r w:rsidR="007E3449"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 w:rsidR="007E3449">
        <w:rPr>
          <w:sz w:val="20"/>
          <w:szCs w:val="20"/>
        </w:rPr>
        <w:tab/>
        <w:t>_________</w:t>
      </w:r>
      <w:r w:rsidR="008E2D92">
        <w:rPr>
          <w:sz w:val="20"/>
          <w:szCs w:val="20"/>
        </w:rPr>
        <w:t>__________</w:t>
      </w:r>
    </w:p>
    <w:p w14:paraId="18178B93" w14:textId="77777777" w:rsidR="00A93331" w:rsidRDefault="00A93331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5A5255E6" w14:textId="01532047" w:rsidR="00A93331" w:rsidRDefault="007E3449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>Form approved by</w:t>
      </w:r>
      <w:r w:rsidR="00124370" w:rsidRPr="00124370">
        <w:t xml:space="preserve"> </w:t>
      </w:r>
      <w:r w:rsidR="00124370" w:rsidRPr="00124370">
        <w:rPr>
          <w:sz w:val="20"/>
          <w:szCs w:val="20"/>
          <w:u w:val="single"/>
        </w:rPr>
        <w:t>Senior Biostatistical Reviewer</w:t>
      </w:r>
      <w:r w:rsidRPr="00D9085D">
        <w:rPr>
          <w:sz w:val="20"/>
          <w:szCs w:val="20"/>
        </w:rPr>
        <w:t>:</w:t>
      </w:r>
    </w:p>
    <w:p w14:paraId="23B64E0B" w14:textId="331A478F" w:rsidR="007E3449" w:rsidRDefault="009106A1" w:rsidP="007E3449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7E3449">
        <w:rPr>
          <w:sz w:val="20"/>
          <w:szCs w:val="20"/>
        </w:rPr>
        <w:tab/>
      </w:r>
      <w:r>
        <w:rPr>
          <w:sz w:val="20"/>
          <w:szCs w:val="20"/>
        </w:rPr>
        <w:t>Title</w:t>
      </w:r>
      <w:r w:rsidR="007E3449">
        <w:rPr>
          <w:sz w:val="20"/>
          <w:szCs w:val="20"/>
        </w:rPr>
        <w:tab/>
        <w:t>Signature</w:t>
      </w:r>
      <w:r w:rsidR="007E3449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YYYY)</w:t>
      </w:r>
    </w:p>
    <w:p w14:paraId="23DCCEA5" w14:textId="77777777" w:rsidR="007E3449" w:rsidRPr="00D9085D" w:rsidRDefault="007E3449" w:rsidP="007E3449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68F050D4" w14:textId="77777777" w:rsidR="007E3449" w:rsidRDefault="007E3449" w:rsidP="007E3449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>
        <w:rPr>
          <w:sz w:val="20"/>
          <w:szCs w:val="20"/>
        </w:rPr>
        <w:tab/>
        <w:t>______________</w:t>
      </w:r>
      <w:r w:rsidR="008E2D92">
        <w:rPr>
          <w:sz w:val="20"/>
          <w:szCs w:val="20"/>
        </w:rPr>
        <w:t>_____</w:t>
      </w:r>
    </w:p>
    <w:p w14:paraId="6659BA64" w14:textId="77777777" w:rsidR="00A93331" w:rsidRDefault="00A93331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1B508551" w14:textId="34EC3AD0" w:rsidR="00D9085D" w:rsidRPr="00D9085D" w:rsidRDefault="00D9085D" w:rsidP="00D9085D">
      <w:pPr>
        <w:rPr>
          <w:sz w:val="20"/>
          <w:szCs w:val="20"/>
        </w:rPr>
      </w:pPr>
      <w:r w:rsidRPr="00D9085D">
        <w:rPr>
          <w:sz w:val="20"/>
          <w:szCs w:val="20"/>
          <w:u w:val="single"/>
        </w:rPr>
        <w:t xml:space="preserve">Form approved by </w:t>
      </w:r>
      <w:r w:rsidR="0044563B">
        <w:rPr>
          <w:sz w:val="20"/>
          <w:szCs w:val="20"/>
          <w:u w:val="single"/>
        </w:rPr>
        <w:t>Customer Representative</w:t>
      </w:r>
      <w:r w:rsidRPr="00D9085D">
        <w:rPr>
          <w:sz w:val="20"/>
          <w:szCs w:val="20"/>
        </w:rPr>
        <w:t>:</w:t>
      </w:r>
    </w:p>
    <w:p w14:paraId="7B1738FB" w14:textId="705DE3D3" w:rsidR="00C35CA4" w:rsidRDefault="009106A1" w:rsidP="00C35CA4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  <w:r>
        <w:rPr>
          <w:sz w:val="20"/>
          <w:szCs w:val="20"/>
        </w:rPr>
        <w:t>Name</w:t>
      </w:r>
      <w:r w:rsidR="00C35CA4">
        <w:rPr>
          <w:sz w:val="20"/>
          <w:szCs w:val="20"/>
        </w:rPr>
        <w:tab/>
      </w:r>
      <w:r>
        <w:rPr>
          <w:sz w:val="20"/>
          <w:szCs w:val="20"/>
        </w:rPr>
        <w:t>Title</w:t>
      </w:r>
      <w:r w:rsidR="00C35CA4">
        <w:rPr>
          <w:sz w:val="20"/>
          <w:szCs w:val="20"/>
        </w:rPr>
        <w:tab/>
        <w:t>Signature</w:t>
      </w:r>
      <w:r w:rsidR="00C35CA4">
        <w:rPr>
          <w:sz w:val="20"/>
          <w:szCs w:val="20"/>
        </w:rPr>
        <w:tab/>
        <w:t>Date</w:t>
      </w:r>
      <w:r w:rsidR="008E2D92">
        <w:rPr>
          <w:sz w:val="20"/>
          <w:szCs w:val="20"/>
        </w:rPr>
        <w:t xml:space="preserve"> (DDM</w:t>
      </w:r>
      <w:r w:rsidR="00886D7D">
        <w:rPr>
          <w:sz w:val="20"/>
          <w:szCs w:val="20"/>
        </w:rPr>
        <w:t>mm</w:t>
      </w:r>
      <w:r w:rsidR="008E2D92">
        <w:rPr>
          <w:sz w:val="20"/>
          <w:szCs w:val="20"/>
        </w:rPr>
        <w:t>YYYY)</w:t>
      </w:r>
    </w:p>
    <w:p w14:paraId="44F1FD1B" w14:textId="77777777" w:rsidR="00C35CA4" w:rsidRPr="00D9085D" w:rsidRDefault="00C35CA4" w:rsidP="00C35CA4">
      <w:pPr>
        <w:pStyle w:val="Header"/>
        <w:tabs>
          <w:tab w:val="clear" w:pos="4320"/>
          <w:tab w:val="left" w:pos="2268"/>
          <w:tab w:val="left" w:pos="4820"/>
          <w:tab w:val="left" w:pos="7371"/>
        </w:tabs>
        <w:rPr>
          <w:sz w:val="20"/>
          <w:szCs w:val="20"/>
        </w:rPr>
      </w:pPr>
    </w:p>
    <w:p w14:paraId="1287BB78" w14:textId="77777777" w:rsidR="00A93331" w:rsidRPr="00CE0275" w:rsidRDefault="00C35CA4" w:rsidP="00CE0275">
      <w:pPr>
        <w:pStyle w:val="Header"/>
        <w:tabs>
          <w:tab w:val="clear" w:pos="4320"/>
          <w:tab w:val="clear" w:pos="8640"/>
          <w:tab w:val="left" w:pos="2268"/>
          <w:tab w:val="left" w:pos="4820"/>
          <w:tab w:val="left" w:pos="7371"/>
        </w:tabs>
      </w:pPr>
      <w:r w:rsidRPr="00D9085D">
        <w:rPr>
          <w:sz w:val="20"/>
          <w:szCs w:val="20"/>
        </w:rPr>
        <w:t>________________</w:t>
      </w:r>
      <w:r w:rsidRPr="00D9085D">
        <w:rPr>
          <w:sz w:val="20"/>
          <w:szCs w:val="20"/>
        </w:rPr>
        <w:tab/>
        <w:t>_________________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ab/>
      </w:r>
      <w:r w:rsidRPr="00D9085D">
        <w:rPr>
          <w:sz w:val="20"/>
          <w:szCs w:val="20"/>
        </w:rPr>
        <w:t>_________________</w:t>
      </w:r>
      <w:r>
        <w:rPr>
          <w:sz w:val="20"/>
          <w:szCs w:val="20"/>
        </w:rPr>
        <w:tab/>
        <w:t>______________</w:t>
      </w:r>
      <w:r w:rsidR="008E2D92">
        <w:rPr>
          <w:sz w:val="20"/>
          <w:szCs w:val="20"/>
        </w:rPr>
        <w:t>_____</w:t>
      </w:r>
    </w:p>
    <w:sectPr w:rsidR="00A93331" w:rsidRPr="00CE0275" w:rsidSect="00D9085D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FE691" w14:textId="77777777" w:rsidR="00A3249A" w:rsidRDefault="00A3249A">
      <w:r>
        <w:separator/>
      </w:r>
    </w:p>
  </w:endnote>
  <w:endnote w:type="continuationSeparator" w:id="0">
    <w:p w14:paraId="76BF7B53" w14:textId="77777777" w:rsidR="00A3249A" w:rsidRDefault="00A3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C0BA7" w:rsidRPr="00941C3B" w14:paraId="634B7DE7" w14:textId="77777777" w:rsidTr="002E39C9">
      <w:tc>
        <w:tcPr>
          <w:tcW w:w="6588" w:type="dxa"/>
        </w:tcPr>
        <w:p w14:paraId="473BC7F5" w14:textId="77777777" w:rsidR="003C0BA7" w:rsidRPr="00941C3B" w:rsidRDefault="003C0BA7" w:rsidP="002E39C9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BB_FM_FFXXXX – Revision Y</w:t>
          </w:r>
        </w:p>
      </w:tc>
      <w:tc>
        <w:tcPr>
          <w:tcW w:w="2790" w:type="dxa"/>
        </w:tcPr>
        <w:p w14:paraId="5B72EF19" w14:textId="77777777" w:rsidR="003C0BA7" w:rsidRPr="00941C3B" w:rsidRDefault="003C0BA7" w:rsidP="002E39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BB_TT_FFZZZ</w:t>
          </w:r>
        </w:p>
      </w:tc>
    </w:tr>
    <w:tr w:rsidR="003C0BA7" w:rsidRPr="00941C3B" w14:paraId="4E05E7DF" w14:textId="77777777" w:rsidTr="002E39C9">
      <w:tc>
        <w:tcPr>
          <w:tcW w:w="6588" w:type="dxa"/>
        </w:tcPr>
        <w:p w14:paraId="6229EF5E" w14:textId="77777777" w:rsidR="003C0BA7" w:rsidRPr="00941C3B" w:rsidRDefault="003C0BA7" w:rsidP="002E39C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ddmmmyyyy</w:t>
          </w:r>
        </w:p>
      </w:tc>
      <w:tc>
        <w:tcPr>
          <w:tcW w:w="2790" w:type="dxa"/>
        </w:tcPr>
        <w:p w14:paraId="7DD0CAED" w14:textId="77777777" w:rsidR="003C0BA7" w:rsidRDefault="003C0BA7" w:rsidP="002E39C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39D46EE" w14:textId="77777777" w:rsidR="003C0BA7" w:rsidRDefault="003C0BA7" w:rsidP="003C0BA7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2009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(</w:t>
    </w:r>
    <w:r>
      <w:rPr>
        <w:rStyle w:val="PageNumber"/>
        <w:rFonts w:ascii="Arial" w:hAnsi="Arial" w:cs="Arial"/>
        <w:color w:val="0000FF"/>
        <w:sz w:val="16"/>
        <w:szCs w:val="16"/>
      </w:rPr>
      <w:t xml:space="preserve">include all years when a new document revision was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made effective)</w:t>
    </w:r>
    <w:r>
      <w:rPr>
        <w:rStyle w:val="PageNumber"/>
        <w:rFonts w:ascii="Arial" w:hAnsi="Arial" w:cs="Arial"/>
        <w:sz w:val="16"/>
        <w:szCs w:val="16"/>
      </w:rPr>
      <w:t xml:space="preserve"> Quintiles Transnational Corp. All rights reserved.</w:t>
    </w:r>
  </w:p>
  <w:p w14:paraId="53B6E809" w14:textId="77777777" w:rsidR="003C0BA7" w:rsidRDefault="003C0BA7" w:rsidP="003C0BA7">
    <w:pPr>
      <w:pStyle w:val="Footer"/>
      <w:rPr>
        <w:rStyle w:val="PageNumber"/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  <w:p w14:paraId="2AF0775D" w14:textId="77777777" w:rsidR="00813772" w:rsidRPr="003C0BA7" w:rsidRDefault="003C0BA7" w:rsidP="003C0BA7">
    <w:pPr>
      <w:pStyle w:val="Footer"/>
      <w:rPr>
        <w:rFonts w:ascii="Arial" w:hAnsi="Arial" w:cs="Arial"/>
        <w:color w:val="0000FF"/>
        <w:sz w:val="16"/>
        <w:szCs w:val="16"/>
      </w:rPr>
    </w:pPr>
    <w:r>
      <w:rPr>
        <w:rStyle w:val="PageNumber"/>
        <w:rFonts w:ascii="Arial" w:hAnsi="Arial" w:cs="Arial"/>
        <w:color w:val="0000FF"/>
        <w:sz w:val="16"/>
        <w:szCs w:val="16"/>
      </w:rPr>
      <w:t>QG_TP_SMT0003</w:t>
    </w:r>
    <w:r w:rsidRPr="00E60590">
      <w:rPr>
        <w:rStyle w:val="PageNumber"/>
        <w:rFonts w:ascii="Arial" w:hAnsi="Arial" w:cs="Arial"/>
        <w:color w:val="0000FF"/>
        <w:sz w:val="16"/>
        <w:szCs w:val="16"/>
      </w:rPr>
      <w:t xml:space="preserve"> Revision 1</w:t>
    </w:r>
    <w:r>
      <w:rPr>
        <w:rStyle w:val="PageNumber"/>
        <w:rFonts w:ascii="Arial" w:hAnsi="Arial" w:cs="Arial"/>
        <w:color w:val="0000FF"/>
        <w:sz w:val="16"/>
        <w:szCs w:val="16"/>
      </w:rPr>
      <w:t>(remove this number from finished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64C87" w14:textId="77777777" w:rsidR="00D53147" w:rsidRDefault="00813772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</w:rPr>
      <w:tab/>
    </w:r>
    <w:bookmarkStart w:id="0" w:name="OLE_LINK3"/>
    <w:bookmarkStart w:id="1" w:name="OLE_LINK4"/>
  </w:p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7"/>
      <w:gridCol w:w="3741"/>
    </w:tblGrid>
    <w:tr w:rsidR="00D53147" w:rsidRPr="00941C3B" w14:paraId="6398B5D4" w14:textId="77777777" w:rsidTr="00906D0A">
      <w:tc>
        <w:tcPr>
          <w:tcW w:w="5637" w:type="dxa"/>
        </w:tcPr>
        <w:p w14:paraId="48228978" w14:textId="31581F16" w:rsidR="00D53147" w:rsidRPr="00941C3B" w:rsidRDefault="00D53147" w:rsidP="002C250F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 w:rsidR="00E454D8">
            <w:rPr>
              <w:rFonts w:ascii="Arial" w:hAnsi="Arial" w:cs="Arial"/>
              <w:sz w:val="18"/>
              <w:szCs w:val="18"/>
            </w:rPr>
            <w:t xml:space="preserve">rm No:  </w:t>
          </w:r>
          <w:r w:rsidR="00F83E28" w:rsidRPr="00F83E28">
            <w:rPr>
              <w:rFonts w:ascii="Arial" w:hAnsi="Arial" w:cs="Arial"/>
              <w:sz w:val="18"/>
              <w:szCs w:val="18"/>
            </w:rPr>
            <w:t>CS_FM_BS0243</w:t>
          </w:r>
          <w:r w:rsidR="00E921FF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F83E28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3741" w:type="dxa"/>
        </w:tcPr>
        <w:p w14:paraId="7000A3CC" w14:textId="7961D4E6" w:rsidR="00D53147" w:rsidRPr="00941C3B" w:rsidRDefault="00E454D8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</w:t>
          </w:r>
          <w:r w:rsidR="003D7F7A" w:rsidRPr="003D7F7A">
            <w:rPr>
              <w:rFonts w:ascii="Arial" w:hAnsi="Arial" w:cs="Arial"/>
              <w:sz w:val="18"/>
              <w:szCs w:val="18"/>
            </w:rPr>
            <w:t>CS_OP_BS001</w:t>
          </w:r>
          <w:r w:rsidR="00256C59">
            <w:rPr>
              <w:rFonts w:ascii="Arial" w:hAnsi="Arial" w:cs="Arial"/>
              <w:sz w:val="18"/>
              <w:szCs w:val="18"/>
            </w:rPr>
            <w:t xml:space="preserve">, </w:t>
          </w:r>
          <w:r w:rsidR="000778DE">
            <w:rPr>
              <w:rFonts w:ascii="Arial" w:hAnsi="Arial" w:cs="Arial"/>
              <w:sz w:val="18"/>
              <w:szCs w:val="18"/>
            </w:rPr>
            <w:t>CS_WI_BS013</w:t>
          </w:r>
        </w:p>
      </w:tc>
    </w:tr>
    <w:tr w:rsidR="00D53147" w:rsidRPr="00941C3B" w14:paraId="67249F7B" w14:textId="77777777" w:rsidTr="00906D0A">
      <w:tc>
        <w:tcPr>
          <w:tcW w:w="5637" w:type="dxa"/>
        </w:tcPr>
        <w:p w14:paraId="7484756E" w14:textId="212AC548" w:rsidR="00D53147" w:rsidRPr="00941C3B" w:rsidRDefault="00E921FF" w:rsidP="000778DE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E2D92">
            <w:rPr>
              <w:rFonts w:ascii="Arial" w:hAnsi="Arial" w:cs="Arial"/>
              <w:sz w:val="18"/>
              <w:szCs w:val="18"/>
            </w:rPr>
            <w:t xml:space="preserve"> </w:t>
          </w:r>
          <w:r w:rsidR="00F93A00">
            <w:rPr>
              <w:rFonts w:ascii="Arial" w:hAnsi="Arial" w:cs="Arial"/>
              <w:sz w:val="18"/>
              <w:szCs w:val="18"/>
            </w:rPr>
            <w:t>0</w:t>
          </w:r>
          <w:r w:rsidR="008E2D92">
            <w:rPr>
              <w:rFonts w:ascii="Arial" w:hAnsi="Arial" w:cs="Arial"/>
              <w:sz w:val="18"/>
              <w:szCs w:val="18"/>
            </w:rPr>
            <w:t>1</w:t>
          </w:r>
          <w:r w:rsidR="00F93A00">
            <w:rPr>
              <w:rFonts w:ascii="Arial" w:hAnsi="Arial" w:cs="Arial"/>
              <w:sz w:val="18"/>
              <w:szCs w:val="18"/>
            </w:rPr>
            <w:t>Ju</w:t>
          </w:r>
          <w:r w:rsidR="00342F71">
            <w:rPr>
              <w:rFonts w:ascii="Arial" w:hAnsi="Arial" w:cs="Arial"/>
              <w:sz w:val="18"/>
              <w:szCs w:val="18"/>
            </w:rPr>
            <w:t>l</w:t>
          </w:r>
          <w:r w:rsidR="008E2D92">
            <w:rPr>
              <w:rFonts w:ascii="Arial" w:hAnsi="Arial" w:cs="Arial"/>
              <w:sz w:val="18"/>
              <w:szCs w:val="18"/>
            </w:rPr>
            <w:t>202</w:t>
          </w:r>
          <w:r w:rsidR="00B44BC0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3741" w:type="dxa"/>
        </w:tcPr>
        <w:p w14:paraId="189A00FD" w14:textId="77777777" w:rsidR="00D53147" w:rsidRDefault="00D53147" w:rsidP="002C250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3072D05" w14:textId="0E89D551" w:rsidR="00813772" w:rsidRDefault="00626646" w:rsidP="00057E37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B44BC0">
      <w:rPr>
        <w:rStyle w:val="PageNumber"/>
        <w:rFonts w:ascii="Arial" w:hAnsi="Arial" w:cs="Arial"/>
        <w:sz w:val="16"/>
        <w:szCs w:val="16"/>
      </w:rPr>
      <w:t>2022</w:t>
    </w:r>
    <w:r w:rsidR="00813772">
      <w:rPr>
        <w:rStyle w:val="PageNumber"/>
        <w:rFonts w:ascii="Arial" w:hAnsi="Arial" w:cs="Arial"/>
        <w:sz w:val="16"/>
        <w:szCs w:val="16"/>
      </w:rPr>
      <w:t xml:space="preserve"> </w:t>
    </w:r>
    <w:bookmarkEnd w:id="0"/>
    <w:bookmarkEnd w:id="1"/>
    <w:r w:rsidR="00057E37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7"/>
      <w:gridCol w:w="3741"/>
    </w:tblGrid>
    <w:tr w:rsidR="00057E37" w:rsidRPr="00941C3B" w14:paraId="4BDFE089" w14:textId="77777777" w:rsidTr="00906D0A">
      <w:tc>
        <w:tcPr>
          <w:tcW w:w="5637" w:type="dxa"/>
        </w:tcPr>
        <w:p w14:paraId="4707401A" w14:textId="02185726" w:rsidR="00057E37" w:rsidRPr="00941C3B" w:rsidRDefault="00057E37" w:rsidP="00057E3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9402FC" w:rsidRPr="00F83E28">
            <w:rPr>
              <w:rFonts w:ascii="Arial" w:hAnsi="Arial" w:cs="Arial"/>
              <w:sz w:val="18"/>
              <w:szCs w:val="18"/>
            </w:rPr>
            <w:t>CS_FM_BS0243</w:t>
          </w:r>
          <w:r w:rsidR="009402FC">
            <w:rPr>
              <w:rFonts w:ascii="Arial" w:hAnsi="Arial" w:cs="Arial"/>
              <w:sz w:val="18"/>
              <w:szCs w:val="18"/>
            </w:rPr>
            <w:t xml:space="preserve"> Revision 1</w:t>
          </w:r>
        </w:p>
      </w:tc>
      <w:tc>
        <w:tcPr>
          <w:tcW w:w="3741" w:type="dxa"/>
        </w:tcPr>
        <w:p w14:paraId="7C3301FA" w14:textId="0245FA06" w:rsidR="00057E37" w:rsidRPr="00941C3B" w:rsidRDefault="00057E37" w:rsidP="00057E3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</w:t>
          </w:r>
          <w:r w:rsidR="003D7F7A" w:rsidRPr="003D7F7A">
            <w:rPr>
              <w:rFonts w:ascii="Arial" w:hAnsi="Arial" w:cs="Arial"/>
              <w:sz w:val="18"/>
              <w:szCs w:val="18"/>
            </w:rPr>
            <w:t>CS_OP_BS001</w:t>
          </w:r>
          <w:r w:rsidR="00124370">
            <w:rPr>
              <w:rFonts w:ascii="Arial" w:hAnsi="Arial" w:cs="Arial"/>
              <w:sz w:val="18"/>
              <w:szCs w:val="18"/>
            </w:rPr>
            <w:t>,</w:t>
          </w:r>
          <w:r>
            <w:rPr>
              <w:rFonts w:ascii="Arial" w:hAnsi="Arial" w:cs="Arial"/>
              <w:sz w:val="18"/>
              <w:szCs w:val="18"/>
            </w:rPr>
            <w:t xml:space="preserve"> CS_WI_BS013</w:t>
          </w:r>
        </w:p>
      </w:tc>
    </w:tr>
    <w:tr w:rsidR="00057E37" w:rsidRPr="00941C3B" w14:paraId="3B78355C" w14:textId="77777777" w:rsidTr="00906D0A">
      <w:tc>
        <w:tcPr>
          <w:tcW w:w="5637" w:type="dxa"/>
        </w:tcPr>
        <w:p w14:paraId="66B5C667" w14:textId="6ADF0970" w:rsidR="00057E37" w:rsidRPr="00941C3B" w:rsidRDefault="00057E37" w:rsidP="00057E37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E0F87">
            <w:rPr>
              <w:rFonts w:ascii="Arial" w:hAnsi="Arial" w:cs="Arial"/>
              <w:sz w:val="18"/>
              <w:szCs w:val="18"/>
            </w:rPr>
            <w:t>0</w:t>
          </w:r>
          <w:r w:rsidR="00C63E33">
            <w:rPr>
              <w:rFonts w:ascii="Arial" w:hAnsi="Arial" w:cs="Arial"/>
              <w:sz w:val="18"/>
              <w:szCs w:val="18"/>
            </w:rPr>
            <w:t>1</w:t>
          </w:r>
          <w:r w:rsidR="006E0F87">
            <w:rPr>
              <w:rFonts w:ascii="Arial" w:hAnsi="Arial" w:cs="Arial"/>
              <w:sz w:val="18"/>
              <w:szCs w:val="18"/>
            </w:rPr>
            <w:t>Ju</w:t>
          </w:r>
          <w:r w:rsidR="00342F71">
            <w:rPr>
              <w:rFonts w:ascii="Arial" w:hAnsi="Arial" w:cs="Arial"/>
              <w:sz w:val="18"/>
              <w:szCs w:val="18"/>
            </w:rPr>
            <w:t>l</w:t>
          </w:r>
          <w:r w:rsidR="00C63E33">
            <w:rPr>
              <w:rFonts w:ascii="Arial" w:hAnsi="Arial" w:cs="Arial"/>
              <w:sz w:val="18"/>
              <w:szCs w:val="18"/>
            </w:rPr>
            <w:t>202</w:t>
          </w:r>
          <w:r w:rsidR="00886D7D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3741" w:type="dxa"/>
        </w:tcPr>
        <w:p w14:paraId="66894711" w14:textId="77777777" w:rsidR="00057E37" w:rsidRDefault="00057E37" w:rsidP="00057E3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DA3F0A1" w14:textId="74B7F6D1" w:rsidR="00057E37" w:rsidRDefault="00057E37" w:rsidP="00057E37">
    <w:pPr>
      <w:pStyle w:val="Footer"/>
      <w:spacing w:before="120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</w:t>
    </w:r>
    <w:r w:rsidR="00886D7D">
      <w:rPr>
        <w:rStyle w:val="PageNumber"/>
        <w:rFonts w:ascii="Arial" w:hAnsi="Arial" w:cs="Arial"/>
        <w:sz w:val="16"/>
        <w:szCs w:val="16"/>
      </w:rPr>
      <w:t xml:space="preserve">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6552FAAC" w14:textId="77777777" w:rsidR="00D9085D" w:rsidRPr="00057E37" w:rsidRDefault="00D9085D" w:rsidP="00057E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13772" w:rsidRPr="00941C3B" w14:paraId="302F26FD" w14:textId="77777777" w:rsidTr="00135627">
      <w:tc>
        <w:tcPr>
          <w:tcW w:w="6588" w:type="dxa"/>
        </w:tcPr>
        <w:p w14:paraId="763B26B1" w14:textId="77777777" w:rsidR="00813772" w:rsidRPr="00941C3B" w:rsidRDefault="00813772" w:rsidP="00705C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705CBD">
            <w:rPr>
              <w:rFonts w:ascii="Arial" w:hAnsi="Arial" w:cs="Arial"/>
              <w:sz w:val="18"/>
              <w:szCs w:val="18"/>
            </w:rPr>
            <w:t>BB_FM_</w:t>
          </w:r>
          <w:r>
            <w:rPr>
              <w:rFonts w:ascii="Arial" w:hAnsi="Arial" w:cs="Arial"/>
              <w:sz w:val="18"/>
              <w:szCs w:val="18"/>
            </w:rPr>
            <w:t>FF</w:t>
          </w:r>
          <w:r w:rsidR="00705CBD">
            <w:rPr>
              <w:rFonts w:ascii="Arial" w:hAnsi="Arial" w:cs="Arial"/>
              <w:sz w:val="18"/>
              <w:szCs w:val="18"/>
            </w:rPr>
            <w:t>X</w:t>
          </w:r>
          <w:r>
            <w:rPr>
              <w:rFonts w:ascii="Arial" w:hAnsi="Arial" w:cs="Arial"/>
              <w:sz w:val="18"/>
              <w:szCs w:val="18"/>
            </w:rPr>
            <w:t>XXX – Revision Y</w:t>
          </w:r>
        </w:p>
      </w:tc>
      <w:tc>
        <w:tcPr>
          <w:tcW w:w="2790" w:type="dxa"/>
        </w:tcPr>
        <w:p w14:paraId="5648569A" w14:textId="77777777" w:rsidR="00813772" w:rsidRPr="00941C3B" w:rsidRDefault="00B167F1" w:rsidP="00860A5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860A59">
            <w:rPr>
              <w:rFonts w:ascii="Arial" w:hAnsi="Arial" w:cs="Arial"/>
              <w:sz w:val="18"/>
              <w:szCs w:val="18"/>
            </w:rPr>
            <w:t>BB</w:t>
          </w:r>
          <w:r>
            <w:rPr>
              <w:rFonts w:ascii="Arial" w:hAnsi="Arial" w:cs="Arial"/>
              <w:sz w:val="18"/>
              <w:szCs w:val="18"/>
            </w:rPr>
            <w:t>_TT_</w:t>
          </w:r>
          <w:r w:rsidR="00813772">
            <w:rPr>
              <w:rFonts w:ascii="Arial" w:hAnsi="Arial" w:cs="Arial"/>
              <w:sz w:val="18"/>
              <w:szCs w:val="18"/>
            </w:rPr>
            <w:t>FFZZZ</w:t>
          </w:r>
        </w:p>
      </w:tc>
    </w:tr>
    <w:tr w:rsidR="00813772" w:rsidRPr="00941C3B" w14:paraId="50E5118C" w14:textId="77777777" w:rsidTr="00135627">
      <w:tc>
        <w:tcPr>
          <w:tcW w:w="6588" w:type="dxa"/>
        </w:tcPr>
        <w:p w14:paraId="1BF797F9" w14:textId="77777777" w:rsidR="00813772" w:rsidRPr="00941C3B" w:rsidRDefault="00813772" w:rsidP="00135627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ddmmmyyyy</w:t>
          </w:r>
        </w:p>
      </w:tc>
      <w:tc>
        <w:tcPr>
          <w:tcW w:w="2790" w:type="dxa"/>
        </w:tcPr>
        <w:p w14:paraId="048DD9B1" w14:textId="77777777" w:rsidR="00813772" w:rsidRDefault="00813772" w:rsidP="0013562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EDF152D" w14:textId="77777777" w:rsidR="00813772" w:rsidRDefault="00813772" w:rsidP="00135627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2009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(</w:t>
    </w:r>
    <w:r>
      <w:rPr>
        <w:rStyle w:val="PageNumber"/>
        <w:rFonts w:ascii="Arial" w:hAnsi="Arial" w:cs="Arial"/>
        <w:color w:val="0000FF"/>
        <w:sz w:val="16"/>
        <w:szCs w:val="16"/>
      </w:rPr>
      <w:t xml:space="preserve">include all years when a new document revision was </w:t>
    </w:r>
    <w:r w:rsidRPr="0081757B">
      <w:rPr>
        <w:rStyle w:val="PageNumber"/>
        <w:rFonts w:ascii="Arial" w:hAnsi="Arial" w:cs="Arial"/>
        <w:color w:val="0000FF"/>
        <w:sz w:val="16"/>
        <w:szCs w:val="16"/>
      </w:rPr>
      <w:t>made effective)</w:t>
    </w:r>
    <w:r>
      <w:rPr>
        <w:rStyle w:val="PageNumber"/>
        <w:rFonts w:ascii="Arial" w:hAnsi="Arial" w:cs="Arial"/>
        <w:sz w:val="16"/>
        <w:szCs w:val="16"/>
      </w:rPr>
      <w:t xml:space="preserve"> Quintiles Transnational Corp. All rights reserved.</w:t>
    </w:r>
  </w:p>
  <w:p w14:paraId="4F3C6013" w14:textId="77777777" w:rsidR="00813772" w:rsidRDefault="00813772" w:rsidP="00135627">
    <w:pPr>
      <w:pStyle w:val="Footer"/>
      <w:rPr>
        <w:rStyle w:val="PageNumber"/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  <w:p w14:paraId="5A3E9523" w14:textId="77777777" w:rsidR="00813772" w:rsidRPr="00E60590" w:rsidRDefault="00705CBD" w:rsidP="00135627">
    <w:pPr>
      <w:pStyle w:val="Footer"/>
      <w:rPr>
        <w:rFonts w:ascii="Arial" w:hAnsi="Arial" w:cs="Arial"/>
        <w:color w:val="0000FF"/>
        <w:sz w:val="16"/>
        <w:szCs w:val="16"/>
      </w:rPr>
    </w:pPr>
    <w:r>
      <w:rPr>
        <w:rStyle w:val="PageNumber"/>
        <w:rFonts w:ascii="Arial" w:hAnsi="Arial" w:cs="Arial"/>
        <w:color w:val="0000FF"/>
        <w:sz w:val="16"/>
        <w:szCs w:val="16"/>
      </w:rPr>
      <w:t>QG_TP_</w:t>
    </w:r>
    <w:r w:rsidR="00813772">
      <w:rPr>
        <w:rStyle w:val="PageNumber"/>
        <w:rFonts w:ascii="Arial" w:hAnsi="Arial" w:cs="Arial"/>
        <w:color w:val="0000FF"/>
        <w:sz w:val="16"/>
        <w:szCs w:val="16"/>
      </w:rPr>
      <w:t>SMT</w:t>
    </w:r>
    <w:r w:rsidR="00626646">
      <w:rPr>
        <w:rStyle w:val="PageNumber"/>
        <w:rFonts w:ascii="Arial" w:hAnsi="Arial" w:cs="Arial"/>
        <w:color w:val="0000FF"/>
        <w:sz w:val="16"/>
        <w:szCs w:val="16"/>
      </w:rPr>
      <w:t>0</w:t>
    </w:r>
    <w:r w:rsidR="006D67E6">
      <w:rPr>
        <w:rStyle w:val="PageNumber"/>
        <w:rFonts w:ascii="Arial" w:hAnsi="Arial" w:cs="Arial"/>
        <w:color w:val="0000FF"/>
        <w:sz w:val="16"/>
        <w:szCs w:val="16"/>
      </w:rPr>
      <w:t>003</w:t>
    </w:r>
    <w:r w:rsidR="00813772" w:rsidRPr="00E60590">
      <w:rPr>
        <w:rStyle w:val="PageNumber"/>
        <w:rFonts w:ascii="Arial" w:hAnsi="Arial" w:cs="Arial"/>
        <w:color w:val="0000FF"/>
        <w:sz w:val="16"/>
        <w:szCs w:val="16"/>
      </w:rPr>
      <w:t xml:space="preserve"> Revision 1</w:t>
    </w:r>
    <w:r w:rsidR="00813772">
      <w:rPr>
        <w:rStyle w:val="PageNumber"/>
        <w:rFonts w:ascii="Arial" w:hAnsi="Arial" w:cs="Arial"/>
        <w:color w:val="0000FF"/>
        <w:sz w:val="16"/>
        <w:szCs w:val="16"/>
      </w:rPr>
      <w:t>(remove this number from finished document)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18525" w14:textId="77777777" w:rsidR="00A3249A" w:rsidRDefault="00A3249A">
      <w:r>
        <w:separator/>
      </w:r>
    </w:p>
  </w:footnote>
  <w:footnote w:type="continuationSeparator" w:id="0">
    <w:p w14:paraId="4EDA9275" w14:textId="77777777" w:rsidR="00A3249A" w:rsidRDefault="00A32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057E37" w:rsidRPr="003B402B" w14:paraId="36470442" w14:textId="77777777" w:rsidTr="00580208">
      <w:trPr>
        <w:cantSplit/>
        <w:trHeight w:val="360"/>
      </w:trPr>
      <w:tc>
        <w:tcPr>
          <w:tcW w:w="6228" w:type="dxa"/>
          <w:vAlign w:val="center"/>
        </w:tcPr>
        <w:p w14:paraId="73AC3352" w14:textId="77777777" w:rsidR="00057E37" w:rsidRPr="0024004D" w:rsidRDefault="00057E37" w:rsidP="00057E37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906D0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2E8FCD" wp14:editId="34634C95">
                <wp:extent cx="2057143" cy="63390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143" cy="633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3039D903" w14:textId="77777777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057E37" w:rsidRPr="003B402B" w14:paraId="7D30C4F3" w14:textId="77777777" w:rsidTr="00580208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5D7B2C58" w14:textId="75C4FA31" w:rsidR="00057E37" w:rsidRPr="00906D0A" w:rsidRDefault="000E0D81" w:rsidP="00057E37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Hard</w:t>
          </w:r>
          <w:r w:rsidR="0057012C">
            <w:rPr>
              <w:rFonts w:ascii="Arial" w:hAnsi="Arial" w:cs="Arial"/>
              <w:sz w:val="20"/>
              <w:szCs w:val="20"/>
            </w:rPr>
            <w:t xml:space="preserve"> C</w:t>
          </w:r>
          <w:r>
            <w:rPr>
              <w:rFonts w:ascii="Arial" w:hAnsi="Arial" w:cs="Arial"/>
              <w:sz w:val="20"/>
              <w:szCs w:val="20"/>
            </w:rPr>
            <w:t>oding Approval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9611A0A" w14:textId="29C059C6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E0275" w:rsidRPr="0024004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begin"/>
          </w:r>
          <w:r w:rsidR="001B6F31" w:rsidRPr="00906D0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separate"/>
          </w:r>
          <w:r w:rsidR="00342F71" w:rsidRPr="00342F71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1B6F31" w:rsidRPr="00906D0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3009DE1" w14:textId="77777777" w:rsidR="00E921FF" w:rsidRDefault="00E921FF" w:rsidP="00E921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057E37" w:rsidRPr="003B402B" w14:paraId="48C22756" w14:textId="77777777" w:rsidTr="00580208">
      <w:trPr>
        <w:cantSplit/>
        <w:trHeight w:val="360"/>
      </w:trPr>
      <w:tc>
        <w:tcPr>
          <w:tcW w:w="6228" w:type="dxa"/>
          <w:vAlign w:val="center"/>
        </w:tcPr>
        <w:p w14:paraId="2DCB6C37" w14:textId="77777777" w:rsidR="00057E37" w:rsidRPr="0024004D" w:rsidRDefault="00057E37" w:rsidP="00057E37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 w:rsidRPr="00906D0A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64F9B3E8" wp14:editId="0BD595F2">
                <wp:extent cx="2057143" cy="63390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143" cy="633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700346DB" w14:textId="77777777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057E37" w:rsidRPr="003B402B" w14:paraId="709A1A32" w14:textId="77777777" w:rsidTr="00580208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5B6BD7BF" w14:textId="2948E646" w:rsidR="00057E37" w:rsidRPr="00906D0A" w:rsidRDefault="00673520" w:rsidP="00057E37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Hard</w:t>
          </w:r>
          <w:r w:rsidR="0057012C">
            <w:rPr>
              <w:rFonts w:ascii="Arial" w:hAnsi="Arial" w:cs="Arial"/>
              <w:sz w:val="20"/>
              <w:szCs w:val="20"/>
            </w:rPr>
            <w:t xml:space="preserve"> C</w:t>
          </w:r>
          <w:r>
            <w:rPr>
              <w:rFonts w:ascii="Arial" w:hAnsi="Arial" w:cs="Arial"/>
              <w:sz w:val="20"/>
              <w:szCs w:val="20"/>
            </w:rPr>
            <w:t>oding Approval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3409B7E" w14:textId="45887F1A" w:rsidR="00057E37" w:rsidRPr="0024004D" w:rsidRDefault="00057E37" w:rsidP="00057E3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CE0275" w:rsidRPr="0024004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906D0A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4004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begin"/>
          </w:r>
          <w:r w:rsidR="001B6F31" w:rsidRPr="00906D0A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1B6F31" w:rsidRPr="00906D0A">
            <w:rPr>
              <w:rFonts w:ascii="Arial" w:hAnsi="Arial" w:cs="Arial"/>
              <w:sz w:val="20"/>
              <w:szCs w:val="20"/>
            </w:rPr>
            <w:fldChar w:fldCharType="separate"/>
          </w:r>
          <w:r w:rsidR="00342F71" w:rsidRPr="00342F71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1B6F31" w:rsidRPr="00906D0A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2EBDFCE" w14:textId="77777777" w:rsidR="00813772" w:rsidRDefault="00813772"/>
  <w:tbl>
    <w:tblPr>
      <w:tblW w:w="0" w:type="auto"/>
      <w:tblLayout w:type="fixed"/>
      <w:tblLook w:val="0000" w:firstRow="0" w:lastRow="0" w:firstColumn="0" w:lastColumn="0" w:noHBand="0" w:noVBand="0"/>
    </w:tblPr>
    <w:tblGrid>
      <w:gridCol w:w="2235"/>
      <w:gridCol w:w="3435"/>
      <w:gridCol w:w="3652"/>
    </w:tblGrid>
    <w:tr w:rsidR="00D9085D" w:rsidRPr="00D9085D" w14:paraId="2928114D" w14:textId="77777777" w:rsidTr="00906D0A">
      <w:trPr>
        <w:cantSplit/>
        <w:trHeight w:val="280"/>
      </w:trPr>
      <w:tc>
        <w:tcPr>
          <w:tcW w:w="2235" w:type="dxa"/>
        </w:tcPr>
        <w:p w14:paraId="0DF5D48E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Customer:</w:t>
          </w:r>
        </w:p>
      </w:tc>
      <w:tc>
        <w:tcPr>
          <w:tcW w:w="3435" w:type="dxa"/>
          <w:tcBorders>
            <w:bottom w:val="single" w:sz="4" w:space="0" w:color="auto"/>
          </w:tcBorders>
        </w:tcPr>
        <w:p w14:paraId="2AE80296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bottom w:val="nil"/>
          </w:tcBorders>
        </w:tcPr>
        <w:p w14:paraId="21B7F468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37D74392" w14:textId="77777777" w:rsidTr="00906D0A">
      <w:trPr>
        <w:cantSplit/>
        <w:trHeight w:val="280"/>
      </w:trPr>
      <w:tc>
        <w:tcPr>
          <w:tcW w:w="2235" w:type="dxa"/>
        </w:tcPr>
        <w:p w14:paraId="012C707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Protocol No.:</w:t>
          </w:r>
        </w:p>
      </w:tc>
      <w:tc>
        <w:tcPr>
          <w:tcW w:w="3435" w:type="dxa"/>
          <w:tcBorders>
            <w:bottom w:val="single" w:sz="4" w:space="0" w:color="auto"/>
          </w:tcBorders>
        </w:tcPr>
        <w:p w14:paraId="20E2851B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bottom w:val="nil"/>
          </w:tcBorders>
        </w:tcPr>
        <w:p w14:paraId="2D191F6C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7168C7C5" w14:textId="77777777" w:rsidTr="00906D0A">
      <w:trPr>
        <w:cantSplit/>
        <w:trHeight w:val="280"/>
      </w:trPr>
      <w:tc>
        <w:tcPr>
          <w:tcW w:w="2235" w:type="dxa"/>
        </w:tcPr>
        <w:p w14:paraId="58480540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Project Code:</w:t>
          </w:r>
        </w:p>
      </w:tc>
      <w:tc>
        <w:tcPr>
          <w:tcW w:w="3435" w:type="dxa"/>
          <w:tcBorders>
            <w:top w:val="single" w:sz="4" w:space="0" w:color="auto"/>
            <w:bottom w:val="single" w:sz="4" w:space="0" w:color="auto"/>
          </w:tcBorders>
        </w:tcPr>
        <w:p w14:paraId="5DFE5C3D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top w:val="nil"/>
          </w:tcBorders>
        </w:tcPr>
        <w:p w14:paraId="022570E6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  <w:tr w:rsidR="00D9085D" w:rsidRPr="00D9085D" w14:paraId="23081ED5" w14:textId="77777777" w:rsidTr="00906D0A">
      <w:trPr>
        <w:cantSplit/>
        <w:trHeight w:val="280"/>
      </w:trPr>
      <w:tc>
        <w:tcPr>
          <w:tcW w:w="2235" w:type="dxa"/>
        </w:tcPr>
        <w:p w14:paraId="5BC4D4D1" w14:textId="531E9424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  <w:r w:rsidRPr="00D9085D">
            <w:rPr>
              <w:sz w:val="20"/>
              <w:szCs w:val="20"/>
              <w:lang w:val="en-GB"/>
            </w:rPr>
            <w:t>Date</w:t>
          </w:r>
          <w:r w:rsidR="007B1C0A">
            <w:rPr>
              <w:sz w:val="20"/>
              <w:szCs w:val="20"/>
              <w:lang w:val="en-GB"/>
            </w:rPr>
            <w:t xml:space="preserve"> (DDM</w:t>
          </w:r>
          <w:r w:rsidR="00886D7D">
            <w:rPr>
              <w:sz w:val="20"/>
              <w:szCs w:val="20"/>
              <w:lang w:val="en-GB"/>
            </w:rPr>
            <w:t>mm</w:t>
          </w:r>
          <w:r w:rsidR="007B1C0A">
            <w:rPr>
              <w:sz w:val="20"/>
              <w:szCs w:val="20"/>
              <w:lang w:val="en-GB"/>
            </w:rPr>
            <w:t>YYYY)</w:t>
          </w:r>
          <w:r w:rsidRPr="00D9085D">
            <w:rPr>
              <w:sz w:val="20"/>
              <w:szCs w:val="20"/>
              <w:lang w:val="en-GB"/>
            </w:rPr>
            <w:t>:</w:t>
          </w:r>
        </w:p>
      </w:tc>
      <w:tc>
        <w:tcPr>
          <w:tcW w:w="3435" w:type="dxa"/>
          <w:tcBorders>
            <w:top w:val="single" w:sz="4" w:space="0" w:color="auto"/>
            <w:bottom w:val="single" w:sz="4" w:space="0" w:color="auto"/>
          </w:tcBorders>
        </w:tcPr>
        <w:p w14:paraId="2925374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  <w:tc>
        <w:tcPr>
          <w:tcW w:w="3652" w:type="dxa"/>
          <w:tcBorders>
            <w:top w:val="nil"/>
          </w:tcBorders>
        </w:tcPr>
        <w:p w14:paraId="13C5B6F2" w14:textId="77777777" w:rsidR="00D9085D" w:rsidRPr="00D9085D" w:rsidRDefault="00D9085D" w:rsidP="00D9085D">
          <w:pPr>
            <w:jc w:val="both"/>
            <w:rPr>
              <w:sz w:val="20"/>
              <w:szCs w:val="20"/>
              <w:lang w:val="en-GB"/>
            </w:rPr>
          </w:pPr>
        </w:p>
      </w:tc>
    </w:tr>
  </w:tbl>
  <w:p w14:paraId="09939EB5" w14:textId="77777777" w:rsidR="00D9085D" w:rsidRDefault="00D908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813772" w:rsidRPr="00941C3B" w14:paraId="6527613E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C1DBA5E" w14:textId="77777777" w:rsidR="00BE007D" w:rsidRDefault="00BE007D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 w:rsidRPr="00BE007D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3F507688" wp14:editId="0CE01773">
                <wp:extent cx="1009650" cy="352425"/>
                <wp:effectExtent l="19050" t="0" r="0" b="0"/>
                <wp:docPr id="25" name="Picture 3" descr="C:\Documents and Settings\q741377\Desktop\Q_hor_pos_full_spot_B_sma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B836E47" w14:textId="77777777" w:rsidR="00813772" w:rsidRPr="00BE007D" w:rsidRDefault="00813772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E007D">
            <w:rPr>
              <w:rFonts w:ascii="Arial" w:hAnsi="Arial" w:cs="Arial"/>
              <w:sz w:val="20"/>
              <w:szCs w:val="20"/>
            </w:rPr>
            <w:t xml:space="preserve">Form Title 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2C2A9A99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9799C58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96FE816" w14:textId="77777777" w:rsidR="00813772" w:rsidRPr="00941C3B" w:rsidRDefault="00813772" w:rsidP="00941C3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9085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  \* MERGEFORMAT </w:instrTex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9085D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F21D1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</w:p>
      </w:tc>
    </w:tr>
  </w:tbl>
  <w:p w14:paraId="32CA6BC7" w14:textId="77777777" w:rsidR="00813772" w:rsidRDefault="008137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E2235"/>
    <w:multiLevelType w:val="hybridMultilevel"/>
    <w:tmpl w:val="031E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53680EE8"/>
    <w:multiLevelType w:val="multilevel"/>
    <w:tmpl w:val="649AF08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D4491"/>
    <w:multiLevelType w:val="hybridMultilevel"/>
    <w:tmpl w:val="44003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09"/>
    <w:rsid w:val="00001009"/>
    <w:rsid w:val="000218A8"/>
    <w:rsid w:val="0003032A"/>
    <w:rsid w:val="00034F0D"/>
    <w:rsid w:val="00044DDB"/>
    <w:rsid w:val="0004508F"/>
    <w:rsid w:val="00046D5A"/>
    <w:rsid w:val="000470D8"/>
    <w:rsid w:val="00057E37"/>
    <w:rsid w:val="00060530"/>
    <w:rsid w:val="00076F55"/>
    <w:rsid w:val="000778DE"/>
    <w:rsid w:val="00090224"/>
    <w:rsid w:val="00094E1A"/>
    <w:rsid w:val="000B1011"/>
    <w:rsid w:val="000C2523"/>
    <w:rsid w:val="000C3ADB"/>
    <w:rsid w:val="000E0D81"/>
    <w:rsid w:val="000E72F4"/>
    <w:rsid w:val="000F1C85"/>
    <w:rsid w:val="001008F3"/>
    <w:rsid w:val="00105D29"/>
    <w:rsid w:val="00107F54"/>
    <w:rsid w:val="001153CE"/>
    <w:rsid w:val="001235F5"/>
    <w:rsid w:val="00124370"/>
    <w:rsid w:val="00134511"/>
    <w:rsid w:val="00135627"/>
    <w:rsid w:val="001402CD"/>
    <w:rsid w:val="00163D28"/>
    <w:rsid w:val="00172AB5"/>
    <w:rsid w:val="0018531E"/>
    <w:rsid w:val="0019641B"/>
    <w:rsid w:val="001A2E28"/>
    <w:rsid w:val="001A40A6"/>
    <w:rsid w:val="001A79B2"/>
    <w:rsid w:val="001B6F31"/>
    <w:rsid w:val="001C0305"/>
    <w:rsid w:val="001C5620"/>
    <w:rsid w:val="001D2894"/>
    <w:rsid w:val="001F0A9C"/>
    <w:rsid w:val="00214D5F"/>
    <w:rsid w:val="00216963"/>
    <w:rsid w:val="002303EC"/>
    <w:rsid w:val="00232313"/>
    <w:rsid w:val="002339B5"/>
    <w:rsid w:val="0024004D"/>
    <w:rsid w:val="00240423"/>
    <w:rsid w:val="00256C59"/>
    <w:rsid w:val="00257906"/>
    <w:rsid w:val="002721C5"/>
    <w:rsid w:val="00274739"/>
    <w:rsid w:val="00280B45"/>
    <w:rsid w:val="00290801"/>
    <w:rsid w:val="00296DD7"/>
    <w:rsid w:val="002B2EC4"/>
    <w:rsid w:val="002C3DD6"/>
    <w:rsid w:val="002C5B24"/>
    <w:rsid w:val="002E5969"/>
    <w:rsid w:val="00312E6E"/>
    <w:rsid w:val="00314E21"/>
    <w:rsid w:val="00317305"/>
    <w:rsid w:val="003217B7"/>
    <w:rsid w:val="00324B0B"/>
    <w:rsid w:val="003304C0"/>
    <w:rsid w:val="00334250"/>
    <w:rsid w:val="00342F71"/>
    <w:rsid w:val="003434C2"/>
    <w:rsid w:val="00345E48"/>
    <w:rsid w:val="00361C9B"/>
    <w:rsid w:val="003729F0"/>
    <w:rsid w:val="00390AB8"/>
    <w:rsid w:val="00396AC8"/>
    <w:rsid w:val="00397959"/>
    <w:rsid w:val="003A0067"/>
    <w:rsid w:val="003A677E"/>
    <w:rsid w:val="003B4C0F"/>
    <w:rsid w:val="003C0BA7"/>
    <w:rsid w:val="003C4F68"/>
    <w:rsid w:val="003D7F7A"/>
    <w:rsid w:val="00412588"/>
    <w:rsid w:val="004137DF"/>
    <w:rsid w:val="0044563B"/>
    <w:rsid w:val="004551EF"/>
    <w:rsid w:val="00480D54"/>
    <w:rsid w:val="00481F18"/>
    <w:rsid w:val="004B04A1"/>
    <w:rsid w:val="004B082E"/>
    <w:rsid w:val="004B276B"/>
    <w:rsid w:val="004D3982"/>
    <w:rsid w:val="004F3D6D"/>
    <w:rsid w:val="005008FE"/>
    <w:rsid w:val="00511B13"/>
    <w:rsid w:val="005141B5"/>
    <w:rsid w:val="00537FD9"/>
    <w:rsid w:val="005466C6"/>
    <w:rsid w:val="00547D3A"/>
    <w:rsid w:val="00551D26"/>
    <w:rsid w:val="00555D20"/>
    <w:rsid w:val="0055773E"/>
    <w:rsid w:val="00561363"/>
    <w:rsid w:val="005630B1"/>
    <w:rsid w:val="0057012C"/>
    <w:rsid w:val="005823CB"/>
    <w:rsid w:val="00582F32"/>
    <w:rsid w:val="00584EE7"/>
    <w:rsid w:val="005B2C3F"/>
    <w:rsid w:val="005C2E47"/>
    <w:rsid w:val="005D3255"/>
    <w:rsid w:val="005E5FE8"/>
    <w:rsid w:val="005F0E0D"/>
    <w:rsid w:val="005F1CBC"/>
    <w:rsid w:val="00607E70"/>
    <w:rsid w:val="00621010"/>
    <w:rsid w:val="00626646"/>
    <w:rsid w:val="00631429"/>
    <w:rsid w:val="00640A41"/>
    <w:rsid w:val="0066463D"/>
    <w:rsid w:val="00673520"/>
    <w:rsid w:val="006A622E"/>
    <w:rsid w:val="006B047F"/>
    <w:rsid w:val="006C63F4"/>
    <w:rsid w:val="006D67E6"/>
    <w:rsid w:val="006E0F87"/>
    <w:rsid w:val="006E12B6"/>
    <w:rsid w:val="006F60D0"/>
    <w:rsid w:val="00705CBD"/>
    <w:rsid w:val="00726A15"/>
    <w:rsid w:val="00735B0D"/>
    <w:rsid w:val="00767FCF"/>
    <w:rsid w:val="00770DF6"/>
    <w:rsid w:val="00776C11"/>
    <w:rsid w:val="00786184"/>
    <w:rsid w:val="007B1C0A"/>
    <w:rsid w:val="007B4A25"/>
    <w:rsid w:val="007B65A7"/>
    <w:rsid w:val="007D46ED"/>
    <w:rsid w:val="007E3449"/>
    <w:rsid w:val="00800DCE"/>
    <w:rsid w:val="00806258"/>
    <w:rsid w:val="00813772"/>
    <w:rsid w:val="0081757B"/>
    <w:rsid w:val="008238BC"/>
    <w:rsid w:val="00826716"/>
    <w:rsid w:val="00860A59"/>
    <w:rsid w:val="008679C6"/>
    <w:rsid w:val="00876272"/>
    <w:rsid w:val="00886D7D"/>
    <w:rsid w:val="00891481"/>
    <w:rsid w:val="00892319"/>
    <w:rsid w:val="008B32D2"/>
    <w:rsid w:val="008C43AB"/>
    <w:rsid w:val="008D57A9"/>
    <w:rsid w:val="008E2D92"/>
    <w:rsid w:val="0090223C"/>
    <w:rsid w:val="00904D7A"/>
    <w:rsid w:val="00906D0A"/>
    <w:rsid w:val="009106A1"/>
    <w:rsid w:val="00910C7D"/>
    <w:rsid w:val="0091504A"/>
    <w:rsid w:val="00921197"/>
    <w:rsid w:val="0092307A"/>
    <w:rsid w:val="009377B5"/>
    <w:rsid w:val="009402FC"/>
    <w:rsid w:val="00941C3B"/>
    <w:rsid w:val="00953E4B"/>
    <w:rsid w:val="00975561"/>
    <w:rsid w:val="0099575E"/>
    <w:rsid w:val="00A22C57"/>
    <w:rsid w:val="00A26D2E"/>
    <w:rsid w:val="00A3249A"/>
    <w:rsid w:val="00A32B1C"/>
    <w:rsid w:val="00A34FE0"/>
    <w:rsid w:val="00A356E5"/>
    <w:rsid w:val="00A3604D"/>
    <w:rsid w:val="00A36D07"/>
    <w:rsid w:val="00A6249C"/>
    <w:rsid w:val="00A62977"/>
    <w:rsid w:val="00A6457B"/>
    <w:rsid w:val="00A93331"/>
    <w:rsid w:val="00AA00DB"/>
    <w:rsid w:val="00AB06CF"/>
    <w:rsid w:val="00AB4F52"/>
    <w:rsid w:val="00AD2AB7"/>
    <w:rsid w:val="00AE3CF1"/>
    <w:rsid w:val="00AE4E14"/>
    <w:rsid w:val="00AF47EE"/>
    <w:rsid w:val="00AF4EFE"/>
    <w:rsid w:val="00B167F1"/>
    <w:rsid w:val="00B244ED"/>
    <w:rsid w:val="00B261DD"/>
    <w:rsid w:val="00B30F62"/>
    <w:rsid w:val="00B44BC0"/>
    <w:rsid w:val="00B72363"/>
    <w:rsid w:val="00B74628"/>
    <w:rsid w:val="00B93269"/>
    <w:rsid w:val="00BA1F86"/>
    <w:rsid w:val="00BC3998"/>
    <w:rsid w:val="00BC3C22"/>
    <w:rsid w:val="00BC5095"/>
    <w:rsid w:val="00BD140C"/>
    <w:rsid w:val="00BD19C4"/>
    <w:rsid w:val="00BD5ACA"/>
    <w:rsid w:val="00BE007D"/>
    <w:rsid w:val="00C01465"/>
    <w:rsid w:val="00C060F4"/>
    <w:rsid w:val="00C31626"/>
    <w:rsid w:val="00C35CA4"/>
    <w:rsid w:val="00C401D1"/>
    <w:rsid w:val="00C414CE"/>
    <w:rsid w:val="00C63E33"/>
    <w:rsid w:val="00C67475"/>
    <w:rsid w:val="00C72909"/>
    <w:rsid w:val="00C90C95"/>
    <w:rsid w:val="00C92BE4"/>
    <w:rsid w:val="00CA0C81"/>
    <w:rsid w:val="00CB7E16"/>
    <w:rsid w:val="00CE0275"/>
    <w:rsid w:val="00CF60FD"/>
    <w:rsid w:val="00D062AF"/>
    <w:rsid w:val="00D10D4A"/>
    <w:rsid w:val="00D159B7"/>
    <w:rsid w:val="00D17159"/>
    <w:rsid w:val="00D53147"/>
    <w:rsid w:val="00D7795D"/>
    <w:rsid w:val="00D87E11"/>
    <w:rsid w:val="00D9085D"/>
    <w:rsid w:val="00D932A6"/>
    <w:rsid w:val="00D958B4"/>
    <w:rsid w:val="00DA107B"/>
    <w:rsid w:val="00DB147D"/>
    <w:rsid w:val="00DC109E"/>
    <w:rsid w:val="00DE6F30"/>
    <w:rsid w:val="00DF189E"/>
    <w:rsid w:val="00DF21D1"/>
    <w:rsid w:val="00E065CD"/>
    <w:rsid w:val="00E11D77"/>
    <w:rsid w:val="00E27723"/>
    <w:rsid w:val="00E454D8"/>
    <w:rsid w:val="00E45B70"/>
    <w:rsid w:val="00E60590"/>
    <w:rsid w:val="00E6653E"/>
    <w:rsid w:val="00E70F75"/>
    <w:rsid w:val="00E7447F"/>
    <w:rsid w:val="00E764D7"/>
    <w:rsid w:val="00E921FF"/>
    <w:rsid w:val="00EB012A"/>
    <w:rsid w:val="00EB578C"/>
    <w:rsid w:val="00EB6CD2"/>
    <w:rsid w:val="00EC7493"/>
    <w:rsid w:val="00ED4CBE"/>
    <w:rsid w:val="00EF549F"/>
    <w:rsid w:val="00F4301C"/>
    <w:rsid w:val="00F4463E"/>
    <w:rsid w:val="00F53968"/>
    <w:rsid w:val="00F73D41"/>
    <w:rsid w:val="00F75598"/>
    <w:rsid w:val="00F83A16"/>
    <w:rsid w:val="00F83E28"/>
    <w:rsid w:val="00F86729"/>
    <w:rsid w:val="00F93A00"/>
    <w:rsid w:val="00F944E1"/>
    <w:rsid w:val="00F94C45"/>
    <w:rsid w:val="00FA6C08"/>
    <w:rsid w:val="00FA7DC7"/>
    <w:rsid w:val="00FC2102"/>
    <w:rsid w:val="00FE1475"/>
    <w:rsid w:val="00FE2599"/>
    <w:rsid w:val="00FF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0C6CF7"/>
  <w15:docId w15:val="{7CE46F41-9D4F-4FF6-A770-0AED0990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0BA7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D9085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9085D"/>
  </w:style>
  <w:style w:type="paragraph" w:styleId="BodyText">
    <w:name w:val="Body Text"/>
    <w:basedOn w:val="Normal"/>
    <w:link w:val="BodyTextChar"/>
    <w:rsid w:val="00D9085D"/>
    <w:pPr>
      <w:ind w:left="720"/>
      <w:jc w:val="both"/>
    </w:pPr>
    <w:rPr>
      <w:sz w:val="20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D9085D"/>
    <w:rPr>
      <w:lang w:val="en-GB"/>
    </w:rPr>
  </w:style>
  <w:style w:type="paragraph" w:styleId="Revision">
    <w:name w:val="Revision"/>
    <w:hidden/>
    <w:uiPriority w:val="99"/>
    <w:semiHidden/>
    <w:rsid w:val="00317305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057E37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B1C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1C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1C0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1C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1C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7" ma:contentTypeDescription="Create a new document." ma:contentTypeScope="" ma:versionID="3b47062d92b34360b119b71c7ca779ac">
  <xsd:schema xmlns:xsd="http://www.w3.org/2001/XMLSchema" xmlns:xs="http://www.w3.org/2001/XMLSchema" xmlns:p="http://schemas.microsoft.com/office/2006/metadata/properties" xmlns:ns2="baed6191-2b5a-4c9f-b679-f07f54945739" xmlns:ns3="c41ce05c-795a-4bcb-a62a-74f83dbf0837" targetNamespace="http://schemas.microsoft.com/office/2006/metadata/properties" ma:root="true" ma:fieldsID="4d5dbf24e12ac6e06ef82a17051aeae3" ns2:_="" ns3:_="">
    <xsd:import namespace="baed6191-2b5a-4c9f-b679-f07f54945739"/>
    <xsd:import namespace="c41ce05c-795a-4bcb-a62a-74f83dbf0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ce05c-795a-4bcb-a62a-74f83dbf08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066B4E-42E5-41B7-A1A3-A1D84AF99B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613E85-CF13-405B-A8C0-DBB79B0B78A5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3.xml><?xml version="1.0" encoding="utf-8"?>
<ds:datastoreItem xmlns:ds="http://schemas.openxmlformats.org/officeDocument/2006/customXml" ds:itemID="{53C66C17-378F-4F2E-9BE0-D236F4EE0BB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9211F7-B555-4984-AB5D-DF467AA1B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c41ce05c-795a-4bcb-a62a-74f83dbf0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13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Eason, Carrie</cp:lastModifiedBy>
  <cp:revision>6</cp:revision>
  <cp:lastPrinted>2008-10-03T14:55:00Z</cp:lastPrinted>
  <dcterms:created xsi:type="dcterms:W3CDTF">2022-06-21T15:40:00Z</dcterms:created>
  <dcterms:modified xsi:type="dcterms:W3CDTF">2022-06-22T13:33:00Z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  <property fmtid="{D5CDD505-2E9C-101B-9397-08002B2CF9AE}" pid="8" name="ContentTypeId">
    <vt:lpwstr>0x0101008996861E582491438D74FB72CA291305</vt:lpwstr>
  </property>
</Properties>
</file>