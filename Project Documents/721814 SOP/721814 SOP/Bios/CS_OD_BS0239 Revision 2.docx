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94512" w14:textId="77777777" w:rsidR="002533F7" w:rsidRDefault="002533F7" w:rsidP="002533F7">
      <w:pPr>
        <w:jc w:val="center"/>
        <w:rPr>
          <w:rFonts w:ascii="Arial" w:hAnsi="Arial" w:cs="Arial"/>
          <w:b/>
          <w:sz w:val="36"/>
          <w:szCs w:val="36"/>
        </w:rPr>
      </w:pPr>
      <w:bookmarkStart w:id="0" w:name="_Hlk43790712"/>
      <w:bookmarkEnd w:id="0"/>
    </w:p>
    <w:p w14:paraId="19524C26" w14:textId="77777777" w:rsidR="002533F7" w:rsidRDefault="002533F7" w:rsidP="002533F7">
      <w:pPr>
        <w:jc w:val="center"/>
        <w:rPr>
          <w:rFonts w:ascii="Arial" w:hAnsi="Arial" w:cs="Arial"/>
          <w:b/>
          <w:sz w:val="36"/>
          <w:szCs w:val="36"/>
        </w:rPr>
      </w:pPr>
    </w:p>
    <w:p w14:paraId="168B5E1F" w14:textId="77777777" w:rsidR="002533F7" w:rsidRDefault="002533F7" w:rsidP="002533F7">
      <w:pPr>
        <w:jc w:val="center"/>
        <w:rPr>
          <w:rFonts w:ascii="Arial" w:hAnsi="Arial" w:cs="Arial"/>
          <w:b/>
          <w:sz w:val="36"/>
          <w:szCs w:val="36"/>
        </w:rPr>
      </w:pPr>
    </w:p>
    <w:p w14:paraId="21632293" w14:textId="77777777" w:rsidR="002533F7" w:rsidRDefault="002533F7" w:rsidP="002533F7">
      <w:pPr>
        <w:jc w:val="center"/>
        <w:rPr>
          <w:rFonts w:ascii="Arial" w:hAnsi="Arial" w:cs="Arial"/>
          <w:b/>
          <w:sz w:val="36"/>
          <w:szCs w:val="36"/>
        </w:rPr>
      </w:pPr>
    </w:p>
    <w:p w14:paraId="4AED7295" w14:textId="77777777" w:rsidR="002533F7" w:rsidRDefault="002533F7" w:rsidP="002533F7">
      <w:pPr>
        <w:jc w:val="center"/>
        <w:rPr>
          <w:rFonts w:ascii="Arial" w:hAnsi="Arial" w:cs="Arial"/>
          <w:b/>
          <w:sz w:val="36"/>
          <w:szCs w:val="36"/>
        </w:rPr>
      </w:pPr>
    </w:p>
    <w:p w14:paraId="5F2FD7A8" w14:textId="1F96F560" w:rsidR="00076590" w:rsidRPr="00EA2F5C" w:rsidRDefault="0031322D" w:rsidP="002533F7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eTraining</w:t>
      </w:r>
      <w:r w:rsidR="00076590" w:rsidRPr="00EA2F5C">
        <w:rPr>
          <w:rFonts w:ascii="Arial" w:hAnsi="Arial" w:cs="Arial"/>
          <w:b/>
          <w:sz w:val="36"/>
          <w:szCs w:val="36"/>
        </w:rPr>
        <w:t xml:space="preserve"> </w:t>
      </w:r>
      <w:r w:rsidR="00E8697F">
        <w:rPr>
          <w:rFonts w:ascii="Arial" w:hAnsi="Arial" w:cs="Arial"/>
          <w:b/>
          <w:sz w:val="36"/>
          <w:szCs w:val="36"/>
        </w:rPr>
        <w:t>Guidance for Biostatistics</w:t>
      </w:r>
    </w:p>
    <w:p w14:paraId="49713FB1" w14:textId="77777777" w:rsidR="00076590" w:rsidRPr="002B6CBD" w:rsidRDefault="00076590" w:rsidP="00076590">
      <w:pPr>
        <w:spacing w:after="200" w:line="276" w:lineRule="auto"/>
        <w:rPr>
          <w:b/>
        </w:rPr>
      </w:pPr>
      <w:r w:rsidRPr="002B6CBD">
        <w:rPr>
          <w:b/>
        </w:rPr>
        <w:br w:type="page"/>
      </w:r>
    </w:p>
    <w:p w14:paraId="2A223F84" w14:textId="04F83610" w:rsidR="002533F7" w:rsidRPr="00512B58" w:rsidRDefault="002533F7" w:rsidP="00932C53">
      <w:pPr>
        <w:pStyle w:val="H1"/>
        <w:numPr>
          <w:ilvl w:val="0"/>
          <w:numId w:val="25"/>
        </w:numPr>
      </w:pPr>
      <w:r w:rsidRPr="00593F93">
        <w:lastRenderedPageBreak/>
        <w:t>PURPOSE</w:t>
      </w:r>
    </w:p>
    <w:p w14:paraId="13D732C6" w14:textId="022F0A6F" w:rsidR="002533F7" w:rsidRPr="004066F6" w:rsidRDefault="002533F7" w:rsidP="004066F6">
      <w:pPr>
        <w:pStyle w:val="ListParagraph"/>
        <w:numPr>
          <w:ilvl w:val="1"/>
          <w:numId w:val="1"/>
        </w:numPr>
        <w:ind w:hanging="540"/>
        <w:rPr>
          <w:rFonts w:ascii="Arial" w:hAnsi="Arial" w:cs="Arial"/>
          <w:sz w:val="22"/>
          <w:szCs w:val="22"/>
        </w:rPr>
      </w:pPr>
      <w:r w:rsidRPr="00593F93">
        <w:rPr>
          <w:rFonts w:ascii="Arial" w:hAnsi="Arial" w:cs="Arial"/>
          <w:sz w:val="22"/>
          <w:szCs w:val="22"/>
        </w:rPr>
        <w:t xml:space="preserve">This document </w:t>
      </w:r>
      <w:r w:rsidR="003C773D" w:rsidRPr="00593F93">
        <w:rPr>
          <w:rFonts w:ascii="Arial" w:hAnsi="Arial" w:cs="Arial"/>
          <w:sz w:val="22"/>
          <w:szCs w:val="22"/>
        </w:rPr>
        <w:t>provides Biostatistics staff with guidance for setting up</w:t>
      </w:r>
      <w:r w:rsidR="00661F1D">
        <w:rPr>
          <w:rFonts w:ascii="Arial" w:hAnsi="Arial" w:cs="Arial"/>
          <w:sz w:val="22"/>
          <w:szCs w:val="22"/>
        </w:rPr>
        <w:t xml:space="preserve"> and maintaining</w:t>
      </w:r>
      <w:r w:rsidRPr="00593F93">
        <w:rPr>
          <w:rFonts w:ascii="Arial" w:hAnsi="Arial" w:cs="Arial"/>
          <w:sz w:val="22"/>
          <w:szCs w:val="22"/>
        </w:rPr>
        <w:t xml:space="preserve"> </w:t>
      </w:r>
      <w:r w:rsidR="003C773D" w:rsidRPr="00593F93">
        <w:rPr>
          <w:rFonts w:ascii="Arial" w:hAnsi="Arial" w:cs="Arial"/>
          <w:sz w:val="22"/>
          <w:szCs w:val="22"/>
        </w:rPr>
        <w:t>eTraining user</w:t>
      </w:r>
      <w:r w:rsidRPr="00593F93">
        <w:rPr>
          <w:rFonts w:ascii="Arial" w:hAnsi="Arial" w:cs="Arial"/>
          <w:sz w:val="22"/>
          <w:szCs w:val="22"/>
        </w:rPr>
        <w:t xml:space="preserve"> profiles.</w:t>
      </w:r>
    </w:p>
    <w:p w14:paraId="20366682" w14:textId="77777777" w:rsidR="002533F7" w:rsidRPr="007F17F2" w:rsidRDefault="002533F7" w:rsidP="002533F7">
      <w:pPr>
        <w:rPr>
          <w:rFonts w:ascii="Arial" w:hAnsi="Arial" w:cs="Arial"/>
          <w:sz w:val="22"/>
          <w:szCs w:val="22"/>
          <w:highlight w:val="yellow"/>
        </w:rPr>
      </w:pPr>
    </w:p>
    <w:p w14:paraId="3FF22D94" w14:textId="0E234BB7" w:rsidR="004A5A87" w:rsidRPr="00A63B50" w:rsidRDefault="004066F6" w:rsidP="00932C53">
      <w:pPr>
        <w:pStyle w:val="H1"/>
        <w:numPr>
          <w:ilvl w:val="0"/>
          <w:numId w:val="25"/>
        </w:numPr>
      </w:pPr>
      <w:bookmarkStart w:id="1" w:name="_Toc26435039"/>
      <w:r>
        <w:t>SCOPE</w:t>
      </w:r>
    </w:p>
    <w:p w14:paraId="4024CCA0" w14:textId="77777777" w:rsidR="00DE78BF" w:rsidRPr="00DE78BF" w:rsidRDefault="00DE78BF" w:rsidP="00DE78BF">
      <w:pPr>
        <w:pStyle w:val="ListParagraph"/>
        <w:numPr>
          <w:ilvl w:val="0"/>
          <w:numId w:val="28"/>
        </w:numPr>
        <w:rPr>
          <w:rFonts w:ascii="Arial" w:hAnsi="Arial" w:cs="Arial"/>
          <w:vanish/>
          <w:sz w:val="22"/>
          <w:szCs w:val="22"/>
        </w:rPr>
      </w:pPr>
    </w:p>
    <w:p w14:paraId="2C7E3038" w14:textId="77777777" w:rsidR="00DE78BF" w:rsidRPr="00DE78BF" w:rsidRDefault="00DE78BF" w:rsidP="00DE78BF">
      <w:pPr>
        <w:pStyle w:val="ListParagraph"/>
        <w:numPr>
          <w:ilvl w:val="0"/>
          <w:numId w:val="28"/>
        </w:numPr>
        <w:rPr>
          <w:rFonts w:ascii="Arial" w:hAnsi="Arial" w:cs="Arial"/>
          <w:vanish/>
          <w:sz w:val="22"/>
          <w:szCs w:val="22"/>
        </w:rPr>
      </w:pPr>
    </w:p>
    <w:p w14:paraId="4457CC96" w14:textId="5ECAFDF9" w:rsidR="004066F6" w:rsidRDefault="004A5A87" w:rsidP="00932C53">
      <w:pPr>
        <w:pStyle w:val="ListParagraph"/>
        <w:numPr>
          <w:ilvl w:val="1"/>
          <w:numId w:val="28"/>
        </w:numPr>
        <w:rPr>
          <w:rFonts w:ascii="Arial" w:hAnsi="Arial" w:cs="Arial"/>
          <w:sz w:val="22"/>
          <w:szCs w:val="22"/>
        </w:rPr>
      </w:pPr>
      <w:r w:rsidRPr="00593F93">
        <w:rPr>
          <w:rFonts w:ascii="Arial" w:hAnsi="Arial" w:cs="Arial"/>
          <w:sz w:val="22"/>
          <w:szCs w:val="22"/>
        </w:rPr>
        <w:t xml:space="preserve">This document </w:t>
      </w:r>
      <w:r w:rsidR="004066F6">
        <w:rPr>
          <w:rFonts w:ascii="Arial" w:hAnsi="Arial" w:cs="Arial"/>
          <w:sz w:val="22"/>
          <w:szCs w:val="22"/>
        </w:rPr>
        <w:t>applies to</w:t>
      </w:r>
      <w:r w:rsidR="00971488">
        <w:rPr>
          <w:rFonts w:ascii="Arial" w:hAnsi="Arial" w:cs="Arial"/>
          <w:sz w:val="22"/>
          <w:szCs w:val="22"/>
        </w:rPr>
        <w:t>:</w:t>
      </w:r>
    </w:p>
    <w:p w14:paraId="3BE54135" w14:textId="4D7304DB" w:rsidR="004066F6" w:rsidRDefault="004A5A87" w:rsidP="00932C53">
      <w:pPr>
        <w:pStyle w:val="ListParagraph"/>
        <w:numPr>
          <w:ilvl w:val="2"/>
          <w:numId w:val="28"/>
        </w:numPr>
        <w:rPr>
          <w:rFonts w:ascii="Arial" w:hAnsi="Arial" w:cs="Arial"/>
          <w:sz w:val="22"/>
          <w:szCs w:val="22"/>
        </w:rPr>
      </w:pPr>
      <w:r w:rsidRPr="00593F93">
        <w:rPr>
          <w:rFonts w:ascii="Arial" w:hAnsi="Arial" w:cs="Arial"/>
          <w:sz w:val="22"/>
          <w:szCs w:val="22"/>
        </w:rPr>
        <w:t xml:space="preserve">Biostatistics </w:t>
      </w:r>
      <w:r w:rsidR="004066F6">
        <w:rPr>
          <w:rFonts w:ascii="Arial" w:hAnsi="Arial" w:cs="Arial"/>
          <w:sz w:val="22"/>
          <w:szCs w:val="22"/>
        </w:rPr>
        <w:t>eTraining profiles</w:t>
      </w:r>
    </w:p>
    <w:p w14:paraId="508E31FB" w14:textId="5A43FB3A" w:rsidR="001340BF" w:rsidRDefault="001340BF" w:rsidP="00932C53">
      <w:pPr>
        <w:pStyle w:val="ListParagraph"/>
        <w:numPr>
          <w:ilvl w:val="2"/>
          <w:numId w:val="28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Biostatistics Dedicated Partnership</w:t>
      </w:r>
      <w:r w:rsidRPr="004066F6">
        <w:rPr>
          <w:rFonts w:ascii="Arial" w:hAnsi="Arial" w:cs="Arial"/>
          <w:sz w:val="22"/>
          <w:szCs w:val="22"/>
        </w:rPr>
        <w:t xml:space="preserve"> eTraining</w:t>
      </w:r>
    </w:p>
    <w:p w14:paraId="48CB6254" w14:textId="5FBB306F" w:rsidR="004A5A87" w:rsidRDefault="004066F6" w:rsidP="00932C53">
      <w:pPr>
        <w:pStyle w:val="ListParagraph"/>
        <w:numPr>
          <w:ilvl w:val="2"/>
          <w:numId w:val="28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Biostatistics</w:t>
      </w:r>
      <w:r w:rsidRPr="004066F6">
        <w:rPr>
          <w:rFonts w:ascii="Arial" w:hAnsi="Arial" w:cs="Arial"/>
          <w:sz w:val="22"/>
          <w:szCs w:val="22"/>
        </w:rPr>
        <w:t xml:space="preserve"> studies where project specific training is </w:t>
      </w:r>
      <w:r>
        <w:rPr>
          <w:rFonts w:ascii="Arial" w:hAnsi="Arial" w:cs="Arial"/>
          <w:sz w:val="22"/>
          <w:szCs w:val="22"/>
        </w:rPr>
        <w:t xml:space="preserve">to be </w:t>
      </w:r>
      <w:r w:rsidRPr="004066F6">
        <w:rPr>
          <w:rFonts w:ascii="Arial" w:hAnsi="Arial" w:cs="Arial"/>
          <w:sz w:val="22"/>
          <w:szCs w:val="22"/>
        </w:rPr>
        <w:t xml:space="preserve">completed using the </w:t>
      </w:r>
      <w:r w:rsidRPr="00330690">
        <w:rPr>
          <w:rFonts w:ascii="Arial" w:hAnsi="Arial" w:cs="Arial"/>
          <w:sz w:val="22"/>
          <w:szCs w:val="22"/>
        </w:rPr>
        <w:t>ELVIS</w:t>
      </w:r>
      <w:r w:rsidRPr="004066F6">
        <w:rPr>
          <w:rFonts w:ascii="Arial" w:hAnsi="Arial" w:cs="Arial"/>
          <w:sz w:val="22"/>
          <w:szCs w:val="22"/>
        </w:rPr>
        <w:t xml:space="preserve"> eTraining functionality prior to performing </w:t>
      </w:r>
      <w:r>
        <w:rPr>
          <w:rFonts w:ascii="Arial" w:hAnsi="Arial" w:cs="Arial"/>
          <w:sz w:val="22"/>
          <w:szCs w:val="22"/>
        </w:rPr>
        <w:t xml:space="preserve">a </w:t>
      </w:r>
      <w:r w:rsidR="00B177C0">
        <w:rPr>
          <w:rFonts w:ascii="Arial" w:hAnsi="Arial" w:cs="Arial"/>
          <w:sz w:val="22"/>
          <w:szCs w:val="22"/>
        </w:rPr>
        <w:t>study/</w:t>
      </w:r>
      <w:r>
        <w:rPr>
          <w:rFonts w:ascii="Arial" w:hAnsi="Arial" w:cs="Arial"/>
          <w:sz w:val="22"/>
          <w:szCs w:val="22"/>
        </w:rPr>
        <w:t>Biostatistics</w:t>
      </w:r>
      <w:r w:rsidRPr="004066F6">
        <w:rPr>
          <w:rFonts w:ascii="Arial" w:hAnsi="Arial" w:cs="Arial"/>
          <w:sz w:val="22"/>
          <w:szCs w:val="22"/>
        </w:rPr>
        <w:t xml:space="preserve"> activity</w:t>
      </w:r>
    </w:p>
    <w:p w14:paraId="63A48E84" w14:textId="4805AD12" w:rsidR="00CB7A90" w:rsidRDefault="001340BF" w:rsidP="00932C53">
      <w:pPr>
        <w:pStyle w:val="ListParagraph"/>
        <w:numPr>
          <w:ilvl w:val="2"/>
          <w:numId w:val="28"/>
        </w:numPr>
        <w:rPr>
          <w:rFonts w:ascii="Arial" w:hAnsi="Arial" w:cs="Arial"/>
          <w:sz w:val="22"/>
          <w:szCs w:val="22"/>
        </w:rPr>
      </w:pPr>
      <w:r w:rsidRPr="000C0689">
        <w:rPr>
          <w:rFonts w:ascii="Arial" w:hAnsi="Arial" w:cs="Arial"/>
          <w:sz w:val="22"/>
          <w:szCs w:val="22"/>
        </w:rPr>
        <w:t>Cross-Functional System/Task-Specific eTraining</w:t>
      </w:r>
    </w:p>
    <w:p w14:paraId="67F7ACE1" w14:textId="62B3DC09" w:rsidR="004066F6" w:rsidRPr="005B0EFE" w:rsidRDefault="004066F6" w:rsidP="005B0EFE">
      <w:pPr>
        <w:rPr>
          <w:rFonts w:ascii="Arial" w:hAnsi="Arial" w:cs="Arial"/>
          <w:sz w:val="22"/>
          <w:szCs w:val="22"/>
        </w:rPr>
      </w:pPr>
      <w:r w:rsidRPr="005B0EFE">
        <w:rPr>
          <w:rFonts w:ascii="Arial" w:hAnsi="Arial" w:cs="Arial"/>
          <w:b/>
          <w:sz w:val="22"/>
          <w:szCs w:val="22"/>
        </w:rPr>
        <w:t>Note</w:t>
      </w:r>
      <w:r w:rsidRPr="005B0EFE">
        <w:rPr>
          <w:rFonts w:ascii="Arial" w:hAnsi="Arial" w:cs="Arial"/>
          <w:sz w:val="22"/>
          <w:szCs w:val="22"/>
        </w:rPr>
        <w:t>: Also refer</w:t>
      </w:r>
      <w:r w:rsidR="00855288" w:rsidRPr="005B0EFE">
        <w:rPr>
          <w:rFonts w:ascii="Arial" w:hAnsi="Arial" w:cs="Arial"/>
          <w:sz w:val="22"/>
          <w:szCs w:val="22"/>
        </w:rPr>
        <w:t>ence</w:t>
      </w:r>
      <w:r w:rsidRPr="005B0EFE">
        <w:rPr>
          <w:rFonts w:ascii="Arial" w:hAnsi="Arial" w:cs="Arial"/>
          <w:sz w:val="22"/>
          <w:szCs w:val="22"/>
        </w:rPr>
        <w:t xml:space="preserve"> the eTraining procedures covered in Project Specific Training </w:t>
      </w:r>
      <w:r w:rsidR="00DD63FE">
        <w:rPr>
          <w:rFonts w:ascii="Arial" w:hAnsi="Arial" w:cs="Arial"/>
          <w:sz w:val="22"/>
          <w:szCs w:val="22"/>
        </w:rPr>
        <w:t>and Team Member Transition</w:t>
      </w:r>
      <w:r w:rsidRPr="005B0EFE">
        <w:rPr>
          <w:rFonts w:ascii="Arial" w:hAnsi="Arial" w:cs="Arial"/>
          <w:sz w:val="22"/>
          <w:szCs w:val="22"/>
        </w:rPr>
        <w:t>, CS_WI_PL0024</w:t>
      </w:r>
      <w:r w:rsidR="00747D09">
        <w:rPr>
          <w:rFonts w:ascii="Arial" w:hAnsi="Arial" w:cs="Arial"/>
          <w:sz w:val="22"/>
          <w:szCs w:val="22"/>
        </w:rPr>
        <w:t xml:space="preserve"> and </w:t>
      </w:r>
      <w:r w:rsidR="004503FC">
        <w:rPr>
          <w:rFonts w:ascii="Arial" w:hAnsi="Arial" w:cs="Arial"/>
          <w:sz w:val="22"/>
          <w:szCs w:val="22"/>
        </w:rPr>
        <w:t>Biostatistics Training Management, CS_WI_BS0240</w:t>
      </w:r>
      <w:r w:rsidRPr="005B0EFE">
        <w:rPr>
          <w:rFonts w:ascii="Arial" w:hAnsi="Arial" w:cs="Arial"/>
          <w:sz w:val="22"/>
          <w:szCs w:val="22"/>
        </w:rPr>
        <w:t>.</w:t>
      </w:r>
    </w:p>
    <w:p w14:paraId="3D880902" w14:textId="77777777" w:rsidR="004A5A87" w:rsidRPr="004A5A87" w:rsidRDefault="004A5A87" w:rsidP="004A5A87">
      <w:pPr>
        <w:rPr>
          <w:rFonts w:ascii="Arial" w:hAnsi="Arial" w:cs="Arial"/>
          <w:sz w:val="22"/>
          <w:szCs w:val="22"/>
          <w:highlight w:val="yellow"/>
        </w:rPr>
      </w:pPr>
    </w:p>
    <w:p w14:paraId="0EB3053E" w14:textId="0F6F09AD" w:rsidR="003C773D" w:rsidRPr="00A63B50" w:rsidRDefault="003C773D" w:rsidP="00932C53">
      <w:pPr>
        <w:pStyle w:val="H1"/>
        <w:numPr>
          <w:ilvl w:val="0"/>
          <w:numId w:val="25"/>
        </w:numPr>
      </w:pPr>
      <w:r w:rsidRPr="00593F93">
        <w:t>GENERAL</w:t>
      </w:r>
    </w:p>
    <w:p w14:paraId="046C2D9D" w14:textId="77777777" w:rsidR="00DE78BF" w:rsidRPr="00DE78BF" w:rsidRDefault="00DE78BF" w:rsidP="00DE78BF">
      <w:pPr>
        <w:pStyle w:val="ListParagraph"/>
        <w:numPr>
          <w:ilvl w:val="0"/>
          <w:numId w:val="29"/>
        </w:numPr>
        <w:tabs>
          <w:tab w:val="num" w:pos="1360"/>
        </w:tabs>
        <w:rPr>
          <w:rFonts w:ascii="Arial" w:hAnsi="Arial" w:cs="Arial"/>
          <w:vanish/>
          <w:sz w:val="22"/>
          <w:szCs w:val="22"/>
        </w:rPr>
      </w:pPr>
      <w:bookmarkStart w:id="2" w:name="_Hlk55227157"/>
    </w:p>
    <w:p w14:paraId="4086C057" w14:textId="77777777" w:rsidR="00DE78BF" w:rsidRPr="00DE78BF" w:rsidRDefault="00DE78BF" w:rsidP="00DE78BF">
      <w:pPr>
        <w:pStyle w:val="ListParagraph"/>
        <w:numPr>
          <w:ilvl w:val="0"/>
          <w:numId w:val="29"/>
        </w:numPr>
        <w:tabs>
          <w:tab w:val="num" w:pos="1360"/>
        </w:tabs>
        <w:rPr>
          <w:rFonts w:ascii="Arial" w:hAnsi="Arial" w:cs="Arial"/>
          <w:vanish/>
          <w:sz w:val="22"/>
          <w:szCs w:val="22"/>
        </w:rPr>
      </w:pPr>
    </w:p>
    <w:p w14:paraId="30FABBA1" w14:textId="77777777" w:rsidR="00DE78BF" w:rsidRPr="00DE78BF" w:rsidRDefault="00DE78BF" w:rsidP="00DE78BF">
      <w:pPr>
        <w:pStyle w:val="ListParagraph"/>
        <w:numPr>
          <w:ilvl w:val="0"/>
          <w:numId w:val="29"/>
        </w:numPr>
        <w:tabs>
          <w:tab w:val="num" w:pos="1360"/>
        </w:tabs>
        <w:rPr>
          <w:rFonts w:ascii="Arial" w:hAnsi="Arial" w:cs="Arial"/>
          <w:vanish/>
          <w:sz w:val="22"/>
          <w:szCs w:val="22"/>
        </w:rPr>
      </w:pPr>
    </w:p>
    <w:p w14:paraId="04DCCE54" w14:textId="0C8DA4DF" w:rsidR="003C773D" w:rsidRDefault="003C773D" w:rsidP="00932C53">
      <w:pPr>
        <w:pStyle w:val="ListParagraph"/>
        <w:numPr>
          <w:ilvl w:val="1"/>
          <w:numId w:val="29"/>
        </w:numPr>
        <w:tabs>
          <w:tab w:val="num" w:pos="1360"/>
        </w:tabs>
        <w:ind w:left="1094" w:hanging="547"/>
        <w:rPr>
          <w:rFonts w:ascii="Arial" w:hAnsi="Arial" w:cs="Arial"/>
          <w:sz w:val="22"/>
          <w:szCs w:val="22"/>
        </w:rPr>
      </w:pPr>
      <w:r w:rsidRPr="00593F93">
        <w:rPr>
          <w:rFonts w:ascii="Arial" w:hAnsi="Arial" w:cs="Arial"/>
          <w:sz w:val="22"/>
          <w:szCs w:val="22"/>
        </w:rPr>
        <w:t>Biostatistics staff may require multiple eTraining user profiles since such profiles should align with employees’</w:t>
      </w:r>
      <w:r w:rsidR="00524101">
        <w:rPr>
          <w:rFonts w:ascii="Arial" w:hAnsi="Arial" w:cs="Arial"/>
          <w:sz w:val="22"/>
          <w:szCs w:val="22"/>
        </w:rPr>
        <w:t xml:space="preserve"> role</w:t>
      </w:r>
      <w:r w:rsidR="00C315F1">
        <w:rPr>
          <w:rFonts w:ascii="Arial" w:hAnsi="Arial" w:cs="Arial"/>
          <w:sz w:val="22"/>
          <w:szCs w:val="22"/>
        </w:rPr>
        <w:t>(s)/</w:t>
      </w:r>
      <w:r w:rsidRPr="00593F93">
        <w:rPr>
          <w:rFonts w:ascii="Arial" w:hAnsi="Arial" w:cs="Arial"/>
          <w:sz w:val="22"/>
          <w:szCs w:val="22"/>
        </w:rPr>
        <w:t>assigned tasks/projects/customers regardless of their job title</w:t>
      </w:r>
      <w:bookmarkEnd w:id="2"/>
      <w:r w:rsidRPr="00593F93">
        <w:rPr>
          <w:rFonts w:ascii="Arial" w:hAnsi="Arial" w:cs="Arial"/>
          <w:sz w:val="22"/>
          <w:szCs w:val="22"/>
        </w:rPr>
        <w:t>.</w:t>
      </w:r>
    </w:p>
    <w:p w14:paraId="0E3D1BD1" w14:textId="2632CDCE" w:rsidR="00593F93" w:rsidRDefault="00593F93" w:rsidP="00932C53">
      <w:pPr>
        <w:pStyle w:val="ListParagraph"/>
        <w:numPr>
          <w:ilvl w:val="1"/>
          <w:numId w:val="29"/>
        </w:numPr>
        <w:ind w:hanging="540"/>
        <w:rPr>
          <w:rFonts w:ascii="Arial" w:hAnsi="Arial" w:cs="Arial"/>
          <w:sz w:val="22"/>
          <w:szCs w:val="22"/>
        </w:rPr>
      </w:pPr>
      <w:r w:rsidRPr="00593F93">
        <w:rPr>
          <w:rFonts w:ascii="Arial" w:hAnsi="Arial" w:cs="Arial"/>
          <w:sz w:val="22"/>
          <w:szCs w:val="22"/>
        </w:rPr>
        <w:t xml:space="preserve">Refer to the eTraining User Manual on </w:t>
      </w:r>
      <w:r w:rsidR="00F63010">
        <w:rPr>
          <w:rFonts w:ascii="Arial" w:hAnsi="Arial" w:cs="Arial"/>
          <w:sz w:val="22"/>
          <w:szCs w:val="22"/>
        </w:rPr>
        <w:t>Knowledge Network</w:t>
      </w:r>
      <w:r w:rsidR="00F63010" w:rsidRPr="00593F93">
        <w:rPr>
          <w:rFonts w:ascii="Arial" w:hAnsi="Arial" w:cs="Arial"/>
          <w:sz w:val="22"/>
          <w:szCs w:val="22"/>
        </w:rPr>
        <w:t xml:space="preserve"> </w:t>
      </w:r>
      <w:r w:rsidRPr="00593F93">
        <w:rPr>
          <w:rFonts w:ascii="Arial" w:hAnsi="Arial" w:cs="Arial"/>
          <w:sz w:val="22"/>
          <w:szCs w:val="22"/>
        </w:rPr>
        <w:t>for</w:t>
      </w:r>
      <w:r w:rsidR="001B348E">
        <w:rPr>
          <w:rFonts w:ascii="Arial" w:hAnsi="Arial" w:cs="Arial"/>
          <w:sz w:val="22"/>
          <w:szCs w:val="22"/>
        </w:rPr>
        <w:t xml:space="preserve"> additional</w:t>
      </w:r>
      <w:r w:rsidRPr="00593F93">
        <w:rPr>
          <w:rFonts w:ascii="Arial" w:hAnsi="Arial" w:cs="Arial"/>
          <w:sz w:val="22"/>
          <w:szCs w:val="22"/>
        </w:rPr>
        <w:t xml:space="preserve"> instructions on using the eTraining system.</w:t>
      </w:r>
    </w:p>
    <w:p w14:paraId="34F669E8" w14:textId="4F3CA8F1" w:rsidR="00593F93" w:rsidRDefault="00593F93" w:rsidP="00932C53">
      <w:pPr>
        <w:pStyle w:val="ListParagraph"/>
        <w:numPr>
          <w:ilvl w:val="1"/>
          <w:numId w:val="29"/>
        </w:numPr>
        <w:ind w:hanging="5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</w:t>
      </w:r>
      <w:r w:rsidRPr="00593F93">
        <w:rPr>
          <w:rFonts w:ascii="Arial" w:hAnsi="Arial" w:cs="Arial"/>
          <w:sz w:val="22"/>
          <w:szCs w:val="22"/>
        </w:rPr>
        <w:t xml:space="preserve">ay attention to setting up </w:t>
      </w:r>
      <w:r>
        <w:rPr>
          <w:rFonts w:ascii="Arial" w:hAnsi="Arial" w:cs="Arial"/>
          <w:sz w:val="22"/>
          <w:szCs w:val="22"/>
        </w:rPr>
        <w:t>a</w:t>
      </w:r>
      <w:r w:rsidRPr="00593F93">
        <w:rPr>
          <w:rFonts w:ascii="Arial" w:hAnsi="Arial" w:cs="Arial"/>
          <w:sz w:val="22"/>
          <w:szCs w:val="22"/>
        </w:rPr>
        <w:t xml:space="preserve"> profile in the correct section (upper "Sponsor" section versus lower "Registered Study" section </w:t>
      </w:r>
      <w:r>
        <w:rPr>
          <w:rFonts w:ascii="Arial" w:hAnsi="Arial" w:cs="Arial"/>
          <w:sz w:val="22"/>
          <w:szCs w:val="22"/>
        </w:rPr>
        <w:t>of the</w:t>
      </w:r>
      <w:r w:rsidRPr="00593F93">
        <w:rPr>
          <w:rFonts w:ascii="Arial" w:hAnsi="Arial" w:cs="Arial"/>
          <w:sz w:val="22"/>
          <w:szCs w:val="22"/>
        </w:rPr>
        <w:t xml:space="preserve"> eTraining profile).</w:t>
      </w:r>
    </w:p>
    <w:p w14:paraId="546B9DAF" w14:textId="2DA01BE4" w:rsidR="00C72532" w:rsidRPr="00C72532" w:rsidRDefault="00C72532" w:rsidP="00932C53">
      <w:pPr>
        <w:pStyle w:val="ListParagraph"/>
        <w:numPr>
          <w:ilvl w:val="1"/>
          <w:numId w:val="29"/>
        </w:numPr>
        <w:ind w:left="1078" w:hanging="539"/>
        <w:rPr>
          <w:rFonts w:ascii="Arial" w:hAnsi="Arial" w:cs="Arial"/>
          <w:sz w:val="22"/>
          <w:szCs w:val="22"/>
        </w:rPr>
      </w:pPr>
      <w:r w:rsidRPr="00C72532">
        <w:rPr>
          <w:rFonts w:ascii="Arial" w:hAnsi="Arial" w:cs="Arial"/>
          <w:sz w:val="22"/>
          <w:szCs w:val="22"/>
        </w:rPr>
        <w:t xml:space="preserve">All eTraining must be completed prior to performing relevant tasks.  Line Managers should ensure that, when possible, the following timelines are met: </w:t>
      </w:r>
    </w:p>
    <w:p w14:paraId="3F8D2927" w14:textId="5B61045D" w:rsidR="00C72532" w:rsidRPr="00C72532" w:rsidRDefault="00C72532" w:rsidP="00932C53">
      <w:pPr>
        <w:pStyle w:val="ListParagraph"/>
        <w:numPr>
          <w:ilvl w:val="2"/>
          <w:numId w:val="29"/>
        </w:numPr>
        <w:rPr>
          <w:rFonts w:ascii="Arial" w:hAnsi="Arial" w:cs="Arial"/>
          <w:sz w:val="22"/>
          <w:szCs w:val="22"/>
        </w:rPr>
      </w:pPr>
      <w:r w:rsidRPr="00C72532">
        <w:rPr>
          <w:rFonts w:ascii="Arial" w:hAnsi="Arial" w:cs="Arial"/>
          <w:sz w:val="22"/>
          <w:szCs w:val="22"/>
        </w:rPr>
        <w:t>New hires should complete all relevant training within 90 calendar days and prior to performing relevant tasks</w:t>
      </w:r>
    </w:p>
    <w:p w14:paraId="281AE98F" w14:textId="15A7B85E" w:rsidR="00C72532" w:rsidRPr="00593F93" w:rsidRDefault="00C72532" w:rsidP="00932C53">
      <w:pPr>
        <w:pStyle w:val="ListParagraph"/>
        <w:numPr>
          <w:ilvl w:val="2"/>
          <w:numId w:val="29"/>
        </w:numPr>
        <w:rPr>
          <w:rFonts w:ascii="Arial" w:hAnsi="Arial" w:cs="Arial"/>
          <w:sz w:val="22"/>
          <w:szCs w:val="22"/>
        </w:rPr>
      </w:pPr>
      <w:r w:rsidRPr="00C72532">
        <w:rPr>
          <w:rFonts w:ascii="Arial" w:hAnsi="Arial" w:cs="Arial"/>
          <w:sz w:val="22"/>
          <w:szCs w:val="22"/>
        </w:rPr>
        <w:t xml:space="preserve">Existing staff should review and acknowledge all trainings within 30 calendar days of adding a </w:t>
      </w:r>
      <w:r w:rsidR="00271706">
        <w:rPr>
          <w:rFonts w:ascii="Arial" w:hAnsi="Arial" w:cs="Arial"/>
          <w:sz w:val="22"/>
          <w:szCs w:val="22"/>
        </w:rPr>
        <w:t>new</w:t>
      </w:r>
      <w:r w:rsidR="00271706" w:rsidRPr="00C72532">
        <w:rPr>
          <w:rFonts w:ascii="Arial" w:hAnsi="Arial" w:cs="Arial"/>
          <w:sz w:val="22"/>
          <w:szCs w:val="22"/>
        </w:rPr>
        <w:t xml:space="preserve"> </w:t>
      </w:r>
      <w:r w:rsidRPr="00C72532">
        <w:rPr>
          <w:rFonts w:ascii="Arial" w:hAnsi="Arial" w:cs="Arial"/>
          <w:sz w:val="22"/>
          <w:szCs w:val="22"/>
        </w:rPr>
        <w:t xml:space="preserve">job profile(s) </w:t>
      </w:r>
      <w:r w:rsidR="002F34A4">
        <w:rPr>
          <w:rFonts w:ascii="Arial" w:hAnsi="Arial" w:cs="Arial"/>
          <w:sz w:val="22"/>
          <w:szCs w:val="22"/>
        </w:rPr>
        <w:t>or by the due date provided</w:t>
      </w:r>
      <w:r w:rsidR="008D23D7">
        <w:rPr>
          <w:rFonts w:ascii="Arial" w:hAnsi="Arial" w:cs="Arial"/>
          <w:sz w:val="22"/>
          <w:szCs w:val="22"/>
        </w:rPr>
        <w:t xml:space="preserve"> in eTraining</w:t>
      </w:r>
      <w:r w:rsidR="00036642">
        <w:rPr>
          <w:rFonts w:ascii="Arial" w:hAnsi="Arial" w:cs="Arial"/>
          <w:sz w:val="22"/>
          <w:szCs w:val="22"/>
        </w:rPr>
        <w:t xml:space="preserve">, </w:t>
      </w:r>
      <w:r w:rsidRPr="00C72532">
        <w:rPr>
          <w:rFonts w:ascii="Arial" w:hAnsi="Arial" w:cs="Arial"/>
          <w:sz w:val="22"/>
          <w:szCs w:val="22"/>
        </w:rPr>
        <w:t>and prior to performing relevant tasks</w:t>
      </w:r>
    </w:p>
    <w:p w14:paraId="2A8AF724" w14:textId="33EFA2EC" w:rsidR="00E8697F" w:rsidRPr="004776E2" w:rsidRDefault="004066F6" w:rsidP="00932C53">
      <w:pPr>
        <w:pStyle w:val="H1"/>
        <w:numPr>
          <w:ilvl w:val="0"/>
          <w:numId w:val="25"/>
        </w:numPr>
      </w:pPr>
      <w:r w:rsidRPr="004066F6">
        <w:t>eTRAINING CATEGORIES</w:t>
      </w:r>
    </w:p>
    <w:bookmarkEnd w:id="1"/>
    <w:p w14:paraId="00FFFDE9" w14:textId="1E05B336" w:rsidR="002533F7" w:rsidRDefault="004066F6" w:rsidP="002533F7">
      <w:pPr>
        <w:pStyle w:val="ListParagraph"/>
        <w:rPr>
          <w:rFonts w:ascii="Arial" w:hAnsi="Arial" w:cs="Arial"/>
          <w:sz w:val="22"/>
          <w:szCs w:val="22"/>
        </w:rPr>
      </w:pPr>
      <w:r w:rsidRPr="004066F6">
        <w:rPr>
          <w:rFonts w:ascii="Arial" w:hAnsi="Arial" w:cs="Arial"/>
          <w:sz w:val="22"/>
          <w:szCs w:val="22"/>
        </w:rPr>
        <w:t xml:space="preserve">The following </w:t>
      </w:r>
      <w:r w:rsidR="00CB3F9D">
        <w:rPr>
          <w:rFonts w:ascii="Arial" w:hAnsi="Arial" w:cs="Arial"/>
          <w:sz w:val="22"/>
          <w:szCs w:val="22"/>
        </w:rPr>
        <w:t>categories</w:t>
      </w:r>
      <w:r w:rsidRPr="004066F6">
        <w:rPr>
          <w:rFonts w:ascii="Arial" w:hAnsi="Arial" w:cs="Arial"/>
          <w:sz w:val="22"/>
          <w:szCs w:val="22"/>
        </w:rPr>
        <w:t xml:space="preserve"> of eTraining apply to Biostatistics staff</w:t>
      </w:r>
      <w:r w:rsidR="002533F7" w:rsidRPr="004066F6">
        <w:rPr>
          <w:rFonts w:ascii="Arial" w:hAnsi="Arial" w:cs="Arial"/>
          <w:sz w:val="22"/>
          <w:szCs w:val="22"/>
        </w:rPr>
        <w:t xml:space="preserve">: </w:t>
      </w:r>
    </w:p>
    <w:p w14:paraId="33064ACF" w14:textId="2C5686AD" w:rsidR="004066F6" w:rsidRPr="004066F6" w:rsidRDefault="002435E3" w:rsidP="004066F6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Biostatistics Functional Area</w:t>
      </w:r>
      <w:r w:rsidR="004066F6" w:rsidRPr="004066F6">
        <w:rPr>
          <w:rFonts w:ascii="Arial" w:hAnsi="Arial" w:cs="Arial"/>
          <w:sz w:val="22"/>
          <w:szCs w:val="22"/>
        </w:rPr>
        <w:t xml:space="preserve"> eTraining</w:t>
      </w:r>
    </w:p>
    <w:p w14:paraId="74CCF40A" w14:textId="75B97962" w:rsidR="00A13024" w:rsidRPr="004066F6" w:rsidRDefault="00A13024" w:rsidP="00A13024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Biostatistics Dedicated Partnership</w:t>
      </w:r>
      <w:r w:rsidRPr="004066F6">
        <w:rPr>
          <w:rFonts w:ascii="Arial" w:hAnsi="Arial" w:cs="Arial"/>
          <w:sz w:val="22"/>
          <w:szCs w:val="22"/>
        </w:rPr>
        <w:t xml:space="preserve"> eTraining</w:t>
      </w:r>
    </w:p>
    <w:p w14:paraId="777886A6" w14:textId="77777777" w:rsidR="006A1A37" w:rsidRPr="000C0689" w:rsidRDefault="006A1A37" w:rsidP="006A1A37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0C0689">
        <w:rPr>
          <w:rFonts w:ascii="Arial" w:hAnsi="Arial" w:cs="Arial"/>
          <w:sz w:val="22"/>
          <w:szCs w:val="22"/>
        </w:rPr>
        <w:t>Project-Specific eTraining</w:t>
      </w:r>
    </w:p>
    <w:p w14:paraId="1370B92C" w14:textId="0A782162" w:rsidR="004066F6" w:rsidRPr="000C0689" w:rsidRDefault="004066F6" w:rsidP="004066F6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0C0689">
        <w:rPr>
          <w:rFonts w:ascii="Arial" w:hAnsi="Arial" w:cs="Arial"/>
          <w:sz w:val="22"/>
          <w:szCs w:val="22"/>
        </w:rPr>
        <w:t>Cross-Functional System/Task-Specific eTraining</w:t>
      </w:r>
    </w:p>
    <w:p w14:paraId="59A27AA7" w14:textId="1733A62A" w:rsidR="009D5DB1" w:rsidRDefault="009D5DB1" w:rsidP="009D5DB1">
      <w:pPr>
        <w:rPr>
          <w:rFonts w:ascii="Arial" w:hAnsi="Arial" w:cs="Arial"/>
          <w:sz w:val="22"/>
          <w:szCs w:val="22"/>
        </w:rPr>
      </w:pPr>
    </w:p>
    <w:p w14:paraId="7C473DFD" w14:textId="0165AB37" w:rsidR="006D2F99" w:rsidRPr="004776E2" w:rsidRDefault="006D2F99" w:rsidP="00932C53">
      <w:pPr>
        <w:pStyle w:val="H1"/>
        <w:numPr>
          <w:ilvl w:val="0"/>
          <w:numId w:val="25"/>
        </w:numPr>
      </w:pPr>
      <w:r w:rsidRPr="004066F6">
        <w:t xml:space="preserve">eTRAINING </w:t>
      </w:r>
      <w:r w:rsidR="009828F9">
        <w:t>FOR NON-TRADITIONAL BIOSTATISTICS ROLES</w:t>
      </w:r>
    </w:p>
    <w:p w14:paraId="542214E9" w14:textId="41D38DD4" w:rsidR="006D2F99" w:rsidRDefault="009828F9" w:rsidP="006D2F99">
      <w:pPr>
        <w:pStyle w:val="ListParagrap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For determining the appropriate eTraining User </w:t>
      </w:r>
      <w:r w:rsidR="001174E1">
        <w:rPr>
          <w:rFonts w:ascii="Arial" w:hAnsi="Arial" w:cs="Arial"/>
          <w:sz w:val="22"/>
          <w:szCs w:val="22"/>
        </w:rPr>
        <w:t>P</w:t>
      </w:r>
      <w:r>
        <w:rPr>
          <w:rFonts w:ascii="Arial" w:hAnsi="Arial" w:cs="Arial"/>
          <w:sz w:val="22"/>
          <w:szCs w:val="22"/>
        </w:rPr>
        <w:t xml:space="preserve">rofiles for non-traditional Biostatistics job-roles such as Contractors, Support staff, GRIDDS, </w:t>
      </w:r>
      <w:proofErr w:type="spellStart"/>
      <w:r w:rsidR="001174E1">
        <w:rPr>
          <w:rFonts w:ascii="Arial" w:hAnsi="Arial" w:cs="Arial"/>
          <w:sz w:val="22"/>
          <w:szCs w:val="22"/>
        </w:rPr>
        <w:t>etc</w:t>
      </w:r>
      <w:proofErr w:type="spellEnd"/>
      <w:r w:rsidR="001174E1">
        <w:rPr>
          <w:rFonts w:ascii="Arial" w:hAnsi="Arial" w:cs="Arial"/>
          <w:sz w:val="22"/>
          <w:szCs w:val="22"/>
        </w:rPr>
        <w:t xml:space="preserve">, the guiding principle should be task driven. </w:t>
      </w:r>
      <w:proofErr w:type="gramStart"/>
      <w:r w:rsidR="001174E1">
        <w:rPr>
          <w:rFonts w:ascii="Arial" w:hAnsi="Arial" w:cs="Arial"/>
          <w:sz w:val="22"/>
          <w:szCs w:val="22"/>
        </w:rPr>
        <w:t>i.e.</w:t>
      </w:r>
      <w:proofErr w:type="gramEnd"/>
      <w:r w:rsidR="001174E1">
        <w:rPr>
          <w:rFonts w:ascii="Arial" w:hAnsi="Arial" w:cs="Arial"/>
          <w:sz w:val="22"/>
          <w:szCs w:val="22"/>
        </w:rPr>
        <w:t xml:space="preserve"> A contractor fulfilling the role of a dedicated partnership Biostatistician is to register for the same roles as an IQVIA Biostatistician with the same responsibilities.</w:t>
      </w:r>
    </w:p>
    <w:p w14:paraId="6BF4DC20" w14:textId="1E6A8226" w:rsidR="001174E1" w:rsidRDefault="001174E1" w:rsidP="006D2F99">
      <w:pPr>
        <w:pStyle w:val="ListParagraph"/>
        <w:rPr>
          <w:rFonts w:ascii="Arial" w:hAnsi="Arial" w:cs="Arial"/>
          <w:sz w:val="22"/>
          <w:szCs w:val="22"/>
        </w:rPr>
      </w:pPr>
    </w:p>
    <w:p w14:paraId="337A4B3C" w14:textId="3054975F" w:rsidR="006D2F99" w:rsidRDefault="001174E1" w:rsidP="001174E1">
      <w:pPr>
        <w:pStyle w:val="ListParagrap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Line Managers responsible for staff in these roles are to work with an individual to determine and confirm </w:t>
      </w:r>
      <w:r w:rsidR="00870921">
        <w:rPr>
          <w:rFonts w:ascii="Arial" w:hAnsi="Arial" w:cs="Arial"/>
          <w:sz w:val="22"/>
          <w:szCs w:val="22"/>
        </w:rPr>
        <w:t xml:space="preserve">appropriate </w:t>
      </w:r>
      <w:r>
        <w:rPr>
          <w:rFonts w:ascii="Arial" w:hAnsi="Arial" w:cs="Arial"/>
          <w:sz w:val="22"/>
          <w:szCs w:val="22"/>
        </w:rPr>
        <w:t>profiles.</w:t>
      </w:r>
    </w:p>
    <w:p w14:paraId="54C77568" w14:textId="20D5CD67" w:rsidR="00F51A68" w:rsidRDefault="00F51A68">
      <w:pPr>
        <w:rPr>
          <w:rFonts w:ascii="Arial" w:hAnsi="Arial" w:cs="Arial"/>
          <w:b/>
          <w:caps/>
          <w:sz w:val="22"/>
          <w:szCs w:val="22"/>
        </w:rPr>
      </w:pPr>
    </w:p>
    <w:p w14:paraId="2DE34CD4" w14:textId="38310414" w:rsidR="00D36BCC" w:rsidRPr="004776E2" w:rsidRDefault="002435E3" w:rsidP="00932C53">
      <w:pPr>
        <w:pStyle w:val="H1"/>
        <w:numPr>
          <w:ilvl w:val="0"/>
          <w:numId w:val="25"/>
        </w:numPr>
      </w:pPr>
      <w:r>
        <w:t>BIOSTATISTICS FUNCTIONAL GROUP</w:t>
      </w:r>
      <w:r w:rsidR="00326738" w:rsidRPr="00F51A68">
        <w:t xml:space="preserve"> eTraining</w:t>
      </w:r>
    </w:p>
    <w:p w14:paraId="708CE28A" w14:textId="77777777" w:rsidR="007F1A7A" w:rsidRPr="007F1A7A" w:rsidRDefault="007F1A7A" w:rsidP="007F1A7A">
      <w:pPr>
        <w:pStyle w:val="ListParagraph"/>
        <w:numPr>
          <w:ilvl w:val="0"/>
          <w:numId w:val="30"/>
        </w:numPr>
        <w:rPr>
          <w:rFonts w:ascii="Arial" w:hAnsi="Arial" w:cs="Arial"/>
          <w:b/>
          <w:vanish/>
          <w:sz w:val="22"/>
          <w:szCs w:val="22"/>
        </w:rPr>
      </w:pPr>
    </w:p>
    <w:p w14:paraId="74E0C593" w14:textId="77777777" w:rsidR="007F1A7A" w:rsidRPr="007F1A7A" w:rsidRDefault="007F1A7A" w:rsidP="007F1A7A">
      <w:pPr>
        <w:pStyle w:val="ListParagraph"/>
        <w:numPr>
          <w:ilvl w:val="0"/>
          <w:numId w:val="30"/>
        </w:numPr>
        <w:rPr>
          <w:rFonts w:ascii="Arial" w:hAnsi="Arial" w:cs="Arial"/>
          <w:b/>
          <w:vanish/>
          <w:sz w:val="22"/>
          <w:szCs w:val="22"/>
        </w:rPr>
      </w:pPr>
    </w:p>
    <w:p w14:paraId="5BE457D8" w14:textId="77777777" w:rsidR="007F1A7A" w:rsidRPr="007F1A7A" w:rsidRDefault="007F1A7A" w:rsidP="007F1A7A">
      <w:pPr>
        <w:pStyle w:val="ListParagraph"/>
        <w:numPr>
          <w:ilvl w:val="0"/>
          <w:numId w:val="30"/>
        </w:numPr>
        <w:rPr>
          <w:rFonts w:ascii="Arial" w:hAnsi="Arial" w:cs="Arial"/>
          <w:b/>
          <w:vanish/>
          <w:sz w:val="22"/>
          <w:szCs w:val="22"/>
        </w:rPr>
      </w:pPr>
    </w:p>
    <w:p w14:paraId="5533C58B" w14:textId="77777777" w:rsidR="007F1A7A" w:rsidRPr="007F1A7A" w:rsidRDefault="007F1A7A" w:rsidP="007F1A7A">
      <w:pPr>
        <w:pStyle w:val="ListParagraph"/>
        <w:numPr>
          <w:ilvl w:val="0"/>
          <w:numId w:val="30"/>
        </w:numPr>
        <w:rPr>
          <w:rFonts w:ascii="Arial" w:hAnsi="Arial" w:cs="Arial"/>
          <w:b/>
          <w:vanish/>
          <w:sz w:val="22"/>
          <w:szCs w:val="22"/>
        </w:rPr>
      </w:pPr>
    </w:p>
    <w:p w14:paraId="0E3DE38F" w14:textId="77777777" w:rsidR="007F1A7A" w:rsidRPr="007F1A7A" w:rsidRDefault="007F1A7A" w:rsidP="007F1A7A">
      <w:pPr>
        <w:pStyle w:val="ListParagraph"/>
        <w:numPr>
          <w:ilvl w:val="0"/>
          <w:numId w:val="30"/>
        </w:numPr>
        <w:rPr>
          <w:rFonts w:ascii="Arial" w:hAnsi="Arial" w:cs="Arial"/>
          <w:b/>
          <w:vanish/>
          <w:sz w:val="22"/>
          <w:szCs w:val="22"/>
        </w:rPr>
      </w:pPr>
    </w:p>
    <w:p w14:paraId="419D7608" w14:textId="77777777" w:rsidR="007F1A7A" w:rsidRPr="007F1A7A" w:rsidRDefault="007F1A7A" w:rsidP="007F1A7A">
      <w:pPr>
        <w:pStyle w:val="ListParagraph"/>
        <w:numPr>
          <w:ilvl w:val="0"/>
          <w:numId w:val="30"/>
        </w:numPr>
        <w:rPr>
          <w:rFonts w:ascii="Arial" w:hAnsi="Arial" w:cs="Arial"/>
          <w:b/>
          <w:vanish/>
          <w:sz w:val="22"/>
          <w:szCs w:val="22"/>
        </w:rPr>
      </w:pPr>
    </w:p>
    <w:p w14:paraId="0E6F66FD" w14:textId="774F8B3C" w:rsidR="000F7870" w:rsidRPr="004066F6" w:rsidRDefault="000F7870" w:rsidP="00932C53">
      <w:pPr>
        <w:pStyle w:val="ListParagraph"/>
        <w:numPr>
          <w:ilvl w:val="1"/>
          <w:numId w:val="30"/>
        </w:num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BIOSTATISTICS </w:t>
      </w:r>
      <w:proofErr w:type="spellStart"/>
      <w:r w:rsidRPr="004066F6">
        <w:rPr>
          <w:rFonts w:ascii="Arial" w:hAnsi="Arial" w:cs="Arial"/>
          <w:b/>
          <w:sz w:val="22"/>
          <w:szCs w:val="22"/>
        </w:rPr>
        <w:t>eTRAINING</w:t>
      </w:r>
      <w:proofErr w:type="spellEnd"/>
      <w:r w:rsidRPr="004066F6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ROLES</w:t>
      </w:r>
    </w:p>
    <w:p w14:paraId="62CEA71D" w14:textId="77777777" w:rsidR="000F7870" w:rsidRPr="001E7531" w:rsidRDefault="000F7870" w:rsidP="000F7870">
      <w:pPr>
        <w:ind w:left="720"/>
        <w:rPr>
          <w:rFonts w:ascii="Arial" w:hAnsi="Arial" w:cs="Arial"/>
          <w:sz w:val="22"/>
          <w:szCs w:val="22"/>
        </w:rPr>
      </w:pPr>
      <w:r w:rsidRPr="001E7531">
        <w:rPr>
          <w:rFonts w:ascii="Arial" w:hAnsi="Arial" w:cs="Arial"/>
          <w:sz w:val="22"/>
          <w:szCs w:val="22"/>
        </w:rPr>
        <w:t xml:space="preserve">Biostatistics has the following active Job </w:t>
      </w:r>
      <w:r>
        <w:rPr>
          <w:rFonts w:ascii="Arial" w:hAnsi="Arial" w:cs="Arial"/>
          <w:sz w:val="22"/>
          <w:szCs w:val="22"/>
        </w:rPr>
        <w:t>Roles</w:t>
      </w:r>
      <w:r w:rsidRPr="001E7531">
        <w:rPr>
          <w:rFonts w:ascii="Arial" w:hAnsi="Arial" w:cs="Arial"/>
          <w:sz w:val="22"/>
          <w:szCs w:val="22"/>
        </w:rPr>
        <w:t xml:space="preserve">: 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2835"/>
        <w:gridCol w:w="5954"/>
      </w:tblGrid>
      <w:tr w:rsidR="000F7870" w:rsidRPr="00AD7A5F" w14:paraId="64B710F9" w14:textId="77777777" w:rsidTr="00C738E1">
        <w:tc>
          <w:tcPr>
            <w:tcW w:w="2835" w:type="dxa"/>
            <w:shd w:val="clear" w:color="auto" w:fill="D9D9D9" w:themeFill="background1" w:themeFillShade="D9"/>
          </w:tcPr>
          <w:p w14:paraId="2CEDEE02" w14:textId="77777777" w:rsidR="000F7870" w:rsidRPr="00AD7A5F" w:rsidRDefault="000F7870" w:rsidP="00275C0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AD7A5F">
              <w:rPr>
                <w:rFonts w:ascii="Arial" w:hAnsi="Arial" w:cs="Arial"/>
                <w:b/>
                <w:sz w:val="22"/>
                <w:szCs w:val="22"/>
              </w:rPr>
              <w:t>Job Role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3ED0A0D6" w14:textId="77777777" w:rsidR="000F7870" w:rsidRPr="00AD7A5F" w:rsidRDefault="000F7870" w:rsidP="00275C0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AD7A5F">
              <w:rPr>
                <w:rFonts w:ascii="Arial" w:hAnsi="Arial" w:cs="Arial"/>
                <w:b/>
                <w:sz w:val="22"/>
                <w:szCs w:val="22"/>
              </w:rPr>
              <w:t>Applicable Biostatistics Staff</w:t>
            </w:r>
          </w:p>
        </w:tc>
      </w:tr>
      <w:tr w:rsidR="000F7870" w:rsidRPr="00AD7A5F" w14:paraId="44126C1C" w14:textId="77777777" w:rsidTr="00C738E1">
        <w:tc>
          <w:tcPr>
            <w:tcW w:w="2835" w:type="dxa"/>
            <w:vAlign w:val="center"/>
          </w:tcPr>
          <w:p w14:paraId="5E131B7D" w14:textId="1FF4B217" w:rsidR="000F7870" w:rsidRPr="00AD7A5F" w:rsidRDefault="00946C0D" w:rsidP="00275C0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Biostatistics-Compliance</w:t>
            </w:r>
          </w:p>
        </w:tc>
        <w:tc>
          <w:tcPr>
            <w:tcW w:w="5954" w:type="dxa"/>
          </w:tcPr>
          <w:p w14:paraId="1E126DFE" w14:textId="43DE2D2A" w:rsidR="000F7870" w:rsidRPr="00AD7A5F" w:rsidRDefault="008E709F" w:rsidP="00275C0C">
            <w:pPr>
              <w:rPr>
                <w:rFonts w:ascii="Arial" w:hAnsi="Arial" w:cs="Arial"/>
                <w:sz w:val="20"/>
                <w:szCs w:val="20"/>
              </w:rPr>
            </w:pPr>
            <w:r w:rsidRPr="00AD7A5F">
              <w:rPr>
                <w:rFonts w:ascii="Arial" w:hAnsi="Arial" w:cs="Arial"/>
                <w:sz w:val="20"/>
                <w:szCs w:val="20"/>
              </w:rPr>
              <w:t>All Global Biostatistics staff</w:t>
            </w:r>
            <w:r w:rsidR="00C449A0">
              <w:rPr>
                <w:rFonts w:ascii="Arial" w:hAnsi="Arial" w:cs="Arial"/>
                <w:sz w:val="20"/>
                <w:szCs w:val="20"/>
              </w:rPr>
              <w:t>, regardless of partnership</w:t>
            </w:r>
            <w:r w:rsidR="005E0FC1">
              <w:rPr>
                <w:rFonts w:ascii="Arial" w:hAnsi="Arial" w:cs="Arial"/>
                <w:sz w:val="20"/>
                <w:szCs w:val="20"/>
              </w:rPr>
              <w:t xml:space="preserve"> requirements</w:t>
            </w:r>
          </w:p>
        </w:tc>
      </w:tr>
      <w:tr w:rsidR="00946C0D" w:rsidRPr="00AD7A5F" w14:paraId="51DA2076" w14:textId="77777777" w:rsidTr="00C738E1">
        <w:tc>
          <w:tcPr>
            <w:tcW w:w="2835" w:type="dxa"/>
            <w:vAlign w:val="center"/>
          </w:tcPr>
          <w:p w14:paraId="24972294" w14:textId="0D6AEABD" w:rsidR="00946C0D" w:rsidRDefault="00946C0D" w:rsidP="00275C0C">
            <w:pPr>
              <w:rPr>
                <w:rFonts w:ascii="Arial" w:hAnsi="Arial" w:cs="Arial"/>
                <w:sz w:val="20"/>
                <w:szCs w:val="20"/>
              </w:rPr>
            </w:pPr>
            <w:r w:rsidRPr="00AD7A5F">
              <w:rPr>
                <w:rFonts w:ascii="Arial" w:hAnsi="Arial" w:cs="Arial"/>
                <w:sz w:val="20"/>
                <w:szCs w:val="20"/>
              </w:rPr>
              <w:t>Biostatistics</w:t>
            </w:r>
          </w:p>
        </w:tc>
        <w:tc>
          <w:tcPr>
            <w:tcW w:w="5954" w:type="dxa"/>
          </w:tcPr>
          <w:p w14:paraId="55164176" w14:textId="56F16260" w:rsidR="00946C0D" w:rsidRPr="00AD7A5F" w:rsidRDefault="00226F00" w:rsidP="00275C0C">
            <w:pPr>
              <w:rPr>
                <w:rFonts w:ascii="Arial" w:hAnsi="Arial" w:cs="Arial"/>
                <w:sz w:val="20"/>
                <w:szCs w:val="20"/>
              </w:rPr>
            </w:pPr>
            <w:r w:rsidRPr="00AD7A5F">
              <w:rPr>
                <w:rFonts w:ascii="Arial" w:hAnsi="Arial" w:cs="Arial"/>
                <w:sz w:val="20"/>
                <w:szCs w:val="20"/>
              </w:rPr>
              <w:t>All Global Biostatistics staff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86E5A">
              <w:rPr>
                <w:rFonts w:ascii="Arial" w:hAnsi="Arial" w:cs="Arial"/>
                <w:sz w:val="20"/>
                <w:szCs w:val="20"/>
              </w:rPr>
              <w:t>–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034FC">
              <w:rPr>
                <w:rFonts w:ascii="Arial" w:hAnsi="Arial" w:cs="Arial"/>
                <w:sz w:val="20"/>
                <w:szCs w:val="20"/>
              </w:rPr>
              <w:t xml:space="preserve">unless </w:t>
            </w:r>
            <w:r w:rsidR="00DE0DAA">
              <w:rPr>
                <w:rFonts w:ascii="Arial" w:hAnsi="Arial" w:cs="Arial"/>
                <w:sz w:val="20"/>
                <w:szCs w:val="20"/>
              </w:rPr>
              <w:t>excluded for partnership staff</w:t>
            </w:r>
            <w:r w:rsidR="00033C66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AB66C4" w:rsidRPr="00A82B4E">
              <w:rPr>
                <w:rFonts w:ascii="Arial" w:hAnsi="Arial" w:cs="Arial"/>
                <w:sz w:val="20"/>
                <w:szCs w:val="20"/>
              </w:rPr>
              <w:t xml:space="preserve">confirm </w:t>
            </w:r>
            <w:r w:rsidR="00825276">
              <w:rPr>
                <w:rFonts w:ascii="Arial" w:hAnsi="Arial" w:cs="Arial"/>
                <w:sz w:val="20"/>
                <w:szCs w:val="20"/>
              </w:rPr>
              <w:t>omission</w:t>
            </w:r>
            <w:r w:rsidR="00AB66C4" w:rsidRPr="00A82B4E">
              <w:rPr>
                <w:rFonts w:ascii="Arial" w:hAnsi="Arial" w:cs="Arial"/>
                <w:sz w:val="20"/>
                <w:szCs w:val="20"/>
              </w:rPr>
              <w:t xml:space="preserve"> with </w:t>
            </w:r>
            <w:r w:rsidR="00AB66C4">
              <w:rPr>
                <w:rFonts w:ascii="Arial" w:hAnsi="Arial" w:cs="Arial"/>
                <w:sz w:val="20"/>
                <w:szCs w:val="20"/>
              </w:rPr>
              <w:t>L</w:t>
            </w:r>
            <w:r w:rsidR="00AB66C4" w:rsidRPr="00A82B4E">
              <w:rPr>
                <w:rFonts w:ascii="Arial" w:hAnsi="Arial" w:cs="Arial"/>
                <w:sz w:val="20"/>
                <w:szCs w:val="20"/>
              </w:rPr>
              <w:t xml:space="preserve">ine </w:t>
            </w:r>
            <w:r w:rsidR="00AB66C4">
              <w:rPr>
                <w:rFonts w:ascii="Arial" w:hAnsi="Arial" w:cs="Arial"/>
                <w:sz w:val="20"/>
                <w:szCs w:val="20"/>
              </w:rPr>
              <w:t>M</w:t>
            </w:r>
            <w:r w:rsidR="00AB66C4" w:rsidRPr="00A82B4E">
              <w:rPr>
                <w:rFonts w:ascii="Arial" w:hAnsi="Arial" w:cs="Arial"/>
                <w:sz w:val="20"/>
                <w:szCs w:val="20"/>
              </w:rPr>
              <w:t>anage</w:t>
            </w:r>
            <w:r w:rsidR="00AB66C4">
              <w:rPr>
                <w:rFonts w:ascii="Arial" w:hAnsi="Arial" w:cs="Arial"/>
                <w:sz w:val="20"/>
                <w:szCs w:val="20"/>
              </w:rPr>
              <w:t>r)</w:t>
            </w:r>
          </w:p>
        </w:tc>
      </w:tr>
      <w:tr w:rsidR="000F7870" w:rsidRPr="00AD7A5F" w14:paraId="195B44EC" w14:textId="77777777" w:rsidTr="00C738E1">
        <w:tc>
          <w:tcPr>
            <w:tcW w:w="2835" w:type="dxa"/>
            <w:vAlign w:val="center"/>
          </w:tcPr>
          <w:p w14:paraId="11CA48EA" w14:textId="77777777" w:rsidR="000F7870" w:rsidRPr="00AD7A5F" w:rsidRDefault="000F7870" w:rsidP="00275C0C">
            <w:pPr>
              <w:rPr>
                <w:rFonts w:ascii="Arial" w:hAnsi="Arial" w:cs="Arial"/>
                <w:sz w:val="20"/>
                <w:szCs w:val="20"/>
              </w:rPr>
            </w:pPr>
            <w:r w:rsidRPr="00AD7A5F">
              <w:rPr>
                <w:rFonts w:ascii="Arial" w:hAnsi="Arial" w:cs="Arial"/>
                <w:sz w:val="20"/>
                <w:szCs w:val="20"/>
              </w:rPr>
              <w:t>Biostatistics-Programmer</w:t>
            </w:r>
          </w:p>
        </w:tc>
        <w:tc>
          <w:tcPr>
            <w:tcW w:w="5954" w:type="dxa"/>
          </w:tcPr>
          <w:p w14:paraId="185BEB36" w14:textId="0BAD049D" w:rsidR="000F7870" w:rsidRPr="00AD7A5F" w:rsidRDefault="008E709F" w:rsidP="00275C0C">
            <w:pPr>
              <w:rPr>
                <w:rFonts w:ascii="Arial" w:hAnsi="Arial" w:cs="Arial"/>
                <w:sz w:val="20"/>
                <w:szCs w:val="20"/>
              </w:rPr>
            </w:pPr>
            <w:r w:rsidRPr="00AD7A5F">
              <w:rPr>
                <w:rFonts w:ascii="Arial" w:hAnsi="Arial" w:cs="Arial"/>
                <w:sz w:val="20"/>
                <w:szCs w:val="20"/>
              </w:rPr>
              <w:t>Any Biostatistics staff member fulfilling a programming role on a project</w:t>
            </w:r>
            <w:r w:rsidR="00825276">
              <w:rPr>
                <w:rFonts w:ascii="Arial" w:hAnsi="Arial" w:cs="Arial"/>
                <w:sz w:val="20"/>
                <w:szCs w:val="20"/>
              </w:rPr>
              <w:t xml:space="preserve">.  Note, this role should be added by </w:t>
            </w:r>
            <w:r w:rsidR="006E64CF">
              <w:rPr>
                <w:rFonts w:ascii="Arial" w:hAnsi="Arial" w:cs="Arial"/>
                <w:sz w:val="20"/>
                <w:szCs w:val="20"/>
              </w:rPr>
              <w:t>statistician fulfilling a programming role on a project.</w:t>
            </w:r>
          </w:p>
        </w:tc>
      </w:tr>
      <w:tr w:rsidR="000F7870" w:rsidRPr="00AD7A5F" w14:paraId="7C57F6A8" w14:textId="77777777" w:rsidTr="00C738E1">
        <w:tc>
          <w:tcPr>
            <w:tcW w:w="2835" w:type="dxa"/>
            <w:vAlign w:val="center"/>
          </w:tcPr>
          <w:p w14:paraId="5D6FBE17" w14:textId="6117059F" w:rsidR="000F7870" w:rsidRPr="00AD7A5F" w:rsidRDefault="000F7870" w:rsidP="00275C0C">
            <w:pPr>
              <w:rPr>
                <w:rFonts w:ascii="Arial" w:hAnsi="Arial" w:cs="Arial"/>
                <w:sz w:val="20"/>
                <w:szCs w:val="20"/>
              </w:rPr>
            </w:pPr>
            <w:r w:rsidRPr="00AD7A5F">
              <w:rPr>
                <w:rFonts w:ascii="Arial" w:hAnsi="Arial" w:cs="Arial"/>
                <w:sz w:val="20"/>
                <w:szCs w:val="20"/>
              </w:rPr>
              <w:t>Biostatistics Lead</w:t>
            </w:r>
          </w:p>
        </w:tc>
        <w:tc>
          <w:tcPr>
            <w:tcW w:w="5954" w:type="dxa"/>
          </w:tcPr>
          <w:p w14:paraId="22DC6694" w14:textId="41398C8F" w:rsidR="000F7870" w:rsidRPr="00AD7A5F" w:rsidRDefault="008E709F" w:rsidP="00275C0C">
            <w:pPr>
              <w:rPr>
                <w:rFonts w:ascii="Arial" w:hAnsi="Arial" w:cs="Arial"/>
                <w:sz w:val="20"/>
                <w:szCs w:val="20"/>
              </w:rPr>
            </w:pPr>
            <w:r w:rsidRPr="00AD7A5F">
              <w:rPr>
                <w:rFonts w:ascii="Arial" w:hAnsi="Arial" w:cs="Arial"/>
                <w:sz w:val="20"/>
                <w:szCs w:val="20"/>
              </w:rPr>
              <w:t>Any Biostatistics staff member taking the responsibility for leading a project, Statistical Team Lead</w:t>
            </w:r>
            <w:r w:rsidR="005535D0">
              <w:rPr>
                <w:rFonts w:ascii="Arial" w:hAnsi="Arial" w:cs="Arial"/>
                <w:sz w:val="20"/>
                <w:szCs w:val="20"/>
              </w:rPr>
              <w:t xml:space="preserve"> (STL)</w:t>
            </w:r>
            <w:r w:rsidRPr="00AD7A5F">
              <w:rPr>
                <w:rFonts w:ascii="Arial" w:hAnsi="Arial" w:cs="Arial"/>
                <w:sz w:val="20"/>
                <w:szCs w:val="20"/>
              </w:rPr>
              <w:t>, Biostatistics Team Lead</w:t>
            </w:r>
            <w:r w:rsidR="005535D0">
              <w:rPr>
                <w:rFonts w:ascii="Arial" w:hAnsi="Arial" w:cs="Arial"/>
                <w:sz w:val="20"/>
                <w:szCs w:val="20"/>
              </w:rPr>
              <w:t xml:space="preserve"> (BTL)</w:t>
            </w:r>
            <w:r w:rsidRPr="00AD7A5F">
              <w:rPr>
                <w:rFonts w:ascii="Arial" w:hAnsi="Arial" w:cs="Arial"/>
                <w:sz w:val="20"/>
                <w:szCs w:val="20"/>
              </w:rPr>
              <w:t xml:space="preserve"> or Programming Team Lead</w:t>
            </w:r>
            <w:r w:rsidR="005535D0">
              <w:rPr>
                <w:rFonts w:ascii="Arial" w:hAnsi="Arial" w:cs="Arial"/>
                <w:sz w:val="20"/>
                <w:szCs w:val="20"/>
              </w:rPr>
              <w:t xml:space="preserve"> (PTL)</w:t>
            </w:r>
          </w:p>
        </w:tc>
      </w:tr>
      <w:tr w:rsidR="000F7870" w:rsidRPr="00AD7A5F" w14:paraId="15A8EBF7" w14:textId="77777777" w:rsidTr="00C738E1">
        <w:tc>
          <w:tcPr>
            <w:tcW w:w="2835" w:type="dxa"/>
            <w:vAlign w:val="center"/>
          </w:tcPr>
          <w:p w14:paraId="5A9A45BC" w14:textId="77777777" w:rsidR="000F7870" w:rsidRPr="00AD7A5F" w:rsidRDefault="000F7870" w:rsidP="00275C0C">
            <w:pPr>
              <w:rPr>
                <w:rFonts w:ascii="Arial" w:hAnsi="Arial" w:cs="Arial"/>
                <w:sz w:val="20"/>
                <w:szCs w:val="20"/>
              </w:rPr>
            </w:pPr>
            <w:r w:rsidRPr="00AD7A5F">
              <w:rPr>
                <w:rFonts w:ascii="Arial" w:hAnsi="Arial" w:cs="Arial"/>
                <w:sz w:val="20"/>
                <w:szCs w:val="20"/>
              </w:rPr>
              <w:t>Biostatistics Rand</w:t>
            </w:r>
          </w:p>
        </w:tc>
        <w:tc>
          <w:tcPr>
            <w:tcW w:w="5954" w:type="dxa"/>
          </w:tcPr>
          <w:p w14:paraId="6B722957" w14:textId="67C86898" w:rsidR="000F7870" w:rsidRPr="00AD7A5F" w:rsidRDefault="008E709F" w:rsidP="00275C0C">
            <w:pPr>
              <w:rPr>
                <w:rFonts w:ascii="Arial" w:hAnsi="Arial" w:cs="Arial"/>
                <w:sz w:val="20"/>
                <w:szCs w:val="20"/>
              </w:rPr>
            </w:pPr>
            <w:r w:rsidRPr="00AD7A5F">
              <w:rPr>
                <w:rFonts w:ascii="Arial" w:hAnsi="Arial" w:cs="Arial"/>
                <w:sz w:val="20"/>
                <w:szCs w:val="20"/>
              </w:rPr>
              <w:t xml:space="preserve">Any Biostatistics staff member taking a role in the generation, review, </w:t>
            </w:r>
            <w:r w:rsidR="005535D0" w:rsidRPr="00AD7A5F">
              <w:rPr>
                <w:rFonts w:ascii="Arial" w:hAnsi="Arial" w:cs="Arial"/>
                <w:sz w:val="20"/>
                <w:szCs w:val="20"/>
              </w:rPr>
              <w:t>maintenance,</w:t>
            </w:r>
            <w:r w:rsidRPr="00AD7A5F">
              <w:rPr>
                <w:rFonts w:ascii="Arial" w:hAnsi="Arial" w:cs="Arial"/>
                <w:sz w:val="20"/>
                <w:szCs w:val="20"/>
              </w:rPr>
              <w:t xml:space="preserve"> or release of randomization materials</w:t>
            </w:r>
          </w:p>
        </w:tc>
      </w:tr>
      <w:tr w:rsidR="000F7870" w:rsidRPr="00AD7A5F" w14:paraId="369B1FD4" w14:textId="77777777" w:rsidTr="00C738E1">
        <w:tc>
          <w:tcPr>
            <w:tcW w:w="2835" w:type="dxa"/>
            <w:vAlign w:val="center"/>
          </w:tcPr>
          <w:p w14:paraId="0C7111DD" w14:textId="77777777" w:rsidR="000F7870" w:rsidRPr="00AD7A5F" w:rsidRDefault="000F7870" w:rsidP="00275C0C">
            <w:pPr>
              <w:rPr>
                <w:rFonts w:ascii="Arial" w:hAnsi="Arial" w:cs="Arial"/>
                <w:sz w:val="20"/>
                <w:szCs w:val="20"/>
              </w:rPr>
            </w:pPr>
            <w:r w:rsidRPr="00AD7A5F">
              <w:rPr>
                <w:rFonts w:ascii="Arial" w:hAnsi="Arial" w:cs="Arial"/>
                <w:sz w:val="20"/>
                <w:szCs w:val="20"/>
              </w:rPr>
              <w:t>Biostatistics SBR</w:t>
            </w:r>
          </w:p>
        </w:tc>
        <w:tc>
          <w:tcPr>
            <w:tcW w:w="5954" w:type="dxa"/>
          </w:tcPr>
          <w:p w14:paraId="68C7086D" w14:textId="3681987D" w:rsidR="000F7870" w:rsidRPr="00AD7A5F" w:rsidRDefault="008E709F" w:rsidP="00275C0C">
            <w:pPr>
              <w:rPr>
                <w:rFonts w:ascii="Arial" w:hAnsi="Arial" w:cs="Arial"/>
                <w:sz w:val="20"/>
                <w:szCs w:val="20"/>
              </w:rPr>
            </w:pPr>
            <w:r w:rsidRPr="00AD7A5F">
              <w:rPr>
                <w:rFonts w:ascii="Arial" w:hAnsi="Arial" w:cs="Arial"/>
                <w:sz w:val="20"/>
                <w:szCs w:val="20"/>
              </w:rPr>
              <w:t xml:space="preserve">Any Biostatistics staff member responsible for performing the </w:t>
            </w:r>
            <w:r w:rsidR="00BB59A2">
              <w:rPr>
                <w:rFonts w:ascii="Arial" w:hAnsi="Arial" w:cs="Arial"/>
                <w:sz w:val="20"/>
                <w:szCs w:val="20"/>
              </w:rPr>
              <w:t>S</w:t>
            </w:r>
            <w:r w:rsidRPr="00AD7A5F">
              <w:rPr>
                <w:rFonts w:ascii="Arial" w:hAnsi="Arial" w:cs="Arial"/>
                <w:sz w:val="20"/>
                <w:szCs w:val="20"/>
              </w:rPr>
              <w:t xml:space="preserve">enior </w:t>
            </w:r>
            <w:r w:rsidR="00BB59A2">
              <w:rPr>
                <w:rFonts w:ascii="Arial" w:hAnsi="Arial" w:cs="Arial"/>
                <w:sz w:val="20"/>
                <w:szCs w:val="20"/>
              </w:rPr>
              <w:t xml:space="preserve">Biostatistical </w:t>
            </w:r>
            <w:proofErr w:type="spellStart"/>
            <w:r w:rsidR="001310C2">
              <w:rPr>
                <w:rFonts w:ascii="Arial" w:hAnsi="Arial" w:cs="Arial"/>
                <w:sz w:val="20"/>
                <w:szCs w:val="20"/>
              </w:rPr>
              <w:t>S</w:t>
            </w:r>
            <w:r w:rsidRPr="00AD7A5F">
              <w:rPr>
                <w:rFonts w:ascii="Arial" w:hAnsi="Arial" w:cs="Arial"/>
                <w:sz w:val="20"/>
                <w:szCs w:val="20"/>
              </w:rPr>
              <w:t>eview</w:t>
            </w:r>
            <w:proofErr w:type="spellEnd"/>
            <w:r w:rsidRPr="00AD7A5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310C2">
              <w:rPr>
                <w:rFonts w:ascii="Arial" w:hAnsi="Arial" w:cs="Arial"/>
                <w:sz w:val="20"/>
                <w:szCs w:val="20"/>
              </w:rPr>
              <w:t xml:space="preserve">(SBR) </w:t>
            </w:r>
            <w:r w:rsidRPr="00AD7A5F">
              <w:rPr>
                <w:rFonts w:ascii="Arial" w:hAnsi="Arial" w:cs="Arial"/>
                <w:sz w:val="20"/>
                <w:szCs w:val="20"/>
              </w:rPr>
              <w:t xml:space="preserve">of materials </w:t>
            </w:r>
          </w:p>
        </w:tc>
      </w:tr>
      <w:tr w:rsidR="008E709F" w:rsidRPr="00AD7A5F" w14:paraId="14374793" w14:textId="77777777" w:rsidTr="00C738E1">
        <w:tc>
          <w:tcPr>
            <w:tcW w:w="2835" w:type="dxa"/>
            <w:vAlign w:val="center"/>
          </w:tcPr>
          <w:p w14:paraId="7820E6DF" w14:textId="77777777" w:rsidR="008E709F" w:rsidRPr="00AD7A5F" w:rsidRDefault="008E709F" w:rsidP="008E709F">
            <w:pPr>
              <w:rPr>
                <w:rFonts w:ascii="Arial" w:hAnsi="Arial" w:cs="Arial"/>
                <w:sz w:val="20"/>
                <w:szCs w:val="20"/>
              </w:rPr>
            </w:pPr>
            <w:r w:rsidRPr="00AD7A5F">
              <w:rPr>
                <w:rFonts w:ascii="Arial" w:hAnsi="Arial" w:cs="Arial"/>
                <w:sz w:val="20"/>
                <w:szCs w:val="20"/>
              </w:rPr>
              <w:t>PH1 -Statistics</w:t>
            </w:r>
          </w:p>
        </w:tc>
        <w:tc>
          <w:tcPr>
            <w:tcW w:w="5954" w:type="dxa"/>
          </w:tcPr>
          <w:p w14:paraId="2145F791" w14:textId="06533A92" w:rsidR="008E709F" w:rsidRPr="00AD7A5F" w:rsidRDefault="008E709F" w:rsidP="008E709F">
            <w:pPr>
              <w:rPr>
                <w:rFonts w:ascii="Arial" w:hAnsi="Arial" w:cs="Arial"/>
                <w:sz w:val="20"/>
                <w:szCs w:val="20"/>
              </w:rPr>
            </w:pPr>
            <w:r w:rsidRPr="00AD7A5F">
              <w:rPr>
                <w:rFonts w:ascii="Arial" w:hAnsi="Arial" w:cs="Arial"/>
                <w:sz w:val="20"/>
                <w:szCs w:val="20"/>
              </w:rPr>
              <w:t xml:space="preserve">Any Biostatistics staff member responsible for generation, review, </w:t>
            </w:r>
            <w:r w:rsidR="005535D0" w:rsidRPr="00AD7A5F">
              <w:rPr>
                <w:rFonts w:ascii="Arial" w:hAnsi="Arial" w:cs="Arial"/>
                <w:sz w:val="20"/>
                <w:szCs w:val="20"/>
              </w:rPr>
              <w:t>maintenance,</w:t>
            </w:r>
            <w:r w:rsidRPr="00AD7A5F">
              <w:rPr>
                <w:rFonts w:ascii="Arial" w:hAnsi="Arial" w:cs="Arial"/>
                <w:sz w:val="20"/>
                <w:szCs w:val="20"/>
              </w:rPr>
              <w:t xml:space="preserve"> or release of materials generated by the Early Clinical Development </w:t>
            </w:r>
            <w:r w:rsidR="005535D0">
              <w:rPr>
                <w:rFonts w:ascii="Arial" w:hAnsi="Arial" w:cs="Arial"/>
                <w:sz w:val="20"/>
                <w:szCs w:val="20"/>
              </w:rPr>
              <w:t xml:space="preserve">(ECD) </w:t>
            </w:r>
            <w:r w:rsidRPr="00AD7A5F">
              <w:rPr>
                <w:rFonts w:ascii="Arial" w:hAnsi="Arial" w:cs="Arial"/>
                <w:sz w:val="20"/>
                <w:szCs w:val="20"/>
              </w:rPr>
              <w:t>team, or specifically for Phase I projects</w:t>
            </w:r>
          </w:p>
        </w:tc>
      </w:tr>
      <w:tr w:rsidR="008E709F" w:rsidRPr="006E0D16" w14:paraId="4D93B3AF" w14:textId="77777777" w:rsidTr="00C738E1">
        <w:tc>
          <w:tcPr>
            <w:tcW w:w="2835" w:type="dxa"/>
            <w:vAlign w:val="center"/>
          </w:tcPr>
          <w:p w14:paraId="27C19A56" w14:textId="16BC50D1" w:rsidR="008E709F" w:rsidRPr="00AD7A5F" w:rsidRDefault="008E709F" w:rsidP="008E709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D7A5F">
              <w:rPr>
                <w:rFonts w:ascii="Arial" w:hAnsi="Arial" w:cs="Arial"/>
                <w:sz w:val="20"/>
                <w:szCs w:val="20"/>
              </w:rPr>
              <w:t>Biostatistics_FSP</w:t>
            </w:r>
            <w:proofErr w:type="spellEnd"/>
          </w:p>
        </w:tc>
        <w:tc>
          <w:tcPr>
            <w:tcW w:w="5954" w:type="dxa"/>
          </w:tcPr>
          <w:p w14:paraId="494A971B" w14:textId="26E5BDEB" w:rsidR="008E709F" w:rsidRPr="008E709F" w:rsidRDefault="008E709F" w:rsidP="008E709F">
            <w:pPr>
              <w:rPr>
                <w:rFonts w:ascii="Arial" w:hAnsi="Arial" w:cs="Arial"/>
                <w:sz w:val="20"/>
                <w:szCs w:val="20"/>
              </w:rPr>
            </w:pPr>
            <w:r w:rsidRPr="00AD7A5F">
              <w:rPr>
                <w:rFonts w:ascii="Arial" w:hAnsi="Arial" w:cs="Arial"/>
                <w:sz w:val="20"/>
                <w:szCs w:val="20"/>
              </w:rPr>
              <w:t xml:space="preserve">Any Biostatistics staff member fulfilling a </w:t>
            </w:r>
            <w:r w:rsidR="004B4C91" w:rsidRPr="00AD7A5F">
              <w:rPr>
                <w:rFonts w:ascii="Arial" w:hAnsi="Arial" w:cs="Arial"/>
                <w:sz w:val="20"/>
                <w:szCs w:val="20"/>
              </w:rPr>
              <w:t xml:space="preserve">support programmer or support statistician </w:t>
            </w:r>
            <w:r w:rsidRPr="00AD7A5F">
              <w:rPr>
                <w:rFonts w:ascii="Arial" w:hAnsi="Arial" w:cs="Arial"/>
                <w:sz w:val="20"/>
                <w:szCs w:val="20"/>
              </w:rPr>
              <w:t xml:space="preserve">role on </w:t>
            </w:r>
            <w:r w:rsidR="009E1330">
              <w:rPr>
                <w:rFonts w:ascii="Arial" w:hAnsi="Arial" w:cs="Arial"/>
                <w:sz w:val="20"/>
                <w:szCs w:val="20"/>
              </w:rPr>
              <w:t>select</w:t>
            </w:r>
            <w:r w:rsidR="003A2AA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F1662">
              <w:rPr>
                <w:rFonts w:ascii="Arial" w:hAnsi="Arial" w:cs="Arial"/>
                <w:sz w:val="20"/>
                <w:szCs w:val="20"/>
              </w:rPr>
              <w:t>Functional Service Provider (</w:t>
            </w:r>
            <w:r w:rsidR="004B4C91" w:rsidRPr="00AD7A5F">
              <w:rPr>
                <w:rFonts w:ascii="Arial" w:hAnsi="Arial" w:cs="Arial"/>
                <w:sz w:val="20"/>
                <w:szCs w:val="20"/>
              </w:rPr>
              <w:t>FSP</w:t>
            </w:r>
            <w:r w:rsidR="008F1662">
              <w:rPr>
                <w:rFonts w:ascii="Arial" w:hAnsi="Arial" w:cs="Arial"/>
                <w:sz w:val="20"/>
                <w:szCs w:val="20"/>
              </w:rPr>
              <w:t>)</w:t>
            </w:r>
            <w:r w:rsidR="004B4C91" w:rsidRPr="00AD7A5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D7A5F">
              <w:rPr>
                <w:rFonts w:ascii="Arial" w:hAnsi="Arial" w:cs="Arial"/>
                <w:sz w:val="20"/>
                <w:szCs w:val="20"/>
              </w:rPr>
              <w:t>project</w:t>
            </w:r>
            <w:r w:rsidR="0014190D">
              <w:rPr>
                <w:rFonts w:ascii="Arial" w:hAnsi="Arial" w:cs="Arial"/>
                <w:sz w:val="20"/>
                <w:szCs w:val="20"/>
              </w:rPr>
              <w:t>s</w:t>
            </w:r>
          </w:p>
        </w:tc>
      </w:tr>
      <w:tr w:rsidR="00C950EA" w:rsidRPr="006E0D16" w14:paraId="4A27E7AA" w14:textId="77777777" w:rsidTr="00C738E1">
        <w:tc>
          <w:tcPr>
            <w:tcW w:w="2835" w:type="dxa"/>
            <w:vAlign w:val="center"/>
          </w:tcPr>
          <w:p w14:paraId="2BA9B9EE" w14:textId="5DDEE69D" w:rsidR="00C950EA" w:rsidRPr="00AD7A5F" w:rsidRDefault="0023104E" w:rsidP="008E709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Biostatistics PL/PMA</w:t>
            </w:r>
          </w:p>
        </w:tc>
        <w:tc>
          <w:tcPr>
            <w:tcW w:w="5954" w:type="dxa"/>
          </w:tcPr>
          <w:p w14:paraId="294EABF7" w14:textId="43463F53" w:rsidR="00C950EA" w:rsidRPr="00AD7A5F" w:rsidRDefault="00CD3054" w:rsidP="008E709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Any Biosta</w:t>
            </w:r>
            <w:r w:rsidR="00055DA8">
              <w:rPr>
                <w:rFonts w:ascii="Arial" w:hAnsi="Arial" w:cs="Arial"/>
                <w:sz w:val="20"/>
                <w:szCs w:val="20"/>
              </w:rPr>
              <w:t>tistics staff member</w:t>
            </w:r>
            <w:r w:rsidR="00D466B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A78E7" w:rsidRPr="00AA78E7">
              <w:rPr>
                <w:rFonts w:ascii="Arial" w:hAnsi="Arial" w:cs="Arial"/>
                <w:sz w:val="20"/>
                <w:szCs w:val="20"/>
              </w:rPr>
              <w:t xml:space="preserve">fulfilling the </w:t>
            </w:r>
            <w:r w:rsidR="008E4A59">
              <w:rPr>
                <w:rFonts w:ascii="Arial" w:hAnsi="Arial" w:cs="Arial"/>
                <w:sz w:val="20"/>
                <w:szCs w:val="20"/>
              </w:rPr>
              <w:t>Project Leadership (</w:t>
            </w:r>
            <w:r w:rsidR="00AA78E7" w:rsidRPr="00AA78E7">
              <w:rPr>
                <w:rFonts w:ascii="Arial" w:hAnsi="Arial" w:cs="Arial"/>
                <w:sz w:val="20"/>
                <w:szCs w:val="20"/>
              </w:rPr>
              <w:t>PL</w:t>
            </w:r>
            <w:r w:rsidR="008E4A59">
              <w:rPr>
                <w:rFonts w:ascii="Arial" w:hAnsi="Arial" w:cs="Arial"/>
                <w:sz w:val="20"/>
                <w:szCs w:val="20"/>
              </w:rPr>
              <w:t>)</w:t>
            </w:r>
            <w:r w:rsidR="00AA78E7" w:rsidRPr="00AA78E7">
              <w:rPr>
                <w:rFonts w:ascii="Arial" w:hAnsi="Arial" w:cs="Arial"/>
                <w:sz w:val="20"/>
                <w:szCs w:val="20"/>
              </w:rPr>
              <w:t xml:space="preserve"> or</w:t>
            </w:r>
            <w:r w:rsidR="008E4A59">
              <w:rPr>
                <w:rFonts w:ascii="Arial" w:hAnsi="Arial" w:cs="Arial"/>
                <w:sz w:val="20"/>
                <w:szCs w:val="20"/>
              </w:rPr>
              <w:t xml:space="preserve"> Project Management </w:t>
            </w:r>
            <w:r w:rsidR="008626B2">
              <w:rPr>
                <w:rFonts w:ascii="Arial" w:hAnsi="Arial" w:cs="Arial"/>
                <w:sz w:val="20"/>
                <w:szCs w:val="20"/>
              </w:rPr>
              <w:t>Ana</w:t>
            </w:r>
            <w:r w:rsidR="0090731F">
              <w:rPr>
                <w:rFonts w:ascii="Arial" w:hAnsi="Arial" w:cs="Arial"/>
                <w:sz w:val="20"/>
                <w:szCs w:val="20"/>
              </w:rPr>
              <w:t>lyst</w:t>
            </w:r>
            <w:r w:rsidR="008E4A59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AA78E7" w:rsidRPr="00AA78E7">
              <w:rPr>
                <w:rFonts w:ascii="Arial" w:hAnsi="Arial" w:cs="Arial"/>
                <w:sz w:val="20"/>
                <w:szCs w:val="20"/>
              </w:rPr>
              <w:t>PMA</w:t>
            </w:r>
            <w:r w:rsidR="008E4A59">
              <w:rPr>
                <w:rFonts w:ascii="Arial" w:hAnsi="Arial" w:cs="Arial"/>
                <w:sz w:val="20"/>
                <w:szCs w:val="20"/>
              </w:rPr>
              <w:t>)</w:t>
            </w:r>
            <w:r w:rsidR="00AA78E7" w:rsidRPr="00AA78E7">
              <w:rPr>
                <w:rFonts w:ascii="Arial" w:hAnsi="Arial" w:cs="Arial"/>
                <w:sz w:val="20"/>
                <w:szCs w:val="20"/>
              </w:rPr>
              <w:t xml:space="preserve"> role</w:t>
            </w:r>
            <w:r w:rsidR="0090731F">
              <w:rPr>
                <w:rFonts w:ascii="Arial" w:hAnsi="Arial" w:cs="Arial"/>
                <w:sz w:val="20"/>
                <w:szCs w:val="20"/>
              </w:rPr>
              <w:t>(s)</w:t>
            </w:r>
            <w:r w:rsidR="00AA78E7" w:rsidRPr="00AA78E7">
              <w:rPr>
                <w:rFonts w:ascii="Arial" w:hAnsi="Arial" w:cs="Arial"/>
                <w:sz w:val="20"/>
                <w:szCs w:val="20"/>
              </w:rPr>
              <w:t xml:space="preserve"> on a Bios stand-alone study</w:t>
            </w:r>
          </w:p>
        </w:tc>
      </w:tr>
    </w:tbl>
    <w:p w14:paraId="355FD1E2" w14:textId="77777777" w:rsidR="000F7870" w:rsidRDefault="000F7870" w:rsidP="001E54DB">
      <w:pPr>
        <w:ind w:left="540"/>
        <w:rPr>
          <w:rFonts w:ascii="Arial" w:hAnsi="Arial" w:cs="Arial"/>
          <w:sz w:val="22"/>
          <w:szCs w:val="22"/>
        </w:rPr>
      </w:pPr>
    </w:p>
    <w:p w14:paraId="32839C9D" w14:textId="3DA910A7" w:rsidR="000F7870" w:rsidRPr="004066F6" w:rsidRDefault="000F7870" w:rsidP="00932C53">
      <w:pPr>
        <w:pStyle w:val="ListParagraph"/>
        <w:numPr>
          <w:ilvl w:val="1"/>
          <w:numId w:val="30"/>
        </w:num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BIOSTATISTICS </w:t>
      </w:r>
      <w:proofErr w:type="spellStart"/>
      <w:r w:rsidRPr="004066F6">
        <w:rPr>
          <w:rFonts w:ascii="Arial" w:hAnsi="Arial" w:cs="Arial"/>
          <w:b/>
          <w:sz w:val="22"/>
          <w:szCs w:val="22"/>
        </w:rPr>
        <w:t>eTRAINING</w:t>
      </w:r>
      <w:proofErr w:type="spellEnd"/>
      <w:r w:rsidRPr="004066F6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SETUP INSTRUCTIONS</w:t>
      </w:r>
    </w:p>
    <w:p w14:paraId="69545B94" w14:textId="0B92521D" w:rsidR="001E54DB" w:rsidRPr="001E54DB" w:rsidRDefault="00B35AFB" w:rsidP="001E54DB">
      <w:pPr>
        <w:ind w:left="5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Instructions for loading </w:t>
      </w:r>
      <w:r w:rsidR="00D42BBA">
        <w:rPr>
          <w:rFonts w:ascii="Arial" w:hAnsi="Arial" w:cs="Arial"/>
          <w:sz w:val="22"/>
          <w:szCs w:val="22"/>
        </w:rPr>
        <w:t>Biostatistics</w:t>
      </w:r>
      <w:r w:rsidR="00326738" w:rsidRPr="004066F6">
        <w:rPr>
          <w:rFonts w:ascii="Arial" w:hAnsi="Arial" w:cs="Arial"/>
          <w:sz w:val="22"/>
          <w:szCs w:val="22"/>
        </w:rPr>
        <w:t xml:space="preserve"> eTraining</w:t>
      </w:r>
      <w:r w:rsidR="0032673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Profiles</w:t>
      </w:r>
      <w:r w:rsidR="001E54DB" w:rsidRPr="001E54DB">
        <w:rPr>
          <w:rFonts w:ascii="Arial" w:hAnsi="Arial" w:cs="Arial"/>
          <w:sz w:val="22"/>
          <w:szCs w:val="22"/>
        </w:rPr>
        <w:t xml:space="preserve">: </w:t>
      </w:r>
    </w:p>
    <w:tbl>
      <w:tblPr>
        <w:tblStyle w:val="TableGrid"/>
        <w:tblW w:w="8789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709"/>
        <w:gridCol w:w="3402"/>
        <w:gridCol w:w="4678"/>
      </w:tblGrid>
      <w:tr w:rsidR="00AB3B67" w14:paraId="1BD3BFE3" w14:textId="77777777" w:rsidTr="00C738E1">
        <w:trPr>
          <w:hidden/>
        </w:trPr>
        <w:tc>
          <w:tcPr>
            <w:tcW w:w="709" w:type="dxa"/>
          </w:tcPr>
          <w:p w14:paraId="2A0CFB2A" w14:textId="77777777" w:rsidR="008D2255" w:rsidRPr="00932C53" w:rsidRDefault="008D2255" w:rsidP="00932C53">
            <w:pPr>
              <w:pStyle w:val="ListParagraph"/>
              <w:numPr>
                <w:ilvl w:val="0"/>
                <w:numId w:val="17"/>
              </w:numPr>
              <w:ind w:left="533" w:hanging="533"/>
              <w:rPr>
                <w:rFonts w:ascii="Arial" w:hAnsi="Arial" w:cs="Arial"/>
                <w:vanish/>
                <w:color w:val="000000" w:themeColor="text1"/>
                <w:sz w:val="20"/>
                <w:szCs w:val="20"/>
              </w:rPr>
            </w:pPr>
          </w:p>
          <w:p w14:paraId="276A901A" w14:textId="77777777" w:rsidR="008D2255" w:rsidRPr="00932C53" w:rsidRDefault="008D2255" w:rsidP="00932C53">
            <w:pPr>
              <w:pStyle w:val="ListParagraph"/>
              <w:numPr>
                <w:ilvl w:val="0"/>
                <w:numId w:val="17"/>
              </w:numPr>
              <w:ind w:left="533" w:hanging="533"/>
              <w:rPr>
                <w:rFonts w:ascii="Arial" w:hAnsi="Arial" w:cs="Arial"/>
                <w:vanish/>
                <w:color w:val="000000" w:themeColor="text1"/>
                <w:sz w:val="20"/>
                <w:szCs w:val="20"/>
              </w:rPr>
            </w:pPr>
          </w:p>
          <w:p w14:paraId="7674AF63" w14:textId="77777777" w:rsidR="008D2255" w:rsidRPr="00932C53" w:rsidRDefault="008D2255" w:rsidP="00932C53">
            <w:pPr>
              <w:pStyle w:val="ListParagraph"/>
              <w:numPr>
                <w:ilvl w:val="0"/>
                <w:numId w:val="17"/>
              </w:numPr>
              <w:ind w:left="533" w:hanging="533"/>
              <w:rPr>
                <w:rFonts w:ascii="Arial" w:hAnsi="Arial" w:cs="Arial"/>
                <w:vanish/>
                <w:color w:val="000000" w:themeColor="text1"/>
                <w:sz w:val="20"/>
                <w:szCs w:val="20"/>
              </w:rPr>
            </w:pPr>
          </w:p>
          <w:p w14:paraId="49E794DB" w14:textId="77777777" w:rsidR="008D2255" w:rsidRPr="00932C53" w:rsidRDefault="008D2255" w:rsidP="00932C53">
            <w:pPr>
              <w:pStyle w:val="ListParagraph"/>
              <w:numPr>
                <w:ilvl w:val="0"/>
                <w:numId w:val="17"/>
              </w:numPr>
              <w:ind w:left="533" w:hanging="533"/>
              <w:rPr>
                <w:rFonts w:ascii="Arial" w:hAnsi="Arial" w:cs="Arial"/>
                <w:vanish/>
                <w:color w:val="000000" w:themeColor="text1"/>
                <w:sz w:val="20"/>
                <w:szCs w:val="20"/>
              </w:rPr>
            </w:pPr>
          </w:p>
          <w:p w14:paraId="2DE46573" w14:textId="77777777" w:rsidR="008D2255" w:rsidRPr="00932C53" w:rsidRDefault="008D2255" w:rsidP="00932C53">
            <w:pPr>
              <w:pStyle w:val="ListParagraph"/>
              <w:numPr>
                <w:ilvl w:val="0"/>
                <w:numId w:val="17"/>
              </w:numPr>
              <w:ind w:left="533" w:hanging="533"/>
              <w:rPr>
                <w:rFonts w:ascii="Arial" w:hAnsi="Arial" w:cs="Arial"/>
                <w:vanish/>
                <w:color w:val="000000" w:themeColor="text1"/>
                <w:sz w:val="20"/>
                <w:szCs w:val="20"/>
              </w:rPr>
            </w:pPr>
          </w:p>
          <w:p w14:paraId="6EBB2591" w14:textId="77777777" w:rsidR="008D2255" w:rsidRPr="00932C53" w:rsidRDefault="008D2255" w:rsidP="00932C53">
            <w:pPr>
              <w:pStyle w:val="ListParagraph"/>
              <w:numPr>
                <w:ilvl w:val="0"/>
                <w:numId w:val="17"/>
              </w:numPr>
              <w:ind w:left="533" w:hanging="533"/>
              <w:rPr>
                <w:rFonts w:ascii="Arial" w:hAnsi="Arial" w:cs="Arial"/>
                <w:vanish/>
                <w:color w:val="000000" w:themeColor="text1"/>
                <w:sz w:val="20"/>
                <w:szCs w:val="20"/>
              </w:rPr>
            </w:pPr>
          </w:p>
          <w:p w14:paraId="5344B885" w14:textId="77777777" w:rsidR="008D2255" w:rsidRPr="00932C53" w:rsidRDefault="008D2255" w:rsidP="00932C53">
            <w:pPr>
              <w:pStyle w:val="ListParagraph"/>
              <w:numPr>
                <w:ilvl w:val="1"/>
                <w:numId w:val="17"/>
              </w:numPr>
              <w:ind w:left="533" w:hanging="533"/>
              <w:rPr>
                <w:rFonts w:ascii="Arial" w:hAnsi="Arial" w:cs="Arial"/>
                <w:vanish/>
                <w:color w:val="000000" w:themeColor="text1"/>
                <w:sz w:val="20"/>
                <w:szCs w:val="20"/>
              </w:rPr>
            </w:pPr>
          </w:p>
          <w:p w14:paraId="3B496FBE" w14:textId="77777777" w:rsidR="008D2255" w:rsidRPr="00932C53" w:rsidRDefault="008D2255" w:rsidP="00932C53">
            <w:pPr>
              <w:pStyle w:val="ListParagraph"/>
              <w:numPr>
                <w:ilvl w:val="1"/>
                <w:numId w:val="17"/>
              </w:numPr>
              <w:ind w:left="533" w:hanging="533"/>
              <w:rPr>
                <w:rFonts w:ascii="Arial" w:hAnsi="Arial" w:cs="Arial"/>
                <w:vanish/>
                <w:color w:val="000000" w:themeColor="text1"/>
                <w:sz w:val="20"/>
                <w:szCs w:val="20"/>
              </w:rPr>
            </w:pPr>
          </w:p>
          <w:p w14:paraId="160F2A5B" w14:textId="0E67B2F7" w:rsidR="00AB3B67" w:rsidRPr="00932C53" w:rsidRDefault="00AB3B67" w:rsidP="00932C53">
            <w:pPr>
              <w:pStyle w:val="ListParagraph"/>
              <w:numPr>
                <w:ilvl w:val="2"/>
                <w:numId w:val="17"/>
              </w:numPr>
              <w:ind w:left="533" w:hanging="533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02" w:type="dxa"/>
          </w:tcPr>
          <w:p w14:paraId="5ED8A1D3" w14:textId="1C78C0F9" w:rsidR="00AB3B67" w:rsidRDefault="00AB3B67" w:rsidP="00135627">
            <w:pPr>
              <w:tabs>
                <w:tab w:val="left" w:pos="6765"/>
              </w:tabs>
              <w:rPr>
                <w:rFonts w:ascii="Arial" w:hAnsi="Arial" w:cs="Arial"/>
                <w:sz w:val="20"/>
                <w:szCs w:val="20"/>
              </w:rPr>
            </w:pPr>
            <w:r w:rsidRPr="00D36BCC">
              <w:rPr>
                <w:rFonts w:ascii="Arial" w:eastAsia="Calibri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60288" behindDoc="0" locked="0" layoutInCell="1" allowOverlap="1" wp14:anchorId="3BA402B7" wp14:editId="420A99F8">
                  <wp:simplePos x="0" y="0"/>
                  <wp:positionH relativeFrom="margin">
                    <wp:posOffset>104140</wp:posOffset>
                  </wp:positionH>
                  <wp:positionV relativeFrom="paragraph">
                    <wp:posOffset>28575</wp:posOffset>
                  </wp:positionV>
                  <wp:extent cx="1667644" cy="1234440"/>
                  <wp:effectExtent l="19050" t="19050" r="27940" b="22860"/>
                  <wp:wrapSquare wrapText="bothSides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644" cy="12344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678" w:type="dxa"/>
          </w:tcPr>
          <w:p w14:paraId="780DB871" w14:textId="77777777" w:rsidR="00AB3B67" w:rsidRPr="00D36BCC" w:rsidRDefault="00AB3B67" w:rsidP="00904465">
            <w:pPr>
              <w:ind w:left="178" w:hanging="142"/>
              <w:rPr>
                <w:rFonts w:ascii="Arial" w:eastAsia="Calibri" w:hAnsi="Arial" w:cs="Arial"/>
                <w:sz w:val="20"/>
                <w:szCs w:val="20"/>
              </w:rPr>
            </w:pPr>
            <w:r w:rsidRPr="00D36BCC">
              <w:rPr>
                <w:rFonts w:ascii="Arial" w:eastAsia="Calibri" w:hAnsi="Arial" w:cs="Arial"/>
                <w:sz w:val="20"/>
                <w:szCs w:val="20"/>
              </w:rPr>
              <w:t xml:space="preserve">Open the IQ homepage. </w:t>
            </w:r>
          </w:p>
          <w:p w14:paraId="5AF5EDA9" w14:textId="77777777" w:rsidR="009F56F4" w:rsidRPr="009F56F4" w:rsidRDefault="009F56F4" w:rsidP="00904465">
            <w:pPr>
              <w:numPr>
                <w:ilvl w:val="0"/>
                <w:numId w:val="5"/>
              </w:numPr>
              <w:spacing w:after="160" w:line="259" w:lineRule="auto"/>
              <w:ind w:left="178" w:hanging="142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 w:rsidRPr="009F56F4">
              <w:rPr>
                <w:rFonts w:ascii="Arial" w:eastAsia="Calibri" w:hAnsi="Arial" w:cs="Arial"/>
                <w:sz w:val="20"/>
                <w:szCs w:val="20"/>
              </w:rPr>
              <w:t>Navigate to “Compliance” in the top right corner</w:t>
            </w:r>
          </w:p>
          <w:p w14:paraId="27AB51C7" w14:textId="77777777" w:rsidR="009F56F4" w:rsidRPr="009F56F4" w:rsidRDefault="009F56F4" w:rsidP="00904465">
            <w:pPr>
              <w:numPr>
                <w:ilvl w:val="0"/>
                <w:numId w:val="5"/>
              </w:numPr>
              <w:spacing w:after="160" w:line="259" w:lineRule="auto"/>
              <w:ind w:left="178" w:hanging="142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 w:rsidRPr="009F56F4">
              <w:rPr>
                <w:rFonts w:ascii="Arial" w:eastAsia="Calibri" w:hAnsi="Arial" w:cs="Arial"/>
                <w:sz w:val="20"/>
                <w:szCs w:val="20"/>
              </w:rPr>
              <w:t>Select “eTraining” in the drop-down list</w:t>
            </w:r>
          </w:p>
          <w:p w14:paraId="726D008E" w14:textId="7171CD07" w:rsidR="009F56F4" w:rsidRPr="009F56F4" w:rsidRDefault="009F56F4" w:rsidP="00904465">
            <w:pPr>
              <w:numPr>
                <w:ilvl w:val="0"/>
                <w:numId w:val="5"/>
              </w:numPr>
              <w:spacing w:after="160" w:line="259" w:lineRule="auto"/>
              <w:ind w:left="178" w:hanging="142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 w:rsidRPr="009F56F4">
              <w:rPr>
                <w:rFonts w:ascii="Arial" w:eastAsia="Calibri" w:hAnsi="Arial" w:cs="Arial"/>
                <w:sz w:val="20"/>
                <w:szCs w:val="20"/>
              </w:rPr>
              <w:t>Select “</w:t>
            </w:r>
            <w:r w:rsidR="00BE5F55">
              <w:rPr>
                <w:rFonts w:ascii="Arial" w:eastAsia="Calibri" w:hAnsi="Arial" w:cs="Arial"/>
                <w:sz w:val="20"/>
                <w:szCs w:val="20"/>
              </w:rPr>
              <w:t>USER PROFILE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>” and then “Add” under “Registered Sponsor(s)”</w:t>
            </w:r>
          </w:p>
          <w:p w14:paraId="37C50168" w14:textId="2A598E46" w:rsidR="00AB3B67" w:rsidRPr="00904465" w:rsidRDefault="009F56F4" w:rsidP="00904465">
            <w:pPr>
              <w:numPr>
                <w:ilvl w:val="0"/>
                <w:numId w:val="5"/>
              </w:numPr>
              <w:spacing w:after="160" w:line="259" w:lineRule="auto"/>
              <w:ind w:left="178" w:hanging="142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 w:rsidRPr="009F56F4">
              <w:rPr>
                <w:rFonts w:ascii="Arial" w:eastAsia="Calibri" w:hAnsi="Arial" w:cs="Arial"/>
                <w:sz w:val="20"/>
                <w:szCs w:val="20"/>
              </w:rPr>
              <w:t>Complete all required fields:</w:t>
            </w:r>
          </w:p>
        </w:tc>
      </w:tr>
      <w:tr w:rsidR="00E75562" w14:paraId="433CA0B2" w14:textId="77777777" w:rsidTr="00C738E1">
        <w:tc>
          <w:tcPr>
            <w:tcW w:w="709" w:type="dxa"/>
          </w:tcPr>
          <w:p w14:paraId="4F03A7D1" w14:textId="77777777" w:rsidR="00E75562" w:rsidRDefault="00E75562" w:rsidP="00932C53">
            <w:pPr>
              <w:pStyle w:val="ListParagraph"/>
              <w:numPr>
                <w:ilvl w:val="2"/>
                <w:numId w:val="17"/>
              </w:numPr>
              <w:ind w:left="533" w:hanging="533"/>
              <w:rPr>
                <w:rFonts w:ascii="Arial" w:hAnsi="Arial" w:cs="Arial"/>
                <w:sz w:val="20"/>
                <w:szCs w:val="20"/>
              </w:rPr>
            </w:pPr>
            <w:bookmarkStart w:id="3" w:name="_Hlk43799411"/>
          </w:p>
        </w:tc>
        <w:tc>
          <w:tcPr>
            <w:tcW w:w="3402" w:type="dxa"/>
          </w:tcPr>
          <w:p w14:paraId="5A49EB5E" w14:textId="41B71621" w:rsidR="00E75562" w:rsidRPr="00D36BCC" w:rsidRDefault="009F56F4" w:rsidP="00135627">
            <w:pPr>
              <w:tabs>
                <w:tab w:val="left" w:pos="6765"/>
              </w:tabs>
              <w:rPr>
                <w:rFonts w:ascii="Arial" w:eastAsia="Calibri" w:hAnsi="Arial" w:cs="Arial"/>
                <w:noProof/>
                <w:sz w:val="20"/>
                <w:szCs w:val="20"/>
              </w:rPr>
            </w:pPr>
            <w:r>
              <w:rPr>
                <w:noProof/>
                <w:lang w:val="en-ZA" w:eastAsia="en-ZA"/>
              </w:rPr>
              <w:drawing>
                <wp:anchor distT="0" distB="0" distL="114300" distR="114300" simplePos="0" relativeHeight="251662336" behindDoc="0" locked="0" layoutInCell="1" allowOverlap="1" wp14:anchorId="27D8D824" wp14:editId="7B431F94">
                  <wp:simplePos x="0" y="0"/>
                  <wp:positionH relativeFrom="column">
                    <wp:posOffset>95885</wp:posOffset>
                  </wp:positionH>
                  <wp:positionV relativeFrom="paragraph">
                    <wp:posOffset>26670</wp:posOffset>
                  </wp:positionV>
                  <wp:extent cx="1666875" cy="1245235"/>
                  <wp:effectExtent l="19050" t="19050" r="28575" b="12065"/>
                  <wp:wrapSquare wrapText="bothSides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24523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678" w:type="dxa"/>
          </w:tcPr>
          <w:p w14:paraId="77BEEAF4" w14:textId="77777777" w:rsidR="009F56F4" w:rsidRPr="009F56F4" w:rsidRDefault="009F56F4" w:rsidP="009F56F4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 w:rsidRPr="009F56F4">
              <w:rPr>
                <w:rFonts w:ascii="Arial" w:eastAsia="Calibri" w:hAnsi="Arial" w:cs="Arial"/>
                <w:b/>
                <w:sz w:val="20"/>
                <w:szCs w:val="20"/>
              </w:rPr>
              <w:t>Sponsor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 = QUINTILES_CARS</w:t>
            </w:r>
          </w:p>
          <w:p w14:paraId="724896A9" w14:textId="15A0C5AE" w:rsidR="009F56F4" w:rsidRPr="009F56F4" w:rsidRDefault="009F56F4" w:rsidP="009F56F4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 w:rsidRPr="009F56F4">
              <w:rPr>
                <w:rFonts w:ascii="Arial" w:eastAsia="Calibri" w:hAnsi="Arial" w:cs="Arial"/>
                <w:b/>
                <w:sz w:val="20"/>
                <w:szCs w:val="20"/>
              </w:rPr>
              <w:t>Role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 = See table below. </w:t>
            </w:r>
            <w:r w:rsidR="00AD3F17">
              <w:rPr>
                <w:rFonts w:ascii="Arial" w:eastAsia="Calibri" w:hAnsi="Arial" w:cs="Arial"/>
                <w:sz w:val="20"/>
                <w:szCs w:val="20"/>
              </w:rPr>
              <w:t>M</w:t>
            </w:r>
            <w:r w:rsidR="00AA57B7">
              <w:rPr>
                <w:rFonts w:ascii="Arial" w:eastAsia="Calibri" w:hAnsi="Arial" w:cs="Arial"/>
                <w:sz w:val="20"/>
                <w:szCs w:val="20"/>
              </w:rPr>
              <w:t>ultiple roles may be required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>*.</w:t>
            </w:r>
          </w:p>
          <w:p w14:paraId="65C8D3B1" w14:textId="1A184BCA" w:rsidR="009F56F4" w:rsidRPr="009F56F4" w:rsidRDefault="009F56F4" w:rsidP="009F56F4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 w:rsidRPr="009F56F4">
              <w:rPr>
                <w:rFonts w:ascii="Arial" w:eastAsia="Calibri" w:hAnsi="Arial" w:cs="Arial"/>
                <w:b/>
                <w:sz w:val="20"/>
                <w:szCs w:val="20"/>
              </w:rPr>
              <w:t>Region or Country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 = [</w:t>
            </w:r>
            <w:r w:rsidR="00FE12DD">
              <w:rPr>
                <w:rFonts w:ascii="Arial" w:eastAsia="Calibri" w:hAnsi="Arial" w:cs="Arial"/>
                <w:sz w:val="20"/>
                <w:szCs w:val="20"/>
              </w:rPr>
              <w:t>applicable region*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] </w:t>
            </w:r>
          </w:p>
          <w:p w14:paraId="60D76B4F" w14:textId="55EC3AE7" w:rsidR="00E75562" w:rsidRPr="00D36BCC" w:rsidRDefault="00FE12DD" w:rsidP="009F56F4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*Confirm selection with line manager.</w:t>
            </w:r>
            <w:r w:rsidR="00326A35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r w:rsidR="00B713C5">
              <w:rPr>
                <w:rFonts w:ascii="Arial" w:eastAsia="Calibri" w:hAnsi="Arial" w:cs="Arial"/>
                <w:sz w:val="20"/>
                <w:szCs w:val="20"/>
              </w:rPr>
              <w:t>Selecting country instead of region will duplicate the profile.</w:t>
            </w:r>
          </w:p>
        </w:tc>
      </w:tr>
    </w:tbl>
    <w:bookmarkEnd w:id="3"/>
    <w:p w14:paraId="175A29DF" w14:textId="415CE27B" w:rsidR="00FB4DEC" w:rsidRDefault="00EE3AAA" w:rsidP="00FB4DEC">
      <w:pPr>
        <w:ind w:left="5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Set-up the </w:t>
      </w:r>
      <w:r w:rsidR="00D42BBA">
        <w:rPr>
          <w:rFonts w:ascii="Arial" w:hAnsi="Arial" w:cs="Arial"/>
          <w:sz w:val="22"/>
          <w:szCs w:val="22"/>
        </w:rPr>
        <w:t>Biostatistics</w:t>
      </w:r>
      <w:r w:rsidRPr="004066F6">
        <w:rPr>
          <w:rFonts w:ascii="Arial" w:hAnsi="Arial" w:cs="Arial"/>
          <w:sz w:val="22"/>
          <w:szCs w:val="22"/>
        </w:rPr>
        <w:t xml:space="preserve"> eTraining</w:t>
      </w:r>
      <w:r>
        <w:rPr>
          <w:rFonts w:ascii="Arial" w:hAnsi="Arial" w:cs="Arial"/>
          <w:sz w:val="22"/>
          <w:szCs w:val="22"/>
        </w:rPr>
        <w:t xml:space="preserve"> User Profile according to the Biostatistics roles</w:t>
      </w:r>
      <w:r w:rsidR="00D81D38">
        <w:rPr>
          <w:rFonts w:ascii="Arial" w:hAnsi="Arial" w:cs="Arial"/>
          <w:sz w:val="22"/>
          <w:szCs w:val="22"/>
        </w:rPr>
        <w:t xml:space="preserve"> listed above.  S</w:t>
      </w:r>
      <w:r w:rsidR="00FB4DEC" w:rsidRPr="00FB4DEC">
        <w:rPr>
          <w:rFonts w:ascii="Arial" w:hAnsi="Arial" w:cs="Arial"/>
          <w:sz w:val="22"/>
          <w:szCs w:val="22"/>
        </w:rPr>
        <w:t xml:space="preserve">taff may require multiple eTraining user profiles since </w:t>
      </w:r>
      <w:r w:rsidR="00D81D38">
        <w:rPr>
          <w:rFonts w:ascii="Arial" w:hAnsi="Arial" w:cs="Arial"/>
          <w:sz w:val="22"/>
          <w:szCs w:val="22"/>
        </w:rPr>
        <w:t>the</w:t>
      </w:r>
      <w:r w:rsidR="00FB4DEC" w:rsidRPr="00FB4DEC">
        <w:rPr>
          <w:rFonts w:ascii="Arial" w:hAnsi="Arial" w:cs="Arial"/>
          <w:sz w:val="22"/>
          <w:szCs w:val="22"/>
        </w:rPr>
        <w:t xml:space="preserve"> profiles </w:t>
      </w:r>
      <w:r w:rsidR="00D81D38">
        <w:rPr>
          <w:rFonts w:ascii="Arial" w:hAnsi="Arial" w:cs="Arial"/>
          <w:sz w:val="22"/>
          <w:szCs w:val="22"/>
        </w:rPr>
        <w:t>are to</w:t>
      </w:r>
      <w:r w:rsidR="00FB4DEC" w:rsidRPr="00FB4DEC">
        <w:rPr>
          <w:rFonts w:ascii="Arial" w:hAnsi="Arial" w:cs="Arial"/>
          <w:sz w:val="22"/>
          <w:szCs w:val="22"/>
        </w:rPr>
        <w:t xml:space="preserve"> align with role(s)</w:t>
      </w:r>
      <w:r w:rsidR="00D81D38">
        <w:rPr>
          <w:rFonts w:ascii="Arial" w:hAnsi="Arial" w:cs="Arial"/>
          <w:sz w:val="22"/>
          <w:szCs w:val="22"/>
        </w:rPr>
        <w:t xml:space="preserve">, </w:t>
      </w:r>
      <w:r w:rsidR="00FB4DEC" w:rsidRPr="00FB4DEC">
        <w:rPr>
          <w:rFonts w:ascii="Arial" w:hAnsi="Arial" w:cs="Arial"/>
          <w:sz w:val="22"/>
          <w:szCs w:val="22"/>
        </w:rPr>
        <w:t>assigned tasks</w:t>
      </w:r>
      <w:r w:rsidR="00D81D38">
        <w:rPr>
          <w:rFonts w:ascii="Arial" w:hAnsi="Arial" w:cs="Arial"/>
          <w:sz w:val="22"/>
          <w:szCs w:val="22"/>
        </w:rPr>
        <w:t xml:space="preserve">, </w:t>
      </w:r>
      <w:proofErr w:type="gramStart"/>
      <w:r w:rsidR="00FB4DEC" w:rsidRPr="00FB4DEC">
        <w:rPr>
          <w:rFonts w:ascii="Arial" w:hAnsi="Arial" w:cs="Arial"/>
          <w:sz w:val="22"/>
          <w:szCs w:val="22"/>
        </w:rPr>
        <w:t>projects</w:t>
      </w:r>
      <w:proofErr w:type="gramEnd"/>
      <w:r w:rsidR="00D81D38">
        <w:rPr>
          <w:rFonts w:ascii="Arial" w:hAnsi="Arial" w:cs="Arial"/>
          <w:sz w:val="22"/>
          <w:szCs w:val="22"/>
        </w:rPr>
        <w:t xml:space="preserve"> and </w:t>
      </w:r>
      <w:r w:rsidR="00FB4DEC" w:rsidRPr="00FB4DEC">
        <w:rPr>
          <w:rFonts w:ascii="Arial" w:hAnsi="Arial" w:cs="Arial"/>
          <w:sz w:val="22"/>
          <w:szCs w:val="22"/>
        </w:rPr>
        <w:t>customers regardless of job title</w:t>
      </w:r>
      <w:r w:rsidR="00D81D38">
        <w:rPr>
          <w:rFonts w:ascii="Arial" w:hAnsi="Arial" w:cs="Arial"/>
          <w:sz w:val="22"/>
          <w:szCs w:val="22"/>
        </w:rPr>
        <w:t>:</w:t>
      </w:r>
    </w:p>
    <w:tbl>
      <w:tblPr>
        <w:tblStyle w:val="TableGrid"/>
        <w:tblW w:w="8831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1985"/>
        <w:gridCol w:w="992"/>
        <w:gridCol w:w="1417"/>
        <w:gridCol w:w="615"/>
        <w:gridCol w:w="616"/>
        <w:gridCol w:w="616"/>
        <w:gridCol w:w="616"/>
        <w:gridCol w:w="616"/>
        <w:gridCol w:w="700"/>
        <w:gridCol w:w="658"/>
      </w:tblGrid>
      <w:tr w:rsidR="006A4092" w:rsidRPr="007F17F2" w14:paraId="027F3F65" w14:textId="6C3881C0" w:rsidTr="00932C53">
        <w:trPr>
          <w:trHeight w:val="279"/>
        </w:trPr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50892D" w14:textId="66C02C81" w:rsidR="006A4092" w:rsidRPr="007F17F2" w:rsidRDefault="006A4092" w:rsidP="009E61B1">
            <w:pPr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EE3AAA">
              <w:rPr>
                <w:rFonts w:ascii="Arial" w:hAnsi="Arial" w:cs="Arial"/>
                <w:b/>
                <w:sz w:val="20"/>
                <w:szCs w:val="20"/>
              </w:rPr>
              <w:t>eTraining Role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F316A7">
              <w:rPr>
                <w:rFonts w:ascii="Arial" w:hAnsi="Arial" w:cs="Arial"/>
                <w:b/>
                <w:i/>
                <w:iCs/>
                <w:sz w:val="20"/>
                <w:szCs w:val="20"/>
              </w:rPr>
              <w:t>(as specified on eTraining setup screen)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4EAB2D62" w14:textId="7C24CCA0" w:rsidR="006A4092" w:rsidRPr="00932C53" w:rsidRDefault="006A4092" w:rsidP="009E61B1">
            <w:pPr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A7FF8">
              <w:rPr>
                <w:rFonts w:ascii="Arial" w:hAnsi="Arial" w:cs="Arial"/>
                <w:b/>
                <w:sz w:val="20"/>
                <w:szCs w:val="20"/>
              </w:rPr>
              <w:t>Applicable Groups</w:t>
            </w:r>
          </w:p>
        </w:tc>
        <w:tc>
          <w:tcPr>
            <w:tcW w:w="4437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D68E7F" w14:textId="3A5A0230" w:rsidR="006A4092" w:rsidRPr="008A7FF8" w:rsidRDefault="006A4092" w:rsidP="009E61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A7FF8">
              <w:rPr>
                <w:rFonts w:ascii="Arial" w:hAnsi="Arial" w:cs="Arial"/>
                <w:b/>
                <w:sz w:val="20"/>
                <w:szCs w:val="20"/>
              </w:rPr>
              <w:t>Bios Roles</w:t>
            </w:r>
          </w:p>
        </w:tc>
      </w:tr>
      <w:tr w:rsidR="006A4092" w:rsidRPr="007F17F2" w14:paraId="21152EA1" w14:textId="26F456CB" w:rsidTr="00932C53">
        <w:trPr>
          <w:cantSplit/>
          <w:trHeight w:val="1758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39BF7323" w14:textId="3168E5A6" w:rsidR="006A4092" w:rsidRPr="00932C53" w:rsidRDefault="006A4092" w:rsidP="009E61B1">
            <w:pPr>
              <w:ind w:left="113" w:right="113"/>
              <w:rPr>
                <w:rFonts w:ascii="Arial" w:hAnsi="Arial" w:cs="Arial"/>
                <w:b/>
                <w:sz w:val="20"/>
                <w:szCs w:val="20"/>
              </w:rPr>
            </w:pPr>
            <w:r w:rsidRPr="00AA624D">
              <w:rPr>
                <w:rFonts w:ascii="Arial" w:hAnsi="Arial" w:cs="Arial"/>
                <w:b/>
                <w:sz w:val="20"/>
                <w:szCs w:val="20"/>
              </w:rPr>
              <w:t>Role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00B0CA94" w14:textId="46C22CAB" w:rsidR="006A4092" w:rsidRPr="00932C53" w:rsidRDefault="006A4092" w:rsidP="009E61B1">
            <w:pPr>
              <w:ind w:left="113" w:right="113"/>
              <w:rPr>
                <w:rFonts w:ascii="Arial" w:hAnsi="Arial" w:cs="Arial"/>
                <w:b/>
                <w:sz w:val="20"/>
                <w:szCs w:val="20"/>
              </w:rPr>
            </w:pPr>
            <w:r w:rsidRPr="00AA624D">
              <w:rPr>
                <w:rFonts w:ascii="Arial" w:hAnsi="Arial" w:cs="Arial"/>
                <w:b/>
                <w:sz w:val="20"/>
                <w:szCs w:val="20"/>
              </w:rPr>
              <w:t>Departmen</w:t>
            </w:r>
            <w:r w:rsidRPr="00CA0E48">
              <w:rPr>
                <w:rFonts w:ascii="Arial" w:hAnsi="Arial" w:cs="Arial"/>
                <w:b/>
                <w:sz w:val="20"/>
                <w:szCs w:val="20"/>
              </w:rPr>
              <w:t>t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19584079" w14:textId="0C7EEBB2" w:rsidR="006A4092" w:rsidRPr="00932C53" w:rsidRDefault="006A4092" w:rsidP="009E61B1">
            <w:pPr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69AE17FB" w14:textId="087E5B84" w:rsidR="006A4092" w:rsidRPr="00932C53" w:rsidRDefault="006A4092" w:rsidP="009E61B1">
            <w:pPr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A7FF8">
              <w:rPr>
                <w:rFonts w:ascii="Arial" w:hAnsi="Arial" w:cs="Arial"/>
                <w:b/>
                <w:sz w:val="20"/>
                <w:szCs w:val="20"/>
              </w:rPr>
              <w:t>All Bios Roles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56DADC19" w14:textId="3FAA3EAC" w:rsidR="006A4092" w:rsidRPr="00932C53" w:rsidRDefault="006A4092" w:rsidP="009E61B1">
            <w:pPr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A7FF8">
              <w:rPr>
                <w:rFonts w:ascii="Arial" w:hAnsi="Arial" w:cs="Arial"/>
                <w:b/>
                <w:sz w:val="20"/>
                <w:szCs w:val="20"/>
              </w:rPr>
              <w:t>Programmer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253AA06C" w14:textId="62E82AF1" w:rsidR="006A4092" w:rsidRPr="00932C53" w:rsidRDefault="006A4092" w:rsidP="009E61B1">
            <w:pPr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A7FF8">
              <w:rPr>
                <w:rFonts w:ascii="Arial" w:hAnsi="Arial" w:cs="Arial"/>
                <w:b/>
                <w:sz w:val="20"/>
                <w:szCs w:val="20"/>
              </w:rPr>
              <w:t>ECD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23EEF40C" w14:textId="7FE0C5C1" w:rsidR="006A4092" w:rsidRPr="00932C53" w:rsidRDefault="006A4092" w:rsidP="009E61B1">
            <w:pPr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A7FF8">
              <w:rPr>
                <w:rFonts w:ascii="Arial" w:hAnsi="Arial" w:cs="Arial"/>
                <w:b/>
                <w:sz w:val="20"/>
                <w:szCs w:val="20"/>
              </w:rPr>
              <w:t>STL/BTL/</w:t>
            </w:r>
            <w:r w:rsidRPr="008A7FF8">
              <w:rPr>
                <w:rFonts w:ascii="Arial" w:hAnsi="Arial" w:cs="Arial"/>
                <w:b/>
                <w:sz w:val="20"/>
                <w:szCs w:val="20"/>
              </w:rPr>
              <w:br/>
            </w:r>
            <w:r w:rsidRPr="006A4092">
              <w:rPr>
                <w:rFonts w:ascii="Arial" w:hAnsi="Arial" w:cs="Arial"/>
                <w:b/>
                <w:sz w:val="20"/>
                <w:szCs w:val="20"/>
              </w:rPr>
              <w:t>PTL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0502EC1C" w14:textId="41A5C166" w:rsidR="006A4092" w:rsidRPr="00932C53" w:rsidRDefault="006A4092" w:rsidP="009E61B1">
            <w:pPr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A7FF8">
              <w:rPr>
                <w:rFonts w:ascii="Arial" w:hAnsi="Arial" w:cs="Arial"/>
                <w:b/>
                <w:sz w:val="20"/>
                <w:szCs w:val="20"/>
              </w:rPr>
              <w:t>SBR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12E02041" w14:textId="29F00742" w:rsidR="006A4092" w:rsidRPr="00932C53" w:rsidRDefault="006A4092" w:rsidP="009E61B1">
            <w:pPr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A7FF8">
              <w:rPr>
                <w:rFonts w:ascii="Arial" w:hAnsi="Arial" w:cs="Arial"/>
                <w:b/>
                <w:sz w:val="20"/>
                <w:szCs w:val="20"/>
              </w:rPr>
              <w:t>Randomization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06B278A6" w14:textId="62D649F6" w:rsidR="006A4092" w:rsidRPr="008A7FF8" w:rsidRDefault="00577CD9" w:rsidP="009E61B1">
            <w:pPr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PL/PMA</w:t>
            </w:r>
          </w:p>
        </w:tc>
      </w:tr>
      <w:tr w:rsidR="006A4092" w:rsidRPr="007F17F2" w14:paraId="6C40D8C1" w14:textId="09933FEE" w:rsidTr="00932C53">
        <w:trPr>
          <w:trHeight w:val="477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02D529" w14:textId="53B0821D" w:rsidR="006A4092" w:rsidRPr="00EE3AAA" w:rsidRDefault="006A4092" w:rsidP="0005141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Biostatistics-Compliance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B87264" w14:textId="357C86AD" w:rsidR="006A4092" w:rsidRPr="00EE3AAA" w:rsidRDefault="006A4092" w:rsidP="0005141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Bios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0940C4" w14:textId="2ECD751A" w:rsidR="006A4092" w:rsidRPr="00EE3AAA" w:rsidRDefault="006A4092" w:rsidP="000514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All</w:t>
            </w:r>
            <w:r w:rsidR="00CD5DDD" w:rsidRPr="00932C53">
              <w:rPr>
                <w:rFonts w:ascii="Arial" w:hAnsi="Arial" w:cs="Arial"/>
                <w:sz w:val="20"/>
                <w:szCs w:val="20"/>
                <w:vertAlign w:val="superscript"/>
              </w:rPr>
              <w:t>a</w:t>
            </w:r>
            <w:proofErr w:type="spellEnd"/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068242" w14:textId="1EB3B3E0" w:rsidR="006A4092" w:rsidRPr="00EE3AAA" w:rsidRDefault="006A4092" w:rsidP="000514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BFFCC3" w14:textId="6F0850A5" w:rsidR="006A4092" w:rsidRPr="00EE3AAA" w:rsidRDefault="006A4092" w:rsidP="000514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509623" w14:textId="2D0AB397" w:rsidR="006A4092" w:rsidRPr="00EE3AAA" w:rsidRDefault="006A4092" w:rsidP="000514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BE71F6" w14:textId="0C60D394" w:rsidR="006A4092" w:rsidRPr="00EE3AAA" w:rsidRDefault="006A4092" w:rsidP="000514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268DE2" w14:textId="79A19D11" w:rsidR="006A4092" w:rsidRPr="00EE3AAA" w:rsidRDefault="006A4092" w:rsidP="000514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1DF4AF" w14:textId="4813A03E" w:rsidR="006A4092" w:rsidRPr="00EE3AAA" w:rsidRDefault="006A4092" w:rsidP="000514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084248" w14:textId="0AA4F389" w:rsidR="006A4092" w:rsidRDefault="00110D2F" w:rsidP="002845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6A4092" w:rsidRPr="007F17F2" w14:paraId="7AFC1F74" w14:textId="7F3FA3EF" w:rsidTr="00932C53">
        <w:trPr>
          <w:trHeight w:val="477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BD8CC0" w14:textId="290752AA" w:rsidR="006A4092" w:rsidRPr="007F17F2" w:rsidRDefault="006A4092" w:rsidP="00051411">
            <w:pPr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EE3AAA">
              <w:rPr>
                <w:rFonts w:ascii="Arial" w:hAnsi="Arial" w:cs="Arial"/>
                <w:sz w:val="20"/>
                <w:szCs w:val="20"/>
              </w:rPr>
              <w:t>Biostatistics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CD6495" w14:textId="5BA7909A" w:rsidR="006A4092" w:rsidRPr="007F17F2" w:rsidRDefault="006A4092" w:rsidP="00051411">
            <w:pPr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EE3AAA">
              <w:rPr>
                <w:rFonts w:ascii="Arial" w:hAnsi="Arial" w:cs="Arial"/>
                <w:sz w:val="20"/>
                <w:szCs w:val="20"/>
              </w:rPr>
              <w:t>Clinical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98A93B" w14:textId="4663578F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EE3AAA">
              <w:rPr>
                <w:rFonts w:ascii="Arial" w:hAnsi="Arial" w:cs="Arial"/>
                <w:sz w:val="20"/>
                <w:szCs w:val="20"/>
              </w:rPr>
              <w:t>Non-DP and DP</w:t>
            </w:r>
            <w:r w:rsidRPr="00EE3AAA">
              <w:rPr>
                <w:rFonts w:ascii="Arial" w:hAnsi="Arial" w:cs="Arial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A11500" w14:textId="6C22ED33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EE3AAA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AF6F4C" w14:textId="12F2BF15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EE3AAA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4DAFB1" w14:textId="05993E5B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EE3AAA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DF5A93" w14:textId="27EA15CB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EE3AAA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A28A66" w14:textId="5A52E636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EE3AAA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A45275" w14:textId="39567AD0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EE3AAA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810747" w14:textId="77777777" w:rsidR="006A4092" w:rsidRPr="00EE3AAA" w:rsidRDefault="006A4092" w:rsidP="000514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4092" w:rsidRPr="007F17F2" w14:paraId="0474BABD" w14:textId="4908239A" w:rsidTr="00932C53">
        <w:trPr>
          <w:trHeight w:val="477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98D125" w14:textId="45B24532" w:rsidR="006A4092" w:rsidRPr="007F17F2" w:rsidRDefault="006A4092" w:rsidP="00051411">
            <w:pPr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EE3AAA">
              <w:rPr>
                <w:rFonts w:ascii="Arial" w:hAnsi="Arial" w:cs="Arial"/>
                <w:sz w:val="20"/>
                <w:szCs w:val="20"/>
              </w:rPr>
              <w:t>Biostatistics-Programmer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9C4E03" w14:textId="63155B84" w:rsidR="006A4092" w:rsidRPr="007F17F2" w:rsidRDefault="006A4092" w:rsidP="00051411">
            <w:pPr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EE3AAA">
              <w:rPr>
                <w:rFonts w:ascii="Arial" w:hAnsi="Arial" w:cs="Arial"/>
                <w:sz w:val="20"/>
                <w:szCs w:val="20"/>
              </w:rPr>
              <w:t>Bios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698D33" w14:textId="4564B450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EE3AAA">
              <w:rPr>
                <w:rFonts w:ascii="Arial" w:hAnsi="Arial" w:cs="Arial"/>
                <w:sz w:val="20"/>
                <w:szCs w:val="20"/>
              </w:rPr>
              <w:t>Non-DP and DP</w:t>
            </w:r>
            <w:r w:rsidRPr="00EE3AAA">
              <w:rPr>
                <w:rFonts w:ascii="Arial" w:hAnsi="Arial" w:cs="Arial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5ABBA4" w14:textId="77777777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DD3B74" w14:textId="43664757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EE3AAA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3E7F73" w14:textId="77777777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BAC87A" w14:textId="77777777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A9A4B3" w14:textId="77777777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20193A" w14:textId="77777777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4A93ED" w14:textId="77777777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</w:tr>
      <w:tr w:rsidR="006A4092" w:rsidRPr="007F17F2" w14:paraId="2C7D11B5" w14:textId="37F7FDE7" w:rsidTr="00932C53">
        <w:trPr>
          <w:trHeight w:val="477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FA37FA" w14:textId="31970119" w:rsidR="006A4092" w:rsidRPr="007F17F2" w:rsidRDefault="006A4092" w:rsidP="00051411">
            <w:pPr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EE3AAA">
              <w:rPr>
                <w:rFonts w:ascii="Arial" w:hAnsi="Arial" w:cs="Arial"/>
                <w:sz w:val="20"/>
                <w:szCs w:val="20"/>
              </w:rPr>
              <w:t>Biostatistics Lead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4241B1" w14:textId="0911DBC6" w:rsidR="006A4092" w:rsidRPr="007F17F2" w:rsidRDefault="006A4092" w:rsidP="00051411">
            <w:pPr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EE3AAA">
              <w:rPr>
                <w:rFonts w:ascii="Arial" w:hAnsi="Arial" w:cs="Arial"/>
                <w:sz w:val="20"/>
                <w:szCs w:val="20"/>
              </w:rPr>
              <w:t>Clinical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DF1544" w14:textId="0D28FD8B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EE3AAA">
              <w:rPr>
                <w:rFonts w:ascii="Arial" w:hAnsi="Arial" w:cs="Arial"/>
                <w:sz w:val="20"/>
                <w:szCs w:val="20"/>
              </w:rPr>
              <w:t>Non-DP and DP</w:t>
            </w:r>
            <w:r w:rsidRPr="00EE3AAA">
              <w:rPr>
                <w:rFonts w:ascii="Arial" w:hAnsi="Arial" w:cs="Arial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3FB61B" w14:textId="77777777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3A12EE" w14:textId="77777777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F52E98" w14:textId="77777777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D0A6F3" w14:textId="78938353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EE3AAA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A18647" w14:textId="77777777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A92F01" w14:textId="77777777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D46BC6" w14:textId="77777777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</w:tr>
      <w:tr w:rsidR="006A4092" w:rsidRPr="007F17F2" w14:paraId="64E15E7E" w14:textId="2D384704" w:rsidTr="00932C53">
        <w:trPr>
          <w:trHeight w:val="477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826A4C" w14:textId="39CC09E6" w:rsidR="006A4092" w:rsidRPr="007F17F2" w:rsidRDefault="006A4092" w:rsidP="00051411">
            <w:pPr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EE3AAA">
              <w:rPr>
                <w:rFonts w:ascii="Arial" w:hAnsi="Arial" w:cs="Arial"/>
                <w:sz w:val="20"/>
                <w:szCs w:val="20"/>
              </w:rPr>
              <w:t>Biostatistics Rand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34C6CB" w14:textId="63A495A4" w:rsidR="006A4092" w:rsidRPr="007F17F2" w:rsidRDefault="006A4092" w:rsidP="00051411">
            <w:pPr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EE3AAA">
              <w:rPr>
                <w:rFonts w:ascii="Arial" w:hAnsi="Arial" w:cs="Arial"/>
                <w:sz w:val="20"/>
                <w:szCs w:val="20"/>
              </w:rPr>
              <w:t>Bios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BB23C6" w14:textId="3C0DB3A8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EE3AAA">
              <w:rPr>
                <w:rFonts w:ascii="Arial" w:hAnsi="Arial" w:cs="Arial"/>
                <w:sz w:val="20"/>
                <w:szCs w:val="20"/>
              </w:rPr>
              <w:t>Non-DP and DP</w:t>
            </w:r>
            <w:r w:rsidRPr="00EE3AAA">
              <w:rPr>
                <w:rFonts w:ascii="Arial" w:hAnsi="Arial" w:cs="Arial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584E74" w14:textId="77777777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C684B8" w14:textId="77777777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DE52BE" w14:textId="77777777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37B99D" w14:textId="77777777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D8914D" w14:textId="77777777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4B2BF0" w14:textId="74B21044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EE3AAA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0942C9" w14:textId="77777777" w:rsidR="006A4092" w:rsidRPr="00EE3AAA" w:rsidRDefault="006A4092" w:rsidP="000514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4092" w:rsidRPr="007F17F2" w14:paraId="2CDDFB93" w14:textId="1FB9D74F" w:rsidTr="00932C53">
        <w:trPr>
          <w:trHeight w:val="477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19184F" w14:textId="6E26F18B" w:rsidR="006A4092" w:rsidRPr="007F17F2" w:rsidRDefault="006A4092" w:rsidP="00051411">
            <w:pPr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EE3AAA">
              <w:rPr>
                <w:rFonts w:ascii="Arial" w:hAnsi="Arial" w:cs="Arial"/>
                <w:sz w:val="20"/>
                <w:szCs w:val="20"/>
              </w:rPr>
              <w:t>Biostatistics SBR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C67F9E" w14:textId="670D509D" w:rsidR="006A4092" w:rsidRPr="007F17F2" w:rsidRDefault="006A4092" w:rsidP="00051411">
            <w:pPr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EE3AAA">
              <w:rPr>
                <w:rFonts w:ascii="Arial" w:hAnsi="Arial" w:cs="Arial"/>
                <w:sz w:val="20"/>
                <w:szCs w:val="20"/>
              </w:rPr>
              <w:t>Bios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1AA00B" w14:textId="04DA7F44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EE3AAA">
              <w:rPr>
                <w:rFonts w:ascii="Arial" w:hAnsi="Arial" w:cs="Arial"/>
                <w:sz w:val="20"/>
                <w:szCs w:val="20"/>
              </w:rPr>
              <w:t>Non-DP and DP</w:t>
            </w:r>
            <w:r w:rsidRPr="00EE3AAA">
              <w:rPr>
                <w:rFonts w:ascii="Arial" w:hAnsi="Arial" w:cs="Arial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7AC96B" w14:textId="77777777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8DFEC9" w14:textId="77777777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745B08" w14:textId="77777777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11DA7E" w14:textId="77777777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F82223" w14:textId="4D50FA37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EE3AAA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42770D" w14:textId="77777777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85B0F1" w14:textId="77777777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</w:tr>
      <w:tr w:rsidR="006A4092" w:rsidRPr="007F17F2" w14:paraId="5FA55F98" w14:textId="1AB8CD51" w:rsidTr="00932C53">
        <w:trPr>
          <w:trHeight w:val="477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263C8E" w14:textId="369BF7C2" w:rsidR="006A4092" w:rsidRPr="007F17F2" w:rsidRDefault="006A4092" w:rsidP="00051411">
            <w:pPr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EE3AAA">
              <w:rPr>
                <w:rFonts w:ascii="Arial" w:hAnsi="Arial" w:cs="Arial"/>
                <w:sz w:val="20"/>
                <w:szCs w:val="20"/>
              </w:rPr>
              <w:t>PH1 -Statistics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EDF8D1" w14:textId="187C96E9" w:rsidR="006A4092" w:rsidRPr="007F17F2" w:rsidRDefault="006A4092" w:rsidP="00051411">
            <w:pPr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EE3AAA">
              <w:rPr>
                <w:rFonts w:ascii="Arial" w:hAnsi="Arial" w:cs="Arial"/>
                <w:sz w:val="20"/>
                <w:szCs w:val="20"/>
              </w:rPr>
              <w:t>Phase 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6F2C9E" w14:textId="0A373738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EE3AAA">
              <w:rPr>
                <w:rFonts w:ascii="Arial" w:hAnsi="Arial" w:cs="Arial"/>
                <w:sz w:val="20"/>
                <w:szCs w:val="20"/>
              </w:rPr>
              <w:t>ECD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0F4FD7" w14:textId="77777777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76A58D" w14:textId="77777777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B9DFC7" w14:textId="2B6D226B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EE3AAA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EADF5F" w14:textId="77777777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880DA9" w14:textId="77777777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80F78B" w14:textId="77777777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A9585E" w14:textId="77777777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</w:tr>
      <w:tr w:rsidR="006A4092" w:rsidRPr="007F17F2" w14:paraId="78A287C1" w14:textId="79FCAA06" w:rsidTr="00932C53">
        <w:trPr>
          <w:trHeight w:val="477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BA8AB" w14:textId="14CE2BEE" w:rsidR="006A4092" w:rsidRPr="007F17F2" w:rsidRDefault="006A4092" w:rsidP="00051411">
            <w:pPr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proofErr w:type="spellStart"/>
            <w:r w:rsidRPr="00EE3AAA">
              <w:rPr>
                <w:rFonts w:ascii="Arial" w:hAnsi="Arial" w:cs="Arial"/>
                <w:sz w:val="20"/>
                <w:szCs w:val="20"/>
              </w:rPr>
              <w:t>Biostatistics_FSP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25FDE" w14:textId="447800C2" w:rsidR="006A4092" w:rsidRPr="007F17F2" w:rsidRDefault="006A4092" w:rsidP="00051411">
            <w:pPr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EE3AAA">
              <w:rPr>
                <w:rFonts w:ascii="Arial" w:hAnsi="Arial" w:cs="Arial"/>
                <w:sz w:val="20"/>
                <w:szCs w:val="20"/>
              </w:rPr>
              <w:t>Clinical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4A6E2" w14:textId="4AC1EE43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EE3AAA">
              <w:rPr>
                <w:rFonts w:ascii="Arial" w:hAnsi="Arial" w:cs="Arial"/>
                <w:sz w:val="20"/>
                <w:szCs w:val="20"/>
              </w:rPr>
              <w:t>DP</w:t>
            </w:r>
            <w:r w:rsidRPr="00EE3AAA">
              <w:rPr>
                <w:rFonts w:ascii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300C5" w14:textId="0CDE6DBD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EE3AAA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16925" w14:textId="77777777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B99B7" w14:textId="77777777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F5CC0" w14:textId="77777777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622AA" w14:textId="77777777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CC9B3" w14:textId="77777777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3A2FC" w14:textId="77777777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</w:tr>
      <w:tr w:rsidR="006A4092" w:rsidRPr="007F17F2" w14:paraId="209934FC" w14:textId="34B4D0AD" w:rsidTr="00932C53">
        <w:trPr>
          <w:trHeight w:val="233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8EADE8" w14:textId="2348DFB7" w:rsidR="006A4092" w:rsidRPr="00EE3AAA" w:rsidRDefault="006A4092" w:rsidP="0005141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Biostatistics PL/PMA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B27E63" w14:textId="3DD9E31D" w:rsidR="006A4092" w:rsidRPr="00EE3AAA" w:rsidRDefault="006A4092" w:rsidP="0005141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Bios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A78565" w14:textId="1190E7D7" w:rsidR="006A4092" w:rsidRPr="00EE3AAA" w:rsidRDefault="00577CD9" w:rsidP="000514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All</w:t>
            </w:r>
            <w:r w:rsidR="00CD5DDD" w:rsidRPr="00932C53">
              <w:rPr>
                <w:rFonts w:ascii="Arial" w:hAnsi="Arial" w:cs="Arial"/>
                <w:sz w:val="20"/>
                <w:szCs w:val="20"/>
                <w:vertAlign w:val="superscript"/>
              </w:rPr>
              <w:t>a</w:t>
            </w:r>
            <w:proofErr w:type="spellEnd"/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B5169C" w14:textId="77777777" w:rsidR="006A4092" w:rsidRPr="00EE3AAA" w:rsidRDefault="006A4092" w:rsidP="000514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312ADF" w14:textId="77777777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46AE44" w14:textId="77777777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19D267" w14:textId="77777777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A96268" w14:textId="77777777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30F0F7" w14:textId="77777777" w:rsidR="006A4092" w:rsidRPr="007F17F2" w:rsidRDefault="006A4092" w:rsidP="0005141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B65C3C" w14:textId="397C5952" w:rsidR="006A4092" w:rsidRPr="00932C53" w:rsidRDefault="00577CD9" w:rsidP="00577CD9">
            <w:pPr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932C53"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</w:tr>
    </w:tbl>
    <w:p w14:paraId="1A91112F" w14:textId="77777777" w:rsidR="007E6AB6" w:rsidRPr="003553DA" w:rsidRDefault="007E6AB6" w:rsidP="007E6AB6">
      <w:pPr>
        <w:ind w:left="720"/>
        <w:rPr>
          <w:rFonts w:ascii="Arial" w:hAnsi="Arial" w:cs="Arial"/>
          <w:i/>
          <w:sz w:val="20"/>
          <w:szCs w:val="20"/>
        </w:rPr>
      </w:pPr>
      <w:r w:rsidRPr="003553DA">
        <w:rPr>
          <w:rFonts w:ascii="Arial" w:hAnsi="Arial" w:cs="Arial"/>
          <w:b/>
          <w:i/>
          <w:sz w:val="20"/>
          <w:szCs w:val="20"/>
        </w:rPr>
        <w:t>Abbreviations:</w:t>
      </w:r>
      <w:r w:rsidRPr="003553DA">
        <w:rPr>
          <w:rFonts w:ascii="Arial" w:hAnsi="Arial" w:cs="Arial"/>
          <w:i/>
          <w:sz w:val="20"/>
          <w:szCs w:val="20"/>
        </w:rPr>
        <w:t xml:space="preserve"> 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701"/>
        <w:gridCol w:w="7088"/>
      </w:tblGrid>
      <w:tr w:rsidR="00497593" w:rsidRPr="003553DA" w14:paraId="630C55D5" w14:textId="77777777" w:rsidTr="0096299C">
        <w:tc>
          <w:tcPr>
            <w:tcW w:w="1701" w:type="dxa"/>
          </w:tcPr>
          <w:p w14:paraId="41D63FE7" w14:textId="1927688B" w:rsidR="00497593" w:rsidRPr="003553DA" w:rsidRDefault="00497593" w:rsidP="00F038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BBS</w:t>
            </w:r>
          </w:p>
        </w:tc>
        <w:tc>
          <w:tcPr>
            <w:tcW w:w="7088" w:type="dxa"/>
          </w:tcPr>
          <w:p w14:paraId="535E4866" w14:textId="1B5DB3E0" w:rsidR="00497593" w:rsidRPr="003553DA" w:rsidRDefault="00497593" w:rsidP="00F038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Biostatistics Business Support</w:t>
            </w:r>
          </w:p>
        </w:tc>
      </w:tr>
      <w:tr w:rsidR="007E6AB6" w:rsidRPr="003553DA" w14:paraId="4007B825" w14:textId="77777777" w:rsidTr="0096299C">
        <w:tc>
          <w:tcPr>
            <w:tcW w:w="1701" w:type="dxa"/>
          </w:tcPr>
          <w:p w14:paraId="4A4CF0A5" w14:textId="77777777" w:rsidR="007E6AB6" w:rsidRPr="003553DA" w:rsidRDefault="007E6AB6" w:rsidP="00F038D6">
            <w:pPr>
              <w:rPr>
                <w:rFonts w:ascii="Arial" w:hAnsi="Arial" w:cs="Arial"/>
                <w:sz w:val="20"/>
                <w:szCs w:val="20"/>
              </w:rPr>
            </w:pPr>
            <w:r w:rsidRPr="003553DA">
              <w:rPr>
                <w:rFonts w:ascii="Arial" w:hAnsi="Arial" w:cs="Arial"/>
                <w:sz w:val="20"/>
                <w:szCs w:val="20"/>
              </w:rPr>
              <w:t xml:space="preserve">Non-DP </w:t>
            </w:r>
          </w:p>
        </w:tc>
        <w:tc>
          <w:tcPr>
            <w:tcW w:w="7088" w:type="dxa"/>
          </w:tcPr>
          <w:p w14:paraId="04B8C91B" w14:textId="77777777" w:rsidR="007E6AB6" w:rsidRPr="003553DA" w:rsidRDefault="007E6AB6" w:rsidP="00F038D6">
            <w:pPr>
              <w:rPr>
                <w:rFonts w:ascii="Arial" w:hAnsi="Arial" w:cs="Arial"/>
                <w:sz w:val="20"/>
                <w:szCs w:val="20"/>
              </w:rPr>
            </w:pPr>
            <w:r w:rsidRPr="003553DA">
              <w:rPr>
                <w:rFonts w:ascii="Arial" w:hAnsi="Arial" w:cs="Arial"/>
                <w:sz w:val="20"/>
                <w:szCs w:val="20"/>
              </w:rPr>
              <w:t>Non-dedicated partnerships (Biostatistics &amp; Statistical Programming)</w:t>
            </w:r>
          </w:p>
        </w:tc>
      </w:tr>
      <w:tr w:rsidR="007E6AB6" w:rsidRPr="003553DA" w14:paraId="458D582E" w14:textId="77777777" w:rsidTr="0096299C">
        <w:tc>
          <w:tcPr>
            <w:tcW w:w="1701" w:type="dxa"/>
          </w:tcPr>
          <w:p w14:paraId="03304B25" w14:textId="77777777" w:rsidR="007E6AB6" w:rsidRPr="003553DA" w:rsidRDefault="007E6AB6" w:rsidP="00F038D6">
            <w:pPr>
              <w:rPr>
                <w:rFonts w:ascii="Arial" w:hAnsi="Arial" w:cs="Arial"/>
                <w:sz w:val="20"/>
                <w:szCs w:val="20"/>
              </w:rPr>
            </w:pPr>
            <w:r w:rsidRPr="003553DA">
              <w:rPr>
                <w:rFonts w:ascii="Arial" w:hAnsi="Arial" w:cs="Arial"/>
                <w:sz w:val="20"/>
                <w:szCs w:val="20"/>
              </w:rPr>
              <w:t>DP</w:t>
            </w:r>
            <w:r w:rsidRPr="003553DA">
              <w:rPr>
                <w:rFonts w:ascii="Arial" w:hAnsi="Arial" w:cs="Arial"/>
                <w:sz w:val="20"/>
                <w:szCs w:val="20"/>
                <w:vertAlign w:val="superscript"/>
              </w:rPr>
              <w:t>1</w:t>
            </w:r>
            <w:r w:rsidRPr="003553D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7088" w:type="dxa"/>
          </w:tcPr>
          <w:p w14:paraId="6EBF8CE6" w14:textId="77777777" w:rsidR="007E6AB6" w:rsidRPr="003553DA" w:rsidRDefault="007E6AB6" w:rsidP="00F038D6">
            <w:pPr>
              <w:rPr>
                <w:rFonts w:ascii="Arial" w:hAnsi="Arial" w:cs="Arial"/>
                <w:sz w:val="20"/>
                <w:szCs w:val="20"/>
              </w:rPr>
            </w:pPr>
            <w:r w:rsidRPr="003553DA">
              <w:rPr>
                <w:rFonts w:ascii="Arial" w:hAnsi="Arial" w:cs="Arial"/>
                <w:sz w:val="20"/>
                <w:szCs w:val="20"/>
              </w:rPr>
              <w:t>Dedicated partnerships working on IQVIA systems and following IQVIA SOPs</w:t>
            </w:r>
          </w:p>
        </w:tc>
      </w:tr>
      <w:tr w:rsidR="007E6AB6" w:rsidRPr="003553DA" w14:paraId="2B9350AE" w14:textId="77777777" w:rsidTr="0096299C">
        <w:tc>
          <w:tcPr>
            <w:tcW w:w="1701" w:type="dxa"/>
          </w:tcPr>
          <w:p w14:paraId="5A7CBA98" w14:textId="77777777" w:rsidR="007E6AB6" w:rsidRPr="003553DA" w:rsidRDefault="007E6AB6" w:rsidP="00F038D6">
            <w:pPr>
              <w:rPr>
                <w:rFonts w:ascii="Arial" w:hAnsi="Arial" w:cs="Arial"/>
                <w:sz w:val="20"/>
                <w:szCs w:val="20"/>
              </w:rPr>
            </w:pPr>
            <w:r w:rsidRPr="003553DA">
              <w:rPr>
                <w:rFonts w:ascii="Arial" w:hAnsi="Arial" w:cs="Arial"/>
                <w:sz w:val="20"/>
                <w:szCs w:val="20"/>
              </w:rPr>
              <w:t>DP</w:t>
            </w:r>
            <w:r w:rsidRPr="003553DA"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2 </w:t>
            </w:r>
          </w:p>
        </w:tc>
        <w:tc>
          <w:tcPr>
            <w:tcW w:w="7088" w:type="dxa"/>
          </w:tcPr>
          <w:p w14:paraId="7E0F49E8" w14:textId="0485C287" w:rsidR="007E6AB6" w:rsidRPr="003553DA" w:rsidRDefault="00732A11" w:rsidP="00F038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Select </w:t>
            </w:r>
            <w:r w:rsidR="009B0C16">
              <w:rPr>
                <w:rFonts w:ascii="Arial" w:hAnsi="Arial" w:cs="Arial"/>
                <w:sz w:val="20"/>
                <w:szCs w:val="20"/>
              </w:rPr>
              <w:t>d</w:t>
            </w:r>
            <w:r w:rsidR="007E6AB6" w:rsidRPr="003553DA">
              <w:rPr>
                <w:rFonts w:ascii="Arial" w:hAnsi="Arial" w:cs="Arial"/>
                <w:sz w:val="20"/>
                <w:szCs w:val="20"/>
              </w:rPr>
              <w:t>edicated partnerships not working on IQVIA systems nor following IQVIA SOPs</w:t>
            </w:r>
          </w:p>
        </w:tc>
      </w:tr>
    </w:tbl>
    <w:p w14:paraId="4FB915A7" w14:textId="0C9E06E8" w:rsidR="00A35C70" w:rsidRPr="003553DA" w:rsidRDefault="00A35C70" w:rsidP="00A35C70">
      <w:pPr>
        <w:ind w:left="720"/>
        <w:rPr>
          <w:rFonts w:ascii="Arial" w:hAnsi="Arial" w:cs="Arial"/>
          <w:i/>
          <w:sz w:val="20"/>
          <w:szCs w:val="20"/>
        </w:rPr>
      </w:pPr>
      <w:r w:rsidRPr="003553DA">
        <w:rPr>
          <w:rFonts w:ascii="Arial" w:hAnsi="Arial" w:cs="Arial"/>
          <w:b/>
          <w:i/>
          <w:sz w:val="20"/>
          <w:szCs w:val="20"/>
        </w:rPr>
        <w:t>Note:</w:t>
      </w:r>
      <w:r w:rsidRPr="003553DA">
        <w:rPr>
          <w:rFonts w:ascii="Arial" w:hAnsi="Arial" w:cs="Arial"/>
          <w:i/>
          <w:sz w:val="20"/>
          <w:szCs w:val="20"/>
        </w:rPr>
        <w:t xml:space="preserve"> 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789"/>
      </w:tblGrid>
      <w:tr w:rsidR="00A35C70" w:rsidRPr="003553DA" w14:paraId="3791A297" w14:textId="2AE5E175" w:rsidTr="0096299C">
        <w:tc>
          <w:tcPr>
            <w:tcW w:w="8789" w:type="dxa"/>
          </w:tcPr>
          <w:p w14:paraId="4BC74AE9" w14:textId="57E8752E" w:rsidR="00A35C70" w:rsidRPr="003553DA" w:rsidRDefault="00A35C70" w:rsidP="00F038D6">
            <w:pPr>
              <w:rPr>
                <w:rFonts w:ascii="Arial" w:hAnsi="Arial" w:cs="Arial"/>
                <w:sz w:val="20"/>
                <w:szCs w:val="20"/>
                <w:vertAlign w:val="superscript"/>
              </w:rPr>
            </w:pPr>
            <w:proofErr w:type="spellStart"/>
            <w:r w:rsidRPr="003553DA">
              <w:rPr>
                <w:rFonts w:ascii="Arial" w:hAnsi="Arial" w:cs="Arial"/>
                <w:sz w:val="20"/>
                <w:szCs w:val="20"/>
                <w:vertAlign w:val="superscript"/>
              </w:rPr>
              <w:t>a</w:t>
            </w:r>
            <w:proofErr w:type="spellEnd"/>
            <w:r w:rsidRPr="003553DA"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 </w:t>
            </w:r>
            <w:r w:rsidR="00AD32F8">
              <w:rPr>
                <w:rFonts w:ascii="Arial" w:hAnsi="Arial" w:cs="Arial"/>
                <w:sz w:val="20"/>
                <w:szCs w:val="20"/>
              </w:rPr>
              <w:t>Includes staff from BBS, Non-DP, DP</w:t>
            </w:r>
            <w:r w:rsidR="00AD32F8" w:rsidRPr="00932C53">
              <w:rPr>
                <w:rFonts w:ascii="Arial" w:hAnsi="Arial" w:cs="Arial"/>
                <w:sz w:val="20"/>
                <w:szCs w:val="20"/>
                <w:vertAlign w:val="superscript"/>
              </w:rPr>
              <w:t>1</w:t>
            </w:r>
            <w:r w:rsidR="00AD32F8">
              <w:rPr>
                <w:rFonts w:ascii="Arial" w:hAnsi="Arial" w:cs="Arial"/>
                <w:sz w:val="20"/>
                <w:szCs w:val="20"/>
              </w:rPr>
              <w:t>, DP</w:t>
            </w:r>
            <w:r w:rsidR="00AD32F8" w:rsidRPr="00932C53">
              <w:rPr>
                <w:rFonts w:ascii="Arial" w:hAnsi="Arial" w:cs="Arial"/>
                <w:sz w:val="20"/>
                <w:szCs w:val="20"/>
                <w:vertAlign w:val="superscript"/>
              </w:rPr>
              <w:t>2</w:t>
            </w:r>
            <w:r w:rsidR="00AD32F8">
              <w:rPr>
                <w:rFonts w:ascii="Arial" w:hAnsi="Arial" w:cs="Arial"/>
                <w:sz w:val="20"/>
                <w:szCs w:val="20"/>
              </w:rPr>
              <w:t xml:space="preserve"> and EC</w:t>
            </w:r>
            <w:r w:rsidR="00CD5DDD">
              <w:rPr>
                <w:rFonts w:ascii="Arial" w:hAnsi="Arial" w:cs="Arial"/>
                <w:sz w:val="20"/>
                <w:szCs w:val="20"/>
              </w:rPr>
              <w:t>D.</w:t>
            </w:r>
          </w:p>
        </w:tc>
      </w:tr>
    </w:tbl>
    <w:p w14:paraId="6DA8E040" w14:textId="189B7E9B" w:rsidR="00A13024" w:rsidRDefault="00A13024" w:rsidP="00A13024">
      <w:pPr>
        <w:rPr>
          <w:rFonts w:ascii="Arial" w:hAnsi="Arial" w:cs="Arial"/>
          <w:b/>
          <w:caps/>
          <w:sz w:val="22"/>
          <w:szCs w:val="22"/>
        </w:rPr>
      </w:pPr>
    </w:p>
    <w:p w14:paraId="02AFF2BC" w14:textId="08B46246" w:rsidR="00A13024" w:rsidRPr="004776E2" w:rsidRDefault="00A13024" w:rsidP="00932C53">
      <w:pPr>
        <w:pStyle w:val="H1"/>
        <w:numPr>
          <w:ilvl w:val="0"/>
          <w:numId w:val="25"/>
        </w:numPr>
      </w:pPr>
      <w:r w:rsidRPr="009D54B6">
        <w:lastRenderedPageBreak/>
        <w:t xml:space="preserve">BIOSTATISTICS </w:t>
      </w:r>
      <w:r w:rsidR="00234C7A" w:rsidRPr="009D54B6">
        <w:t>DEDICATED PARTNERSHIP</w:t>
      </w:r>
      <w:r w:rsidRPr="009D54B6">
        <w:t xml:space="preserve"> eTraining</w:t>
      </w:r>
    </w:p>
    <w:p w14:paraId="271EB806" w14:textId="3D26A7A7" w:rsidR="00275C0C" w:rsidRDefault="001017D4" w:rsidP="00A13024">
      <w:pPr>
        <w:ind w:left="5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Staff</w:t>
      </w:r>
      <w:r w:rsidR="00275C0C" w:rsidRPr="00D42BBA">
        <w:rPr>
          <w:rFonts w:ascii="Arial" w:hAnsi="Arial" w:cs="Arial"/>
          <w:sz w:val="22"/>
          <w:szCs w:val="22"/>
        </w:rPr>
        <w:t xml:space="preserve"> assigned to dedicated partnerships may </w:t>
      </w:r>
      <w:r w:rsidR="002F0F1C">
        <w:rPr>
          <w:rFonts w:ascii="Arial" w:hAnsi="Arial" w:cs="Arial"/>
          <w:sz w:val="22"/>
          <w:szCs w:val="22"/>
        </w:rPr>
        <w:t>require</w:t>
      </w:r>
      <w:r w:rsidRPr="00D42BBA">
        <w:rPr>
          <w:rFonts w:ascii="Arial" w:hAnsi="Arial" w:cs="Arial"/>
          <w:sz w:val="22"/>
          <w:szCs w:val="22"/>
        </w:rPr>
        <w:t xml:space="preserve"> </w:t>
      </w:r>
      <w:r w:rsidR="00275C0C" w:rsidRPr="00D42BBA">
        <w:rPr>
          <w:rFonts w:ascii="Arial" w:hAnsi="Arial" w:cs="Arial"/>
          <w:sz w:val="22"/>
          <w:szCs w:val="22"/>
        </w:rPr>
        <w:t xml:space="preserve">additional eTraining profiles.  </w:t>
      </w:r>
      <w:r w:rsidR="00412EFB" w:rsidRPr="00412EFB">
        <w:rPr>
          <w:rFonts w:ascii="Arial" w:hAnsi="Arial" w:cs="Arial"/>
          <w:sz w:val="22"/>
          <w:szCs w:val="22"/>
        </w:rPr>
        <w:t xml:space="preserve">Refer to the Dedicated Partnership </w:t>
      </w:r>
      <w:r w:rsidR="00545E37">
        <w:rPr>
          <w:rFonts w:ascii="Arial" w:hAnsi="Arial" w:cs="Arial"/>
          <w:sz w:val="22"/>
          <w:szCs w:val="22"/>
        </w:rPr>
        <w:t>Supplemental Onboarding Guides and</w:t>
      </w:r>
      <w:r w:rsidR="00412EFB" w:rsidRPr="00412EFB">
        <w:rPr>
          <w:rFonts w:ascii="Arial" w:hAnsi="Arial" w:cs="Arial"/>
          <w:sz w:val="22"/>
          <w:szCs w:val="22"/>
        </w:rPr>
        <w:t xml:space="preserve"> the Global Bios New Hire Guide</w:t>
      </w:r>
      <w:r w:rsidR="00412EFB" w:rsidRPr="00412EFB" w:rsidDel="00412EFB">
        <w:rPr>
          <w:rFonts w:ascii="Arial" w:hAnsi="Arial" w:cs="Arial"/>
          <w:sz w:val="22"/>
          <w:szCs w:val="22"/>
        </w:rPr>
        <w:t xml:space="preserve"> </w:t>
      </w:r>
      <w:r w:rsidR="00275C0C">
        <w:rPr>
          <w:rFonts w:ascii="Arial" w:hAnsi="Arial" w:cs="Arial"/>
          <w:sz w:val="22"/>
          <w:szCs w:val="22"/>
        </w:rPr>
        <w:t xml:space="preserve">for a list of relevant contacts for the Dedicated Partnerships to confirm </w:t>
      </w:r>
      <w:r w:rsidR="0080448E">
        <w:rPr>
          <w:rFonts w:ascii="Arial" w:hAnsi="Arial" w:cs="Arial"/>
          <w:sz w:val="22"/>
          <w:szCs w:val="22"/>
        </w:rPr>
        <w:t>if additional</w:t>
      </w:r>
      <w:r w:rsidR="00275C0C">
        <w:rPr>
          <w:rFonts w:ascii="Arial" w:hAnsi="Arial" w:cs="Arial"/>
          <w:sz w:val="22"/>
          <w:szCs w:val="22"/>
        </w:rPr>
        <w:t xml:space="preserve"> </w:t>
      </w:r>
      <w:r w:rsidR="0080448E">
        <w:rPr>
          <w:rFonts w:ascii="Arial" w:hAnsi="Arial" w:cs="Arial"/>
          <w:sz w:val="22"/>
          <w:szCs w:val="22"/>
        </w:rPr>
        <w:t xml:space="preserve">eTraining </w:t>
      </w:r>
      <w:r w:rsidR="00275C0C">
        <w:rPr>
          <w:rFonts w:ascii="Arial" w:hAnsi="Arial" w:cs="Arial"/>
          <w:sz w:val="22"/>
          <w:szCs w:val="22"/>
        </w:rPr>
        <w:t>profiles are</w:t>
      </w:r>
      <w:r w:rsidR="00684714">
        <w:rPr>
          <w:rFonts w:ascii="Arial" w:hAnsi="Arial" w:cs="Arial"/>
          <w:sz w:val="22"/>
          <w:szCs w:val="22"/>
        </w:rPr>
        <w:t xml:space="preserve"> </w:t>
      </w:r>
      <w:r w:rsidR="0080448E">
        <w:rPr>
          <w:rFonts w:ascii="Arial" w:hAnsi="Arial" w:cs="Arial"/>
          <w:sz w:val="22"/>
          <w:szCs w:val="22"/>
        </w:rPr>
        <w:t>required</w:t>
      </w:r>
      <w:r w:rsidR="00275C0C">
        <w:rPr>
          <w:rFonts w:ascii="Arial" w:hAnsi="Arial" w:cs="Arial"/>
          <w:sz w:val="22"/>
          <w:szCs w:val="22"/>
        </w:rPr>
        <w:t>.</w:t>
      </w:r>
    </w:p>
    <w:p w14:paraId="42675123" w14:textId="77777777" w:rsidR="00275C0C" w:rsidRDefault="00275C0C" w:rsidP="00A13024">
      <w:pPr>
        <w:ind w:left="540"/>
        <w:rPr>
          <w:rFonts w:ascii="Arial" w:hAnsi="Arial" w:cs="Arial"/>
          <w:sz w:val="22"/>
          <w:szCs w:val="22"/>
        </w:rPr>
      </w:pPr>
    </w:p>
    <w:p w14:paraId="32FFD6F6" w14:textId="053E4EF2" w:rsidR="00A13024" w:rsidRDefault="00A13024" w:rsidP="00A13024">
      <w:pPr>
        <w:ind w:left="5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Instructions for loading </w:t>
      </w:r>
      <w:r w:rsidR="00D42BBA">
        <w:rPr>
          <w:rFonts w:ascii="Arial" w:hAnsi="Arial" w:cs="Arial"/>
          <w:sz w:val="22"/>
          <w:szCs w:val="22"/>
        </w:rPr>
        <w:t>Biostatistics Dedicated Partnership</w:t>
      </w:r>
      <w:r w:rsidRPr="004066F6">
        <w:rPr>
          <w:rFonts w:ascii="Arial" w:hAnsi="Arial" w:cs="Arial"/>
          <w:sz w:val="22"/>
          <w:szCs w:val="22"/>
        </w:rPr>
        <w:t xml:space="preserve"> eTraining</w:t>
      </w:r>
      <w:r>
        <w:rPr>
          <w:rFonts w:ascii="Arial" w:hAnsi="Arial" w:cs="Arial"/>
          <w:sz w:val="22"/>
          <w:szCs w:val="22"/>
        </w:rPr>
        <w:t xml:space="preserve"> Profiles</w:t>
      </w:r>
      <w:r w:rsidRPr="001E54DB">
        <w:rPr>
          <w:rFonts w:ascii="Arial" w:hAnsi="Arial" w:cs="Arial"/>
          <w:sz w:val="22"/>
          <w:szCs w:val="22"/>
        </w:rPr>
        <w:t xml:space="preserve">: </w:t>
      </w:r>
    </w:p>
    <w:tbl>
      <w:tblPr>
        <w:tblStyle w:val="TableGrid"/>
        <w:tblW w:w="0" w:type="auto"/>
        <w:tblInd w:w="704" w:type="dxa"/>
        <w:tblLayout w:type="fixed"/>
        <w:tblLook w:val="04A0" w:firstRow="1" w:lastRow="0" w:firstColumn="1" w:lastColumn="0" w:noHBand="0" w:noVBand="1"/>
      </w:tblPr>
      <w:tblGrid>
        <w:gridCol w:w="425"/>
        <w:gridCol w:w="3828"/>
        <w:gridCol w:w="4536"/>
      </w:tblGrid>
      <w:tr w:rsidR="00275C0C" w:rsidRPr="00781705" w14:paraId="5A4CAC10" w14:textId="77777777" w:rsidTr="007E34F6">
        <w:trPr>
          <w:hidden/>
        </w:trPr>
        <w:tc>
          <w:tcPr>
            <w:tcW w:w="425" w:type="dxa"/>
          </w:tcPr>
          <w:p w14:paraId="3F1975E0" w14:textId="77777777" w:rsidR="00D0154E" w:rsidRPr="00D0154E" w:rsidRDefault="00D0154E" w:rsidP="00D0154E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vanish/>
                <w:sz w:val="20"/>
                <w:szCs w:val="20"/>
              </w:rPr>
            </w:pPr>
          </w:p>
          <w:p w14:paraId="7DA26923" w14:textId="77777777" w:rsidR="00D0154E" w:rsidRPr="00D0154E" w:rsidRDefault="00D0154E" w:rsidP="00D0154E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vanish/>
                <w:sz w:val="20"/>
                <w:szCs w:val="20"/>
              </w:rPr>
            </w:pPr>
          </w:p>
          <w:p w14:paraId="5F0A8752" w14:textId="4ECBDB21" w:rsidR="00275C0C" w:rsidRPr="00781705" w:rsidRDefault="00275C0C" w:rsidP="00932C53">
            <w:pPr>
              <w:pStyle w:val="ListParagraph"/>
              <w:numPr>
                <w:ilvl w:val="1"/>
                <w:numId w:val="22"/>
              </w:numPr>
              <w:tabs>
                <w:tab w:val="num" w:pos="820"/>
              </w:tabs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28" w:type="dxa"/>
          </w:tcPr>
          <w:p w14:paraId="31F650B9" w14:textId="77777777" w:rsidR="00275C0C" w:rsidRPr="00781705" w:rsidRDefault="00275C0C" w:rsidP="00275C0C">
            <w:pPr>
              <w:tabs>
                <w:tab w:val="left" w:pos="6765"/>
              </w:tabs>
              <w:rPr>
                <w:rFonts w:ascii="Arial" w:hAnsi="Arial" w:cs="Arial"/>
                <w:sz w:val="20"/>
                <w:szCs w:val="20"/>
              </w:rPr>
            </w:pPr>
            <w:r w:rsidRPr="00781705">
              <w:rPr>
                <w:rFonts w:ascii="Arial" w:eastAsia="Calibri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83840" behindDoc="0" locked="0" layoutInCell="1" allowOverlap="1" wp14:anchorId="679F39DE" wp14:editId="627BE937">
                  <wp:simplePos x="0" y="0"/>
                  <wp:positionH relativeFrom="margin">
                    <wp:posOffset>104140</wp:posOffset>
                  </wp:positionH>
                  <wp:positionV relativeFrom="paragraph">
                    <wp:posOffset>28575</wp:posOffset>
                  </wp:positionV>
                  <wp:extent cx="1667644" cy="1234440"/>
                  <wp:effectExtent l="19050" t="19050" r="27940" b="22860"/>
                  <wp:wrapSquare wrapText="bothSides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644" cy="12344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536" w:type="dxa"/>
          </w:tcPr>
          <w:p w14:paraId="51838D51" w14:textId="77777777" w:rsidR="00275C0C" w:rsidRPr="00781705" w:rsidRDefault="00275C0C" w:rsidP="00275C0C">
            <w:pPr>
              <w:ind w:left="178" w:hanging="142"/>
              <w:rPr>
                <w:rFonts w:ascii="Arial" w:eastAsia="Calibri" w:hAnsi="Arial" w:cs="Arial"/>
                <w:sz w:val="20"/>
                <w:szCs w:val="20"/>
              </w:rPr>
            </w:pPr>
            <w:r w:rsidRPr="00781705">
              <w:rPr>
                <w:rFonts w:ascii="Arial" w:eastAsia="Calibri" w:hAnsi="Arial" w:cs="Arial"/>
                <w:sz w:val="20"/>
                <w:szCs w:val="20"/>
              </w:rPr>
              <w:t xml:space="preserve">Open the IQ homepage. </w:t>
            </w:r>
          </w:p>
          <w:p w14:paraId="3ED13A89" w14:textId="77777777" w:rsidR="00275C0C" w:rsidRPr="00781705" w:rsidRDefault="00275C0C" w:rsidP="00275C0C">
            <w:pPr>
              <w:numPr>
                <w:ilvl w:val="0"/>
                <w:numId w:val="5"/>
              </w:numPr>
              <w:spacing w:after="160" w:line="259" w:lineRule="auto"/>
              <w:ind w:left="178" w:hanging="142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 w:rsidRPr="00781705">
              <w:rPr>
                <w:rFonts w:ascii="Arial" w:eastAsia="Calibri" w:hAnsi="Arial" w:cs="Arial"/>
                <w:sz w:val="20"/>
                <w:szCs w:val="20"/>
              </w:rPr>
              <w:t>Navigate to “Compliance” in the top right corner</w:t>
            </w:r>
          </w:p>
          <w:p w14:paraId="7BBF7900" w14:textId="77777777" w:rsidR="00275C0C" w:rsidRPr="00781705" w:rsidRDefault="00275C0C" w:rsidP="00275C0C">
            <w:pPr>
              <w:numPr>
                <w:ilvl w:val="0"/>
                <w:numId w:val="5"/>
              </w:numPr>
              <w:spacing w:after="160" w:line="259" w:lineRule="auto"/>
              <w:ind w:left="178" w:hanging="142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 w:rsidRPr="00781705">
              <w:rPr>
                <w:rFonts w:ascii="Arial" w:eastAsia="Calibri" w:hAnsi="Arial" w:cs="Arial"/>
                <w:sz w:val="20"/>
                <w:szCs w:val="20"/>
              </w:rPr>
              <w:t>Select “eTraining” in the drop-down list</w:t>
            </w:r>
          </w:p>
          <w:p w14:paraId="7B91F007" w14:textId="1991E1B6" w:rsidR="00275C0C" w:rsidRPr="00781705" w:rsidRDefault="00275C0C" w:rsidP="00275C0C">
            <w:pPr>
              <w:numPr>
                <w:ilvl w:val="0"/>
                <w:numId w:val="5"/>
              </w:numPr>
              <w:spacing w:after="160" w:line="259" w:lineRule="auto"/>
              <w:ind w:left="178" w:hanging="142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 w:rsidRPr="00781705">
              <w:rPr>
                <w:rFonts w:ascii="Arial" w:eastAsia="Calibri" w:hAnsi="Arial" w:cs="Arial"/>
                <w:sz w:val="20"/>
                <w:szCs w:val="20"/>
              </w:rPr>
              <w:t>Select “</w:t>
            </w:r>
            <w:r w:rsidR="00855288">
              <w:rPr>
                <w:rFonts w:ascii="Arial" w:eastAsia="Calibri" w:hAnsi="Arial" w:cs="Arial"/>
                <w:sz w:val="20"/>
                <w:szCs w:val="20"/>
              </w:rPr>
              <w:t>USER PROFILE</w:t>
            </w:r>
            <w:r w:rsidRPr="00781705">
              <w:rPr>
                <w:rFonts w:ascii="Arial" w:eastAsia="Calibri" w:hAnsi="Arial" w:cs="Arial"/>
                <w:sz w:val="20"/>
                <w:szCs w:val="20"/>
              </w:rPr>
              <w:t>” and then “Add” under “Registered Sponsor(s)”</w:t>
            </w:r>
          </w:p>
          <w:p w14:paraId="28B246A3" w14:textId="77777777" w:rsidR="00275C0C" w:rsidRPr="00781705" w:rsidRDefault="00275C0C" w:rsidP="00275C0C">
            <w:pPr>
              <w:numPr>
                <w:ilvl w:val="0"/>
                <w:numId w:val="5"/>
              </w:numPr>
              <w:spacing w:after="160" w:line="259" w:lineRule="auto"/>
              <w:ind w:left="178" w:hanging="142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 w:rsidRPr="00781705">
              <w:rPr>
                <w:rFonts w:ascii="Arial" w:eastAsia="Calibri" w:hAnsi="Arial" w:cs="Arial"/>
                <w:sz w:val="20"/>
                <w:szCs w:val="20"/>
              </w:rPr>
              <w:t>Complete all required fields:</w:t>
            </w:r>
          </w:p>
        </w:tc>
      </w:tr>
      <w:tr w:rsidR="00275C0C" w14:paraId="206B9D5B" w14:textId="77777777" w:rsidTr="007E34F6">
        <w:tc>
          <w:tcPr>
            <w:tcW w:w="425" w:type="dxa"/>
          </w:tcPr>
          <w:p w14:paraId="4A71BB47" w14:textId="77777777" w:rsidR="00275C0C" w:rsidRDefault="00275C0C" w:rsidP="00275C0C">
            <w:pPr>
              <w:pStyle w:val="ListParagraph"/>
              <w:numPr>
                <w:ilvl w:val="1"/>
                <w:numId w:val="22"/>
              </w:numPr>
              <w:ind w:left="539" w:hanging="53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28" w:type="dxa"/>
          </w:tcPr>
          <w:p w14:paraId="082A67FD" w14:textId="77777777" w:rsidR="00275C0C" w:rsidRPr="00D36BCC" w:rsidRDefault="00275C0C" w:rsidP="00275C0C">
            <w:pPr>
              <w:tabs>
                <w:tab w:val="left" w:pos="6765"/>
              </w:tabs>
              <w:rPr>
                <w:rFonts w:ascii="Arial" w:eastAsia="Calibri" w:hAnsi="Arial" w:cs="Arial"/>
                <w:noProof/>
                <w:sz w:val="20"/>
                <w:szCs w:val="20"/>
              </w:rPr>
            </w:pPr>
            <w:r>
              <w:rPr>
                <w:noProof/>
                <w:lang w:val="en-ZA" w:eastAsia="en-ZA"/>
              </w:rPr>
              <w:drawing>
                <wp:anchor distT="0" distB="0" distL="114300" distR="114300" simplePos="0" relativeHeight="251684864" behindDoc="0" locked="0" layoutInCell="1" allowOverlap="1" wp14:anchorId="46AECE94" wp14:editId="57E8EDBE">
                  <wp:simplePos x="0" y="0"/>
                  <wp:positionH relativeFrom="column">
                    <wp:posOffset>95885</wp:posOffset>
                  </wp:positionH>
                  <wp:positionV relativeFrom="paragraph">
                    <wp:posOffset>26670</wp:posOffset>
                  </wp:positionV>
                  <wp:extent cx="1666875" cy="1245235"/>
                  <wp:effectExtent l="19050" t="19050" r="28575" b="12065"/>
                  <wp:wrapSquare wrapText="bothSides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24523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536" w:type="dxa"/>
          </w:tcPr>
          <w:p w14:paraId="5DE41C8A" w14:textId="6ACB9810" w:rsidR="00275C0C" w:rsidRDefault="00503BBA" w:rsidP="00275C0C">
            <w:pPr>
              <w:ind w:left="3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For Sponsor level training, </w:t>
            </w:r>
            <w:r w:rsidR="00275C0C">
              <w:rPr>
                <w:rFonts w:ascii="Arial" w:hAnsi="Arial" w:cs="Arial"/>
                <w:sz w:val="20"/>
                <w:szCs w:val="20"/>
              </w:rPr>
              <w:t xml:space="preserve">register for a </w:t>
            </w:r>
            <w:r w:rsidR="00275C0C" w:rsidRPr="00082FD1">
              <w:rPr>
                <w:rFonts w:ascii="Arial" w:hAnsi="Arial" w:cs="Arial"/>
                <w:sz w:val="20"/>
                <w:szCs w:val="20"/>
              </w:rPr>
              <w:t>department profile at Sponsor level</w:t>
            </w:r>
            <w:r w:rsidR="00A301D8">
              <w:rPr>
                <w:rFonts w:ascii="Arial" w:hAnsi="Arial" w:cs="Arial"/>
                <w:sz w:val="20"/>
                <w:szCs w:val="20"/>
              </w:rPr>
              <w:t xml:space="preserve"> in the </w:t>
            </w:r>
            <w:r w:rsidR="00A301D8" w:rsidRPr="006A1A37">
              <w:rPr>
                <w:rFonts w:ascii="Arial" w:hAnsi="Arial" w:cs="Arial"/>
                <w:sz w:val="20"/>
                <w:szCs w:val="20"/>
              </w:rPr>
              <w:t>upper Sponsor section</w:t>
            </w:r>
            <w:r w:rsidR="00A301D8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8EA7E31" w14:textId="77777777" w:rsidR="00275C0C" w:rsidRPr="009F56F4" w:rsidRDefault="00275C0C" w:rsidP="00275C0C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 w:rsidRPr="009F56F4">
              <w:rPr>
                <w:rFonts w:ascii="Arial" w:eastAsia="Calibri" w:hAnsi="Arial" w:cs="Arial"/>
                <w:b/>
                <w:sz w:val="20"/>
                <w:szCs w:val="20"/>
              </w:rPr>
              <w:t>Sponsor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 = </w:t>
            </w:r>
            <w:r>
              <w:rPr>
                <w:rFonts w:ascii="Arial" w:eastAsia="Calibri" w:hAnsi="Arial" w:cs="Arial"/>
                <w:sz w:val="20"/>
                <w:szCs w:val="20"/>
              </w:rPr>
              <w:t>[</w:t>
            </w:r>
            <w:r w:rsidRPr="00795103">
              <w:rPr>
                <w:rFonts w:ascii="Arial" w:hAnsi="Arial" w:cs="Arial"/>
                <w:sz w:val="20"/>
                <w:szCs w:val="20"/>
              </w:rPr>
              <w:t>Select the relevant Sponsor</w:t>
            </w:r>
            <w:r>
              <w:rPr>
                <w:rFonts w:ascii="Arial" w:hAnsi="Arial" w:cs="Arial"/>
                <w:sz w:val="20"/>
                <w:szCs w:val="20"/>
              </w:rPr>
              <w:t>]</w:t>
            </w:r>
          </w:p>
          <w:p w14:paraId="56F80414" w14:textId="0B67EFAC" w:rsidR="00275C0C" w:rsidRPr="009F56F4" w:rsidRDefault="00275C0C" w:rsidP="00275C0C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 w:rsidRPr="009F56F4">
              <w:rPr>
                <w:rFonts w:ascii="Arial" w:eastAsia="Calibri" w:hAnsi="Arial" w:cs="Arial"/>
                <w:b/>
                <w:sz w:val="20"/>
                <w:szCs w:val="20"/>
              </w:rPr>
              <w:t>Role</w:t>
            </w:r>
            <w:r>
              <w:rPr>
                <w:rFonts w:ascii="Arial" w:eastAsia="Calibri" w:hAnsi="Arial" w:cs="Arial"/>
                <w:b/>
                <w:sz w:val="20"/>
                <w:szCs w:val="20"/>
              </w:rPr>
              <w:t>(s)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 = See table </w:t>
            </w:r>
            <w:r>
              <w:rPr>
                <w:rFonts w:ascii="Arial" w:eastAsia="Calibri" w:hAnsi="Arial" w:cs="Arial"/>
                <w:sz w:val="20"/>
                <w:szCs w:val="20"/>
              </w:rPr>
              <w:t xml:space="preserve">in Section </w:t>
            </w:r>
            <w:r w:rsidR="00CA5607">
              <w:rPr>
                <w:rFonts w:ascii="Arial" w:eastAsia="Calibri" w:hAnsi="Arial" w:cs="Arial"/>
                <w:sz w:val="20"/>
                <w:szCs w:val="20"/>
              </w:rPr>
              <w:t>6</w:t>
            </w:r>
            <w:r>
              <w:rPr>
                <w:rFonts w:ascii="Arial" w:eastAsia="Calibri" w:hAnsi="Arial" w:cs="Arial"/>
                <w:sz w:val="20"/>
                <w:szCs w:val="20"/>
              </w:rPr>
              <w:t>.1,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r w:rsidR="00841572">
              <w:rPr>
                <w:rFonts w:ascii="Arial" w:eastAsia="Calibri" w:hAnsi="Arial" w:cs="Arial"/>
                <w:sz w:val="20"/>
                <w:szCs w:val="20"/>
              </w:rPr>
              <w:t>multiple roles may be required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>*.</w:t>
            </w:r>
          </w:p>
          <w:p w14:paraId="03C14ADC" w14:textId="69025EEA" w:rsidR="00275C0C" w:rsidRPr="009F56F4" w:rsidRDefault="00275C0C" w:rsidP="00275C0C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 w:rsidRPr="009F56F4">
              <w:rPr>
                <w:rFonts w:ascii="Arial" w:eastAsia="Calibri" w:hAnsi="Arial" w:cs="Arial"/>
                <w:b/>
                <w:sz w:val="20"/>
                <w:szCs w:val="20"/>
              </w:rPr>
              <w:t>Region or Country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 = [</w:t>
            </w:r>
            <w:r w:rsidR="00FE12DD">
              <w:rPr>
                <w:rFonts w:ascii="Arial" w:eastAsia="Calibri" w:hAnsi="Arial" w:cs="Arial"/>
                <w:sz w:val="20"/>
                <w:szCs w:val="20"/>
              </w:rPr>
              <w:t>applicable region</w:t>
            </w:r>
            <w:r w:rsidR="006D0CC5" w:rsidDel="006D0CC5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r w:rsidR="00FE12DD">
              <w:rPr>
                <w:rFonts w:ascii="Arial" w:eastAsia="Calibri" w:hAnsi="Arial" w:cs="Arial"/>
                <w:sz w:val="20"/>
                <w:szCs w:val="20"/>
              </w:rPr>
              <w:t>*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] </w:t>
            </w:r>
          </w:p>
          <w:p w14:paraId="29619A5D" w14:textId="0FBC02C5" w:rsidR="00275C0C" w:rsidRPr="00D36BCC" w:rsidRDefault="00275C0C" w:rsidP="00275C0C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*Confirm selection with line </w:t>
            </w:r>
            <w:r w:rsidR="00496EB1" w:rsidRPr="009F56F4">
              <w:rPr>
                <w:rFonts w:ascii="Arial" w:eastAsia="Calibri" w:hAnsi="Arial" w:cs="Arial"/>
                <w:sz w:val="20"/>
                <w:szCs w:val="20"/>
              </w:rPr>
              <w:t>manager</w:t>
            </w:r>
            <w:r w:rsidR="00496EB1">
              <w:rPr>
                <w:rFonts w:ascii="Arial" w:eastAsia="Calibri" w:hAnsi="Arial" w:cs="Arial"/>
                <w:sz w:val="20"/>
                <w:szCs w:val="20"/>
              </w:rPr>
              <w:t xml:space="preserve"> and</w:t>
            </w:r>
            <w:r w:rsidR="00F50BD1">
              <w:rPr>
                <w:rFonts w:ascii="Arial" w:eastAsia="Calibri" w:hAnsi="Arial" w:cs="Arial"/>
                <w:sz w:val="20"/>
                <w:szCs w:val="20"/>
              </w:rPr>
              <w:t>/or Partnership contact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>.</w:t>
            </w:r>
            <w:r w:rsidR="006D0CC5">
              <w:rPr>
                <w:rFonts w:ascii="Arial" w:eastAsia="Calibri" w:hAnsi="Arial" w:cs="Arial"/>
                <w:sz w:val="20"/>
                <w:szCs w:val="20"/>
              </w:rPr>
              <w:t xml:space="preserve"> Selecting country instead of region will duplicate the profile.</w:t>
            </w:r>
          </w:p>
        </w:tc>
      </w:tr>
      <w:tr w:rsidR="00275C0C" w:rsidRPr="008E0EFF" w14:paraId="762C3319" w14:textId="77777777" w:rsidTr="007E34F6">
        <w:tc>
          <w:tcPr>
            <w:tcW w:w="425" w:type="dxa"/>
          </w:tcPr>
          <w:p w14:paraId="5B806F0B" w14:textId="77777777" w:rsidR="00275C0C" w:rsidRPr="00294B88" w:rsidRDefault="00275C0C" w:rsidP="00275C0C">
            <w:pPr>
              <w:pStyle w:val="ListParagraph"/>
              <w:numPr>
                <w:ilvl w:val="1"/>
                <w:numId w:val="22"/>
              </w:numPr>
              <w:ind w:left="539" w:hanging="53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28" w:type="dxa"/>
          </w:tcPr>
          <w:p w14:paraId="6930E1AB" w14:textId="77777777" w:rsidR="00275C0C" w:rsidRPr="00294B88" w:rsidRDefault="00275C0C" w:rsidP="00275C0C">
            <w:pPr>
              <w:tabs>
                <w:tab w:val="left" w:pos="6765"/>
              </w:tabs>
              <w:rPr>
                <w:rFonts w:ascii="Arial" w:hAnsi="Arial" w:cs="Arial"/>
                <w:noProof/>
                <w:sz w:val="20"/>
                <w:szCs w:val="20"/>
                <w:lang w:val="en-ZA" w:eastAsia="en-ZA"/>
              </w:rPr>
            </w:pPr>
            <w:r w:rsidRPr="00294B88">
              <w:rPr>
                <w:rFonts w:ascii="Arial" w:hAnsi="Arial" w:cs="Arial"/>
                <w:noProof/>
                <w:sz w:val="20"/>
                <w:szCs w:val="20"/>
                <w:lang w:eastAsia="en-ZA"/>
              </w:rPr>
              <w:drawing>
                <wp:inline distT="0" distB="0" distL="0" distR="0" wp14:anchorId="684BDFD7" wp14:editId="66271CA3">
                  <wp:extent cx="2246807" cy="958934"/>
                  <wp:effectExtent l="19050" t="19050" r="20320" b="12700"/>
                  <wp:docPr id="2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6807" cy="958934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14:paraId="134E53D0" w14:textId="576CD845" w:rsidR="00275C0C" w:rsidRDefault="00A301D8" w:rsidP="00275C0C">
            <w:pPr>
              <w:ind w:left="3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For project-specific training, r</w:t>
            </w:r>
            <w:r w:rsidR="00275C0C">
              <w:rPr>
                <w:rFonts w:ascii="Arial" w:hAnsi="Arial" w:cs="Arial"/>
                <w:sz w:val="20"/>
                <w:szCs w:val="20"/>
              </w:rPr>
              <w:t>egister for a project/protocol</w:t>
            </w:r>
            <w:r w:rsidR="00275C0C" w:rsidRPr="00082FD1">
              <w:rPr>
                <w:rFonts w:ascii="Arial" w:hAnsi="Arial" w:cs="Arial"/>
                <w:sz w:val="20"/>
                <w:szCs w:val="20"/>
              </w:rPr>
              <w:t xml:space="preserve"> at </w:t>
            </w:r>
            <w:r w:rsidR="00231F8A">
              <w:rPr>
                <w:rFonts w:ascii="Arial" w:hAnsi="Arial" w:cs="Arial"/>
                <w:sz w:val="20"/>
                <w:szCs w:val="20"/>
              </w:rPr>
              <w:t>study</w:t>
            </w:r>
            <w:r w:rsidR="00231F8A" w:rsidRPr="00082FD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75C0C" w:rsidRPr="00082FD1">
              <w:rPr>
                <w:rFonts w:ascii="Arial" w:hAnsi="Arial" w:cs="Arial"/>
                <w:sz w:val="20"/>
                <w:szCs w:val="20"/>
              </w:rPr>
              <w:t>level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B07F0"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/>
                <w:sz w:val="20"/>
                <w:szCs w:val="20"/>
              </w:rPr>
              <w:t>n the lower</w:t>
            </w:r>
            <w:r w:rsidRPr="006A1A37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Study</w:t>
            </w:r>
            <w:r w:rsidRPr="006A1A37">
              <w:rPr>
                <w:rFonts w:ascii="Arial" w:hAnsi="Arial" w:cs="Arial"/>
                <w:sz w:val="20"/>
                <w:szCs w:val="20"/>
              </w:rPr>
              <w:t xml:space="preserve"> section</w:t>
            </w:r>
            <w:r w:rsidR="002B2078">
              <w:rPr>
                <w:rFonts w:ascii="Arial" w:hAnsi="Arial" w:cs="Arial"/>
                <w:sz w:val="20"/>
                <w:szCs w:val="20"/>
              </w:rPr>
              <w:t xml:space="preserve">, if required for the dedicated </w:t>
            </w:r>
            <w:r w:rsidR="004B07F0">
              <w:rPr>
                <w:rFonts w:ascii="Arial" w:hAnsi="Arial" w:cs="Arial"/>
                <w:sz w:val="20"/>
                <w:szCs w:val="20"/>
              </w:rPr>
              <w:t>p</w:t>
            </w:r>
            <w:r w:rsidR="002B2078">
              <w:rPr>
                <w:rFonts w:ascii="Arial" w:hAnsi="Arial" w:cs="Arial"/>
                <w:sz w:val="20"/>
                <w:szCs w:val="20"/>
              </w:rPr>
              <w:t>artnershi</w:t>
            </w:r>
            <w:r w:rsidR="004B07F0">
              <w:rPr>
                <w:rFonts w:ascii="Arial" w:hAnsi="Arial" w:cs="Arial"/>
                <w:sz w:val="20"/>
                <w:szCs w:val="20"/>
              </w:rPr>
              <w:t>p or study</w:t>
            </w:r>
          </w:p>
          <w:p w14:paraId="644091ED" w14:textId="77777777" w:rsidR="00275C0C" w:rsidRPr="009F56F4" w:rsidRDefault="00275C0C" w:rsidP="00275C0C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 w:rsidRPr="009F56F4">
              <w:rPr>
                <w:rFonts w:ascii="Arial" w:eastAsia="Calibri" w:hAnsi="Arial" w:cs="Arial"/>
                <w:b/>
                <w:sz w:val="20"/>
                <w:szCs w:val="20"/>
              </w:rPr>
              <w:t>Sponsor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 = </w:t>
            </w:r>
            <w:r>
              <w:rPr>
                <w:rFonts w:ascii="Arial" w:eastAsia="Calibri" w:hAnsi="Arial" w:cs="Arial"/>
                <w:sz w:val="20"/>
                <w:szCs w:val="20"/>
              </w:rPr>
              <w:t>[</w:t>
            </w:r>
            <w:r w:rsidRPr="00795103">
              <w:rPr>
                <w:rFonts w:ascii="Arial" w:hAnsi="Arial" w:cs="Arial"/>
                <w:sz w:val="20"/>
                <w:szCs w:val="20"/>
              </w:rPr>
              <w:t>Select the relevant Sponsor</w:t>
            </w:r>
            <w:r>
              <w:rPr>
                <w:rFonts w:ascii="Arial" w:hAnsi="Arial" w:cs="Arial"/>
                <w:sz w:val="20"/>
                <w:szCs w:val="20"/>
              </w:rPr>
              <w:t>]</w:t>
            </w:r>
          </w:p>
          <w:p w14:paraId="1C2B1C79" w14:textId="522CBBC2" w:rsidR="00275C0C" w:rsidRPr="009F56F4" w:rsidRDefault="00275C0C" w:rsidP="00275C0C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Project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 = [</w:t>
            </w:r>
            <w:r w:rsidR="00F50BD1">
              <w:rPr>
                <w:rFonts w:ascii="Arial" w:eastAsia="Calibri" w:hAnsi="Arial" w:cs="Arial"/>
                <w:sz w:val="20"/>
                <w:szCs w:val="20"/>
              </w:rPr>
              <w:t>*</w:t>
            </w:r>
            <w:r>
              <w:rPr>
                <w:rFonts w:ascii="Arial" w:eastAsia="Calibri" w:hAnsi="Arial" w:cs="Arial"/>
                <w:sz w:val="20"/>
                <w:szCs w:val="20"/>
              </w:rPr>
              <w:t>Select the relevant project</w:t>
            </w:r>
            <w:r w:rsidR="00F50BD1">
              <w:rPr>
                <w:rFonts w:ascii="Arial" w:eastAsia="Calibri" w:hAnsi="Arial" w:cs="Arial"/>
                <w:sz w:val="20"/>
                <w:szCs w:val="20"/>
              </w:rPr>
              <w:t>, may be “NULL” if adding partnership generic eTraining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] </w:t>
            </w:r>
          </w:p>
          <w:p w14:paraId="3CF00C99" w14:textId="0ACAB711" w:rsidR="00275C0C" w:rsidRPr="009F56F4" w:rsidRDefault="00275C0C" w:rsidP="00275C0C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Protocol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 = [</w:t>
            </w:r>
            <w:r w:rsidR="00F50BD1">
              <w:rPr>
                <w:rFonts w:ascii="Arial" w:eastAsia="Calibri" w:hAnsi="Arial" w:cs="Arial"/>
                <w:sz w:val="20"/>
                <w:szCs w:val="20"/>
              </w:rPr>
              <w:t>*</w:t>
            </w:r>
            <w:r>
              <w:rPr>
                <w:rFonts w:ascii="Arial" w:eastAsia="Calibri" w:hAnsi="Arial" w:cs="Arial"/>
                <w:sz w:val="20"/>
                <w:szCs w:val="20"/>
              </w:rPr>
              <w:t>Select the relevant protocol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] </w:t>
            </w:r>
          </w:p>
          <w:p w14:paraId="60201DBA" w14:textId="1B176F61" w:rsidR="00275C0C" w:rsidRPr="009F56F4" w:rsidRDefault="00275C0C" w:rsidP="00275C0C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 w:rsidRPr="009F56F4">
              <w:rPr>
                <w:rFonts w:ascii="Arial" w:eastAsia="Calibri" w:hAnsi="Arial" w:cs="Arial"/>
                <w:b/>
                <w:sz w:val="20"/>
                <w:szCs w:val="20"/>
              </w:rPr>
              <w:t>Role</w:t>
            </w:r>
            <w:r>
              <w:rPr>
                <w:rFonts w:ascii="Arial" w:eastAsia="Calibri" w:hAnsi="Arial" w:cs="Arial"/>
                <w:b/>
                <w:sz w:val="20"/>
                <w:szCs w:val="20"/>
              </w:rPr>
              <w:t>(s)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 = </w:t>
            </w:r>
            <w:r w:rsidR="00F50BD1">
              <w:rPr>
                <w:rFonts w:ascii="Arial" w:eastAsia="Calibri" w:hAnsi="Arial" w:cs="Arial"/>
                <w:sz w:val="20"/>
                <w:szCs w:val="20"/>
              </w:rPr>
              <w:t>*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See table </w:t>
            </w:r>
            <w:r>
              <w:rPr>
                <w:rFonts w:ascii="Arial" w:eastAsia="Calibri" w:hAnsi="Arial" w:cs="Arial"/>
                <w:sz w:val="20"/>
                <w:szCs w:val="20"/>
              </w:rPr>
              <w:t xml:space="preserve">in Section </w:t>
            </w:r>
            <w:r w:rsidR="00CA5607">
              <w:rPr>
                <w:rFonts w:ascii="Arial" w:eastAsia="Calibri" w:hAnsi="Arial" w:cs="Arial"/>
                <w:sz w:val="20"/>
                <w:szCs w:val="20"/>
              </w:rPr>
              <w:t>6</w:t>
            </w:r>
            <w:r>
              <w:rPr>
                <w:rFonts w:ascii="Arial" w:eastAsia="Calibri" w:hAnsi="Arial" w:cs="Arial"/>
                <w:sz w:val="20"/>
                <w:szCs w:val="20"/>
              </w:rPr>
              <w:t>.1,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r w:rsidR="00841572">
              <w:rPr>
                <w:rFonts w:ascii="Arial" w:eastAsia="Calibri" w:hAnsi="Arial" w:cs="Arial"/>
                <w:sz w:val="20"/>
                <w:szCs w:val="20"/>
              </w:rPr>
              <w:t>multiple roles may be required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>.</w:t>
            </w:r>
          </w:p>
          <w:p w14:paraId="4B2141BC" w14:textId="3F699C44" w:rsidR="00275C0C" w:rsidRDefault="00275C0C" w:rsidP="00275C0C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 w:rsidRPr="009F56F4">
              <w:rPr>
                <w:rFonts w:ascii="Arial" w:eastAsia="Calibri" w:hAnsi="Arial" w:cs="Arial"/>
                <w:b/>
                <w:sz w:val="20"/>
                <w:szCs w:val="20"/>
              </w:rPr>
              <w:t>Region or Country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 = </w:t>
            </w:r>
            <w:r w:rsidR="00F50BD1">
              <w:rPr>
                <w:rFonts w:ascii="Arial" w:eastAsia="Calibri" w:hAnsi="Arial" w:cs="Arial"/>
                <w:sz w:val="20"/>
                <w:szCs w:val="20"/>
              </w:rPr>
              <w:t>*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>[</w:t>
            </w:r>
            <w:r w:rsidR="0066485F">
              <w:rPr>
                <w:rFonts w:ascii="Arial" w:eastAsia="Calibri" w:hAnsi="Arial" w:cs="Arial"/>
                <w:sz w:val="20"/>
                <w:szCs w:val="20"/>
              </w:rPr>
              <w:t>applicable</w:t>
            </w:r>
            <w:r w:rsidR="0066485F" w:rsidRPr="009F56F4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region] </w:t>
            </w:r>
          </w:p>
          <w:p w14:paraId="5491BDD3" w14:textId="458CA044" w:rsidR="00275C0C" w:rsidRPr="00B4498F" w:rsidRDefault="0066485F" w:rsidP="000E1E04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 w:rsidRPr="009F56F4">
              <w:rPr>
                <w:rFonts w:ascii="Arial" w:eastAsia="Calibri" w:hAnsi="Arial" w:cs="Arial"/>
                <w:sz w:val="20"/>
                <w:szCs w:val="20"/>
              </w:rPr>
              <w:t>*Confirm selection with line manager</w:t>
            </w:r>
            <w:r>
              <w:rPr>
                <w:rFonts w:ascii="Arial" w:eastAsia="Calibri" w:hAnsi="Arial" w:cs="Arial"/>
                <w:sz w:val="20"/>
                <w:szCs w:val="20"/>
              </w:rPr>
              <w:t xml:space="preserve"> and/or Partnership contact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>.</w:t>
            </w:r>
            <w:r w:rsidR="00231F8A">
              <w:rPr>
                <w:rFonts w:ascii="Arial" w:eastAsia="Calibri" w:hAnsi="Arial" w:cs="Arial"/>
                <w:sz w:val="20"/>
                <w:szCs w:val="20"/>
              </w:rPr>
              <w:t xml:space="preserve"> Selecting country instead of region will duplicate the profile.</w:t>
            </w:r>
          </w:p>
        </w:tc>
      </w:tr>
    </w:tbl>
    <w:p w14:paraId="069E9BE3" w14:textId="08ACE72F" w:rsidR="00180297" w:rsidRPr="00E435D3" w:rsidRDefault="00180297" w:rsidP="00E435D3">
      <w:pPr>
        <w:ind w:left="900"/>
        <w:rPr>
          <w:rFonts w:ascii="Arial" w:hAnsi="Arial" w:cs="Arial"/>
          <w:i/>
          <w:sz w:val="20"/>
          <w:szCs w:val="20"/>
        </w:rPr>
      </w:pPr>
      <w:r w:rsidRPr="00E435D3">
        <w:rPr>
          <w:rFonts w:ascii="Arial" w:hAnsi="Arial" w:cs="Arial"/>
          <w:b/>
          <w:i/>
          <w:sz w:val="20"/>
          <w:szCs w:val="20"/>
        </w:rPr>
        <w:t>Note:</w:t>
      </w:r>
      <w:r w:rsidRPr="00E435D3">
        <w:rPr>
          <w:rFonts w:ascii="Arial" w:hAnsi="Arial" w:cs="Arial"/>
          <w:i/>
          <w:sz w:val="20"/>
          <w:szCs w:val="20"/>
        </w:rPr>
        <w:t xml:space="preserve"> 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789"/>
      </w:tblGrid>
      <w:tr w:rsidR="00180297" w:rsidRPr="003553DA" w14:paraId="59671E6F" w14:textId="77777777" w:rsidTr="00F038D6">
        <w:tc>
          <w:tcPr>
            <w:tcW w:w="8789" w:type="dxa"/>
          </w:tcPr>
          <w:p w14:paraId="0DCF0107" w14:textId="5A4B88CA" w:rsidR="00180297" w:rsidRPr="003553DA" w:rsidRDefault="00D957DD" w:rsidP="00F038D6">
            <w:pPr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0405B9">
              <w:rPr>
                <w:rFonts w:ascii="Arial" w:hAnsi="Arial" w:cs="Arial"/>
                <w:sz w:val="20"/>
                <w:lang w:val="en-ZA"/>
              </w:rPr>
              <w:t xml:space="preserve">Ensure that for every </w:t>
            </w:r>
            <w:r>
              <w:rPr>
                <w:rFonts w:ascii="Arial" w:hAnsi="Arial" w:cs="Arial"/>
                <w:sz w:val="20"/>
                <w:lang w:val="en-ZA"/>
              </w:rPr>
              <w:t>study (even if NULL)</w:t>
            </w:r>
            <w:r w:rsidRPr="000405B9">
              <w:rPr>
                <w:rFonts w:ascii="Arial" w:hAnsi="Arial" w:cs="Arial"/>
                <w:sz w:val="20"/>
                <w:lang w:val="en-ZA"/>
              </w:rPr>
              <w:t xml:space="preserve"> the user is assigned to</w:t>
            </w:r>
            <w:r w:rsidR="003F78D9">
              <w:rPr>
                <w:rFonts w:ascii="Arial" w:hAnsi="Arial" w:cs="Arial"/>
                <w:sz w:val="20"/>
                <w:lang w:val="en-ZA"/>
              </w:rPr>
              <w:t>,</w:t>
            </w:r>
            <w:r w:rsidRPr="000405B9">
              <w:rPr>
                <w:rFonts w:ascii="Arial" w:hAnsi="Arial" w:cs="Arial"/>
                <w:sz w:val="20"/>
                <w:lang w:val="en-ZA"/>
              </w:rPr>
              <w:t xml:space="preserve"> the </w:t>
            </w:r>
            <w:proofErr w:type="gramStart"/>
            <w:r w:rsidRPr="000405B9">
              <w:rPr>
                <w:rFonts w:ascii="Arial" w:hAnsi="Arial" w:cs="Arial"/>
                <w:sz w:val="20"/>
                <w:lang w:val="en-ZA"/>
              </w:rPr>
              <w:t>sponsor</w:t>
            </w:r>
            <w:proofErr w:type="gramEnd"/>
            <w:r w:rsidRPr="000405B9">
              <w:rPr>
                <w:rFonts w:ascii="Arial" w:hAnsi="Arial" w:cs="Arial"/>
                <w:sz w:val="20"/>
                <w:lang w:val="en-ZA"/>
              </w:rPr>
              <w:t xml:space="preserve"> name is reflected in the Registered Sponsor(s) area.</w:t>
            </w:r>
          </w:p>
        </w:tc>
      </w:tr>
      <w:tr w:rsidR="00180297" w:rsidRPr="003553DA" w14:paraId="09637170" w14:textId="77777777" w:rsidTr="00F038D6">
        <w:tc>
          <w:tcPr>
            <w:tcW w:w="8789" w:type="dxa"/>
          </w:tcPr>
          <w:p w14:paraId="64075C0E" w14:textId="19987787" w:rsidR="00180297" w:rsidRPr="003553DA" w:rsidRDefault="00D957DD" w:rsidP="00F038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lang w:val="en-ZA"/>
              </w:rPr>
              <w:t xml:space="preserve">As a rule, use </w:t>
            </w:r>
            <w:r w:rsidR="00B577DA">
              <w:rPr>
                <w:rFonts w:ascii="Arial" w:hAnsi="Arial" w:cs="Arial"/>
                <w:sz w:val="20"/>
                <w:lang w:val="en-ZA"/>
              </w:rPr>
              <w:t>current</w:t>
            </w:r>
            <w:r>
              <w:rPr>
                <w:rFonts w:ascii="Arial" w:hAnsi="Arial" w:cs="Arial"/>
                <w:sz w:val="20"/>
                <w:lang w:val="en-ZA"/>
              </w:rPr>
              <w:t xml:space="preserve"> location </w:t>
            </w:r>
            <w:r w:rsidR="00B577DA">
              <w:rPr>
                <w:rFonts w:ascii="Arial" w:hAnsi="Arial" w:cs="Arial"/>
                <w:sz w:val="20"/>
                <w:lang w:val="en-ZA"/>
              </w:rPr>
              <w:t>for</w:t>
            </w:r>
            <w:r>
              <w:rPr>
                <w:rFonts w:ascii="Arial" w:hAnsi="Arial" w:cs="Arial"/>
                <w:sz w:val="20"/>
                <w:lang w:val="en-ZA"/>
              </w:rPr>
              <w:t xml:space="preserve"> region.</w:t>
            </w:r>
          </w:p>
        </w:tc>
      </w:tr>
    </w:tbl>
    <w:p w14:paraId="10F0EFEF" w14:textId="3D2154D0" w:rsidR="008E0EFF" w:rsidRPr="002B2078" w:rsidRDefault="008E0EFF" w:rsidP="008E0EFF">
      <w:pPr>
        <w:pStyle w:val="ListParagraph"/>
        <w:numPr>
          <w:ilvl w:val="0"/>
          <w:numId w:val="21"/>
        </w:numPr>
        <w:rPr>
          <w:rFonts w:ascii="Arial" w:eastAsia="Calibri" w:hAnsi="Arial" w:cs="Arial"/>
          <w:sz w:val="22"/>
          <w:szCs w:val="22"/>
        </w:rPr>
      </w:pPr>
      <w:r w:rsidRPr="002B2078">
        <w:rPr>
          <w:rFonts w:ascii="Arial" w:hAnsi="Arial" w:cs="Arial"/>
          <w:b/>
          <w:caps/>
          <w:sz w:val="22"/>
          <w:szCs w:val="22"/>
        </w:rPr>
        <w:br w:type="page"/>
      </w:r>
    </w:p>
    <w:p w14:paraId="70BA0883" w14:textId="4894150B" w:rsidR="008E0EFF" w:rsidRPr="004776E2" w:rsidRDefault="008E0EFF" w:rsidP="00932C53">
      <w:pPr>
        <w:pStyle w:val="H1"/>
        <w:numPr>
          <w:ilvl w:val="0"/>
          <w:numId w:val="25"/>
        </w:numPr>
      </w:pPr>
      <w:r w:rsidRPr="00C63315">
        <w:lastRenderedPageBreak/>
        <w:t>P</w:t>
      </w:r>
      <w:r w:rsidR="00B94CD5">
        <w:t xml:space="preserve">ROJECT-SPECIFIC </w:t>
      </w:r>
      <w:r w:rsidR="00831207">
        <w:t>e</w:t>
      </w:r>
      <w:r w:rsidR="00B94CD5">
        <w:t>TRAINING</w:t>
      </w:r>
    </w:p>
    <w:p w14:paraId="15359072" w14:textId="66A2810B" w:rsidR="00D154C0" w:rsidRDefault="00D154C0" w:rsidP="00D154C0">
      <w:pPr>
        <w:ind w:left="540"/>
        <w:rPr>
          <w:rFonts w:ascii="Arial" w:hAnsi="Arial" w:cs="Arial"/>
          <w:sz w:val="22"/>
          <w:szCs w:val="22"/>
        </w:rPr>
      </w:pPr>
      <w:r w:rsidRPr="00FB1169">
        <w:rPr>
          <w:rFonts w:ascii="Arial" w:hAnsi="Arial" w:cs="Arial"/>
          <w:sz w:val="22"/>
          <w:szCs w:val="22"/>
        </w:rPr>
        <w:t>Upon assignment to a project (including back-up coverage), the employee should set up project-specific eTraining user profile according to that project's Project Training Management Plan appended to the project plan.</w:t>
      </w:r>
      <w:r>
        <w:rPr>
          <w:rFonts w:ascii="Arial" w:hAnsi="Arial" w:cs="Arial"/>
          <w:sz w:val="22"/>
          <w:szCs w:val="22"/>
        </w:rPr>
        <w:t xml:space="preserve"> R</w:t>
      </w:r>
      <w:r w:rsidRPr="004066F6">
        <w:rPr>
          <w:rFonts w:ascii="Arial" w:hAnsi="Arial" w:cs="Arial"/>
          <w:sz w:val="22"/>
          <w:szCs w:val="22"/>
        </w:rPr>
        <w:t xml:space="preserve">efer the eTraining procedures covered in the Project Specific Training </w:t>
      </w:r>
      <w:r w:rsidR="007A29FD">
        <w:rPr>
          <w:rFonts w:ascii="Arial" w:hAnsi="Arial" w:cs="Arial"/>
          <w:sz w:val="22"/>
          <w:szCs w:val="22"/>
        </w:rPr>
        <w:t xml:space="preserve">and Team Member Transition </w:t>
      </w:r>
      <w:r w:rsidRPr="004066F6">
        <w:rPr>
          <w:rFonts w:ascii="Arial" w:hAnsi="Arial" w:cs="Arial"/>
          <w:sz w:val="22"/>
          <w:szCs w:val="22"/>
        </w:rPr>
        <w:t>work instruction, CS_WI_PL0024</w:t>
      </w:r>
      <w:r w:rsidR="00D87696">
        <w:rPr>
          <w:rFonts w:ascii="Arial" w:hAnsi="Arial" w:cs="Arial"/>
          <w:sz w:val="22"/>
          <w:szCs w:val="22"/>
        </w:rPr>
        <w:t>.</w:t>
      </w:r>
    </w:p>
    <w:p w14:paraId="42F32A0C" w14:textId="77777777" w:rsidR="00D154C0" w:rsidRDefault="00D154C0" w:rsidP="00D154C0">
      <w:pPr>
        <w:ind w:left="540"/>
        <w:rPr>
          <w:rFonts w:ascii="Arial" w:hAnsi="Arial" w:cs="Arial"/>
          <w:sz w:val="22"/>
          <w:szCs w:val="22"/>
        </w:rPr>
      </w:pPr>
    </w:p>
    <w:p w14:paraId="712B785B" w14:textId="346C3B90" w:rsidR="00C63315" w:rsidRPr="00C63315" w:rsidRDefault="00C63315" w:rsidP="00C63315">
      <w:pPr>
        <w:ind w:left="540"/>
        <w:rPr>
          <w:rFonts w:ascii="Arial" w:hAnsi="Arial" w:cs="Arial"/>
          <w:sz w:val="22"/>
          <w:szCs w:val="22"/>
        </w:rPr>
      </w:pPr>
      <w:r w:rsidRPr="00C63315">
        <w:rPr>
          <w:rFonts w:ascii="Arial" w:hAnsi="Arial" w:cs="Arial"/>
          <w:sz w:val="22"/>
          <w:szCs w:val="22"/>
        </w:rPr>
        <w:t xml:space="preserve">Please read the following prior to setting up </w:t>
      </w:r>
      <w:r w:rsidR="000C4154">
        <w:rPr>
          <w:rFonts w:ascii="Arial" w:hAnsi="Arial" w:cs="Arial"/>
          <w:sz w:val="22"/>
          <w:szCs w:val="22"/>
        </w:rPr>
        <w:t>a project-specific</w:t>
      </w:r>
      <w:r w:rsidR="000C4154" w:rsidRPr="00C63315">
        <w:rPr>
          <w:rFonts w:ascii="Arial" w:hAnsi="Arial" w:cs="Arial"/>
          <w:sz w:val="22"/>
          <w:szCs w:val="22"/>
        </w:rPr>
        <w:t xml:space="preserve"> </w:t>
      </w:r>
      <w:r w:rsidRPr="00C63315">
        <w:rPr>
          <w:rFonts w:ascii="Arial" w:hAnsi="Arial" w:cs="Arial"/>
          <w:sz w:val="22"/>
          <w:szCs w:val="22"/>
        </w:rPr>
        <w:t>User Profile in eTraining:</w:t>
      </w:r>
    </w:p>
    <w:p w14:paraId="70D2CCBD" w14:textId="4B93836C" w:rsidR="006A1A37" w:rsidRPr="00D154C0" w:rsidRDefault="006A1A37" w:rsidP="006A1A37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D154C0">
        <w:rPr>
          <w:rFonts w:ascii="Arial" w:hAnsi="Arial" w:cs="Arial"/>
          <w:sz w:val="22"/>
          <w:szCs w:val="22"/>
        </w:rPr>
        <w:t>Always follow the Project Training Management Plan (PTMP) set-up instructions, even if they do not match information in this document.</w:t>
      </w:r>
      <w:r w:rsidR="00B4498F">
        <w:rPr>
          <w:rFonts w:ascii="Arial" w:hAnsi="Arial" w:cs="Arial"/>
          <w:sz w:val="22"/>
          <w:szCs w:val="22"/>
        </w:rPr>
        <w:t xml:space="preserve">  Verify which eTraining roles apply to </w:t>
      </w:r>
      <w:r w:rsidR="000C4154">
        <w:rPr>
          <w:rFonts w:ascii="Arial" w:hAnsi="Arial" w:cs="Arial"/>
          <w:sz w:val="22"/>
          <w:szCs w:val="22"/>
        </w:rPr>
        <w:t xml:space="preserve">a particular </w:t>
      </w:r>
      <w:r w:rsidR="00B4498F">
        <w:rPr>
          <w:rFonts w:ascii="Arial" w:hAnsi="Arial" w:cs="Arial"/>
          <w:sz w:val="22"/>
          <w:szCs w:val="22"/>
        </w:rPr>
        <w:t>project assignment.</w:t>
      </w:r>
    </w:p>
    <w:p w14:paraId="2A89878C" w14:textId="77777777" w:rsidR="006A1A37" w:rsidRPr="00D154C0" w:rsidRDefault="006A1A37" w:rsidP="006A1A37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D154C0">
        <w:rPr>
          <w:rFonts w:ascii="Arial" w:hAnsi="Arial" w:cs="Arial"/>
          <w:sz w:val="22"/>
          <w:szCs w:val="22"/>
        </w:rPr>
        <w:t>All project-specific eTraining must be completed prior to beginning work on the project.</w:t>
      </w:r>
    </w:p>
    <w:p w14:paraId="0E0039D3" w14:textId="6DA18DD8" w:rsidR="00C63315" w:rsidRPr="006A1A37" w:rsidRDefault="00C63315" w:rsidP="006A1A37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6A1A37">
        <w:rPr>
          <w:rFonts w:ascii="Arial" w:hAnsi="Arial" w:cs="Arial"/>
          <w:sz w:val="22"/>
          <w:szCs w:val="22"/>
        </w:rPr>
        <w:t xml:space="preserve">It is the Line Manager's responsibility to verify that the correct job role(s) </w:t>
      </w:r>
      <w:r w:rsidR="00082FD1">
        <w:rPr>
          <w:rFonts w:ascii="Arial" w:hAnsi="Arial" w:cs="Arial"/>
          <w:sz w:val="22"/>
          <w:szCs w:val="22"/>
        </w:rPr>
        <w:t>have</w:t>
      </w:r>
      <w:r w:rsidRPr="006A1A37">
        <w:rPr>
          <w:rFonts w:ascii="Arial" w:hAnsi="Arial" w:cs="Arial"/>
          <w:sz w:val="22"/>
          <w:szCs w:val="22"/>
        </w:rPr>
        <w:t xml:space="preserve"> been added for an employee</w:t>
      </w:r>
      <w:r w:rsidR="00D576E1">
        <w:rPr>
          <w:rFonts w:ascii="Arial" w:hAnsi="Arial" w:cs="Arial"/>
          <w:sz w:val="22"/>
          <w:szCs w:val="22"/>
        </w:rPr>
        <w:t xml:space="preserve"> (CS_</w:t>
      </w:r>
      <w:r w:rsidR="0042774F">
        <w:rPr>
          <w:rFonts w:ascii="Arial" w:hAnsi="Arial" w:cs="Arial"/>
          <w:sz w:val="22"/>
          <w:szCs w:val="22"/>
        </w:rPr>
        <w:t>OP_TR001, Planning and Recording of Training for Staff)</w:t>
      </w:r>
      <w:r w:rsidRPr="006A1A37">
        <w:rPr>
          <w:rFonts w:ascii="Arial" w:hAnsi="Arial" w:cs="Arial"/>
          <w:sz w:val="22"/>
          <w:szCs w:val="22"/>
        </w:rPr>
        <w:t>.</w:t>
      </w:r>
      <w:r w:rsidR="00D576E1">
        <w:rPr>
          <w:rFonts w:ascii="Arial" w:hAnsi="Arial" w:cs="Arial"/>
          <w:sz w:val="22"/>
          <w:szCs w:val="22"/>
        </w:rPr>
        <w:t xml:space="preserve"> </w:t>
      </w:r>
    </w:p>
    <w:p w14:paraId="5E03DE0A" w14:textId="0B594513" w:rsidR="00D87E5B" w:rsidRDefault="00D87E5B" w:rsidP="008E0EFF">
      <w:pPr>
        <w:ind w:left="540"/>
        <w:rPr>
          <w:rFonts w:ascii="Arial" w:hAnsi="Arial" w:cs="Arial"/>
          <w:sz w:val="22"/>
          <w:szCs w:val="22"/>
          <w:highlight w:val="green"/>
        </w:rPr>
      </w:pPr>
    </w:p>
    <w:p w14:paraId="7ABB8E8A" w14:textId="55E1ED53" w:rsidR="00D87E5B" w:rsidRPr="008E0EFF" w:rsidRDefault="00D87E5B" w:rsidP="005D1812">
      <w:pPr>
        <w:ind w:left="720"/>
        <w:rPr>
          <w:rFonts w:ascii="Arial" w:hAnsi="Arial" w:cs="Arial"/>
          <w:sz w:val="22"/>
          <w:szCs w:val="22"/>
          <w:highlight w:val="green"/>
        </w:rPr>
      </w:pPr>
      <w:r w:rsidRPr="00D87E5B">
        <w:rPr>
          <w:rFonts w:ascii="Arial" w:hAnsi="Arial" w:cs="Arial"/>
          <w:sz w:val="22"/>
          <w:szCs w:val="22"/>
        </w:rPr>
        <w:t>Instructions for loading Project-specific eTraining Profiles on specific projects with project roles with unique eTraining requirements:</w:t>
      </w:r>
    </w:p>
    <w:tbl>
      <w:tblPr>
        <w:tblStyle w:val="TableGrid"/>
        <w:tblW w:w="0" w:type="auto"/>
        <w:tblInd w:w="704" w:type="dxa"/>
        <w:tblLayout w:type="fixed"/>
        <w:tblLook w:val="04A0" w:firstRow="1" w:lastRow="0" w:firstColumn="1" w:lastColumn="0" w:noHBand="0" w:noVBand="1"/>
      </w:tblPr>
      <w:tblGrid>
        <w:gridCol w:w="425"/>
        <w:gridCol w:w="3969"/>
        <w:gridCol w:w="4395"/>
      </w:tblGrid>
      <w:tr w:rsidR="008E0EFF" w:rsidRPr="00781705" w14:paraId="4885902F" w14:textId="77777777" w:rsidTr="00A95739">
        <w:trPr>
          <w:cantSplit/>
          <w:hidden/>
        </w:trPr>
        <w:tc>
          <w:tcPr>
            <w:tcW w:w="425" w:type="dxa"/>
          </w:tcPr>
          <w:p w14:paraId="2E5C5EA1" w14:textId="77777777" w:rsidR="009436EB" w:rsidRPr="009436EB" w:rsidRDefault="009436EB" w:rsidP="009436EB">
            <w:pPr>
              <w:pStyle w:val="ListParagraph"/>
              <w:numPr>
                <w:ilvl w:val="0"/>
                <w:numId w:val="22"/>
              </w:numPr>
              <w:tabs>
                <w:tab w:val="num" w:pos="1080"/>
              </w:tabs>
              <w:rPr>
                <w:rFonts w:ascii="Arial" w:hAnsi="Arial" w:cs="Arial"/>
                <w:vanish/>
                <w:sz w:val="20"/>
                <w:szCs w:val="20"/>
              </w:rPr>
            </w:pPr>
          </w:p>
          <w:p w14:paraId="52FB2A2E" w14:textId="6C811054" w:rsidR="008E0EFF" w:rsidRPr="00781705" w:rsidRDefault="008E0EFF" w:rsidP="00932C53">
            <w:pPr>
              <w:pStyle w:val="ListParagraph"/>
              <w:numPr>
                <w:ilvl w:val="1"/>
                <w:numId w:val="22"/>
              </w:numPr>
              <w:tabs>
                <w:tab w:val="num" w:pos="820"/>
              </w:tabs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9" w:type="dxa"/>
          </w:tcPr>
          <w:p w14:paraId="088E1502" w14:textId="77777777" w:rsidR="008E0EFF" w:rsidRPr="00781705" w:rsidRDefault="008E0EFF" w:rsidP="00275C0C">
            <w:pPr>
              <w:tabs>
                <w:tab w:val="left" w:pos="6765"/>
              </w:tabs>
              <w:rPr>
                <w:rFonts w:ascii="Arial" w:hAnsi="Arial" w:cs="Arial"/>
                <w:sz w:val="20"/>
                <w:szCs w:val="20"/>
              </w:rPr>
            </w:pPr>
            <w:r w:rsidRPr="00781705">
              <w:rPr>
                <w:rFonts w:ascii="Arial" w:eastAsia="Calibri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72576" behindDoc="0" locked="0" layoutInCell="1" allowOverlap="1" wp14:anchorId="14C07C0C" wp14:editId="376388D7">
                  <wp:simplePos x="0" y="0"/>
                  <wp:positionH relativeFrom="margin">
                    <wp:posOffset>104140</wp:posOffset>
                  </wp:positionH>
                  <wp:positionV relativeFrom="paragraph">
                    <wp:posOffset>28575</wp:posOffset>
                  </wp:positionV>
                  <wp:extent cx="1667644" cy="1234440"/>
                  <wp:effectExtent l="19050" t="19050" r="27940" b="22860"/>
                  <wp:wrapSquare wrapText="bothSides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644" cy="12344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395" w:type="dxa"/>
          </w:tcPr>
          <w:p w14:paraId="4DC8AF97" w14:textId="77777777" w:rsidR="008E0EFF" w:rsidRPr="00781705" w:rsidRDefault="008E0EFF" w:rsidP="00275C0C">
            <w:pPr>
              <w:ind w:left="178" w:hanging="142"/>
              <w:rPr>
                <w:rFonts w:ascii="Arial" w:eastAsia="Calibri" w:hAnsi="Arial" w:cs="Arial"/>
                <w:sz w:val="20"/>
                <w:szCs w:val="20"/>
              </w:rPr>
            </w:pPr>
            <w:r w:rsidRPr="00781705">
              <w:rPr>
                <w:rFonts w:ascii="Arial" w:eastAsia="Calibri" w:hAnsi="Arial" w:cs="Arial"/>
                <w:sz w:val="20"/>
                <w:szCs w:val="20"/>
              </w:rPr>
              <w:t xml:space="preserve">Open the IQ homepage. </w:t>
            </w:r>
          </w:p>
          <w:p w14:paraId="270500BC" w14:textId="77777777" w:rsidR="008E0EFF" w:rsidRPr="00781705" w:rsidRDefault="008E0EFF" w:rsidP="00275C0C">
            <w:pPr>
              <w:numPr>
                <w:ilvl w:val="0"/>
                <w:numId w:val="5"/>
              </w:numPr>
              <w:spacing w:after="160" w:line="259" w:lineRule="auto"/>
              <w:ind w:left="178" w:hanging="142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 w:rsidRPr="00781705">
              <w:rPr>
                <w:rFonts w:ascii="Arial" w:eastAsia="Calibri" w:hAnsi="Arial" w:cs="Arial"/>
                <w:sz w:val="20"/>
                <w:szCs w:val="20"/>
              </w:rPr>
              <w:t>Navigate to “Compliance” in the top right corner</w:t>
            </w:r>
          </w:p>
          <w:p w14:paraId="05F9EDB7" w14:textId="77777777" w:rsidR="008E0EFF" w:rsidRPr="00781705" w:rsidRDefault="008E0EFF" w:rsidP="00275C0C">
            <w:pPr>
              <w:numPr>
                <w:ilvl w:val="0"/>
                <w:numId w:val="5"/>
              </w:numPr>
              <w:spacing w:after="160" w:line="259" w:lineRule="auto"/>
              <w:ind w:left="178" w:hanging="142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 w:rsidRPr="00781705">
              <w:rPr>
                <w:rFonts w:ascii="Arial" w:eastAsia="Calibri" w:hAnsi="Arial" w:cs="Arial"/>
                <w:sz w:val="20"/>
                <w:szCs w:val="20"/>
              </w:rPr>
              <w:t>Select “eTraining” in the drop-down list</w:t>
            </w:r>
          </w:p>
          <w:p w14:paraId="6021288C" w14:textId="4642E1FA" w:rsidR="008E0EFF" w:rsidRPr="00781705" w:rsidRDefault="008E0EFF" w:rsidP="00275C0C">
            <w:pPr>
              <w:numPr>
                <w:ilvl w:val="0"/>
                <w:numId w:val="5"/>
              </w:numPr>
              <w:spacing w:after="160" w:line="259" w:lineRule="auto"/>
              <w:ind w:left="178" w:hanging="142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 w:rsidRPr="00781705">
              <w:rPr>
                <w:rFonts w:ascii="Arial" w:eastAsia="Calibri" w:hAnsi="Arial" w:cs="Arial"/>
                <w:sz w:val="20"/>
                <w:szCs w:val="20"/>
              </w:rPr>
              <w:t>Select “</w:t>
            </w:r>
            <w:r w:rsidR="00244928">
              <w:rPr>
                <w:rFonts w:ascii="Arial" w:eastAsia="Calibri" w:hAnsi="Arial" w:cs="Arial"/>
                <w:sz w:val="20"/>
                <w:szCs w:val="20"/>
              </w:rPr>
              <w:t>USER PROFILE</w:t>
            </w:r>
            <w:r w:rsidRPr="00781705">
              <w:rPr>
                <w:rFonts w:ascii="Arial" w:eastAsia="Calibri" w:hAnsi="Arial" w:cs="Arial"/>
                <w:sz w:val="20"/>
                <w:szCs w:val="20"/>
              </w:rPr>
              <w:t>” and then “Add” under “Registered Sponsor(s)”</w:t>
            </w:r>
          </w:p>
          <w:p w14:paraId="731D5CFF" w14:textId="77777777" w:rsidR="008E0EFF" w:rsidRPr="00781705" w:rsidRDefault="008E0EFF" w:rsidP="00275C0C">
            <w:pPr>
              <w:numPr>
                <w:ilvl w:val="0"/>
                <w:numId w:val="5"/>
              </w:numPr>
              <w:spacing w:after="160" w:line="259" w:lineRule="auto"/>
              <w:ind w:left="178" w:hanging="142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 w:rsidRPr="00781705">
              <w:rPr>
                <w:rFonts w:ascii="Arial" w:eastAsia="Calibri" w:hAnsi="Arial" w:cs="Arial"/>
                <w:sz w:val="20"/>
                <w:szCs w:val="20"/>
              </w:rPr>
              <w:t>Complete all required fields:</w:t>
            </w:r>
          </w:p>
        </w:tc>
      </w:tr>
      <w:tr w:rsidR="00781705" w14:paraId="69590783" w14:textId="77777777" w:rsidTr="00A95739">
        <w:trPr>
          <w:cantSplit/>
        </w:trPr>
        <w:tc>
          <w:tcPr>
            <w:tcW w:w="425" w:type="dxa"/>
          </w:tcPr>
          <w:p w14:paraId="045157F9" w14:textId="77777777" w:rsidR="00781705" w:rsidRDefault="00781705" w:rsidP="009D54B6">
            <w:pPr>
              <w:pStyle w:val="ListParagraph"/>
              <w:numPr>
                <w:ilvl w:val="1"/>
                <w:numId w:val="22"/>
              </w:numPr>
              <w:ind w:left="539" w:hanging="53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9" w:type="dxa"/>
          </w:tcPr>
          <w:p w14:paraId="3FA8A9F3" w14:textId="77777777" w:rsidR="00781705" w:rsidRPr="00D36BCC" w:rsidRDefault="00781705" w:rsidP="00275C0C">
            <w:pPr>
              <w:tabs>
                <w:tab w:val="left" w:pos="6765"/>
              </w:tabs>
              <w:rPr>
                <w:rFonts w:ascii="Arial" w:eastAsia="Calibri" w:hAnsi="Arial" w:cs="Arial"/>
                <w:noProof/>
                <w:sz w:val="20"/>
                <w:szCs w:val="20"/>
              </w:rPr>
            </w:pPr>
            <w:r>
              <w:rPr>
                <w:noProof/>
                <w:lang w:val="en-ZA" w:eastAsia="en-ZA"/>
              </w:rPr>
              <w:drawing>
                <wp:anchor distT="0" distB="0" distL="114300" distR="114300" simplePos="0" relativeHeight="251681792" behindDoc="0" locked="0" layoutInCell="1" allowOverlap="1" wp14:anchorId="1782145E" wp14:editId="74542393">
                  <wp:simplePos x="0" y="0"/>
                  <wp:positionH relativeFrom="column">
                    <wp:posOffset>95885</wp:posOffset>
                  </wp:positionH>
                  <wp:positionV relativeFrom="paragraph">
                    <wp:posOffset>26670</wp:posOffset>
                  </wp:positionV>
                  <wp:extent cx="1666875" cy="1245235"/>
                  <wp:effectExtent l="19050" t="19050" r="28575" b="12065"/>
                  <wp:wrapSquare wrapText="bothSides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24523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395" w:type="dxa"/>
          </w:tcPr>
          <w:p w14:paraId="79968C82" w14:textId="01CCE82C" w:rsidR="00082FD1" w:rsidRDefault="000D05F0" w:rsidP="00781705">
            <w:pPr>
              <w:ind w:left="3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For Sponsor level training</w:t>
            </w:r>
            <w:r w:rsidR="00082FD1" w:rsidRPr="006A1A37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082FD1">
              <w:rPr>
                <w:rFonts w:ascii="Arial" w:hAnsi="Arial" w:cs="Arial"/>
                <w:sz w:val="20"/>
                <w:szCs w:val="20"/>
              </w:rPr>
              <w:t xml:space="preserve">register for a </w:t>
            </w:r>
            <w:r w:rsidR="00082FD1" w:rsidRPr="00082FD1">
              <w:rPr>
                <w:rFonts w:ascii="Arial" w:hAnsi="Arial" w:cs="Arial"/>
                <w:sz w:val="20"/>
                <w:szCs w:val="20"/>
              </w:rPr>
              <w:t>department profile at Sponsor level</w:t>
            </w:r>
            <w:r w:rsidR="00EF3D8D">
              <w:rPr>
                <w:rFonts w:ascii="Arial" w:hAnsi="Arial" w:cs="Arial"/>
                <w:sz w:val="20"/>
                <w:szCs w:val="20"/>
              </w:rPr>
              <w:t xml:space="preserve"> in the </w:t>
            </w:r>
            <w:r w:rsidR="00EF3D8D" w:rsidRPr="006A1A37">
              <w:rPr>
                <w:rFonts w:ascii="Arial" w:hAnsi="Arial" w:cs="Arial"/>
                <w:sz w:val="20"/>
                <w:szCs w:val="20"/>
              </w:rPr>
              <w:t>upper Sponsor section</w:t>
            </w:r>
            <w:r w:rsidR="00082FD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EABA0C5" w14:textId="77777777" w:rsidR="00781705" w:rsidRPr="006A1A37" w:rsidRDefault="00781705" w:rsidP="00781705">
            <w:pPr>
              <w:ind w:left="33"/>
              <w:rPr>
                <w:rFonts w:ascii="Arial" w:hAnsi="Arial" w:cs="Arial"/>
                <w:sz w:val="20"/>
                <w:szCs w:val="20"/>
              </w:rPr>
            </w:pPr>
          </w:p>
          <w:p w14:paraId="448C957C" w14:textId="67D48300" w:rsidR="00781705" w:rsidRPr="009F56F4" w:rsidRDefault="00781705" w:rsidP="00781705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 w:rsidRPr="009F56F4">
              <w:rPr>
                <w:rFonts w:ascii="Arial" w:eastAsia="Calibri" w:hAnsi="Arial" w:cs="Arial"/>
                <w:b/>
                <w:sz w:val="20"/>
                <w:szCs w:val="20"/>
              </w:rPr>
              <w:t>Sponsor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 = </w:t>
            </w:r>
            <w:r w:rsidR="00082FD1">
              <w:rPr>
                <w:rFonts w:ascii="Arial" w:eastAsia="Calibri" w:hAnsi="Arial" w:cs="Arial"/>
                <w:sz w:val="20"/>
                <w:szCs w:val="20"/>
              </w:rPr>
              <w:t>[</w:t>
            </w:r>
            <w:r w:rsidR="00B4498F">
              <w:rPr>
                <w:rFonts w:ascii="Arial" w:eastAsia="Calibri" w:hAnsi="Arial" w:cs="Arial"/>
                <w:sz w:val="20"/>
                <w:szCs w:val="20"/>
              </w:rPr>
              <w:t>*</w:t>
            </w:r>
            <w:r w:rsidR="00082FD1" w:rsidRPr="00795103">
              <w:rPr>
                <w:rFonts w:ascii="Arial" w:hAnsi="Arial" w:cs="Arial"/>
                <w:sz w:val="20"/>
                <w:szCs w:val="20"/>
              </w:rPr>
              <w:t>Select the relevant Sponsor</w:t>
            </w:r>
            <w:r w:rsidR="00082FD1">
              <w:rPr>
                <w:rFonts w:ascii="Arial" w:hAnsi="Arial" w:cs="Arial"/>
                <w:sz w:val="20"/>
                <w:szCs w:val="20"/>
              </w:rPr>
              <w:t>]</w:t>
            </w:r>
          </w:p>
          <w:p w14:paraId="604F9774" w14:textId="7B3B0DB2" w:rsidR="00781705" w:rsidRPr="009F56F4" w:rsidRDefault="00781705" w:rsidP="00275C0C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 w:rsidRPr="009F56F4">
              <w:rPr>
                <w:rFonts w:ascii="Arial" w:eastAsia="Calibri" w:hAnsi="Arial" w:cs="Arial"/>
                <w:b/>
                <w:sz w:val="20"/>
                <w:szCs w:val="20"/>
              </w:rPr>
              <w:t>Role</w:t>
            </w:r>
            <w:r w:rsidR="00E148DC">
              <w:rPr>
                <w:rFonts w:ascii="Arial" w:eastAsia="Calibri" w:hAnsi="Arial" w:cs="Arial"/>
                <w:b/>
                <w:sz w:val="20"/>
                <w:szCs w:val="20"/>
              </w:rPr>
              <w:t>(s)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 = See table </w:t>
            </w:r>
            <w:r w:rsidR="00082FD1">
              <w:rPr>
                <w:rFonts w:ascii="Arial" w:eastAsia="Calibri" w:hAnsi="Arial" w:cs="Arial"/>
                <w:sz w:val="20"/>
                <w:szCs w:val="20"/>
              </w:rPr>
              <w:t xml:space="preserve">in Section </w:t>
            </w:r>
            <w:r w:rsidR="00CA5607">
              <w:rPr>
                <w:rFonts w:ascii="Arial" w:eastAsia="Calibri" w:hAnsi="Arial" w:cs="Arial"/>
                <w:sz w:val="20"/>
                <w:szCs w:val="20"/>
              </w:rPr>
              <w:t>6</w:t>
            </w:r>
            <w:r w:rsidR="00082FD1">
              <w:rPr>
                <w:rFonts w:ascii="Arial" w:eastAsia="Calibri" w:hAnsi="Arial" w:cs="Arial"/>
                <w:sz w:val="20"/>
                <w:szCs w:val="20"/>
              </w:rPr>
              <w:t>.1,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r w:rsidR="00483120">
              <w:rPr>
                <w:rFonts w:ascii="Arial" w:eastAsia="Calibri" w:hAnsi="Arial" w:cs="Arial"/>
                <w:sz w:val="20"/>
                <w:szCs w:val="20"/>
              </w:rPr>
              <w:t>multiple roles may apply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>*.</w:t>
            </w:r>
          </w:p>
          <w:p w14:paraId="68721C13" w14:textId="14EF50F5" w:rsidR="00781705" w:rsidRPr="009F56F4" w:rsidRDefault="00781705" w:rsidP="00275C0C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 w:rsidRPr="009F56F4">
              <w:rPr>
                <w:rFonts w:ascii="Arial" w:eastAsia="Calibri" w:hAnsi="Arial" w:cs="Arial"/>
                <w:b/>
                <w:sz w:val="20"/>
                <w:szCs w:val="20"/>
              </w:rPr>
              <w:t>Region or Country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 = [</w:t>
            </w:r>
            <w:r w:rsidR="00FE12DD">
              <w:rPr>
                <w:rFonts w:ascii="Arial" w:eastAsia="Calibri" w:hAnsi="Arial" w:cs="Arial"/>
                <w:sz w:val="20"/>
                <w:szCs w:val="20"/>
              </w:rPr>
              <w:t>applicable region</w:t>
            </w:r>
            <w:r w:rsidR="00EF3D8D" w:rsidDel="00EF3D8D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r w:rsidR="00FE12DD">
              <w:rPr>
                <w:rFonts w:ascii="Arial" w:eastAsia="Calibri" w:hAnsi="Arial" w:cs="Arial"/>
                <w:sz w:val="20"/>
                <w:szCs w:val="20"/>
              </w:rPr>
              <w:t>*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] </w:t>
            </w:r>
          </w:p>
          <w:p w14:paraId="7CABE40F" w14:textId="7EA08544" w:rsidR="00781705" w:rsidRPr="00D36BCC" w:rsidRDefault="00FE12DD" w:rsidP="00275C0C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*Confirm selection with line manager.</w:t>
            </w:r>
            <w:r w:rsidR="00EF3D8D">
              <w:rPr>
                <w:rFonts w:ascii="Arial" w:eastAsia="Calibri" w:hAnsi="Arial" w:cs="Arial"/>
                <w:sz w:val="20"/>
                <w:szCs w:val="20"/>
              </w:rPr>
              <w:t xml:space="preserve"> Selecting country instead of region will duplicate the profile.</w:t>
            </w:r>
          </w:p>
        </w:tc>
      </w:tr>
      <w:tr w:rsidR="008E0EFF" w:rsidRPr="008E0EFF" w14:paraId="6A163B6F" w14:textId="77777777" w:rsidTr="00A95739">
        <w:trPr>
          <w:cantSplit/>
        </w:trPr>
        <w:tc>
          <w:tcPr>
            <w:tcW w:w="425" w:type="dxa"/>
          </w:tcPr>
          <w:p w14:paraId="46F92421" w14:textId="77777777" w:rsidR="008E0EFF" w:rsidRPr="00294B88" w:rsidRDefault="008E0EFF" w:rsidP="009D54B6">
            <w:pPr>
              <w:pStyle w:val="ListParagraph"/>
              <w:numPr>
                <w:ilvl w:val="1"/>
                <w:numId w:val="22"/>
              </w:numPr>
              <w:ind w:left="539" w:hanging="539"/>
              <w:rPr>
                <w:rFonts w:ascii="Arial" w:hAnsi="Arial" w:cs="Arial"/>
                <w:sz w:val="20"/>
                <w:szCs w:val="20"/>
              </w:rPr>
            </w:pPr>
            <w:bookmarkStart w:id="4" w:name="_Hlk43799330"/>
          </w:p>
        </w:tc>
        <w:tc>
          <w:tcPr>
            <w:tcW w:w="3969" w:type="dxa"/>
          </w:tcPr>
          <w:p w14:paraId="5EEBE3A6" w14:textId="0B56F88F" w:rsidR="008E0EFF" w:rsidRPr="00294B88" w:rsidRDefault="00294B88" w:rsidP="00275C0C">
            <w:pPr>
              <w:tabs>
                <w:tab w:val="left" w:pos="6765"/>
              </w:tabs>
              <w:rPr>
                <w:rFonts w:ascii="Arial" w:hAnsi="Arial" w:cs="Arial"/>
                <w:noProof/>
                <w:sz w:val="20"/>
                <w:szCs w:val="20"/>
                <w:lang w:val="en-ZA" w:eastAsia="en-ZA"/>
              </w:rPr>
            </w:pPr>
            <w:r w:rsidRPr="00294B88">
              <w:rPr>
                <w:rFonts w:ascii="Arial" w:hAnsi="Arial" w:cs="Arial"/>
                <w:noProof/>
                <w:sz w:val="20"/>
                <w:szCs w:val="20"/>
                <w:lang w:eastAsia="en-ZA"/>
              </w:rPr>
              <w:drawing>
                <wp:inline distT="0" distB="0" distL="0" distR="0" wp14:anchorId="228A438B" wp14:editId="2B7C9D77">
                  <wp:extent cx="2363203" cy="1008612"/>
                  <wp:effectExtent l="19050" t="19050" r="18415" b="20320"/>
                  <wp:docPr id="205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827" cy="1012293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5" w:type="dxa"/>
          </w:tcPr>
          <w:p w14:paraId="4F013303" w14:textId="078131AA" w:rsidR="00294B88" w:rsidRDefault="00EF3D8D" w:rsidP="00294B88">
            <w:pPr>
              <w:ind w:left="3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For project-specific </w:t>
            </w:r>
            <w:r w:rsidR="00526945">
              <w:rPr>
                <w:rFonts w:ascii="Arial" w:hAnsi="Arial" w:cs="Arial"/>
                <w:sz w:val="20"/>
                <w:szCs w:val="20"/>
              </w:rPr>
              <w:t>training</w:t>
            </w:r>
            <w:r w:rsidR="00294B88" w:rsidRPr="006A1A37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294B88">
              <w:rPr>
                <w:rFonts w:ascii="Arial" w:hAnsi="Arial" w:cs="Arial"/>
                <w:sz w:val="20"/>
                <w:szCs w:val="20"/>
              </w:rPr>
              <w:t>register for a project/protocol</w:t>
            </w:r>
            <w:r w:rsidR="00294B88" w:rsidRPr="00082FD1">
              <w:rPr>
                <w:rFonts w:ascii="Arial" w:hAnsi="Arial" w:cs="Arial"/>
                <w:sz w:val="20"/>
                <w:szCs w:val="20"/>
              </w:rPr>
              <w:t xml:space="preserve"> at </w:t>
            </w:r>
            <w:r w:rsidR="00F7691C">
              <w:rPr>
                <w:rFonts w:ascii="Arial" w:hAnsi="Arial" w:cs="Arial"/>
                <w:sz w:val="20"/>
                <w:szCs w:val="20"/>
              </w:rPr>
              <w:t>study</w:t>
            </w:r>
            <w:r w:rsidR="00294B88" w:rsidRPr="00082FD1">
              <w:rPr>
                <w:rFonts w:ascii="Arial" w:hAnsi="Arial" w:cs="Arial"/>
                <w:sz w:val="20"/>
                <w:szCs w:val="20"/>
              </w:rPr>
              <w:t xml:space="preserve"> level</w:t>
            </w:r>
            <w:r w:rsidR="00526945">
              <w:rPr>
                <w:rFonts w:ascii="Arial" w:hAnsi="Arial" w:cs="Arial"/>
                <w:sz w:val="20"/>
                <w:szCs w:val="20"/>
              </w:rPr>
              <w:t xml:space="preserve"> in the lower</w:t>
            </w:r>
            <w:r w:rsidR="00526945" w:rsidRPr="006A1A3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26945">
              <w:rPr>
                <w:rFonts w:ascii="Arial" w:hAnsi="Arial" w:cs="Arial"/>
                <w:sz w:val="20"/>
                <w:szCs w:val="20"/>
              </w:rPr>
              <w:t>Study</w:t>
            </w:r>
            <w:r w:rsidR="00526945" w:rsidRPr="006A1A37">
              <w:rPr>
                <w:rFonts w:ascii="Arial" w:hAnsi="Arial" w:cs="Arial"/>
                <w:sz w:val="20"/>
                <w:szCs w:val="20"/>
              </w:rPr>
              <w:t xml:space="preserve"> section</w:t>
            </w:r>
            <w:r w:rsidR="00294B88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C0ECDDB" w14:textId="77777777" w:rsidR="00294B88" w:rsidRPr="006A1A37" w:rsidRDefault="00294B88" w:rsidP="00294B88">
            <w:pPr>
              <w:ind w:left="33"/>
              <w:rPr>
                <w:rFonts w:ascii="Arial" w:hAnsi="Arial" w:cs="Arial"/>
                <w:sz w:val="20"/>
                <w:szCs w:val="20"/>
              </w:rPr>
            </w:pPr>
          </w:p>
          <w:p w14:paraId="5EFC4D9B" w14:textId="3CC70D38" w:rsidR="00294B88" w:rsidRPr="009F56F4" w:rsidRDefault="00294B88" w:rsidP="00294B88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 w:rsidRPr="009F56F4">
              <w:rPr>
                <w:rFonts w:ascii="Arial" w:eastAsia="Calibri" w:hAnsi="Arial" w:cs="Arial"/>
                <w:b/>
                <w:sz w:val="20"/>
                <w:szCs w:val="20"/>
              </w:rPr>
              <w:t>Sponsor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 = </w:t>
            </w:r>
            <w:r>
              <w:rPr>
                <w:rFonts w:ascii="Arial" w:eastAsia="Calibri" w:hAnsi="Arial" w:cs="Arial"/>
                <w:sz w:val="20"/>
                <w:szCs w:val="20"/>
              </w:rPr>
              <w:t>[</w:t>
            </w:r>
            <w:r w:rsidR="00B4498F">
              <w:rPr>
                <w:rFonts w:ascii="Arial" w:eastAsia="Calibri" w:hAnsi="Arial" w:cs="Arial"/>
                <w:sz w:val="20"/>
                <w:szCs w:val="20"/>
              </w:rPr>
              <w:t>*</w:t>
            </w:r>
            <w:r w:rsidRPr="00795103">
              <w:rPr>
                <w:rFonts w:ascii="Arial" w:hAnsi="Arial" w:cs="Arial"/>
                <w:sz w:val="20"/>
                <w:szCs w:val="20"/>
              </w:rPr>
              <w:t>Select the relevant Sponsor</w:t>
            </w:r>
            <w:r>
              <w:rPr>
                <w:rFonts w:ascii="Arial" w:hAnsi="Arial" w:cs="Arial"/>
                <w:sz w:val="20"/>
                <w:szCs w:val="20"/>
              </w:rPr>
              <w:t>]</w:t>
            </w:r>
          </w:p>
          <w:p w14:paraId="51C155E4" w14:textId="6AC926AA" w:rsidR="00294B88" w:rsidRPr="009F56F4" w:rsidRDefault="00294B88" w:rsidP="00294B88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Project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 = [</w:t>
            </w:r>
            <w:r w:rsidR="00B4498F">
              <w:rPr>
                <w:rFonts w:ascii="Arial" w:eastAsia="Calibri" w:hAnsi="Arial" w:cs="Arial"/>
                <w:sz w:val="20"/>
                <w:szCs w:val="20"/>
              </w:rPr>
              <w:t>*</w:t>
            </w:r>
            <w:r>
              <w:rPr>
                <w:rFonts w:ascii="Arial" w:eastAsia="Calibri" w:hAnsi="Arial" w:cs="Arial"/>
                <w:sz w:val="20"/>
                <w:szCs w:val="20"/>
              </w:rPr>
              <w:t>Select the relevant project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] </w:t>
            </w:r>
          </w:p>
          <w:p w14:paraId="031BBBC4" w14:textId="056FA670" w:rsidR="00294B88" w:rsidRPr="009F56F4" w:rsidRDefault="00294B88" w:rsidP="00294B88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Protocol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 = [</w:t>
            </w:r>
            <w:r w:rsidR="00B4498F">
              <w:rPr>
                <w:rFonts w:ascii="Arial" w:eastAsia="Calibri" w:hAnsi="Arial" w:cs="Arial"/>
                <w:sz w:val="20"/>
                <w:szCs w:val="20"/>
              </w:rPr>
              <w:t>*</w:t>
            </w:r>
            <w:r>
              <w:rPr>
                <w:rFonts w:ascii="Arial" w:eastAsia="Calibri" w:hAnsi="Arial" w:cs="Arial"/>
                <w:sz w:val="20"/>
                <w:szCs w:val="20"/>
              </w:rPr>
              <w:t>Select the relevant protocol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] </w:t>
            </w:r>
          </w:p>
          <w:p w14:paraId="103A27AD" w14:textId="7B7072F0" w:rsidR="00294B88" w:rsidRPr="009F56F4" w:rsidRDefault="00294B88" w:rsidP="00294B88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 w:rsidRPr="009F56F4">
              <w:rPr>
                <w:rFonts w:ascii="Arial" w:eastAsia="Calibri" w:hAnsi="Arial" w:cs="Arial"/>
                <w:b/>
                <w:sz w:val="20"/>
                <w:szCs w:val="20"/>
              </w:rPr>
              <w:t>Role</w:t>
            </w:r>
            <w:r>
              <w:rPr>
                <w:rFonts w:ascii="Arial" w:eastAsia="Calibri" w:hAnsi="Arial" w:cs="Arial"/>
                <w:b/>
                <w:sz w:val="20"/>
                <w:szCs w:val="20"/>
              </w:rPr>
              <w:t>(s)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 = See table </w:t>
            </w:r>
            <w:r>
              <w:rPr>
                <w:rFonts w:ascii="Arial" w:eastAsia="Calibri" w:hAnsi="Arial" w:cs="Arial"/>
                <w:sz w:val="20"/>
                <w:szCs w:val="20"/>
              </w:rPr>
              <w:t xml:space="preserve">in Section </w:t>
            </w:r>
            <w:r w:rsidR="00CA5607">
              <w:rPr>
                <w:rFonts w:ascii="Arial" w:eastAsia="Calibri" w:hAnsi="Arial" w:cs="Arial"/>
                <w:sz w:val="20"/>
                <w:szCs w:val="20"/>
              </w:rPr>
              <w:t>6</w:t>
            </w:r>
            <w:r>
              <w:rPr>
                <w:rFonts w:ascii="Arial" w:eastAsia="Calibri" w:hAnsi="Arial" w:cs="Arial"/>
                <w:sz w:val="20"/>
                <w:szCs w:val="20"/>
              </w:rPr>
              <w:t>.1,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r w:rsidR="00483120">
              <w:rPr>
                <w:rFonts w:ascii="Arial" w:eastAsia="Calibri" w:hAnsi="Arial" w:cs="Arial"/>
                <w:sz w:val="20"/>
                <w:szCs w:val="20"/>
              </w:rPr>
              <w:t>multiple roles may apply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>*.</w:t>
            </w:r>
          </w:p>
          <w:p w14:paraId="21CCE24C" w14:textId="6F63E284" w:rsidR="00294B88" w:rsidRDefault="00294B88" w:rsidP="00A95739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 w:rsidRPr="009F56F4">
              <w:rPr>
                <w:rFonts w:ascii="Arial" w:eastAsia="Calibri" w:hAnsi="Arial" w:cs="Arial"/>
                <w:b/>
                <w:sz w:val="20"/>
                <w:szCs w:val="20"/>
              </w:rPr>
              <w:t>Region or Country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 = [</w:t>
            </w:r>
            <w:r w:rsidR="00FE12DD">
              <w:rPr>
                <w:rFonts w:ascii="Arial" w:eastAsia="Calibri" w:hAnsi="Arial" w:cs="Arial"/>
                <w:sz w:val="20"/>
                <w:szCs w:val="20"/>
              </w:rPr>
              <w:t>applicable region *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] </w:t>
            </w:r>
          </w:p>
          <w:p w14:paraId="7D17C2C3" w14:textId="77777777" w:rsidR="00B4498F" w:rsidRDefault="00B4498F" w:rsidP="00294B88">
            <w:pPr>
              <w:ind w:left="33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7C733070" w14:textId="0CEF0736" w:rsidR="008E0EFF" w:rsidRPr="00932C53" w:rsidRDefault="00FF0C6D" w:rsidP="00294B88">
            <w:pPr>
              <w:ind w:left="33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*</w:t>
            </w:r>
            <w:r w:rsidR="00294B88" w:rsidRPr="009F56F4">
              <w:rPr>
                <w:rFonts w:ascii="Arial" w:eastAsia="Calibri" w:hAnsi="Arial" w:cs="Arial"/>
                <w:sz w:val="20"/>
                <w:szCs w:val="20"/>
              </w:rPr>
              <w:t>Confirm selection</w:t>
            </w:r>
            <w:r w:rsidR="00294B88">
              <w:rPr>
                <w:rFonts w:ascii="Arial" w:eastAsia="Calibri" w:hAnsi="Arial" w:cs="Arial"/>
                <w:sz w:val="20"/>
                <w:szCs w:val="20"/>
              </w:rPr>
              <w:t>s</w:t>
            </w:r>
            <w:r w:rsidR="00294B88" w:rsidRPr="009F56F4">
              <w:rPr>
                <w:rFonts w:ascii="Arial" w:eastAsia="Calibri" w:hAnsi="Arial" w:cs="Arial"/>
                <w:sz w:val="20"/>
                <w:szCs w:val="20"/>
              </w:rPr>
              <w:t xml:space="preserve"> with line manager</w:t>
            </w:r>
            <w:r w:rsidR="00294B88">
              <w:rPr>
                <w:rFonts w:ascii="Arial" w:eastAsia="Calibri" w:hAnsi="Arial" w:cs="Arial"/>
                <w:sz w:val="20"/>
                <w:szCs w:val="20"/>
              </w:rPr>
              <w:t>.</w:t>
            </w:r>
            <w:r w:rsidR="00EF3D8D">
              <w:rPr>
                <w:rFonts w:ascii="Arial" w:eastAsia="Calibri" w:hAnsi="Arial" w:cs="Arial"/>
                <w:sz w:val="20"/>
                <w:szCs w:val="20"/>
              </w:rPr>
              <w:t xml:space="preserve"> Selecting country instead of region will duplicate the profile.</w:t>
            </w:r>
          </w:p>
        </w:tc>
      </w:tr>
    </w:tbl>
    <w:bookmarkEnd w:id="4"/>
    <w:p w14:paraId="0FB0DE3B" w14:textId="01C44795" w:rsidR="00180297" w:rsidRPr="00DA06C1" w:rsidRDefault="00180297" w:rsidP="00DA06C1">
      <w:pPr>
        <w:ind w:left="900"/>
        <w:rPr>
          <w:rFonts w:ascii="Arial" w:hAnsi="Arial" w:cs="Arial"/>
          <w:i/>
          <w:sz w:val="20"/>
          <w:szCs w:val="20"/>
        </w:rPr>
      </w:pPr>
      <w:r w:rsidRPr="00DA06C1">
        <w:rPr>
          <w:rFonts w:ascii="Arial" w:hAnsi="Arial" w:cs="Arial"/>
          <w:b/>
          <w:i/>
          <w:sz w:val="20"/>
          <w:szCs w:val="20"/>
        </w:rPr>
        <w:t>Note:</w:t>
      </w:r>
      <w:r w:rsidRPr="00DA06C1">
        <w:rPr>
          <w:rFonts w:ascii="Arial" w:hAnsi="Arial" w:cs="Arial"/>
          <w:i/>
          <w:sz w:val="20"/>
          <w:szCs w:val="20"/>
        </w:rPr>
        <w:t xml:space="preserve"> 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789"/>
      </w:tblGrid>
      <w:tr w:rsidR="00180297" w:rsidRPr="003553DA" w14:paraId="2EABC094" w14:textId="77777777" w:rsidTr="00F038D6">
        <w:tc>
          <w:tcPr>
            <w:tcW w:w="8789" w:type="dxa"/>
          </w:tcPr>
          <w:p w14:paraId="0F4A40FC" w14:textId="2381FE98" w:rsidR="00180297" w:rsidRPr="003553DA" w:rsidRDefault="00DA06C1" w:rsidP="00F038D6">
            <w:pPr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0405B9">
              <w:rPr>
                <w:rFonts w:ascii="Arial" w:hAnsi="Arial" w:cs="Arial"/>
                <w:sz w:val="20"/>
                <w:lang w:val="en-ZA"/>
              </w:rPr>
              <w:t xml:space="preserve">Ensure that for every project the user is assigned to, the </w:t>
            </w:r>
            <w:proofErr w:type="gramStart"/>
            <w:r w:rsidRPr="000405B9">
              <w:rPr>
                <w:rFonts w:ascii="Arial" w:hAnsi="Arial" w:cs="Arial"/>
                <w:sz w:val="20"/>
                <w:lang w:val="en-ZA"/>
              </w:rPr>
              <w:t>sponsor</w:t>
            </w:r>
            <w:proofErr w:type="gramEnd"/>
            <w:r w:rsidRPr="000405B9">
              <w:rPr>
                <w:rFonts w:ascii="Arial" w:hAnsi="Arial" w:cs="Arial"/>
                <w:sz w:val="20"/>
                <w:lang w:val="en-ZA"/>
              </w:rPr>
              <w:t xml:space="preserve"> name is reflected in the Registered Sponsor(s) area.</w:t>
            </w:r>
          </w:p>
        </w:tc>
      </w:tr>
      <w:tr w:rsidR="00180297" w:rsidRPr="003553DA" w14:paraId="58526BA5" w14:textId="77777777" w:rsidTr="00F038D6">
        <w:tc>
          <w:tcPr>
            <w:tcW w:w="8789" w:type="dxa"/>
          </w:tcPr>
          <w:p w14:paraId="0E07B25E" w14:textId="4CAF7D8D" w:rsidR="00180297" w:rsidRPr="003553DA" w:rsidRDefault="00DA06C1" w:rsidP="00F038D6">
            <w:pPr>
              <w:rPr>
                <w:rFonts w:ascii="Arial" w:hAnsi="Arial" w:cs="Arial"/>
                <w:sz w:val="20"/>
                <w:szCs w:val="20"/>
              </w:rPr>
            </w:pPr>
            <w:r w:rsidRPr="00DA06C1">
              <w:rPr>
                <w:rFonts w:ascii="Arial" w:hAnsi="Arial" w:cs="Arial"/>
                <w:sz w:val="20"/>
                <w:szCs w:val="20"/>
              </w:rPr>
              <w:t>Ensure that the profile reflects the job role for every Registered Sponsor and Registered Study.</w:t>
            </w:r>
          </w:p>
        </w:tc>
      </w:tr>
      <w:tr w:rsidR="005B29E3" w:rsidRPr="003553DA" w14:paraId="154C806F" w14:textId="77777777" w:rsidTr="00F038D6">
        <w:tc>
          <w:tcPr>
            <w:tcW w:w="8789" w:type="dxa"/>
          </w:tcPr>
          <w:p w14:paraId="67C5409C" w14:textId="1FEB4041" w:rsidR="005B29E3" w:rsidRPr="003553DA" w:rsidRDefault="00326DF4" w:rsidP="00F038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lang w:val="en-ZA"/>
              </w:rPr>
              <w:t>As a rule, use current location for region.</w:t>
            </w:r>
          </w:p>
        </w:tc>
      </w:tr>
    </w:tbl>
    <w:p w14:paraId="171194A1" w14:textId="77777777" w:rsidR="006A1A37" w:rsidRDefault="006A1A37">
      <w:pPr>
        <w:rPr>
          <w:rFonts w:ascii="Arial" w:hAnsi="Arial" w:cs="Arial"/>
          <w:sz w:val="20"/>
          <w:lang w:val="en-ZA"/>
        </w:rPr>
      </w:pPr>
      <w:r>
        <w:rPr>
          <w:rFonts w:ascii="Arial" w:hAnsi="Arial" w:cs="Arial"/>
          <w:sz w:val="20"/>
          <w:lang w:val="en-ZA"/>
        </w:rPr>
        <w:br w:type="page"/>
      </w:r>
    </w:p>
    <w:p w14:paraId="3F34E0A3" w14:textId="5756D7E5" w:rsidR="006A1A37" w:rsidRPr="004776E2" w:rsidRDefault="006A1A37" w:rsidP="00932C53">
      <w:pPr>
        <w:pStyle w:val="H1"/>
        <w:numPr>
          <w:ilvl w:val="0"/>
          <w:numId w:val="25"/>
        </w:numPr>
      </w:pPr>
      <w:r w:rsidRPr="009D54B6">
        <w:lastRenderedPageBreak/>
        <w:t>C</w:t>
      </w:r>
      <w:r w:rsidR="006A1386">
        <w:t>ROSS_FUNCTIONAL SYSTEM/TASK-SPECI</w:t>
      </w:r>
      <w:r w:rsidR="00B94CD5">
        <w:t xml:space="preserve">FIC </w:t>
      </w:r>
      <w:r w:rsidR="00831207">
        <w:t>e</w:t>
      </w:r>
      <w:r w:rsidR="00B94CD5">
        <w:t>TRAININ</w:t>
      </w:r>
      <w:r w:rsidR="00932C53">
        <w:t>G</w:t>
      </w:r>
    </w:p>
    <w:p w14:paraId="5B47EA66" w14:textId="5F82139F" w:rsidR="00F50BD1" w:rsidRDefault="00326DF4" w:rsidP="00F50BD1">
      <w:pPr>
        <w:ind w:left="5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Some </w:t>
      </w:r>
      <w:r w:rsidR="00F50BD1">
        <w:rPr>
          <w:rFonts w:ascii="Arial" w:hAnsi="Arial" w:cs="Arial"/>
          <w:sz w:val="22"/>
          <w:szCs w:val="22"/>
        </w:rPr>
        <w:t>role</w:t>
      </w:r>
      <w:r>
        <w:rPr>
          <w:rFonts w:ascii="Arial" w:hAnsi="Arial" w:cs="Arial"/>
          <w:sz w:val="22"/>
          <w:szCs w:val="22"/>
        </w:rPr>
        <w:t>s</w:t>
      </w:r>
      <w:r w:rsidR="00F50BD1">
        <w:rPr>
          <w:rFonts w:ascii="Arial" w:hAnsi="Arial" w:cs="Arial"/>
          <w:sz w:val="22"/>
          <w:szCs w:val="22"/>
        </w:rPr>
        <w:t xml:space="preserve"> require</w:t>
      </w:r>
      <w:r>
        <w:rPr>
          <w:rFonts w:ascii="Arial" w:hAnsi="Arial" w:cs="Arial"/>
          <w:sz w:val="22"/>
          <w:szCs w:val="22"/>
        </w:rPr>
        <w:t xml:space="preserve"> </w:t>
      </w:r>
      <w:r w:rsidR="00F50BD1">
        <w:rPr>
          <w:rFonts w:ascii="Arial" w:hAnsi="Arial" w:cs="Arial"/>
          <w:sz w:val="22"/>
          <w:szCs w:val="22"/>
        </w:rPr>
        <w:t>cross-functional training</w:t>
      </w:r>
      <w:r w:rsidR="003A25DE">
        <w:rPr>
          <w:rFonts w:ascii="Arial" w:hAnsi="Arial" w:cs="Arial"/>
          <w:sz w:val="22"/>
          <w:szCs w:val="22"/>
        </w:rPr>
        <w:t xml:space="preserve"> associated with </w:t>
      </w:r>
      <w:r w:rsidR="00F50BD1" w:rsidRPr="00D42BBA">
        <w:rPr>
          <w:rFonts w:ascii="Arial" w:hAnsi="Arial" w:cs="Arial"/>
          <w:sz w:val="22"/>
          <w:szCs w:val="22"/>
        </w:rPr>
        <w:t>additional eTraining profiles</w:t>
      </w:r>
      <w:r w:rsidR="00F50BD1">
        <w:rPr>
          <w:rFonts w:ascii="Arial" w:hAnsi="Arial" w:cs="Arial"/>
          <w:sz w:val="22"/>
          <w:szCs w:val="22"/>
        </w:rPr>
        <w:t>.</w:t>
      </w:r>
      <w:r w:rsidR="005E7A46">
        <w:rPr>
          <w:rFonts w:ascii="Arial" w:hAnsi="Arial" w:cs="Arial"/>
          <w:sz w:val="22"/>
          <w:szCs w:val="22"/>
        </w:rPr>
        <w:t xml:space="preserve">  For example</w:t>
      </w:r>
      <w:r w:rsidR="005E7A46" w:rsidRPr="00B4498F">
        <w:rPr>
          <w:rFonts w:ascii="Arial" w:hAnsi="Arial" w:cs="Arial"/>
          <w:sz w:val="22"/>
          <w:szCs w:val="22"/>
        </w:rPr>
        <w:t xml:space="preserve">, </w:t>
      </w:r>
      <w:r w:rsidR="008F63E5">
        <w:rPr>
          <w:rFonts w:ascii="Arial" w:hAnsi="Arial" w:cs="Arial"/>
          <w:sz w:val="22"/>
          <w:szCs w:val="22"/>
        </w:rPr>
        <w:t>a</w:t>
      </w:r>
      <w:r w:rsidR="0019020D">
        <w:rPr>
          <w:rFonts w:ascii="Arial" w:hAnsi="Arial" w:cs="Arial"/>
          <w:sz w:val="22"/>
          <w:szCs w:val="22"/>
        </w:rPr>
        <w:t xml:space="preserve"> Statistical</w:t>
      </w:r>
      <w:r w:rsidR="005E7A46" w:rsidRPr="00B4498F">
        <w:rPr>
          <w:rFonts w:ascii="Arial" w:hAnsi="Arial" w:cs="Arial"/>
          <w:sz w:val="22"/>
          <w:szCs w:val="22"/>
        </w:rPr>
        <w:t xml:space="preserve"> Programmer working </w:t>
      </w:r>
      <w:r w:rsidR="00B4498F">
        <w:rPr>
          <w:rFonts w:ascii="Arial" w:hAnsi="Arial" w:cs="Arial"/>
          <w:sz w:val="22"/>
          <w:szCs w:val="22"/>
        </w:rPr>
        <w:t>on</w:t>
      </w:r>
      <w:r w:rsidR="005E7A46" w:rsidRPr="00B4498F">
        <w:rPr>
          <w:rFonts w:ascii="Arial" w:hAnsi="Arial" w:cs="Arial"/>
          <w:sz w:val="22"/>
          <w:szCs w:val="22"/>
        </w:rPr>
        <w:t xml:space="preserve"> a dedicated partnership may be required to load a </w:t>
      </w:r>
      <w:r w:rsidR="00853E36">
        <w:rPr>
          <w:rFonts w:ascii="Arial" w:hAnsi="Arial" w:cs="Arial"/>
          <w:sz w:val="22"/>
          <w:szCs w:val="22"/>
        </w:rPr>
        <w:t xml:space="preserve">Data </w:t>
      </w:r>
      <w:proofErr w:type="spellStart"/>
      <w:r w:rsidR="00853E36">
        <w:rPr>
          <w:rFonts w:ascii="Arial" w:hAnsi="Arial" w:cs="Arial"/>
          <w:sz w:val="22"/>
          <w:szCs w:val="22"/>
        </w:rPr>
        <w:t>Mangement</w:t>
      </w:r>
      <w:proofErr w:type="spellEnd"/>
      <w:r w:rsidR="00853E36">
        <w:rPr>
          <w:rFonts w:ascii="Arial" w:hAnsi="Arial" w:cs="Arial"/>
          <w:sz w:val="22"/>
          <w:szCs w:val="22"/>
        </w:rPr>
        <w:t xml:space="preserve"> (</w:t>
      </w:r>
      <w:r w:rsidR="005E7A46" w:rsidRPr="00B4498F">
        <w:rPr>
          <w:rFonts w:ascii="Arial" w:hAnsi="Arial" w:cs="Arial"/>
          <w:sz w:val="22"/>
          <w:szCs w:val="22"/>
        </w:rPr>
        <w:t>DM</w:t>
      </w:r>
      <w:r w:rsidR="00853E36">
        <w:rPr>
          <w:rFonts w:ascii="Arial" w:hAnsi="Arial" w:cs="Arial"/>
          <w:sz w:val="22"/>
          <w:szCs w:val="22"/>
        </w:rPr>
        <w:t>)</w:t>
      </w:r>
      <w:r w:rsidR="005E7A46" w:rsidRPr="00B4498F">
        <w:rPr>
          <w:rFonts w:ascii="Arial" w:hAnsi="Arial" w:cs="Arial"/>
          <w:sz w:val="22"/>
          <w:szCs w:val="22"/>
        </w:rPr>
        <w:t xml:space="preserve"> programmer</w:t>
      </w:r>
      <w:r w:rsidR="005E7A46">
        <w:rPr>
          <w:rFonts w:ascii="Arial" w:hAnsi="Arial" w:cs="Arial"/>
          <w:sz w:val="22"/>
          <w:szCs w:val="22"/>
        </w:rPr>
        <w:t xml:space="preserve"> user profile, or a Statistical Team Lead may require registration for an additional cross-functional use</w:t>
      </w:r>
      <w:r w:rsidR="00B4498F">
        <w:rPr>
          <w:rFonts w:ascii="Arial" w:hAnsi="Arial" w:cs="Arial"/>
          <w:sz w:val="22"/>
          <w:szCs w:val="22"/>
        </w:rPr>
        <w:t>r</w:t>
      </w:r>
      <w:r w:rsidR="005E7A46">
        <w:rPr>
          <w:rFonts w:ascii="Arial" w:hAnsi="Arial" w:cs="Arial"/>
          <w:sz w:val="22"/>
          <w:szCs w:val="22"/>
        </w:rPr>
        <w:t xml:space="preserve"> profile.</w:t>
      </w:r>
    </w:p>
    <w:p w14:paraId="3B01DD6D" w14:textId="77777777" w:rsidR="00F50BD1" w:rsidRDefault="00F50BD1" w:rsidP="00F50BD1">
      <w:pPr>
        <w:ind w:left="540"/>
        <w:rPr>
          <w:rFonts w:ascii="Arial" w:hAnsi="Arial" w:cs="Arial"/>
          <w:sz w:val="22"/>
          <w:szCs w:val="22"/>
        </w:rPr>
      </w:pPr>
    </w:p>
    <w:p w14:paraId="189D4CC4" w14:textId="6C02F96F" w:rsidR="00F50BD1" w:rsidRDefault="006D6152" w:rsidP="00F50BD1">
      <w:pPr>
        <w:ind w:left="540"/>
        <w:rPr>
          <w:rFonts w:ascii="Arial" w:hAnsi="Arial" w:cs="Arial"/>
          <w:sz w:val="22"/>
          <w:szCs w:val="22"/>
        </w:rPr>
      </w:pPr>
      <w:r w:rsidRPr="006D6152">
        <w:rPr>
          <w:rFonts w:ascii="Arial" w:hAnsi="Arial" w:cs="Arial"/>
          <w:sz w:val="22"/>
          <w:szCs w:val="22"/>
        </w:rPr>
        <w:t xml:space="preserve">Refer to the </w:t>
      </w:r>
      <w:r w:rsidR="0028450D">
        <w:rPr>
          <w:rFonts w:ascii="Arial" w:hAnsi="Arial" w:cs="Arial"/>
          <w:sz w:val="22"/>
          <w:szCs w:val="22"/>
        </w:rPr>
        <w:t>Global Biostatistics Training plan to confirm any</w:t>
      </w:r>
      <w:r w:rsidR="00F50BD1">
        <w:rPr>
          <w:rFonts w:ascii="Arial" w:hAnsi="Arial" w:cs="Arial"/>
          <w:sz w:val="22"/>
          <w:szCs w:val="22"/>
        </w:rPr>
        <w:t xml:space="preserve"> additionally required user profiles are loaded.</w:t>
      </w:r>
    </w:p>
    <w:p w14:paraId="6596BF29" w14:textId="77777777" w:rsidR="00F50BD1" w:rsidRDefault="00F50BD1" w:rsidP="00F50BD1">
      <w:pPr>
        <w:ind w:left="540"/>
        <w:rPr>
          <w:rFonts w:ascii="Arial" w:hAnsi="Arial" w:cs="Arial"/>
          <w:sz w:val="22"/>
          <w:szCs w:val="22"/>
        </w:rPr>
      </w:pPr>
    </w:p>
    <w:p w14:paraId="63307E6E" w14:textId="5A9D222B" w:rsidR="00F50BD1" w:rsidRDefault="00F50BD1" w:rsidP="00F50BD1">
      <w:pPr>
        <w:ind w:left="5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Instructions for loading </w:t>
      </w:r>
      <w:r w:rsidR="006E25B8">
        <w:rPr>
          <w:rFonts w:ascii="Arial" w:hAnsi="Arial" w:cs="Arial"/>
          <w:sz w:val="22"/>
          <w:szCs w:val="22"/>
        </w:rPr>
        <w:t xml:space="preserve">cross-functional system/task specific </w:t>
      </w:r>
      <w:r w:rsidRPr="004066F6">
        <w:rPr>
          <w:rFonts w:ascii="Arial" w:hAnsi="Arial" w:cs="Arial"/>
          <w:sz w:val="22"/>
          <w:szCs w:val="22"/>
        </w:rPr>
        <w:t>eTraining</w:t>
      </w:r>
      <w:r>
        <w:rPr>
          <w:rFonts w:ascii="Arial" w:hAnsi="Arial" w:cs="Arial"/>
          <w:sz w:val="22"/>
          <w:szCs w:val="22"/>
        </w:rPr>
        <w:t xml:space="preserve"> Profiles</w:t>
      </w:r>
      <w:r w:rsidRPr="001E54DB">
        <w:rPr>
          <w:rFonts w:ascii="Arial" w:hAnsi="Arial" w:cs="Arial"/>
          <w:sz w:val="22"/>
          <w:szCs w:val="22"/>
        </w:rPr>
        <w:t xml:space="preserve">: </w:t>
      </w:r>
    </w:p>
    <w:tbl>
      <w:tblPr>
        <w:tblStyle w:val="TableGrid"/>
        <w:tblW w:w="0" w:type="auto"/>
        <w:tblInd w:w="704" w:type="dxa"/>
        <w:tblLayout w:type="fixed"/>
        <w:tblLook w:val="04A0" w:firstRow="1" w:lastRow="0" w:firstColumn="1" w:lastColumn="0" w:noHBand="0" w:noVBand="1"/>
      </w:tblPr>
      <w:tblGrid>
        <w:gridCol w:w="425"/>
        <w:gridCol w:w="3969"/>
        <w:gridCol w:w="4395"/>
      </w:tblGrid>
      <w:tr w:rsidR="00F50BD1" w:rsidRPr="00781705" w14:paraId="2F4AE7F5" w14:textId="77777777" w:rsidTr="005B3C8E">
        <w:trPr>
          <w:hidden/>
        </w:trPr>
        <w:tc>
          <w:tcPr>
            <w:tcW w:w="425" w:type="dxa"/>
          </w:tcPr>
          <w:p w14:paraId="24B63604" w14:textId="77777777" w:rsidR="00AC702B" w:rsidRPr="00AC702B" w:rsidRDefault="00AC702B" w:rsidP="00AC702B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vanish/>
                <w:sz w:val="20"/>
                <w:szCs w:val="20"/>
              </w:rPr>
            </w:pPr>
          </w:p>
          <w:p w14:paraId="33B2A4AF" w14:textId="073F5BED" w:rsidR="00F50BD1" w:rsidRPr="00781705" w:rsidRDefault="00F50BD1" w:rsidP="00932C53">
            <w:pPr>
              <w:pStyle w:val="ListParagraph"/>
              <w:numPr>
                <w:ilvl w:val="1"/>
                <w:numId w:val="22"/>
              </w:numPr>
              <w:tabs>
                <w:tab w:val="num" w:pos="820"/>
              </w:tabs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9" w:type="dxa"/>
          </w:tcPr>
          <w:p w14:paraId="67649AF9" w14:textId="77777777" w:rsidR="00F50BD1" w:rsidRPr="00781705" w:rsidRDefault="00F50BD1" w:rsidP="008E709F">
            <w:pPr>
              <w:tabs>
                <w:tab w:val="left" w:pos="6765"/>
              </w:tabs>
              <w:rPr>
                <w:rFonts w:ascii="Arial" w:hAnsi="Arial" w:cs="Arial"/>
                <w:sz w:val="20"/>
                <w:szCs w:val="20"/>
              </w:rPr>
            </w:pPr>
            <w:r w:rsidRPr="00781705">
              <w:rPr>
                <w:rFonts w:ascii="Arial" w:eastAsia="Calibri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86912" behindDoc="0" locked="0" layoutInCell="1" allowOverlap="1" wp14:anchorId="406D7BF5" wp14:editId="43394696">
                  <wp:simplePos x="0" y="0"/>
                  <wp:positionH relativeFrom="margin">
                    <wp:posOffset>104140</wp:posOffset>
                  </wp:positionH>
                  <wp:positionV relativeFrom="paragraph">
                    <wp:posOffset>28575</wp:posOffset>
                  </wp:positionV>
                  <wp:extent cx="1667644" cy="1234440"/>
                  <wp:effectExtent l="19050" t="19050" r="27940" b="22860"/>
                  <wp:wrapSquare wrapText="bothSides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644" cy="12344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395" w:type="dxa"/>
          </w:tcPr>
          <w:p w14:paraId="199A34A7" w14:textId="77777777" w:rsidR="00F50BD1" w:rsidRPr="00781705" w:rsidRDefault="00F50BD1" w:rsidP="008E709F">
            <w:pPr>
              <w:ind w:left="178" w:hanging="142"/>
              <w:rPr>
                <w:rFonts w:ascii="Arial" w:eastAsia="Calibri" w:hAnsi="Arial" w:cs="Arial"/>
                <w:sz w:val="20"/>
                <w:szCs w:val="20"/>
              </w:rPr>
            </w:pPr>
            <w:r w:rsidRPr="00781705">
              <w:rPr>
                <w:rFonts w:ascii="Arial" w:eastAsia="Calibri" w:hAnsi="Arial" w:cs="Arial"/>
                <w:sz w:val="20"/>
                <w:szCs w:val="20"/>
              </w:rPr>
              <w:t xml:space="preserve">Open the IQ homepage. </w:t>
            </w:r>
          </w:p>
          <w:p w14:paraId="4BE29740" w14:textId="77777777" w:rsidR="00F50BD1" w:rsidRPr="00781705" w:rsidRDefault="00F50BD1" w:rsidP="008E709F">
            <w:pPr>
              <w:numPr>
                <w:ilvl w:val="0"/>
                <w:numId w:val="5"/>
              </w:numPr>
              <w:spacing w:after="160" w:line="259" w:lineRule="auto"/>
              <w:ind w:left="178" w:hanging="142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 w:rsidRPr="00781705">
              <w:rPr>
                <w:rFonts w:ascii="Arial" w:eastAsia="Calibri" w:hAnsi="Arial" w:cs="Arial"/>
                <w:sz w:val="20"/>
                <w:szCs w:val="20"/>
              </w:rPr>
              <w:t>Navigate to “Compliance” in the top right corner</w:t>
            </w:r>
          </w:p>
          <w:p w14:paraId="4ED14F03" w14:textId="77777777" w:rsidR="00F50BD1" w:rsidRPr="00781705" w:rsidRDefault="00F50BD1" w:rsidP="008E709F">
            <w:pPr>
              <w:numPr>
                <w:ilvl w:val="0"/>
                <w:numId w:val="5"/>
              </w:numPr>
              <w:spacing w:after="160" w:line="259" w:lineRule="auto"/>
              <w:ind w:left="178" w:hanging="142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 w:rsidRPr="00781705">
              <w:rPr>
                <w:rFonts w:ascii="Arial" w:eastAsia="Calibri" w:hAnsi="Arial" w:cs="Arial"/>
                <w:sz w:val="20"/>
                <w:szCs w:val="20"/>
              </w:rPr>
              <w:t>Select “eTraining” in the drop-down list</w:t>
            </w:r>
          </w:p>
          <w:p w14:paraId="4ED0FAFC" w14:textId="545ABBC5" w:rsidR="00F50BD1" w:rsidRPr="00781705" w:rsidRDefault="00F50BD1" w:rsidP="008E709F">
            <w:pPr>
              <w:numPr>
                <w:ilvl w:val="0"/>
                <w:numId w:val="5"/>
              </w:numPr>
              <w:spacing w:after="160" w:line="259" w:lineRule="auto"/>
              <w:ind w:left="178" w:hanging="142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 w:rsidRPr="00781705">
              <w:rPr>
                <w:rFonts w:ascii="Arial" w:eastAsia="Calibri" w:hAnsi="Arial" w:cs="Arial"/>
                <w:sz w:val="20"/>
                <w:szCs w:val="20"/>
              </w:rPr>
              <w:t>Select “</w:t>
            </w:r>
            <w:r w:rsidR="00244928">
              <w:rPr>
                <w:rFonts w:ascii="Arial" w:eastAsia="Calibri" w:hAnsi="Arial" w:cs="Arial"/>
                <w:sz w:val="20"/>
                <w:szCs w:val="20"/>
              </w:rPr>
              <w:t>USER PROFILE</w:t>
            </w:r>
            <w:r w:rsidRPr="00781705">
              <w:rPr>
                <w:rFonts w:ascii="Arial" w:eastAsia="Calibri" w:hAnsi="Arial" w:cs="Arial"/>
                <w:sz w:val="20"/>
                <w:szCs w:val="20"/>
              </w:rPr>
              <w:t>” and then “Add” under “Registered Sponsor(s)”</w:t>
            </w:r>
          </w:p>
          <w:p w14:paraId="423967AB" w14:textId="77777777" w:rsidR="00F50BD1" w:rsidRPr="00781705" w:rsidRDefault="00F50BD1" w:rsidP="008E709F">
            <w:pPr>
              <w:numPr>
                <w:ilvl w:val="0"/>
                <w:numId w:val="5"/>
              </w:numPr>
              <w:spacing w:after="160" w:line="259" w:lineRule="auto"/>
              <w:ind w:left="178" w:hanging="142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 w:rsidRPr="00781705">
              <w:rPr>
                <w:rFonts w:ascii="Arial" w:eastAsia="Calibri" w:hAnsi="Arial" w:cs="Arial"/>
                <w:sz w:val="20"/>
                <w:szCs w:val="20"/>
              </w:rPr>
              <w:t>Complete all required fields:</w:t>
            </w:r>
          </w:p>
        </w:tc>
      </w:tr>
      <w:tr w:rsidR="00F50BD1" w14:paraId="2D0C23E3" w14:textId="77777777" w:rsidTr="005B3C8E">
        <w:tc>
          <w:tcPr>
            <w:tcW w:w="425" w:type="dxa"/>
          </w:tcPr>
          <w:p w14:paraId="67B17DDD" w14:textId="77777777" w:rsidR="00F50BD1" w:rsidRDefault="00F50BD1" w:rsidP="008E709F">
            <w:pPr>
              <w:pStyle w:val="ListParagraph"/>
              <w:numPr>
                <w:ilvl w:val="1"/>
                <w:numId w:val="22"/>
              </w:numPr>
              <w:ind w:left="539" w:hanging="53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9" w:type="dxa"/>
          </w:tcPr>
          <w:p w14:paraId="1F367BA7" w14:textId="77777777" w:rsidR="00F50BD1" w:rsidRPr="00D36BCC" w:rsidRDefault="00F50BD1" w:rsidP="008E709F">
            <w:pPr>
              <w:tabs>
                <w:tab w:val="left" w:pos="6765"/>
              </w:tabs>
              <w:rPr>
                <w:rFonts w:ascii="Arial" w:eastAsia="Calibri" w:hAnsi="Arial" w:cs="Arial"/>
                <w:noProof/>
                <w:sz w:val="20"/>
                <w:szCs w:val="20"/>
              </w:rPr>
            </w:pPr>
            <w:r>
              <w:rPr>
                <w:noProof/>
                <w:lang w:val="en-ZA" w:eastAsia="en-ZA"/>
              </w:rPr>
              <w:drawing>
                <wp:anchor distT="0" distB="0" distL="114300" distR="114300" simplePos="0" relativeHeight="251687936" behindDoc="0" locked="0" layoutInCell="1" allowOverlap="1" wp14:anchorId="0755C781" wp14:editId="3AA779C4">
                  <wp:simplePos x="0" y="0"/>
                  <wp:positionH relativeFrom="column">
                    <wp:posOffset>95885</wp:posOffset>
                  </wp:positionH>
                  <wp:positionV relativeFrom="paragraph">
                    <wp:posOffset>26670</wp:posOffset>
                  </wp:positionV>
                  <wp:extent cx="1666875" cy="1245235"/>
                  <wp:effectExtent l="19050" t="19050" r="28575" b="12065"/>
                  <wp:wrapSquare wrapText="bothSides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24523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395" w:type="dxa"/>
          </w:tcPr>
          <w:p w14:paraId="08326C85" w14:textId="77777777" w:rsidR="00F50BD1" w:rsidRDefault="00F50BD1" w:rsidP="008E709F">
            <w:pPr>
              <w:ind w:left="3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 the </w:t>
            </w:r>
            <w:r w:rsidRPr="006A1A37">
              <w:rPr>
                <w:rFonts w:ascii="Arial" w:hAnsi="Arial" w:cs="Arial"/>
                <w:sz w:val="20"/>
                <w:szCs w:val="20"/>
              </w:rPr>
              <w:t xml:space="preserve">upper Sponsor section, </w:t>
            </w:r>
            <w:r>
              <w:rPr>
                <w:rFonts w:ascii="Arial" w:hAnsi="Arial" w:cs="Arial"/>
                <w:sz w:val="20"/>
                <w:szCs w:val="20"/>
              </w:rPr>
              <w:t xml:space="preserve">register for a </w:t>
            </w:r>
            <w:r w:rsidRPr="00082FD1">
              <w:rPr>
                <w:rFonts w:ascii="Arial" w:hAnsi="Arial" w:cs="Arial"/>
                <w:sz w:val="20"/>
                <w:szCs w:val="20"/>
              </w:rPr>
              <w:t>department profile at Sponsor level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179DC4C" w14:textId="77777777" w:rsidR="00F50BD1" w:rsidRPr="006A1A37" w:rsidRDefault="00F50BD1" w:rsidP="008E709F">
            <w:pPr>
              <w:ind w:left="33"/>
              <w:rPr>
                <w:rFonts w:ascii="Arial" w:hAnsi="Arial" w:cs="Arial"/>
                <w:sz w:val="20"/>
                <w:szCs w:val="20"/>
              </w:rPr>
            </w:pPr>
          </w:p>
          <w:p w14:paraId="0B050902" w14:textId="77777777" w:rsidR="00F50BD1" w:rsidRPr="009F56F4" w:rsidRDefault="00F50BD1" w:rsidP="008E709F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 w:rsidRPr="009F56F4">
              <w:rPr>
                <w:rFonts w:ascii="Arial" w:eastAsia="Calibri" w:hAnsi="Arial" w:cs="Arial"/>
                <w:b/>
                <w:sz w:val="20"/>
                <w:szCs w:val="20"/>
              </w:rPr>
              <w:t>Sponsor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 = </w:t>
            </w:r>
            <w:r>
              <w:rPr>
                <w:rFonts w:ascii="Arial" w:eastAsia="Calibri" w:hAnsi="Arial" w:cs="Arial"/>
                <w:sz w:val="20"/>
                <w:szCs w:val="20"/>
              </w:rPr>
              <w:t>[</w:t>
            </w:r>
            <w:r w:rsidRPr="00795103">
              <w:rPr>
                <w:rFonts w:ascii="Arial" w:hAnsi="Arial" w:cs="Arial"/>
                <w:sz w:val="20"/>
                <w:szCs w:val="20"/>
              </w:rPr>
              <w:t>Select the relevant Sponsor</w:t>
            </w:r>
            <w:r>
              <w:rPr>
                <w:rFonts w:ascii="Arial" w:hAnsi="Arial" w:cs="Arial"/>
                <w:sz w:val="20"/>
                <w:szCs w:val="20"/>
              </w:rPr>
              <w:t>]</w:t>
            </w:r>
          </w:p>
          <w:p w14:paraId="5B374A72" w14:textId="3C484A04" w:rsidR="00F50BD1" w:rsidRPr="009F56F4" w:rsidRDefault="00F50BD1" w:rsidP="008E709F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 w:rsidRPr="009F56F4">
              <w:rPr>
                <w:rFonts w:ascii="Arial" w:eastAsia="Calibri" w:hAnsi="Arial" w:cs="Arial"/>
                <w:b/>
                <w:sz w:val="20"/>
                <w:szCs w:val="20"/>
              </w:rPr>
              <w:t>Role</w:t>
            </w:r>
            <w:r>
              <w:rPr>
                <w:rFonts w:ascii="Arial" w:eastAsia="Calibri" w:hAnsi="Arial" w:cs="Arial"/>
                <w:b/>
                <w:sz w:val="20"/>
                <w:szCs w:val="20"/>
              </w:rPr>
              <w:t>(s)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 = </w:t>
            </w:r>
            <w:r w:rsidR="007F2DC9">
              <w:rPr>
                <w:rFonts w:ascii="Arial" w:eastAsia="Calibri" w:hAnsi="Arial" w:cs="Arial"/>
                <w:sz w:val="20"/>
                <w:szCs w:val="20"/>
              </w:rPr>
              <w:t>[</w:t>
            </w:r>
            <w:r w:rsidR="007F2DC9" w:rsidRPr="00795103">
              <w:rPr>
                <w:rFonts w:ascii="Arial" w:hAnsi="Arial" w:cs="Arial"/>
                <w:sz w:val="20"/>
                <w:szCs w:val="20"/>
              </w:rPr>
              <w:t xml:space="preserve">Select the relevant </w:t>
            </w:r>
            <w:r w:rsidR="007F2DC9">
              <w:rPr>
                <w:rFonts w:ascii="Arial" w:hAnsi="Arial" w:cs="Arial"/>
                <w:sz w:val="20"/>
                <w:szCs w:val="20"/>
              </w:rPr>
              <w:t>cross-functional role]</w:t>
            </w:r>
          </w:p>
          <w:p w14:paraId="732FE482" w14:textId="1A71FF61" w:rsidR="00F50BD1" w:rsidRPr="009F56F4" w:rsidRDefault="00F50BD1" w:rsidP="008E709F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 w:rsidRPr="009F56F4">
              <w:rPr>
                <w:rFonts w:ascii="Arial" w:eastAsia="Calibri" w:hAnsi="Arial" w:cs="Arial"/>
                <w:b/>
                <w:sz w:val="20"/>
                <w:szCs w:val="20"/>
              </w:rPr>
              <w:t>Region or Country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 = [</w:t>
            </w:r>
            <w:r w:rsidR="00FE12DD">
              <w:rPr>
                <w:rFonts w:ascii="Arial" w:eastAsia="Calibri" w:hAnsi="Arial" w:cs="Arial"/>
                <w:sz w:val="20"/>
                <w:szCs w:val="20"/>
              </w:rPr>
              <w:t>applicable region*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] </w:t>
            </w:r>
          </w:p>
          <w:p w14:paraId="0F5E3B0D" w14:textId="56DF1135" w:rsidR="00F50BD1" w:rsidRPr="00D36BCC" w:rsidRDefault="00FE12DD" w:rsidP="008E709F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*Confirm selection with line manager.</w:t>
            </w:r>
            <w:r w:rsidR="00395A0C">
              <w:rPr>
                <w:rFonts w:ascii="Arial" w:eastAsia="Calibri" w:hAnsi="Arial" w:cs="Arial"/>
                <w:sz w:val="20"/>
                <w:szCs w:val="20"/>
              </w:rPr>
              <w:t xml:space="preserve"> Selecting country instead of region will duplicate the profile.</w:t>
            </w:r>
          </w:p>
        </w:tc>
      </w:tr>
      <w:tr w:rsidR="00F50BD1" w:rsidRPr="008E0EFF" w14:paraId="3EE46DF2" w14:textId="77777777" w:rsidTr="005B3C8E">
        <w:tc>
          <w:tcPr>
            <w:tcW w:w="425" w:type="dxa"/>
          </w:tcPr>
          <w:p w14:paraId="53053734" w14:textId="77777777" w:rsidR="00F50BD1" w:rsidRPr="00294B88" w:rsidRDefault="00F50BD1" w:rsidP="008E709F">
            <w:pPr>
              <w:pStyle w:val="ListParagraph"/>
              <w:numPr>
                <w:ilvl w:val="1"/>
                <w:numId w:val="22"/>
              </w:numPr>
              <w:ind w:left="539" w:hanging="53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9" w:type="dxa"/>
          </w:tcPr>
          <w:p w14:paraId="0A23A1C2" w14:textId="65B4A8DF" w:rsidR="00F50BD1" w:rsidRPr="00294B88" w:rsidRDefault="002B3E72" w:rsidP="008E709F">
            <w:pPr>
              <w:tabs>
                <w:tab w:val="left" w:pos="6765"/>
              </w:tabs>
              <w:rPr>
                <w:rFonts w:ascii="Arial" w:hAnsi="Arial" w:cs="Arial"/>
                <w:noProof/>
                <w:sz w:val="20"/>
                <w:szCs w:val="20"/>
                <w:lang w:val="en-ZA" w:eastAsia="en-ZA"/>
              </w:rPr>
            </w:pPr>
            <w:r>
              <w:rPr>
                <w:noProof/>
              </w:rPr>
              <w:drawing>
                <wp:inline distT="0" distB="0" distL="0" distR="0" wp14:anchorId="5EBF6919" wp14:editId="6913CF78">
                  <wp:extent cx="2339140" cy="864553"/>
                  <wp:effectExtent l="19050" t="19050" r="23495" b="12065"/>
                  <wp:docPr id="25" name="Picture 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446937" name="Picture 71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4145" cy="87009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5" w:type="dxa"/>
          </w:tcPr>
          <w:p w14:paraId="1401371E" w14:textId="77777777" w:rsidR="00F50BD1" w:rsidRDefault="00F50BD1" w:rsidP="008E709F">
            <w:pPr>
              <w:ind w:left="3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 the lower</w:t>
            </w:r>
            <w:r w:rsidRPr="006A1A37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Study</w:t>
            </w:r>
            <w:r w:rsidRPr="006A1A37">
              <w:rPr>
                <w:rFonts w:ascii="Arial" w:hAnsi="Arial" w:cs="Arial"/>
                <w:sz w:val="20"/>
                <w:szCs w:val="20"/>
              </w:rPr>
              <w:t xml:space="preserve"> section, </w:t>
            </w:r>
            <w:r>
              <w:rPr>
                <w:rFonts w:ascii="Arial" w:hAnsi="Arial" w:cs="Arial"/>
                <w:sz w:val="20"/>
                <w:szCs w:val="20"/>
              </w:rPr>
              <w:t>register for a project/protocol</w:t>
            </w:r>
            <w:r w:rsidRPr="00082FD1">
              <w:rPr>
                <w:rFonts w:ascii="Arial" w:hAnsi="Arial" w:cs="Arial"/>
                <w:sz w:val="20"/>
                <w:szCs w:val="20"/>
              </w:rPr>
              <w:t xml:space="preserve"> at Sponsor level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DAC30C0" w14:textId="77777777" w:rsidR="00F50BD1" w:rsidRPr="006A1A37" w:rsidRDefault="00F50BD1" w:rsidP="008E709F">
            <w:pPr>
              <w:ind w:left="33"/>
              <w:rPr>
                <w:rFonts w:ascii="Arial" w:hAnsi="Arial" w:cs="Arial"/>
                <w:sz w:val="20"/>
                <w:szCs w:val="20"/>
              </w:rPr>
            </w:pPr>
          </w:p>
          <w:p w14:paraId="21D6E7BB" w14:textId="0E8DDFCB" w:rsidR="00F50BD1" w:rsidRPr="009F56F4" w:rsidRDefault="00F50BD1" w:rsidP="008E709F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 w:rsidRPr="009F56F4">
              <w:rPr>
                <w:rFonts w:ascii="Arial" w:eastAsia="Calibri" w:hAnsi="Arial" w:cs="Arial"/>
                <w:b/>
                <w:sz w:val="20"/>
                <w:szCs w:val="20"/>
              </w:rPr>
              <w:t>Sponsor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 = </w:t>
            </w:r>
            <w:r>
              <w:rPr>
                <w:rFonts w:ascii="Arial" w:eastAsia="Calibri" w:hAnsi="Arial" w:cs="Arial"/>
                <w:sz w:val="20"/>
                <w:szCs w:val="20"/>
              </w:rPr>
              <w:t>[</w:t>
            </w:r>
            <w:r w:rsidR="0082531C">
              <w:rPr>
                <w:rFonts w:ascii="Arial" w:eastAsia="Calibri" w:hAnsi="Arial" w:cs="Arial"/>
                <w:sz w:val="20"/>
                <w:szCs w:val="20"/>
              </w:rPr>
              <w:t>*</w:t>
            </w:r>
            <w:r w:rsidRPr="00795103">
              <w:rPr>
                <w:rFonts w:ascii="Arial" w:hAnsi="Arial" w:cs="Arial"/>
                <w:sz w:val="20"/>
                <w:szCs w:val="20"/>
              </w:rPr>
              <w:t>Select the relevant Sponsor</w:t>
            </w:r>
            <w:r>
              <w:rPr>
                <w:rFonts w:ascii="Arial" w:hAnsi="Arial" w:cs="Arial"/>
                <w:sz w:val="20"/>
                <w:szCs w:val="20"/>
              </w:rPr>
              <w:t>]</w:t>
            </w:r>
          </w:p>
          <w:p w14:paraId="4C84AA54" w14:textId="50560307" w:rsidR="00F50BD1" w:rsidRPr="009F56F4" w:rsidRDefault="00F50BD1" w:rsidP="008E709F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Project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 = [</w:t>
            </w:r>
            <w:r w:rsidR="0082531C">
              <w:rPr>
                <w:rFonts w:ascii="Arial" w:eastAsia="Calibri" w:hAnsi="Arial" w:cs="Arial"/>
                <w:sz w:val="20"/>
                <w:szCs w:val="20"/>
              </w:rPr>
              <w:t>*</w:t>
            </w:r>
            <w:r>
              <w:rPr>
                <w:rFonts w:ascii="Arial" w:eastAsia="Calibri" w:hAnsi="Arial" w:cs="Arial"/>
                <w:sz w:val="20"/>
                <w:szCs w:val="20"/>
              </w:rPr>
              <w:t>Select the relevant project</w:t>
            </w:r>
            <w:r w:rsidR="002B3E72">
              <w:rPr>
                <w:rFonts w:ascii="Arial" w:eastAsia="Calibri" w:hAnsi="Arial" w:cs="Arial"/>
                <w:sz w:val="20"/>
                <w:szCs w:val="20"/>
              </w:rPr>
              <w:t>, or NULL for generic cross-functional profiles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] </w:t>
            </w:r>
          </w:p>
          <w:p w14:paraId="1887379A" w14:textId="57CF5F81" w:rsidR="00F50BD1" w:rsidRPr="009F56F4" w:rsidRDefault="00F50BD1" w:rsidP="008E709F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Protocol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 = [</w:t>
            </w:r>
            <w:r w:rsidR="0082531C">
              <w:rPr>
                <w:rFonts w:ascii="Arial" w:eastAsia="Calibri" w:hAnsi="Arial" w:cs="Arial"/>
                <w:sz w:val="20"/>
                <w:szCs w:val="20"/>
              </w:rPr>
              <w:t>*</w:t>
            </w:r>
            <w:r>
              <w:rPr>
                <w:rFonts w:ascii="Arial" w:eastAsia="Calibri" w:hAnsi="Arial" w:cs="Arial"/>
                <w:sz w:val="20"/>
                <w:szCs w:val="20"/>
              </w:rPr>
              <w:t>Select the relevant protocol</w:t>
            </w:r>
            <w:r w:rsidR="002B3E72">
              <w:rPr>
                <w:rFonts w:ascii="Arial" w:eastAsia="Calibri" w:hAnsi="Arial" w:cs="Arial"/>
                <w:sz w:val="20"/>
                <w:szCs w:val="20"/>
              </w:rPr>
              <w:t>, or role specific profile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] </w:t>
            </w:r>
          </w:p>
          <w:p w14:paraId="166CD5AE" w14:textId="6D3CA29F" w:rsidR="00F50BD1" w:rsidRPr="009F56F4" w:rsidRDefault="00F50BD1" w:rsidP="008E709F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 w:rsidRPr="009F56F4">
              <w:rPr>
                <w:rFonts w:ascii="Arial" w:eastAsia="Calibri" w:hAnsi="Arial" w:cs="Arial"/>
                <w:b/>
                <w:sz w:val="20"/>
                <w:szCs w:val="20"/>
              </w:rPr>
              <w:t>Role</w:t>
            </w:r>
            <w:r>
              <w:rPr>
                <w:rFonts w:ascii="Arial" w:eastAsia="Calibri" w:hAnsi="Arial" w:cs="Arial"/>
                <w:b/>
                <w:sz w:val="20"/>
                <w:szCs w:val="20"/>
              </w:rPr>
              <w:t>(s)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 = </w:t>
            </w:r>
            <w:r w:rsidR="0082531C">
              <w:rPr>
                <w:rFonts w:ascii="Arial" w:eastAsia="Calibri" w:hAnsi="Arial" w:cs="Arial"/>
                <w:sz w:val="20"/>
                <w:szCs w:val="20"/>
              </w:rPr>
              <w:t>*Add the cross-functional role</w:t>
            </w:r>
          </w:p>
          <w:p w14:paraId="684E39AB" w14:textId="3048D814" w:rsidR="00F50BD1" w:rsidRPr="009F56F4" w:rsidRDefault="00F50BD1" w:rsidP="008E709F">
            <w:pPr>
              <w:spacing w:after="120"/>
              <w:ind w:left="36"/>
              <w:rPr>
                <w:rFonts w:ascii="Arial" w:eastAsia="Calibri" w:hAnsi="Arial" w:cs="Arial"/>
                <w:sz w:val="20"/>
                <w:szCs w:val="20"/>
              </w:rPr>
            </w:pPr>
            <w:r w:rsidRPr="009F56F4">
              <w:rPr>
                <w:rFonts w:ascii="Arial" w:eastAsia="Calibri" w:hAnsi="Arial" w:cs="Arial"/>
                <w:b/>
                <w:sz w:val="20"/>
                <w:szCs w:val="20"/>
              </w:rPr>
              <w:t>Region or Country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 = [</w:t>
            </w:r>
            <w:r w:rsidR="00FE12DD">
              <w:rPr>
                <w:rFonts w:ascii="Arial" w:eastAsia="Calibri" w:hAnsi="Arial" w:cs="Arial"/>
                <w:sz w:val="20"/>
                <w:szCs w:val="20"/>
              </w:rPr>
              <w:t>applicable region*</w:t>
            </w:r>
            <w:r w:rsidRPr="009F56F4">
              <w:rPr>
                <w:rFonts w:ascii="Arial" w:eastAsia="Calibri" w:hAnsi="Arial" w:cs="Arial"/>
                <w:sz w:val="20"/>
                <w:szCs w:val="20"/>
              </w:rPr>
              <w:t xml:space="preserve">] </w:t>
            </w:r>
          </w:p>
          <w:p w14:paraId="307F0807" w14:textId="77777777" w:rsidR="0033611E" w:rsidRDefault="0033611E" w:rsidP="008E709F">
            <w:pPr>
              <w:ind w:left="33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7C50B2B3" w14:textId="46D9BAFB" w:rsidR="00F50BD1" w:rsidRPr="00294B88" w:rsidRDefault="0082531C" w:rsidP="008E709F">
            <w:pPr>
              <w:ind w:left="33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 xml:space="preserve">* </w:t>
            </w:r>
            <w:r w:rsidR="00F50BD1" w:rsidRPr="009F56F4">
              <w:rPr>
                <w:rFonts w:ascii="Arial" w:eastAsia="Calibri" w:hAnsi="Arial" w:cs="Arial"/>
                <w:sz w:val="20"/>
                <w:szCs w:val="20"/>
              </w:rPr>
              <w:t>Confirm selection</w:t>
            </w:r>
            <w:r w:rsidR="00F50BD1">
              <w:rPr>
                <w:rFonts w:ascii="Arial" w:eastAsia="Calibri" w:hAnsi="Arial" w:cs="Arial"/>
                <w:sz w:val="20"/>
                <w:szCs w:val="20"/>
              </w:rPr>
              <w:t>s</w:t>
            </w:r>
            <w:r w:rsidR="00F50BD1" w:rsidRPr="009F56F4">
              <w:rPr>
                <w:rFonts w:ascii="Arial" w:eastAsia="Calibri" w:hAnsi="Arial" w:cs="Arial"/>
                <w:sz w:val="20"/>
                <w:szCs w:val="20"/>
              </w:rPr>
              <w:t xml:space="preserve"> with line manager</w:t>
            </w:r>
            <w:r w:rsidR="00F50BD1">
              <w:rPr>
                <w:rFonts w:ascii="Arial" w:eastAsia="Calibri" w:hAnsi="Arial" w:cs="Arial"/>
                <w:sz w:val="20"/>
                <w:szCs w:val="20"/>
              </w:rPr>
              <w:t>.</w:t>
            </w:r>
            <w:r w:rsidR="00863855">
              <w:rPr>
                <w:rFonts w:ascii="Arial" w:eastAsia="Calibri" w:hAnsi="Arial" w:cs="Arial"/>
                <w:sz w:val="20"/>
                <w:szCs w:val="20"/>
              </w:rPr>
              <w:t xml:space="preserve"> Selecting country instead of region will duplicate the profile.</w:t>
            </w:r>
          </w:p>
        </w:tc>
      </w:tr>
    </w:tbl>
    <w:p w14:paraId="464E9510" w14:textId="77777777" w:rsidR="00180297" w:rsidRPr="00F36C4C" w:rsidRDefault="00180297" w:rsidP="00F36C4C">
      <w:pPr>
        <w:ind w:left="900"/>
        <w:rPr>
          <w:rFonts w:ascii="Arial" w:hAnsi="Arial" w:cs="Arial"/>
          <w:i/>
          <w:sz w:val="20"/>
          <w:szCs w:val="20"/>
        </w:rPr>
      </w:pPr>
      <w:r w:rsidRPr="00F36C4C">
        <w:rPr>
          <w:rFonts w:ascii="Arial" w:hAnsi="Arial" w:cs="Arial"/>
          <w:b/>
          <w:i/>
          <w:sz w:val="20"/>
          <w:szCs w:val="20"/>
        </w:rPr>
        <w:t>Note:</w:t>
      </w:r>
      <w:r w:rsidRPr="00F36C4C">
        <w:rPr>
          <w:rFonts w:ascii="Arial" w:hAnsi="Arial" w:cs="Arial"/>
          <w:i/>
          <w:sz w:val="20"/>
          <w:szCs w:val="20"/>
        </w:rPr>
        <w:t xml:space="preserve"> 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789"/>
      </w:tblGrid>
      <w:tr w:rsidR="00180297" w:rsidRPr="003553DA" w14:paraId="14E3422C" w14:textId="77777777" w:rsidTr="00F038D6">
        <w:tc>
          <w:tcPr>
            <w:tcW w:w="8789" w:type="dxa"/>
          </w:tcPr>
          <w:p w14:paraId="4FB95AF5" w14:textId="45A6A418" w:rsidR="00180297" w:rsidRPr="003553DA" w:rsidRDefault="00F36C4C" w:rsidP="00F038D6">
            <w:pPr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0405B9">
              <w:rPr>
                <w:rFonts w:ascii="Arial" w:hAnsi="Arial" w:cs="Arial"/>
                <w:sz w:val="20"/>
                <w:lang w:val="en-ZA"/>
              </w:rPr>
              <w:lastRenderedPageBreak/>
              <w:t xml:space="preserve">Ensure that for every project the user is assigned to, the </w:t>
            </w:r>
            <w:proofErr w:type="gramStart"/>
            <w:r w:rsidRPr="000405B9">
              <w:rPr>
                <w:rFonts w:ascii="Arial" w:hAnsi="Arial" w:cs="Arial"/>
                <w:sz w:val="20"/>
                <w:lang w:val="en-ZA"/>
              </w:rPr>
              <w:t>sponsor</w:t>
            </w:r>
            <w:proofErr w:type="gramEnd"/>
            <w:r w:rsidRPr="000405B9">
              <w:rPr>
                <w:rFonts w:ascii="Arial" w:hAnsi="Arial" w:cs="Arial"/>
                <w:sz w:val="20"/>
                <w:lang w:val="en-ZA"/>
              </w:rPr>
              <w:t xml:space="preserve"> name is reflected in the Registered Sponsor(s) area.</w:t>
            </w:r>
          </w:p>
        </w:tc>
      </w:tr>
      <w:tr w:rsidR="00180297" w:rsidRPr="003553DA" w14:paraId="3B4BC774" w14:textId="77777777" w:rsidTr="00F038D6">
        <w:tc>
          <w:tcPr>
            <w:tcW w:w="8789" w:type="dxa"/>
          </w:tcPr>
          <w:p w14:paraId="6D6E4B4D" w14:textId="0E240562" w:rsidR="00180297" w:rsidRPr="003553DA" w:rsidRDefault="00F36C4C" w:rsidP="00F038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lang w:val="en-ZA"/>
              </w:rPr>
              <w:t>En</w:t>
            </w:r>
            <w:r w:rsidRPr="000405B9">
              <w:rPr>
                <w:rFonts w:ascii="Arial" w:hAnsi="Arial" w:cs="Arial"/>
                <w:sz w:val="20"/>
                <w:lang w:val="en-ZA"/>
              </w:rPr>
              <w:t>sure that the profile reflects the job role for every Registered Sponsor and Registered Study.</w:t>
            </w:r>
          </w:p>
        </w:tc>
      </w:tr>
      <w:tr w:rsidR="00F36C4C" w:rsidRPr="003553DA" w14:paraId="18AD6613" w14:textId="77777777" w:rsidTr="00F038D6">
        <w:tc>
          <w:tcPr>
            <w:tcW w:w="8789" w:type="dxa"/>
          </w:tcPr>
          <w:p w14:paraId="0602135C" w14:textId="282DFB98" w:rsidR="00F36C4C" w:rsidRPr="003553DA" w:rsidRDefault="000E7D27" w:rsidP="00F038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lang w:val="en-ZA"/>
              </w:rPr>
              <w:t>As a rule, use current location for region or country.</w:t>
            </w:r>
          </w:p>
        </w:tc>
      </w:tr>
    </w:tbl>
    <w:p w14:paraId="4ED03A6D" w14:textId="4CC900CA" w:rsidR="00180297" w:rsidRDefault="00180297" w:rsidP="00F50BD1">
      <w:pPr>
        <w:ind w:left="540"/>
        <w:rPr>
          <w:rFonts w:ascii="Arial" w:hAnsi="Arial" w:cs="Arial"/>
          <w:sz w:val="22"/>
          <w:szCs w:val="22"/>
        </w:rPr>
      </w:pPr>
    </w:p>
    <w:p w14:paraId="56302969" w14:textId="5EBEFB31" w:rsidR="00F4161E" w:rsidRDefault="001B663C" w:rsidP="00F50BD1">
      <w:pPr>
        <w:ind w:left="5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Additional roles to be considered:</w:t>
      </w:r>
    </w:p>
    <w:tbl>
      <w:tblPr>
        <w:tblStyle w:val="TableGrid1"/>
        <w:tblW w:w="9535" w:type="dxa"/>
        <w:tblLayout w:type="fixed"/>
        <w:tblLook w:val="04A0" w:firstRow="1" w:lastRow="0" w:firstColumn="1" w:lastColumn="0" w:noHBand="0" w:noVBand="1"/>
      </w:tblPr>
      <w:tblGrid>
        <w:gridCol w:w="625"/>
        <w:gridCol w:w="2160"/>
        <w:gridCol w:w="1440"/>
        <w:gridCol w:w="1350"/>
        <w:gridCol w:w="990"/>
        <w:gridCol w:w="810"/>
        <w:gridCol w:w="720"/>
        <w:gridCol w:w="720"/>
        <w:gridCol w:w="720"/>
      </w:tblGrid>
      <w:tr w:rsidR="00E54AB5" w:rsidRPr="0047623E" w14:paraId="3AD64DED" w14:textId="77777777" w:rsidTr="00E54AB5">
        <w:trPr>
          <w:trHeight w:val="191"/>
        </w:trPr>
        <w:tc>
          <w:tcPr>
            <w:tcW w:w="625" w:type="dxa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09C88A40" w14:textId="77777777" w:rsidR="003A1A4A" w:rsidRPr="00932C53" w:rsidRDefault="003A1A4A" w:rsidP="00932C53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932C53">
              <w:rPr>
                <w:rFonts w:cs="Times New Roman"/>
                <w:b/>
                <w:sz w:val="20"/>
                <w:szCs w:val="20"/>
              </w:rPr>
              <w:t>Sponsor</w:t>
            </w:r>
          </w:p>
        </w:tc>
        <w:tc>
          <w:tcPr>
            <w:tcW w:w="2160" w:type="dxa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1BCEBA60" w14:textId="74770DFD" w:rsidR="003A1A4A" w:rsidRPr="00932C53" w:rsidRDefault="003A1A4A" w:rsidP="00932C53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932C53">
              <w:rPr>
                <w:rFonts w:cs="Times New Roman"/>
                <w:b/>
                <w:sz w:val="20"/>
                <w:szCs w:val="20"/>
              </w:rPr>
              <w:t>Project Code</w:t>
            </w:r>
            <w:r w:rsidR="006B1CBB" w:rsidRPr="00932C53">
              <w:rPr>
                <w:rFonts w:cs="Times New Roman"/>
                <w:b/>
                <w:sz w:val="20"/>
                <w:szCs w:val="20"/>
              </w:rPr>
              <w:t xml:space="preserve"> / Protocol Number</w:t>
            </w:r>
          </w:p>
        </w:tc>
        <w:tc>
          <w:tcPr>
            <w:tcW w:w="2790" w:type="dxa"/>
            <w:gridSpan w:val="2"/>
            <w:shd w:val="clear" w:color="auto" w:fill="D9D9D9" w:themeFill="background1" w:themeFillShade="D9"/>
            <w:vAlign w:val="center"/>
          </w:tcPr>
          <w:p w14:paraId="6D6C799C" w14:textId="298E23A0" w:rsidR="003A1A4A" w:rsidRPr="00932C53" w:rsidRDefault="003A1A4A" w:rsidP="00932C53">
            <w:pPr>
              <w:jc w:val="center"/>
              <w:rPr>
                <w:b/>
                <w:sz w:val="20"/>
                <w:szCs w:val="20"/>
              </w:rPr>
            </w:pPr>
            <w:r w:rsidRPr="00932C53">
              <w:rPr>
                <w:rFonts w:cs="Times New Roman"/>
                <w:b/>
                <w:sz w:val="20"/>
                <w:szCs w:val="20"/>
              </w:rPr>
              <w:t>eTraining Role</w:t>
            </w:r>
          </w:p>
        </w:tc>
        <w:tc>
          <w:tcPr>
            <w:tcW w:w="990" w:type="dxa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758256FF" w14:textId="77777777" w:rsidR="003A1A4A" w:rsidRPr="00932C53" w:rsidRDefault="003A1A4A" w:rsidP="00932C53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932C53">
              <w:rPr>
                <w:rFonts w:cs="Times New Roman"/>
                <w:b/>
                <w:sz w:val="20"/>
                <w:szCs w:val="20"/>
              </w:rPr>
              <w:t>Applicable Groups</w:t>
            </w:r>
          </w:p>
        </w:tc>
        <w:tc>
          <w:tcPr>
            <w:tcW w:w="2970" w:type="dxa"/>
            <w:gridSpan w:val="4"/>
            <w:shd w:val="clear" w:color="auto" w:fill="D9D9D9" w:themeFill="background1" w:themeFillShade="D9"/>
            <w:vAlign w:val="center"/>
          </w:tcPr>
          <w:p w14:paraId="24506242" w14:textId="77777777" w:rsidR="003A1A4A" w:rsidRPr="00932C53" w:rsidRDefault="003A1A4A" w:rsidP="001C1FE6">
            <w:pPr>
              <w:jc w:val="center"/>
              <w:rPr>
                <w:b/>
                <w:sz w:val="20"/>
                <w:szCs w:val="20"/>
              </w:rPr>
            </w:pPr>
            <w:r w:rsidRPr="00932C53">
              <w:rPr>
                <w:rFonts w:cs="Times New Roman"/>
                <w:b/>
                <w:sz w:val="20"/>
                <w:szCs w:val="20"/>
              </w:rPr>
              <w:t>Bios Roles</w:t>
            </w:r>
          </w:p>
        </w:tc>
      </w:tr>
      <w:tr w:rsidR="00E54AB5" w:rsidRPr="0047623E" w14:paraId="28518218" w14:textId="77777777" w:rsidTr="00E54AB5">
        <w:trPr>
          <w:trHeight w:val="1709"/>
        </w:trPr>
        <w:tc>
          <w:tcPr>
            <w:tcW w:w="625" w:type="dxa"/>
            <w:vMerge/>
            <w:shd w:val="clear" w:color="auto" w:fill="D9D9D9" w:themeFill="background1" w:themeFillShade="D9"/>
            <w:vAlign w:val="center"/>
          </w:tcPr>
          <w:p w14:paraId="4A784FAB" w14:textId="77777777" w:rsidR="00C54AA6" w:rsidRPr="00932C53" w:rsidRDefault="00C54AA6" w:rsidP="00932C53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160" w:type="dxa"/>
            <w:vMerge/>
            <w:shd w:val="clear" w:color="auto" w:fill="D9D9D9" w:themeFill="background1" w:themeFillShade="D9"/>
            <w:textDirection w:val="btLr"/>
          </w:tcPr>
          <w:p w14:paraId="7EADF836" w14:textId="77777777" w:rsidR="00C54AA6" w:rsidRPr="00932C53" w:rsidRDefault="00C54AA6" w:rsidP="001C1FE6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D9D9D9" w:themeFill="background1" w:themeFillShade="D9"/>
            <w:textDirection w:val="btLr"/>
            <w:vAlign w:val="center"/>
          </w:tcPr>
          <w:p w14:paraId="04953368" w14:textId="76ADA55E" w:rsidR="00C54AA6" w:rsidRPr="00932C53" w:rsidRDefault="00C54AA6" w:rsidP="00932C53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932C53">
              <w:rPr>
                <w:rFonts w:cs="Times New Roman"/>
                <w:b/>
                <w:sz w:val="20"/>
                <w:szCs w:val="20"/>
              </w:rPr>
              <w:t>Role</w:t>
            </w:r>
          </w:p>
        </w:tc>
        <w:tc>
          <w:tcPr>
            <w:tcW w:w="1350" w:type="dxa"/>
            <w:shd w:val="clear" w:color="auto" w:fill="D9D9D9" w:themeFill="background1" w:themeFillShade="D9"/>
            <w:textDirection w:val="btLr"/>
            <w:vAlign w:val="center"/>
          </w:tcPr>
          <w:p w14:paraId="6AE1DFEA" w14:textId="5857A178" w:rsidR="00C54AA6" w:rsidRPr="00932C53" w:rsidRDefault="00C54AA6" w:rsidP="00932C53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932C53">
              <w:rPr>
                <w:rFonts w:cs="Times New Roman"/>
                <w:b/>
                <w:sz w:val="20"/>
                <w:szCs w:val="20"/>
              </w:rPr>
              <w:t>Department</w:t>
            </w:r>
          </w:p>
        </w:tc>
        <w:tc>
          <w:tcPr>
            <w:tcW w:w="990" w:type="dxa"/>
            <w:vMerge/>
            <w:shd w:val="clear" w:color="auto" w:fill="D9D9D9" w:themeFill="background1" w:themeFillShade="D9"/>
            <w:textDirection w:val="btLr"/>
            <w:vAlign w:val="center"/>
          </w:tcPr>
          <w:p w14:paraId="76580A9E" w14:textId="77777777" w:rsidR="00C54AA6" w:rsidRPr="00932C53" w:rsidRDefault="00C54AA6" w:rsidP="00932C53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D9D9D9" w:themeFill="background1" w:themeFillShade="D9"/>
            <w:textDirection w:val="btLr"/>
            <w:vAlign w:val="center"/>
          </w:tcPr>
          <w:p w14:paraId="2A9C3DEB" w14:textId="7D033C3F" w:rsidR="00C54AA6" w:rsidRPr="00932C53" w:rsidRDefault="00C54AA6" w:rsidP="00932C53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932C53">
              <w:rPr>
                <w:rFonts w:cs="Times New Roman"/>
                <w:b/>
                <w:sz w:val="20"/>
                <w:szCs w:val="20"/>
              </w:rPr>
              <w:t>Biostatisticians</w:t>
            </w:r>
          </w:p>
        </w:tc>
        <w:tc>
          <w:tcPr>
            <w:tcW w:w="720" w:type="dxa"/>
            <w:shd w:val="clear" w:color="auto" w:fill="D9D9D9" w:themeFill="background1" w:themeFillShade="D9"/>
            <w:textDirection w:val="btLr"/>
            <w:vAlign w:val="center"/>
          </w:tcPr>
          <w:p w14:paraId="47003736" w14:textId="77777777" w:rsidR="00C54AA6" w:rsidRPr="00932C53" w:rsidRDefault="00C54AA6" w:rsidP="00932C53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932C53">
              <w:rPr>
                <w:rFonts w:cs="Times New Roman"/>
                <w:b/>
                <w:sz w:val="20"/>
                <w:szCs w:val="20"/>
              </w:rPr>
              <w:t>Programmers</w:t>
            </w:r>
          </w:p>
        </w:tc>
        <w:tc>
          <w:tcPr>
            <w:tcW w:w="720" w:type="dxa"/>
            <w:shd w:val="clear" w:color="auto" w:fill="D9D9D9" w:themeFill="background1" w:themeFillShade="D9"/>
            <w:textDirection w:val="btLr"/>
            <w:vAlign w:val="center"/>
          </w:tcPr>
          <w:p w14:paraId="014593A6" w14:textId="544EE73A" w:rsidR="00C54AA6" w:rsidRPr="00932C53" w:rsidRDefault="00C54AA6" w:rsidP="00932C53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932C53">
              <w:rPr>
                <w:rFonts w:cs="Times New Roman"/>
                <w:b/>
                <w:sz w:val="20"/>
                <w:szCs w:val="20"/>
              </w:rPr>
              <w:t>STL/BTL</w:t>
            </w:r>
            <w:r w:rsidR="00A1493A" w:rsidRPr="00932C53">
              <w:rPr>
                <w:rFonts w:cs="Times New Roman"/>
                <w:b/>
                <w:sz w:val="20"/>
                <w:szCs w:val="20"/>
              </w:rPr>
              <w:t>/</w:t>
            </w:r>
            <w:r w:rsidRPr="00932C53">
              <w:rPr>
                <w:rFonts w:cs="Times New Roman"/>
                <w:b/>
                <w:sz w:val="20"/>
                <w:szCs w:val="20"/>
              </w:rPr>
              <w:t>PTL</w:t>
            </w:r>
          </w:p>
        </w:tc>
        <w:tc>
          <w:tcPr>
            <w:tcW w:w="720" w:type="dxa"/>
            <w:shd w:val="clear" w:color="auto" w:fill="D9D9D9" w:themeFill="background1" w:themeFillShade="D9"/>
            <w:textDirection w:val="btLr"/>
            <w:vAlign w:val="center"/>
          </w:tcPr>
          <w:p w14:paraId="653E069E" w14:textId="3DF1B9B5" w:rsidR="00C54AA6" w:rsidRPr="00932C53" w:rsidRDefault="00C54AA6" w:rsidP="00932C53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932C53">
              <w:rPr>
                <w:rFonts w:cs="Times New Roman"/>
                <w:b/>
                <w:sz w:val="20"/>
                <w:szCs w:val="20"/>
              </w:rPr>
              <w:t>Line Manager</w:t>
            </w:r>
          </w:p>
        </w:tc>
      </w:tr>
      <w:tr w:rsidR="00E54AB5" w:rsidRPr="0047623E" w14:paraId="08B787D8" w14:textId="77777777" w:rsidTr="00E54AB5">
        <w:trPr>
          <w:trHeight w:val="466"/>
        </w:trPr>
        <w:tc>
          <w:tcPr>
            <w:tcW w:w="625" w:type="dxa"/>
            <w:vMerge w:val="restart"/>
            <w:textDirection w:val="btLr"/>
            <w:vAlign w:val="center"/>
          </w:tcPr>
          <w:p w14:paraId="7050CC06" w14:textId="77777777" w:rsidR="00C54AA6" w:rsidRPr="00932C53" w:rsidRDefault="00C54AA6" w:rsidP="00B20DAE">
            <w:pPr>
              <w:ind w:left="113" w:right="113"/>
              <w:jc w:val="center"/>
              <w:rPr>
                <w:sz w:val="20"/>
                <w:szCs w:val="20"/>
              </w:rPr>
            </w:pPr>
            <w:r w:rsidRPr="00932C53">
              <w:rPr>
                <w:rFonts w:cs="Times New Roman"/>
                <w:sz w:val="20"/>
                <w:szCs w:val="20"/>
              </w:rPr>
              <w:t>COVID-19</w:t>
            </w:r>
          </w:p>
        </w:tc>
        <w:tc>
          <w:tcPr>
            <w:tcW w:w="2160" w:type="dxa"/>
            <w:vMerge w:val="restart"/>
            <w:vAlign w:val="center"/>
          </w:tcPr>
          <w:p w14:paraId="50492E9A" w14:textId="22EC67E8" w:rsidR="00C54AA6" w:rsidRPr="00932C53" w:rsidRDefault="00C54AA6" w:rsidP="00C54AA6">
            <w:pPr>
              <w:rPr>
                <w:sz w:val="20"/>
                <w:szCs w:val="20"/>
              </w:rPr>
            </w:pPr>
            <w:r w:rsidRPr="00932C53">
              <w:rPr>
                <w:rFonts w:cs="Times New Roman"/>
                <w:sz w:val="20"/>
                <w:szCs w:val="20"/>
              </w:rPr>
              <w:t>Not Applicable</w:t>
            </w:r>
          </w:p>
        </w:tc>
        <w:tc>
          <w:tcPr>
            <w:tcW w:w="1440" w:type="dxa"/>
            <w:vAlign w:val="center"/>
          </w:tcPr>
          <w:p w14:paraId="66AFECCD" w14:textId="6091B13C" w:rsidR="00C54AA6" w:rsidRPr="00932C53" w:rsidRDefault="00C54AA6" w:rsidP="00C54AA6">
            <w:pPr>
              <w:rPr>
                <w:sz w:val="20"/>
                <w:szCs w:val="20"/>
              </w:rPr>
            </w:pPr>
            <w:r w:rsidRPr="00932C53">
              <w:rPr>
                <w:rFonts w:cs="Times New Roman"/>
                <w:sz w:val="20"/>
                <w:szCs w:val="20"/>
              </w:rPr>
              <w:t>IQVIA_COVID-19_ALL</w:t>
            </w:r>
          </w:p>
        </w:tc>
        <w:tc>
          <w:tcPr>
            <w:tcW w:w="1350" w:type="dxa"/>
            <w:vAlign w:val="center"/>
          </w:tcPr>
          <w:p w14:paraId="061C6099" w14:textId="77777777" w:rsidR="00C54AA6" w:rsidRPr="00932C53" w:rsidRDefault="00C54AA6" w:rsidP="0028450D">
            <w:pPr>
              <w:rPr>
                <w:sz w:val="20"/>
                <w:szCs w:val="20"/>
              </w:rPr>
            </w:pPr>
            <w:r w:rsidRPr="00932C53">
              <w:rPr>
                <w:rFonts w:cs="Times New Roman"/>
                <w:sz w:val="20"/>
                <w:szCs w:val="20"/>
              </w:rPr>
              <w:t>COVID-19</w:t>
            </w:r>
          </w:p>
        </w:tc>
        <w:tc>
          <w:tcPr>
            <w:tcW w:w="990" w:type="dxa"/>
            <w:vAlign w:val="center"/>
          </w:tcPr>
          <w:p w14:paraId="09B2852F" w14:textId="62260B7B" w:rsidR="00C54AA6" w:rsidRPr="00932C53" w:rsidRDefault="00AB4307" w:rsidP="00BE3DFF">
            <w:pPr>
              <w:rPr>
                <w:sz w:val="20"/>
                <w:szCs w:val="20"/>
              </w:rPr>
            </w:pPr>
            <w:r w:rsidRPr="00932C53">
              <w:rPr>
                <w:rFonts w:cs="Times New Roman"/>
                <w:sz w:val="20"/>
                <w:szCs w:val="20"/>
              </w:rPr>
              <w:t>Non-DP, DP</w:t>
            </w:r>
            <w:r w:rsidRPr="00932C53">
              <w:rPr>
                <w:rFonts w:cs="Times New Roman"/>
                <w:sz w:val="20"/>
                <w:szCs w:val="20"/>
                <w:vertAlign w:val="superscript"/>
              </w:rPr>
              <w:t>1</w:t>
            </w:r>
            <w:r w:rsidRPr="00932C53">
              <w:rPr>
                <w:rFonts w:cs="Times New Roman"/>
                <w:sz w:val="20"/>
                <w:szCs w:val="20"/>
              </w:rPr>
              <w:t>, and ECD</w:t>
            </w:r>
          </w:p>
        </w:tc>
        <w:tc>
          <w:tcPr>
            <w:tcW w:w="810" w:type="dxa"/>
            <w:vAlign w:val="center"/>
          </w:tcPr>
          <w:p w14:paraId="20AC0703" w14:textId="77777777" w:rsidR="00C54AA6" w:rsidRPr="00932C53" w:rsidRDefault="00C54AA6" w:rsidP="00EF42E9">
            <w:pPr>
              <w:jc w:val="center"/>
              <w:rPr>
                <w:sz w:val="20"/>
                <w:szCs w:val="20"/>
              </w:rPr>
            </w:pPr>
            <w:r w:rsidRPr="00932C53">
              <w:rPr>
                <w:rFonts w:cs="Times New Roman"/>
                <w:sz w:val="20"/>
                <w:szCs w:val="20"/>
              </w:rPr>
              <w:t>X</w:t>
            </w:r>
          </w:p>
        </w:tc>
        <w:tc>
          <w:tcPr>
            <w:tcW w:w="720" w:type="dxa"/>
            <w:vAlign w:val="center"/>
          </w:tcPr>
          <w:p w14:paraId="0295B4A4" w14:textId="77777777" w:rsidR="00C54AA6" w:rsidRPr="00932C53" w:rsidRDefault="00C54AA6" w:rsidP="00EF42E9">
            <w:pPr>
              <w:jc w:val="center"/>
              <w:rPr>
                <w:sz w:val="20"/>
                <w:szCs w:val="20"/>
              </w:rPr>
            </w:pPr>
            <w:r w:rsidRPr="00932C53">
              <w:rPr>
                <w:rFonts w:cs="Times New Roman"/>
                <w:sz w:val="20"/>
                <w:szCs w:val="20"/>
              </w:rPr>
              <w:t>X</w:t>
            </w:r>
          </w:p>
        </w:tc>
        <w:tc>
          <w:tcPr>
            <w:tcW w:w="720" w:type="dxa"/>
            <w:vAlign w:val="center"/>
          </w:tcPr>
          <w:p w14:paraId="5AEAFA3D" w14:textId="77777777" w:rsidR="00C54AA6" w:rsidRPr="00932C53" w:rsidRDefault="00C54AA6" w:rsidP="00EF42E9">
            <w:pPr>
              <w:jc w:val="center"/>
              <w:rPr>
                <w:sz w:val="20"/>
                <w:szCs w:val="20"/>
              </w:rPr>
            </w:pPr>
            <w:r w:rsidRPr="00932C53">
              <w:rPr>
                <w:rFonts w:cs="Times New Roman"/>
                <w:sz w:val="20"/>
                <w:szCs w:val="20"/>
              </w:rPr>
              <w:t>X</w:t>
            </w:r>
          </w:p>
        </w:tc>
        <w:tc>
          <w:tcPr>
            <w:tcW w:w="720" w:type="dxa"/>
            <w:vAlign w:val="center"/>
          </w:tcPr>
          <w:p w14:paraId="038EEAC1" w14:textId="77777777" w:rsidR="00C54AA6" w:rsidRPr="00932C53" w:rsidRDefault="00C54AA6" w:rsidP="00EF42E9">
            <w:pPr>
              <w:jc w:val="center"/>
              <w:rPr>
                <w:sz w:val="20"/>
                <w:szCs w:val="20"/>
              </w:rPr>
            </w:pPr>
            <w:r w:rsidRPr="00932C53">
              <w:rPr>
                <w:rFonts w:cs="Times New Roman"/>
                <w:sz w:val="20"/>
                <w:szCs w:val="20"/>
              </w:rPr>
              <w:t>X</w:t>
            </w:r>
          </w:p>
        </w:tc>
      </w:tr>
      <w:tr w:rsidR="00E54AB5" w:rsidRPr="0047623E" w14:paraId="1F1ADEE0" w14:textId="77777777" w:rsidTr="00E54AB5">
        <w:trPr>
          <w:trHeight w:val="347"/>
        </w:trPr>
        <w:tc>
          <w:tcPr>
            <w:tcW w:w="625" w:type="dxa"/>
            <w:vMerge/>
            <w:vAlign w:val="center"/>
          </w:tcPr>
          <w:p w14:paraId="03E323FE" w14:textId="77777777" w:rsidR="00C54AA6" w:rsidRPr="00932C53" w:rsidRDefault="00C54AA6" w:rsidP="00932C5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60" w:type="dxa"/>
            <w:vMerge/>
            <w:vAlign w:val="center"/>
          </w:tcPr>
          <w:p w14:paraId="2DBCDF19" w14:textId="77777777" w:rsidR="00C54AA6" w:rsidRPr="00932C53" w:rsidRDefault="00C54AA6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3BE8756E" w14:textId="57A9F22F" w:rsidR="00C54AA6" w:rsidRPr="00932C53" w:rsidRDefault="00C54AA6">
            <w:pPr>
              <w:rPr>
                <w:sz w:val="20"/>
                <w:szCs w:val="20"/>
              </w:rPr>
            </w:pPr>
            <w:r w:rsidRPr="00932C53">
              <w:rPr>
                <w:rFonts w:cs="Times New Roman"/>
                <w:sz w:val="20"/>
                <w:szCs w:val="20"/>
              </w:rPr>
              <w:t>Biostatistics Lead</w:t>
            </w:r>
          </w:p>
        </w:tc>
        <w:tc>
          <w:tcPr>
            <w:tcW w:w="1350" w:type="dxa"/>
            <w:vAlign w:val="center"/>
          </w:tcPr>
          <w:p w14:paraId="5FEDD29A" w14:textId="77777777" w:rsidR="00C54AA6" w:rsidRPr="00932C53" w:rsidRDefault="00C54AA6">
            <w:pPr>
              <w:rPr>
                <w:sz w:val="20"/>
                <w:szCs w:val="20"/>
              </w:rPr>
            </w:pPr>
            <w:r w:rsidRPr="00932C53">
              <w:rPr>
                <w:rFonts w:cs="Times New Roman"/>
                <w:sz w:val="20"/>
                <w:szCs w:val="20"/>
              </w:rPr>
              <w:t>Clinical</w:t>
            </w:r>
          </w:p>
        </w:tc>
        <w:tc>
          <w:tcPr>
            <w:tcW w:w="990" w:type="dxa"/>
            <w:vAlign w:val="center"/>
          </w:tcPr>
          <w:p w14:paraId="41B54F63" w14:textId="77777777" w:rsidR="00C54AA6" w:rsidRPr="00932C53" w:rsidRDefault="00C54AA6">
            <w:pPr>
              <w:rPr>
                <w:sz w:val="20"/>
                <w:szCs w:val="20"/>
              </w:rPr>
            </w:pPr>
            <w:r w:rsidRPr="00932C53">
              <w:rPr>
                <w:rFonts w:cs="Times New Roman"/>
                <w:sz w:val="20"/>
                <w:szCs w:val="20"/>
              </w:rPr>
              <w:t>Non-DP and DP</w:t>
            </w:r>
            <w:r w:rsidRPr="00932C53">
              <w:rPr>
                <w:rFonts w:cs="Times New Roman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810" w:type="dxa"/>
            <w:vAlign w:val="center"/>
          </w:tcPr>
          <w:p w14:paraId="63B362F4" w14:textId="77777777" w:rsidR="00C54AA6" w:rsidRPr="00932C53" w:rsidRDefault="00C54AA6" w:rsidP="00EF42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73E80A3F" w14:textId="77777777" w:rsidR="00C54AA6" w:rsidRPr="00932C53" w:rsidRDefault="00C54AA6" w:rsidP="00EF42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0C41BA1C" w14:textId="77777777" w:rsidR="00C54AA6" w:rsidRPr="00932C53" w:rsidRDefault="00C54AA6" w:rsidP="00EF42E9">
            <w:pPr>
              <w:jc w:val="center"/>
              <w:rPr>
                <w:sz w:val="20"/>
                <w:szCs w:val="20"/>
              </w:rPr>
            </w:pPr>
            <w:r w:rsidRPr="00932C53">
              <w:rPr>
                <w:rFonts w:cs="Times New Roman"/>
                <w:sz w:val="20"/>
                <w:szCs w:val="20"/>
              </w:rPr>
              <w:t>X</w:t>
            </w:r>
          </w:p>
        </w:tc>
        <w:tc>
          <w:tcPr>
            <w:tcW w:w="720" w:type="dxa"/>
            <w:vAlign w:val="center"/>
          </w:tcPr>
          <w:p w14:paraId="508D697C" w14:textId="77777777" w:rsidR="00C54AA6" w:rsidRPr="00932C53" w:rsidRDefault="00C54AA6" w:rsidP="00EF42E9">
            <w:pPr>
              <w:jc w:val="center"/>
              <w:rPr>
                <w:sz w:val="20"/>
                <w:szCs w:val="20"/>
              </w:rPr>
            </w:pPr>
          </w:p>
        </w:tc>
      </w:tr>
      <w:tr w:rsidR="00971313" w:rsidRPr="0047623E" w14:paraId="145B02CD" w14:textId="77777777" w:rsidTr="00932C53">
        <w:trPr>
          <w:cantSplit/>
          <w:trHeight w:val="890"/>
        </w:trPr>
        <w:tc>
          <w:tcPr>
            <w:tcW w:w="625" w:type="dxa"/>
            <w:textDirection w:val="btLr"/>
            <w:vAlign w:val="center"/>
          </w:tcPr>
          <w:p w14:paraId="64E50B84" w14:textId="77777777" w:rsidR="00C54AA6" w:rsidRPr="00932C53" w:rsidRDefault="00C54AA6" w:rsidP="00932C53">
            <w:pPr>
              <w:ind w:left="113" w:right="113"/>
              <w:jc w:val="center"/>
              <w:rPr>
                <w:sz w:val="20"/>
                <w:szCs w:val="20"/>
              </w:rPr>
            </w:pPr>
            <w:r w:rsidRPr="00932C53">
              <w:rPr>
                <w:rFonts w:cs="Times New Roman"/>
                <w:sz w:val="20"/>
                <w:szCs w:val="20"/>
              </w:rPr>
              <w:t>IQVIA_RBM</w:t>
            </w:r>
          </w:p>
        </w:tc>
        <w:tc>
          <w:tcPr>
            <w:tcW w:w="2160" w:type="dxa"/>
            <w:vAlign w:val="center"/>
          </w:tcPr>
          <w:p w14:paraId="48AF1971" w14:textId="7ACF9A4E" w:rsidR="00C54AA6" w:rsidRPr="00932C53" w:rsidRDefault="00C54AA6" w:rsidP="00C54AA6">
            <w:pPr>
              <w:rPr>
                <w:sz w:val="20"/>
                <w:szCs w:val="20"/>
              </w:rPr>
            </w:pPr>
            <w:r w:rsidRPr="00932C53">
              <w:rPr>
                <w:rFonts w:cs="Times New Roman"/>
                <w:sz w:val="20"/>
                <w:szCs w:val="20"/>
              </w:rPr>
              <w:t>Not Applicable</w:t>
            </w:r>
          </w:p>
        </w:tc>
        <w:tc>
          <w:tcPr>
            <w:tcW w:w="1440" w:type="dxa"/>
            <w:vAlign w:val="center"/>
          </w:tcPr>
          <w:p w14:paraId="41F7C67B" w14:textId="07C5C1F9" w:rsidR="00C54AA6" w:rsidRPr="00932C53" w:rsidRDefault="00C54AA6" w:rsidP="00C54AA6">
            <w:pPr>
              <w:rPr>
                <w:sz w:val="20"/>
                <w:szCs w:val="20"/>
              </w:rPr>
            </w:pPr>
            <w:r w:rsidRPr="00932C53">
              <w:rPr>
                <w:rFonts w:cs="Times New Roman"/>
                <w:sz w:val="20"/>
                <w:szCs w:val="20"/>
              </w:rPr>
              <w:t>Biostatistics Lead</w:t>
            </w:r>
          </w:p>
        </w:tc>
        <w:tc>
          <w:tcPr>
            <w:tcW w:w="1350" w:type="dxa"/>
            <w:vAlign w:val="center"/>
          </w:tcPr>
          <w:p w14:paraId="59863C5E" w14:textId="77777777" w:rsidR="00C54AA6" w:rsidRPr="00932C53" w:rsidRDefault="00C54AA6" w:rsidP="0028450D">
            <w:pPr>
              <w:rPr>
                <w:sz w:val="20"/>
                <w:szCs w:val="20"/>
              </w:rPr>
            </w:pPr>
            <w:r w:rsidRPr="00932C53">
              <w:rPr>
                <w:rFonts w:cs="Times New Roman"/>
                <w:sz w:val="20"/>
                <w:szCs w:val="20"/>
              </w:rPr>
              <w:t>Clinical</w:t>
            </w:r>
          </w:p>
        </w:tc>
        <w:tc>
          <w:tcPr>
            <w:tcW w:w="990" w:type="dxa"/>
            <w:vAlign w:val="center"/>
          </w:tcPr>
          <w:p w14:paraId="0DC6BA44" w14:textId="77777777" w:rsidR="00C54AA6" w:rsidRPr="00932C53" w:rsidRDefault="00C54AA6" w:rsidP="00BE3DFF">
            <w:pPr>
              <w:rPr>
                <w:sz w:val="20"/>
                <w:szCs w:val="20"/>
              </w:rPr>
            </w:pPr>
            <w:r w:rsidRPr="00932C53">
              <w:rPr>
                <w:rFonts w:cs="Times New Roman"/>
                <w:sz w:val="20"/>
                <w:szCs w:val="20"/>
              </w:rPr>
              <w:t>Non-DP and DP</w:t>
            </w:r>
            <w:r w:rsidRPr="00932C53">
              <w:rPr>
                <w:rFonts w:cs="Times New Roman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810" w:type="dxa"/>
            <w:vAlign w:val="center"/>
          </w:tcPr>
          <w:p w14:paraId="1BE48D8F" w14:textId="77777777" w:rsidR="00C54AA6" w:rsidRPr="00932C53" w:rsidRDefault="00C54AA6" w:rsidP="006B1C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2A176C09" w14:textId="77777777" w:rsidR="00C54AA6" w:rsidRPr="00932C53" w:rsidRDefault="00C54AA6" w:rsidP="006B1C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72E339C2" w14:textId="77777777" w:rsidR="00C54AA6" w:rsidRPr="00932C53" w:rsidRDefault="00C54AA6" w:rsidP="006B1CBB">
            <w:pPr>
              <w:jc w:val="center"/>
              <w:rPr>
                <w:sz w:val="20"/>
                <w:szCs w:val="20"/>
              </w:rPr>
            </w:pPr>
            <w:proofErr w:type="spellStart"/>
            <w:r w:rsidRPr="00932C53">
              <w:rPr>
                <w:rFonts w:cs="Times New Roman"/>
                <w:sz w:val="20"/>
                <w:szCs w:val="20"/>
              </w:rPr>
              <w:t>X</w:t>
            </w:r>
            <w:r w:rsidRPr="00932C53">
              <w:rPr>
                <w:rFonts w:cs="Times New Roman"/>
                <w:sz w:val="20"/>
                <w:szCs w:val="20"/>
                <w:vertAlign w:val="superscript"/>
              </w:rPr>
              <w:t>b</w:t>
            </w:r>
            <w:proofErr w:type="spellEnd"/>
          </w:p>
        </w:tc>
        <w:tc>
          <w:tcPr>
            <w:tcW w:w="720" w:type="dxa"/>
            <w:vAlign w:val="center"/>
          </w:tcPr>
          <w:p w14:paraId="122BC762" w14:textId="77777777" w:rsidR="00C54AA6" w:rsidRPr="00932C53" w:rsidRDefault="00C54AA6" w:rsidP="006B1CBB">
            <w:pPr>
              <w:jc w:val="center"/>
              <w:rPr>
                <w:sz w:val="20"/>
                <w:szCs w:val="20"/>
              </w:rPr>
            </w:pPr>
          </w:p>
        </w:tc>
      </w:tr>
      <w:tr w:rsidR="00E54AB5" w:rsidRPr="0047623E" w14:paraId="0A27EB0B" w14:textId="77777777" w:rsidTr="00E54AB5">
        <w:trPr>
          <w:cantSplit/>
          <w:trHeight w:val="260"/>
        </w:trPr>
        <w:tc>
          <w:tcPr>
            <w:tcW w:w="625" w:type="dxa"/>
            <w:vMerge w:val="restart"/>
            <w:textDirection w:val="btLr"/>
            <w:vAlign w:val="center"/>
          </w:tcPr>
          <w:p w14:paraId="59B9C607" w14:textId="32755256" w:rsidR="00C54AA6" w:rsidRPr="00932C53" w:rsidRDefault="00C54AA6" w:rsidP="00932C53">
            <w:pPr>
              <w:ind w:left="113" w:right="113"/>
              <w:jc w:val="center"/>
              <w:rPr>
                <w:sz w:val="20"/>
                <w:szCs w:val="20"/>
              </w:rPr>
            </w:pPr>
            <w:r w:rsidRPr="00932C53">
              <w:rPr>
                <w:rFonts w:cs="Times New Roman"/>
                <w:sz w:val="20"/>
                <w:szCs w:val="20"/>
              </w:rPr>
              <w:t>IQVIA_</w:t>
            </w:r>
            <w:r w:rsidR="00586138" w:rsidRPr="00932C53">
              <w:rPr>
                <w:rFonts w:cs="Times New Roman"/>
                <w:sz w:val="20"/>
                <w:szCs w:val="20"/>
              </w:rPr>
              <w:t xml:space="preserve"> </w:t>
            </w:r>
            <w:r w:rsidRPr="00932C53">
              <w:rPr>
                <w:rFonts w:cs="Times New Roman"/>
                <w:sz w:val="20"/>
                <w:szCs w:val="20"/>
              </w:rPr>
              <w:t>TMF</w:t>
            </w:r>
          </w:p>
        </w:tc>
        <w:tc>
          <w:tcPr>
            <w:tcW w:w="2160" w:type="dxa"/>
            <w:vMerge w:val="restart"/>
            <w:vAlign w:val="center"/>
          </w:tcPr>
          <w:p w14:paraId="541A4562" w14:textId="286FED47" w:rsidR="00C54AA6" w:rsidRPr="00932C53" w:rsidRDefault="00C54AA6" w:rsidP="00C54AA6">
            <w:pPr>
              <w:rPr>
                <w:sz w:val="20"/>
                <w:szCs w:val="20"/>
              </w:rPr>
            </w:pPr>
            <w:r w:rsidRPr="00932C53">
              <w:rPr>
                <w:rFonts w:cs="Times New Roman"/>
                <w:sz w:val="20"/>
                <w:szCs w:val="20"/>
              </w:rPr>
              <w:t>Not Applicable</w:t>
            </w:r>
          </w:p>
        </w:tc>
        <w:tc>
          <w:tcPr>
            <w:tcW w:w="1440" w:type="dxa"/>
            <w:vAlign w:val="center"/>
          </w:tcPr>
          <w:p w14:paraId="46EECF70" w14:textId="228143FF" w:rsidR="00C54AA6" w:rsidRPr="00932C53" w:rsidRDefault="00C54AA6" w:rsidP="00C54AA6">
            <w:pPr>
              <w:rPr>
                <w:sz w:val="20"/>
                <w:szCs w:val="20"/>
              </w:rPr>
            </w:pPr>
            <w:r w:rsidRPr="00932C53">
              <w:rPr>
                <w:rFonts w:cs="Times New Roman"/>
                <w:sz w:val="20"/>
                <w:szCs w:val="20"/>
              </w:rPr>
              <w:t>Biostatistics</w:t>
            </w:r>
          </w:p>
        </w:tc>
        <w:tc>
          <w:tcPr>
            <w:tcW w:w="1350" w:type="dxa"/>
            <w:vAlign w:val="center"/>
          </w:tcPr>
          <w:p w14:paraId="5298CDCF" w14:textId="189A4EC9" w:rsidR="00C54AA6" w:rsidRPr="00932C53" w:rsidRDefault="00C54AA6" w:rsidP="0028450D">
            <w:pPr>
              <w:rPr>
                <w:sz w:val="20"/>
                <w:szCs w:val="20"/>
              </w:rPr>
            </w:pPr>
            <w:r w:rsidRPr="00932C53">
              <w:rPr>
                <w:rFonts w:cs="Times New Roman"/>
                <w:sz w:val="20"/>
                <w:szCs w:val="20"/>
              </w:rPr>
              <w:t>Clinical</w:t>
            </w:r>
          </w:p>
        </w:tc>
        <w:tc>
          <w:tcPr>
            <w:tcW w:w="990" w:type="dxa"/>
            <w:vAlign w:val="center"/>
          </w:tcPr>
          <w:p w14:paraId="4B1C5B09" w14:textId="3F11DE23" w:rsidR="00C54AA6" w:rsidRPr="00932C53" w:rsidRDefault="00C54AA6" w:rsidP="00BE3DFF">
            <w:pPr>
              <w:rPr>
                <w:sz w:val="20"/>
                <w:szCs w:val="20"/>
              </w:rPr>
            </w:pPr>
            <w:proofErr w:type="spellStart"/>
            <w:r w:rsidRPr="00932C53">
              <w:rPr>
                <w:rFonts w:cs="Times New Roman"/>
                <w:sz w:val="20"/>
                <w:szCs w:val="20"/>
              </w:rPr>
              <w:t>All</w:t>
            </w:r>
            <w:r w:rsidR="00D95CDE" w:rsidRPr="00932C53">
              <w:rPr>
                <w:rFonts w:cs="Times New Roman"/>
                <w:b/>
                <w:sz w:val="20"/>
                <w:szCs w:val="20"/>
                <w:vertAlign w:val="superscript"/>
              </w:rPr>
              <w:t>a</w:t>
            </w:r>
            <w:proofErr w:type="spellEnd"/>
          </w:p>
        </w:tc>
        <w:tc>
          <w:tcPr>
            <w:tcW w:w="810" w:type="dxa"/>
            <w:vAlign w:val="center"/>
          </w:tcPr>
          <w:p w14:paraId="19DD4422" w14:textId="41EF80A0" w:rsidR="00C54AA6" w:rsidRPr="00932C53" w:rsidRDefault="00C54AA6" w:rsidP="00E07D9D">
            <w:pPr>
              <w:jc w:val="center"/>
              <w:rPr>
                <w:sz w:val="20"/>
                <w:szCs w:val="20"/>
              </w:rPr>
            </w:pPr>
            <w:r w:rsidRPr="00932C53">
              <w:rPr>
                <w:rFonts w:cs="Times New Roman"/>
                <w:sz w:val="20"/>
                <w:szCs w:val="20"/>
              </w:rPr>
              <w:t>X</w:t>
            </w:r>
          </w:p>
        </w:tc>
        <w:tc>
          <w:tcPr>
            <w:tcW w:w="720" w:type="dxa"/>
            <w:vAlign w:val="center"/>
          </w:tcPr>
          <w:p w14:paraId="588B9A5A" w14:textId="393B1BB8" w:rsidR="00C54AA6" w:rsidRPr="00932C53" w:rsidRDefault="00C54AA6" w:rsidP="00E07D9D">
            <w:pPr>
              <w:jc w:val="center"/>
              <w:rPr>
                <w:sz w:val="20"/>
                <w:szCs w:val="20"/>
              </w:rPr>
            </w:pPr>
            <w:r w:rsidRPr="00932C53">
              <w:rPr>
                <w:rFonts w:cs="Times New Roman"/>
                <w:sz w:val="20"/>
                <w:szCs w:val="20"/>
              </w:rPr>
              <w:t>X</w:t>
            </w:r>
          </w:p>
        </w:tc>
        <w:tc>
          <w:tcPr>
            <w:tcW w:w="720" w:type="dxa"/>
            <w:vAlign w:val="center"/>
          </w:tcPr>
          <w:p w14:paraId="5945DB9F" w14:textId="3EC3451E" w:rsidR="00C54AA6" w:rsidRPr="00932C53" w:rsidRDefault="00C54AA6" w:rsidP="00E07D9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8074298" w14:textId="77777777" w:rsidR="00C54AA6" w:rsidRPr="00932C53" w:rsidRDefault="00C54AA6" w:rsidP="00E07D9D">
            <w:pPr>
              <w:jc w:val="center"/>
              <w:rPr>
                <w:sz w:val="20"/>
                <w:szCs w:val="20"/>
              </w:rPr>
            </w:pPr>
          </w:p>
        </w:tc>
      </w:tr>
      <w:tr w:rsidR="00E54AB5" w:rsidRPr="0047623E" w14:paraId="1D2F2685" w14:textId="77777777" w:rsidTr="00E54AB5">
        <w:trPr>
          <w:cantSplit/>
          <w:trHeight w:val="269"/>
        </w:trPr>
        <w:tc>
          <w:tcPr>
            <w:tcW w:w="625" w:type="dxa"/>
            <w:vMerge/>
            <w:textDirection w:val="btLr"/>
          </w:tcPr>
          <w:p w14:paraId="34DD1F8B" w14:textId="77777777" w:rsidR="00C54AA6" w:rsidRPr="00932C53" w:rsidRDefault="00C54AA6" w:rsidP="00E07D9D">
            <w:pPr>
              <w:ind w:left="113" w:right="113"/>
              <w:rPr>
                <w:sz w:val="20"/>
                <w:szCs w:val="20"/>
              </w:rPr>
            </w:pPr>
          </w:p>
        </w:tc>
        <w:tc>
          <w:tcPr>
            <w:tcW w:w="2160" w:type="dxa"/>
            <w:vMerge/>
            <w:vAlign w:val="center"/>
          </w:tcPr>
          <w:p w14:paraId="3DE6167B" w14:textId="77777777" w:rsidR="00C54AA6" w:rsidRPr="00932C53" w:rsidRDefault="00C54AA6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220FF4C6" w14:textId="407404B9" w:rsidR="00C54AA6" w:rsidRPr="00932C53" w:rsidRDefault="00C54AA6">
            <w:pPr>
              <w:rPr>
                <w:sz w:val="20"/>
                <w:szCs w:val="20"/>
              </w:rPr>
            </w:pPr>
            <w:r w:rsidRPr="00932C53">
              <w:rPr>
                <w:rFonts w:cs="Times New Roman"/>
                <w:sz w:val="20"/>
                <w:szCs w:val="20"/>
              </w:rPr>
              <w:t>Biostatistics Lead</w:t>
            </w:r>
          </w:p>
        </w:tc>
        <w:tc>
          <w:tcPr>
            <w:tcW w:w="1350" w:type="dxa"/>
            <w:vAlign w:val="center"/>
          </w:tcPr>
          <w:p w14:paraId="592E1FFD" w14:textId="72CD3B13" w:rsidR="00C54AA6" w:rsidRPr="00932C53" w:rsidRDefault="00C54AA6">
            <w:pPr>
              <w:rPr>
                <w:sz w:val="20"/>
                <w:szCs w:val="20"/>
              </w:rPr>
            </w:pPr>
            <w:r w:rsidRPr="00932C53">
              <w:rPr>
                <w:rFonts w:cs="Times New Roman"/>
                <w:sz w:val="20"/>
                <w:szCs w:val="20"/>
              </w:rPr>
              <w:t>Clinical</w:t>
            </w:r>
          </w:p>
        </w:tc>
        <w:tc>
          <w:tcPr>
            <w:tcW w:w="990" w:type="dxa"/>
            <w:vAlign w:val="center"/>
          </w:tcPr>
          <w:p w14:paraId="598E1D1D" w14:textId="270F817C" w:rsidR="00C54AA6" w:rsidRPr="00932C53" w:rsidRDefault="00C54AA6">
            <w:pPr>
              <w:rPr>
                <w:sz w:val="20"/>
                <w:szCs w:val="20"/>
              </w:rPr>
            </w:pPr>
            <w:proofErr w:type="spellStart"/>
            <w:r w:rsidRPr="00932C53">
              <w:rPr>
                <w:rFonts w:cs="Times New Roman"/>
                <w:sz w:val="20"/>
                <w:szCs w:val="20"/>
              </w:rPr>
              <w:t>All</w:t>
            </w:r>
            <w:r w:rsidR="00D95CDE" w:rsidRPr="00932C53">
              <w:rPr>
                <w:rFonts w:cs="Times New Roman"/>
                <w:b/>
                <w:sz w:val="20"/>
                <w:szCs w:val="20"/>
                <w:vertAlign w:val="superscript"/>
              </w:rPr>
              <w:t>a</w:t>
            </w:r>
            <w:proofErr w:type="spellEnd"/>
          </w:p>
        </w:tc>
        <w:tc>
          <w:tcPr>
            <w:tcW w:w="810" w:type="dxa"/>
            <w:vAlign w:val="center"/>
          </w:tcPr>
          <w:p w14:paraId="3BFFCEC8" w14:textId="77777777" w:rsidR="00C54AA6" w:rsidRPr="00932C53" w:rsidRDefault="00C54AA6" w:rsidP="00E07D9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5FACA20D" w14:textId="77777777" w:rsidR="00C54AA6" w:rsidRPr="00932C53" w:rsidRDefault="00C54AA6" w:rsidP="00E07D9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12E408FF" w14:textId="36796B76" w:rsidR="00C54AA6" w:rsidRPr="00932C53" w:rsidRDefault="00C54AA6" w:rsidP="00E07D9D">
            <w:pPr>
              <w:jc w:val="center"/>
              <w:rPr>
                <w:sz w:val="20"/>
                <w:szCs w:val="20"/>
              </w:rPr>
            </w:pPr>
            <w:r w:rsidRPr="00932C53">
              <w:rPr>
                <w:rFonts w:cs="Times New Roman"/>
                <w:sz w:val="20"/>
                <w:szCs w:val="20"/>
              </w:rPr>
              <w:t>X</w:t>
            </w:r>
          </w:p>
        </w:tc>
        <w:tc>
          <w:tcPr>
            <w:tcW w:w="720" w:type="dxa"/>
            <w:vAlign w:val="center"/>
          </w:tcPr>
          <w:p w14:paraId="5139CCB8" w14:textId="77777777" w:rsidR="00C54AA6" w:rsidRPr="00932C53" w:rsidRDefault="00C54AA6" w:rsidP="00E07D9D">
            <w:pPr>
              <w:jc w:val="center"/>
              <w:rPr>
                <w:sz w:val="20"/>
                <w:szCs w:val="20"/>
              </w:rPr>
            </w:pPr>
          </w:p>
        </w:tc>
      </w:tr>
      <w:tr w:rsidR="00E54AB5" w:rsidRPr="0047623E" w14:paraId="6136BB68" w14:textId="77777777" w:rsidTr="00E54AB5">
        <w:trPr>
          <w:cantSplit/>
          <w:trHeight w:val="458"/>
        </w:trPr>
        <w:tc>
          <w:tcPr>
            <w:tcW w:w="625" w:type="dxa"/>
            <w:vMerge/>
            <w:textDirection w:val="btLr"/>
          </w:tcPr>
          <w:p w14:paraId="6ACC071F" w14:textId="77777777" w:rsidR="00C54AA6" w:rsidRPr="00932C53" w:rsidRDefault="00C54AA6" w:rsidP="00E07D9D">
            <w:pPr>
              <w:ind w:left="113" w:right="113"/>
              <w:rPr>
                <w:sz w:val="20"/>
                <w:szCs w:val="20"/>
              </w:rPr>
            </w:pPr>
          </w:p>
        </w:tc>
        <w:tc>
          <w:tcPr>
            <w:tcW w:w="2160" w:type="dxa"/>
            <w:vMerge/>
            <w:vAlign w:val="center"/>
          </w:tcPr>
          <w:p w14:paraId="12E331A9" w14:textId="77777777" w:rsidR="00C54AA6" w:rsidRPr="00932C53" w:rsidRDefault="00C54AA6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303A1F9B" w14:textId="4779489B" w:rsidR="00C54AA6" w:rsidRPr="00932C53" w:rsidRDefault="00C54AA6">
            <w:pPr>
              <w:rPr>
                <w:sz w:val="20"/>
                <w:szCs w:val="20"/>
              </w:rPr>
            </w:pPr>
            <w:r w:rsidRPr="00932C53">
              <w:rPr>
                <w:rFonts w:cs="Times New Roman"/>
                <w:sz w:val="20"/>
                <w:szCs w:val="20"/>
              </w:rPr>
              <w:t>Line Manager Only</w:t>
            </w:r>
          </w:p>
        </w:tc>
        <w:tc>
          <w:tcPr>
            <w:tcW w:w="1350" w:type="dxa"/>
            <w:vAlign w:val="center"/>
          </w:tcPr>
          <w:p w14:paraId="40DB5427" w14:textId="1DD29BD6" w:rsidR="00C54AA6" w:rsidRPr="00932C53" w:rsidRDefault="00C54AA6">
            <w:pPr>
              <w:rPr>
                <w:sz w:val="20"/>
                <w:szCs w:val="20"/>
              </w:rPr>
            </w:pPr>
            <w:r w:rsidRPr="00932C53">
              <w:rPr>
                <w:rFonts w:cs="Times New Roman"/>
                <w:sz w:val="20"/>
                <w:szCs w:val="20"/>
              </w:rPr>
              <w:t>Other</w:t>
            </w:r>
          </w:p>
        </w:tc>
        <w:tc>
          <w:tcPr>
            <w:tcW w:w="990" w:type="dxa"/>
            <w:vAlign w:val="center"/>
          </w:tcPr>
          <w:p w14:paraId="393823A6" w14:textId="23CD3068" w:rsidR="00C54AA6" w:rsidRPr="00932C53" w:rsidRDefault="00C54AA6">
            <w:pPr>
              <w:rPr>
                <w:sz w:val="20"/>
                <w:szCs w:val="20"/>
              </w:rPr>
            </w:pPr>
            <w:proofErr w:type="spellStart"/>
            <w:r w:rsidRPr="00932C53">
              <w:rPr>
                <w:rFonts w:cs="Times New Roman"/>
                <w:sz w:val="20"/>
                <w:szCs w:val="20"/>
              </w:rPr>
              <w:t>All</w:t>
            </w:r>
            <w:r w:rsidR="00D95CDE" w:rsidRPr="00932C53">
              <w:rPr>
                <w:rFonts w:cs="Times New Roman"/>
                <w:b/>
                <w:sz w:val="20"/>
                <w:szCs w:val="20"/>
                <w:vertAlign w:val="superscript"/>
              </w:rPr>
              <w:t>a</w:t>
            </w:r>
            <w:proofErr w:type="spellEnd"/>
          </w:p>
        </w:tc>
        <w:tc>
          <w:tcPr>
            <w:tcW w:w="810" w:type="dxa"/>
            <w:vAlign w:val="center"/>
          </w:tcPr>
          <w:p w14:paraId="39BC7C15" w14:textId="77777777" w:rsidR="00C54AA6" w:rsidRPr="00932C53" w:rsidRDefault="00C54AA6" w:rsidP="00E07D9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0EF1173C" w14:textId="77777777" w:rsidR="00C54AA6" w:rsidRPr="00932C53" w:rsidRDefault="00C54AA6" w:rsidP="00E07D9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0E4516EE" w14:textId="77777777" w:rsidR="00C54AA6" w:rsidRPr="00932C53" w:rsidRDefault="00C54AA6" w:rsidP="00E07D9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0B8D64C8" w14:textId="26D6AF72" w:rsidR="00C54AA6" w:rsidRPr="00932C53" w:rsidRDefault="00C54AA6" w:rsidP="00E07D9D">
            <w:pPr>
              <w:jc w:val="center"/>
              <w:rPr>
                <w:sz w:val="20"/>
                <w:szCs w:val="20"/>
              </w:rPr>
            </w:pPr>
            <w:r w:rsidRPr="00932C53">
              <w:rPr>
                <w:rFonts w:cs="Times New Roman"/>
                <w:sz w:val="20"/>
                <w:szCs w:val="20"/>
              </w:rPr>
              <w:t>X</w:t>
            </w:r>
          </w:p>
        </w:tc>
      </w:tr>
      <w:tr w:rsidR="00E54AB5" w:rsidRPr="0047623E" w14:paraId="6041CEA6" w14:textId="77777777" w:rsidTr="00E54AB5">
        <w:trPr>
          <w:cantSplit/>
          <w:trHeight w:val="809"/>
        </w:trPr>
        <w:tc>
          <w:tcPr>
            <w:tcW w:w="625" w:type="dxa"/>
            <w:vMerge w:val="restart"/>
            <w:textDirection w:val="btLr"/>
            <w:vAlign w:val="center"/>
          </w:tcPr>
          <w:p w14:paraId="6059D743" w14:textId="79C3B1D5" w:rsidR="00C54AA6" w:rsidRPr="00932C53" w:rsidRDefault="00C54AA6" w:rsidP="00932C53">
            <w:pPr>
              <w:ind w:left="113" w:right="113"/>
              <w:jc w:val="center"/>
              <w:rPr>
                <w:sz w:val="20"/>
                <w:szCs w:val="20"/>
              </w:rPr>
            </w:pPr>
            <w:r w:rsidRPr="00932C53">
              <w:rPr>
                <w:rFonts w:cs="Times New Roman"/>
                <w:sz w:val="20"/>
                <w:szCs w:val="20"/>
              </w:rPr>
              <w:t>IQVIA_DM</w:t>
            </w:r>
          </w:p>
        </w:tc>
        <w:tc>
          <w:tcPr>
            <w:tcW w:w="2160" w:type="dxa"/>
            <w:vAlign w:val="center"/>
          </w:tcPr>
          <w:p w14:paraId="00D5EC11" w14:textId="045F8222" w:rsidR="00C54AA6" w:rsidRPr="00932C53" w:rsidRDefault="00C54AA6" w:rsidP="00C54AA6">
            <w:pPr>
              <w:rPr>
                <w:sz w:val="20"/>
                <w:szCs w:val="20"/>
              </w:rPr>
            </w:pPr>
            <w:r w:rsidRPr="00932C53">
              <w:rPr>
                <w:rFonts w:cs="Times New Roman"/>
                <w:sz w:val="20"/>
                <w:szCs w:val="20"/>
              </w:rPr>
              <w:t>NULL / 400 Series DM SOP Compliance Checklist</w:t>
            </w:r>
          </w:p>
        </w:tc>
        <w:tc>
          <w:tcPr>
            <w:tcW w:w="1440" w:type="dxa"/>
            <w:vMerge w:val="restart"/>
            <w:vAlign w:val="center"/>
          </w:tcPr>
          <w:p w14:paraId="71A41D5F" w14:textId="3932A920" w:rsidR="00C54AA6" w:rsidRPr="00932C53" w:rsidRDefault="00C54AA6" w:rsidP="00C54AA6">
            <w:pPr>
              <w:rPr>
                <w:sz w:val="20"/>
                <w:szCs w:val="20"/>
              </w:rPr>
            </w:pPr>
            <w:r w:rsidRPr="00932C53">
              <w:rPr>
                <w:rFonts w:cs="Times New Roman"/>
                <w:sz w:val="20"/>
                <w:szCs w:val="20"/>
              </w:rPr>
              <w:t>CDM_</w:t>
            </w:r>
            <w:r w:rsidR="00586138" w:rsidRPr="00932C53">
              <w:rPr>
                <w:rFonts w:cs="Times New Roman"/>
                <w:sz w:val="20"/>
                <w:szCs w:val="20"/>
              </w:rPr>
              <w:t xml:space="preserve"> </w:t>
            </w:r>
            <w:r w:rsidRPr="00932C53">
              <w:rPr>
                <w:rFonts w:cs="Times New Roman"/>
                <w:sz w:val="20"/>
                <w:szCs w:val="20"/>
              </w:rPr>
              <w:t>Programming</w:t>
            </w:r>
          </w:p>
        </w:tc>
        <w:tc>
          <w:tcPr>
            <w:tcW w:w="1350" w:type="dxa"/>
            <w:vMerge w:val="restart"/>
            <w:vAlign w:val="center"/>
          </w:tcPr>
          <w:p w14:paraId="4007C544" w14:textId="5DB3EE36" w:rsidR="00C54AA6" w:rsidRPr="00932C53" w:rsidRDefault="00C54AA6" w:rsidP="0028450D">
            <w:pPr>
              <w:rPr>
                <w:sz w:val="20"/>
                <w:szCs w:val="20"/>
              </w:rPr>
            </w:pPr>
            <w:r w:rsidRPr="00932C53">
              <w:rPr>
                <w:rFonts w:cs="Times New Roman"/>
                <w:sz w:val="20"/>
                <w:szCs w:val="20"/>
              </w:rPr>
              <w:t>Data Management</w:t>
            </w:r>
          </w:p>
        </w:tc>
        <w:tc>
          <w:tcPr>
            <w:tcW w:w="990" w:type="dxa"/>
            <w:vMerge w:val="restart"/>
            <w:vAlign w:val="center"/>
          </w:tcPr>
          <w:p w14:paraId="05279002" w14:textId="652A2388" w:rsidR="00C54AA6" w:rsidRPr="00932C53" w:rsidRDefault="00C54AA6" w:rsidP="00BE3DFF">
            <w:pPr>
              <w:rPr>
                <w:sz w:val="20"/>
                <w:szCs w:val="20"/>
              </w:rPr>
            </w:pPr>
            <w:r w:rsidRPr="00932C53">
              <w:rPr>
                <w:rFonts w:cs="Times New Roman"/>
                <w:sz w:val="20"/>
                <w:szCs w:val="20"/>
              </w:rPr>
              <w:t>Select DP</w:t>
            </w:r>
            <w:r w:rsidRPr="00932C53">
              <w:rPr>
                <w:rFonts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810" w:type="dxa"/>
            <w:vAlign w:val="center"/>
          </w:tcPr>
          <w:p w14:paraId="59CC4915" w14:textId="77777777" w:rsidR="00C54AA6" w:rsidRPr="00932C53" w:rsidRDefault="00C54AA6" w:rsidP="00E07D9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0D1C98DA" w14:textId="0A103D29" w:rsidR="00C54AA6" w:rsidRPr="00932C53" w:rsidRDefault="00C54AA6" w:rsidP="00E07D9D">
            <w:pPr>
              <w:jc w:val="center"/>
              <w:rPr>
                <w:sz w:val="20"/>
                <w:szCs w:val="20"/>
              </w:rPr>
            </w:pPr>
            <w:r w:rsidRPr="00932C53">
              <w:rPr>
                <w:rFonts w:cs="Times New Roman"/>
                <w:sz w:val="20"/>
                <w:szCs w:val="20"/>
              </w:rPr>
              <w:t>X</w:t>
            </w:r>
          </w:p>
        </w:tc>
        <w:tc>
          <w:tcPr>
            <w:tcW w:w="720" w:type="dxa"/>
            <w:vAlign w:val="center"/>
          </w:tcPr>
          <w:p w14:paraId="075DA95B" w14:textId="77777777" w:rsidR="00C54AA6" w:rsidRPr="00932C53" w:rsidRDefault="00C54AA6" w:rsidP="00E07D9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2F36C919" w14:textId="77777777" w:rsidR="00C54AA6" w:rsidRPr="00932C53" w:rsidRDefault="00C54AA6" w:rsidP="00E07D9D">
            <w:pPr>
              <w:jc w:val="center"/>
              <w:rPr>
                <w:sz w:val="20"/>
                <w:szCs w:val="20"/>
              </w:rPr>
            </w:pPr>
          </w:p>
        </w:tc>
      </w:tr>
      <w:tr w:rsidR="00E54AB5" w:rsidRPr="0047623E" w14:paraId="6D7B4327" w14:textId="77777777" w:rsidTr="00E54AB5">
        <w:trPr>
          <w:cantSplit/>
          <w:trHeight w:val="593"/>
        </w:trPr>
        <w:tc>
          <w:tcPr>
            <w:tcW w:w="625" w:type="dxa"/>
            <w:vMerge/>
            <w:textDirection w:val="btLr"/>
          </w:tcPr>
          <w:p w14:paraId="47DEA9CE" w14:textId="77777777" w:rsidR="00C54AA6" w:rsidRPr="00932C53" w:rsidRDefault="00C54AA6" w:rsidP="00E07D9D">
            <w:pPr>
              <w:ind w:left="113" w:right="113"/>
              <w:rPr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3BD538BD" w14:textId="69942954" w:rsidR="00C54AA6" w:rsidRPr="00932C53" w:rsidRDefault="00C54AA6" w:rsidP="00C54AA6">
            <w:pPr>
              <w:rPr>
                <w:sz w:val="20"/>
                <w:szCs w:val="20"/>
              </w:rPr>
            </w:pPr>
            <w:r w:rsidRPr="00932C53">
              <w:rPr>
                <w:rFonts w:cs="Times New Roman"/>
                <w:sz w:val="20"/>
                <w:szCs w:val="20"/>
              </w:rPr>
              <w:t>NULL / ICH GCP E6 R2 Information Sharing</w:t>
            </w:r>
          </w:p>
        </w:tc>
        <w:tc>
          <w:tcPr>
            <w:tcW w:w="1440" w:type="dxa"/>
            <w:vMerge/>
          </w:tcPr>
          <w:p w14:paraId="4425173B" w14:textId="229150CB" w:rsidR="00C54AA6" w:rsidRPr="00932C53" w:rsidRDefault="00C54AA6" w:rsidP="00E07D9D">
            <w:pPr>
              <w:rPr>
                <w:sz w:val="20"/>
                <w:szCs w:val="20"/>
              </w:rPr>
            </w:pPr>
          </w:p>
        </w:tc>
        <w:tc>
          <w:tcPr>
            <w:tcW w:w="1350" w:type="dxa"/>
            <w:vMerge/>
          </w:tcPr>
          <w:p w14:paraId="5DF912A4" w14:textId="77777777" w:rsidR="00C54AA6" w:rsidRPr="00932C53" w:rsidRDefault="00C54AA6" w:rsidP="00E07D9D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</w:tcPr>
          <w:p w14:paraId="374D001C" w14:textId="77777777" w:rsidR="00C54AA6" w:rsidRPr="00932C53" w:rsidRDefault="00C54AA6" w:rsidP="00E07D9D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vAlign w:val="center"/>
          </w:tcPr>
          <w:p w14:paraId="200A068B" w14:textId="77777777" w:rsidR="00C54AA6" w:rsidRPr="00932C53" w:rsidRDefault="00C54AA6" w:rsidP="00E07D9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3BA9CA34" w14:textId="38B3FD5A" w:rsidR="00C54AA6" w:rsidRPr="00932C53" w:rsidRDefault="00C54AA6" w:rsidP="00E07D9D">
            <w:pPr>
              <w:jc w:val="center"/>
              <w:rPr>
                <w:sz w:val="20"/>
                <w:szCs w:val="20"/>
              </w:rPr>
            </w:pPr>
            <w:r w:rsidRPr="00932C53">
              <w:rPr>
                <w:rFonts w:cs="Times New Roman"/>
                <w:sz w:val="20"/>
                <w:szCs w:val="20"/>
              </w:rPr>
              <w:t>X</w:t>
            </w:r>
          </w:p>
        </w:tc>
        <w:tc>
          <w:tcPr>
            <w:tcW w:w="720" w:type="dxa"/>
            <w:vAlign w:val="center"/>
          </w:tcPr>
          <w:p w14:paraId="6977F0DB" w14:textId="77777777" w:rsidR="00C54AA6" w:rsidRPr="00932C53" w:rsidRDefault="00C54AA6" w:rsidP="00E07D9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395FE849" w14:textId="77777777" w:rsidR="00C54AA6" w:rsidRPr="00932C53" w:rsidRDefault="00C54AA6" w:rsidP="00E07D9D">
            <w:pPr>
              <w:jc w:val="center"/>
              <w:rPr>
                <w:sz w:val="20"/>
                <w:szCs w:val="20"/>
              </w:rPr>
            </w:pPr>
          </w:p>
        </w:tc>
      </w:tr>
      <w:tr w:rsidR="00E54AB5" w:rsidRPr="0047623E" w14:paraId="174BD3BC" w14:textId="77777777" w:rsidTr="00E54AB5">
        <w:trPr>
          <w:cantSplit/>
          <w:trHeight w:val="413"/>
        </w:trPr>
        <w:tc>
          <w:tcPr>
            <w:tcW w:w="625" w:type="dxa"/>
            <w:vMerge/>
            <w:textDirection w:val="btLr"/>
          </w:tcPr>
          <w:p w14:paraId="752AFF54" w14:textId="77777777" w:rsidR="00C54AA6" w:rsidRPr="00932C53" w:rsidRDefault="00C54AA6" w:rsidP="00E07D9D">
            <w:pPr>
              <w:ind w:left="113" w:right="113"/>
              <w:rPr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64CAA318" w14:textId="1F77FDC5" w:rsidR="00C54AA6" w:rsidRPr="00932C53" w:rsidRDefault="00C54AA6" w:rsidP="00C54AA6">
            <w:pPr>
              <w:rPr>
                <w:sz w:val="20"/>
                <w:szCs w:val="20"/>
              </w:rPr>
            </w:pPr>
            <w:r w:rsidRPr="00932C53">
              <w:rPr>
                <w:rFonts w:cs="Times New Roman"/>
                <w:sz w:val="20"/>
                <w:szCs w:val="20"/>
              </w:rPr>
              <w:t>NULL / PRCF Appian Workshop</w:t>
            </w:r>
          </w:p>
        </w:tc>
        <w:tc>
          <w:tcPr>
            <w:tcW w:w="1440" w:type="dxa"/>
            <w:vMerge/>
          </w:tcPr>
          <w:p w14:paraId="0D922065" w14:textId="49127977" w:rsidR="00C54AA6" w:rsidRPr="00932C53" w:rsidRDefault="00C54AA6" w:rsidP="00E07D9D">
            <w:pPr>
              <w:rPr>
                <w:sz w:val="20"/>
                <w:szCs w:val="20"/>
              </w:rPr>
            </w:pPr>
          </w:p>
        </w:tc>
        <w:tc>
          <w:tcPr>
            <w:tcW w:w="1350" w:type="dxa"/>
            <w:vMerge/>
          </w:tcPr>
          <w:p w14:paraId="39F1854E" w14:textId="77777777" w:rsidR="00C54AA6" w:rsidRPr="00932C53" w:rsidRDefault="00C54AA6" w:rsidP="00E07D9D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</w:tcPr>
          <w:p w14:paraId="0193C72C" w14:textId="77777777" w:rsidR="00C54AA6" w:rsidRPr="00932C53" w:rsidRDefault="00C54AA6" w:rsidP="00E07D9D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vAlign w:val="center"/>
          </w:tcPr>
          <w:p w14:paraId="1D4CA18D" w14:textId="77777777" w:rsidR="00C54AA6" w:rsidRPr="00932C53" w:rsidRDefault="00C54AA6" w:rsidP="00E07D9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1FDE6B67" w14:textId="6D200117" w:rsidR="00C54AA6" w:rsidRPr="00932C53" w:rsidRDefault="00C54AA6" w:rsidP="00E07D9D">
            <w:pPr>
              <w:jc w:val="center"/>
              <w:rPr>
                <w:sz w:val="20"/>
                <w:szCs w:val="20"/>
              </w:rPr>
            </w:pPr>
            <w:r w:rsidRPr="00932C53">
              <w:rPr>
                <w:rFonts w:cs="Times New Roman"/>
                <w:sz w:val="20"/>
                <w:szCs w:val="20"/>
              </w:rPr>
              <w:t>X</w:t>
            </w:r>
          </w:p>
        </w:tc>
        <w:tc>
          <w:tcPr>
            <w:tcW w:w="720" w:type="dxa"/>
            <w:vAlign w:val="center"/>
          </w:tcPr>
          <w:p w14:paraId="3351F610" w14:textId="77777777" w:rsidR="00C54AA6" w:rsidRPr="00932C53" w:rsidRDefault="00C54AA6" w:rsidP="00E07D9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A599FDC" w14:textId="77777777" w:rsidR="00C54AA6" w:rsidRPr="00932C53" w:rsidRDefault="00C54AA6" w:rsidP="00E07D9D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9ABF277" w14:textId="77777777" w:rsidR="00A83D54" w:rsidRPr="003553DA" w:rsidRDefault="00A83D54" w:rsidP="00A83D54">
      <w:pPr>
        <w:ind w:left="720"/>
        <w:rPr>
          <w:rFonts w:ascii="Arial" w:hAnsi="Arial" w:cs="Arial"/>
          <w:i/>
          <w:sz w:val="20"/>
          <w:szCs w:val="20"/>
        </w:rPr>
      </w:pPr>
      <w:r w:rsidRPr="003553DA">
        <w:rPr>
          <w:rFonts w:ascii="Arial" w:hAnsi="Arial" w:cs="Arial"/>
          <w:b/>
          <w:i/>
          <w:sz w:val="20"/>
          <w:szCs w:val="20"/>
        </w:rPr>
        <w:t>Abbreviations:</w:t>
      </w:r>
      <w:r w:rsidRPr="003553DA">
        <w:rPr>
          <w:rFonts w:ascii="Arial" w:hAnsi="Arial" w:cs="Arial"/>
          <w:i/>
          <w:sz w:val="20"/>
          <w:szCs w:val="20"/>
        </w:rPr>
        <w:t xml:space="preserve"> 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701"/>
        <w:gridCol w:w="7088"/>
      </w:tblGrid>
      <w:tr w:rsidR="00A83D54" w:rsidRPr="003553DA" w14:paraId="4ED7A214" w14:textId="77777777" w:rsidTr="00EF42E9">
        <w:tc>
          <w:tcPr>
            <w:tcW w:w="1701" w:type="dxa"/>
          </w:tcPr>
          <w:p w14:paraId="24816D2A" w14:textId="77777777" w:rsidR="00A83D54" w:rsidRPr="003553DA" w:rsidRDefault="00A83D54" w:rsidP="00EF42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BBS</w:t>
            </w:r>
          </w:p>
        </w:tc>
        <w:tc>
          <w:tcPr>
            <w:tcW w:w="7088" w:type="dxa"/>
          </w:tcPr>
          <w:p w14:paraId="1445A500" w14:textId="77777777" w:rsidR="00A83D54" w:rsidRPr="003553DA" w:rsidRDefault="00A83D54" w:rsidP="00EF42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Biostatistics Business Support</w:t>
            </w:r>
          </w:p>
        </w:tc>
      </w:tr>
      <w:tr w:rsidR="00A83D54" w:rsidRPr="003553DA" w14:paraId="37E6BB7F" w14:textId="77777777" w:rsidTr="00EF42E9">
        <w:tc>
          <w:tcPr>
            <w:tcW w:w="1701" w:type="dxa"/>
          </w:tcPr>
          <w:p w14:paraId="4171B221" w14:textId="77777777" w:rsidR="00A83D54" w:rsidRPr="003553DA" w:rsidRDefault="00A83D54" w:rsidP="00EF42E9">
            <w:pPr>
              <w:rPr>
                <w:rFonts w:ascii="Arial" w:hAnsi="Arial" w:cs="Arial"/>
                <w:sz w:val="20"/>
                <w:szCs w:val="20"/>
              </w:rPr>
            </w:pPr>
            <w:r w:rsidRPr="003553DA">
              <w:rPr>
                <w:rFonts w:ascii="Arial" w:hAnsi="Arial" w:cs="Arial"/>
                <w:sz w:val="20"/>
                <w:szCs w:val="20"/>
              </w:rPr>
              <w:t xml:space="preserve">Non-DP </w:t>
            </w:r>
          </w:p>
        </w:tc>
        <w:tc>
          <w:tcPr>
            <w:tcW w:w="7088" w:type="dxa"/>
          </w:tcPr>
          <w:p w14:paraId="41CB8629" w14:textId="77777777" w:rsidR="00A83D54" w:rsidRPr="003553DA" w:rsidRDefault="00A83D54" w:rsidP="00EF42E9">
            <w:pPr>
              <w:rPr>
                <w:rFonts w:ascii="Arial" w:hAnsi="Arial" w:cs="Arial"/>
                <w:sz w:val="20"/>
                <w:szCs w:val="20"/>
              </w:rPr>
            </w:pPr>
            <w:r w:rsidRPr="003553DA">
              <w:rPr>
                <w:rFonts w:ascii="Arial" w:hAnsi="Arial" w:cs="Arial"/>
                <w:sz w:val="20"/>
                <w:szCs w:val="20"/>
              </w:rPr>
              <w:t>Non-dedicated partnerships (Biostatistics &amp; Statistical Programming)</w:t>
            </w:r>
          </w:p>
        </w:tc>
      </w:tr>
      <w:tr w:rsidR="00A83D54" w:rsidRPr="003553DA" w14:paraId="5D4F3337" w14:textId="77777777" w:rsidTr="00EF42E9">
        <w:tc>
          <w:tcPr>
            <w:tcW w:w="1701" w:type="dxa"/>
          </w:tcPr>
          <w:p w14:paraId="29B3C07E" w14:textId="77777777" w:rsidR="00A83D54" w:rsidRPr="003553DA" w:rsidRDefault="00A83D54" w:rsidP="00EF42E9">
            <w:pPr>
              <w:rPr>
                <w:rFonts w:ascii="Arial" w:hAnsi="Arial" w:cs="Arial"/>
                <w:sz w:val="20"/>
                <w:szCs w:val="20"/>
              </w:rPr>
            </w:pPr>
            <w:r w:rsidRPr="003553DA">
              <w:rPr>
                <w:rFonts w:ascii="Arial" w:hAnsi="Arial" w:cs="Arial"/>
                <w:sz w:val="20"/>
                <w:szCs w:val="20"/>
              </w:rPr>
              <w:t>DP</w:t>
            </w:r>
            <w:r w:rsidRPr="003553DA">
              <w:rPr>
                <w:rFonts w:ascii="Arial" w:hAnsi="Arial" w:cs="Arial"/>
                <w:sz w:val="20"/>
                <w:szCs w:val="20"/>
                <w:vertAlign w:val="superscript"/>
              </w:rPr>
              <w:t>1</w:t>
            </w:r>
            <w:r w:rsidRPr="003553D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7088" w:type="dxa"/>
          </w:tcPr>
          <w:p w14:paraId="6FEC74F1" w14:textId="77777777" w:rsidR="00A83D54" w:rsidRPr="003553DA" w:rsidRDefault="00A83D54" w:rsidP="00EF42E9">
            <w:pPr>
              <w:rPr>
                <w:rFonts w:ascii="Arial" w:hAnsi="Arial" w:cs="Arial"/>
                <w:sz w:val="20"/>
                <w:szCs w:val="20"/>
              </w:rPr>
            </w:pPr>
            <w:r w:rsidRPr="003553DA">
              <w:rPr>
                <w:rFonts w:ascii="Arial" w:hAnsi="Arial" w:cs="Arial"/>
                <w:sz w:val="20"/>
                <w:szCs w:val="20"/>
              </w:rPr>
              <w:t>Dedicated partnerships working on IQVIA systems and following IQVIA SOPs</w:t>
            </w:r>
          </w:p>
        </w:tc>
      </w:tr>
      <w:tr w:rsidR="00A83D54" w:rsidRPr="003553DA" w14:paraId="409CEEED" w14:textId="77777777" w:rsidTr="00EF42E9">
        <w:tc>
          <w:tcPr>
            <w:tcW w:w="1701" w:type="dxa"/>
          </w:tcPr>
          <w:p w14:paraId="426CB3F3" w14:textId="77777777" w:rsidR="00A83D54" w:rsidRPr="003553DA" w:rsidRDefault="00A83D54" w:rsidP="00EF42E9">
            <w:pPr>
              <w:rPr>
                <w:rFonts w:ascii="Arial" w:hAnsi="Arial" w:cs="Arial"/>
                <w:sz w:val="20"/>
                <w:szCs w:val="20"/>
              </w:rPr>
            </w:pPr>
            <w:r w:rsidRPr="003553DA">
              <w:rPr>
                <w:rFonts w:ascii="Arial" w:hAnsi="Arial" w:cs="Arial"/>
                <w:sz w:val="20"/>
                <w:szCs w:val="20"/>
              </w:rPr>
              <w:t>DP</w:t>
            </w:r>
            <w:r w:rsidRPr="003553DA"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2 </w:t>
            </w:r>
          </w:p>
        </w:tc>
        <w:tc>
          <w:tcPr>
            <w:tcW w:w="7088" w:type="dxa"/>
          </w:tcPr>
          <w:p w14:paraId="5F404B7D" w14:textId="77777777" w:rsidR="00A83D54" w:rsidRPr="003553DA" w:rsidRDefault="00A83D54" w:rsidP="00EF42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Select d</w:t>
            </w:r>
            <w:r w:rsidRPr="003553DA">
              <w:rPr>
                <w:rFonts w:ascii="Arial" w:hAnsi="Arial" w:cs="Arial"/>
                <w:sz w:val="20"/>
                <w:szCs w:val="20"/>
              </w:rPr>
              <w:t>edicated partnerships not working on IQVIA systems nor following IQVIA SOPs</w:t>
            </w:r>
          </w:p>
        </w:tc>
      </w:tr>
      <w:tr w:rsidR="00A83D54" w:rsidRPr="003553DA" w14:paraId="25EEE909" w14:textId="77777777" w:rsidTr="00EF42E9">
        <w:tc>
          <w:tcPr>
            <w:tcW w:w="1701" w:type="dxa"/>
          </w:tcPr>
          <w:p w14:paraId="5F86BEE1" w14:textId="77777777" w:rsidR="00A83D54" w:rsidRPr="003553DA" w:rsidRDefault="00A83D54" w:rsidP="00EF42E9">
            <w:pPr>
              <w:rPr>
                <w:rFonts w:ascii="Arial" w:hAnsi="Arial" w:cs="Arial"/>
                <w:sz w:val="20"/>
                <w:szCs w:val="20"/>
              </w:rPr>
            </w:pPr>
            <w:r w:rsidRPr="003553DA">
              <w:rPr>
                <w:rFonts w:ascii="Arial" w:hAnsi="Arial" w:cs="Arial"/>
                <w:sz w:val="20"/>
                <w:szCs w:val="20"/>
              </w:rPr>
              <w:t xml:space="preserve">ECD </w:t>
            </w:r>
          </w:p>
        </w:tc>
        <w:tc>
          <w:tcPr>
            <w:tcW w:w="7088" w:type="dxa"/>
          </w:tcPr>
          <w:p w14:paraId="4F55B433" w14:textId="77777777" w:rsidR="00A83D54" w:rsidRPr="003553DA" w:rsidRDefault="00A83D54" w:rsidP="00EF42E9">
            <w:pPr>
              <w:rPr>
                <w:rFonts w:ascii="Arial" w:hAnsi="Arial" w:cs="Arial"/>
                <w:sz w:val="20"/>
                <w:szCs w:val="20"/>
              </w:rPr>
            </w:pPr>
            <w:r w:rsidRPr="003553DA">
              <w:rPr>
                <w:rFonts w:ascii="Arial" w:hAnsi="Arial" w:cs="Arial"/>
                <w:sz w:val="20"/>
                <w:szCs w:val="20"/>
              </w:rPr>
              <w:t>Early Clinical Development Staff</w:t>
            </w:r>
          </w:p>
        </w:tc>
      </w:tr>
      <w:tr w:rsidR="00A83D54" w:rsidRPr="003553DA" w14:paraId="4520512C" w14:textId="77777777" w:rsidTr="00EF42E9">
        <w:tc>
          <w:tcPr>
            <w:tcW w:w="1701" w:type="dxa"/>
          </w:tcPr>
          <w:p w14:paraId="4E19CF48" w14:textId="77777777" w:rsidR="00A83D54" w:rsidRPr="003553DA" w:rsidRDefault="00A83D54" w:rsidP="00EF42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STL/BTL/PTL</w:t>
            </w:r>
          </w:p>
        </w:tc>
        <w:tc>
          <w:tcPr>
            <w:tcW w:w="7088" w:type="dxa"/>
          </w:tcPr>
          <w:p w14:paraId="4F31D0B3" w14:textId="77777777" w:rsidR="00A83D54" w:rsidRPr="003553DA" w:rsidRDefault="00A83D54" w:rsidP="00EF42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Statistical Team Lead/Biostatistics Team Lead/Programming Team Lead</w:t>
            </w:r>
          </w:p>
        </w:tc>
      </w:tr>
    </w:tbl>
    <w:p w14:paraId="67274EF0" w14:textId="77777777" w:rsidR="00A83D54" w:rsidRPr="003553DA" w:rsidRDefault="00A83D54" w:rsidP="00A83D54">
      <w:pPr>
        <w:ind w:left="720"/>
        <w:rPr>
          <w:rFonts w:ascii="Arial" w:hAnsi="Arial" w:cs="Arial"/>
          <w:i/>
          <w:sz w:val="20"/>
          <w:szCs w:val="20"/>
        </w:rPr>
      </w:pPr>
      <w:r w:rsidRPr="003553DA">
        <w:rPr>
          <w:rFonts w:ascii="Arial" w:hAnsi="Arial" w:cs="Arial"/>
          <w:b/>
          <w:i/>
          <w:sz w:val="20"/>
          <w:szCs w:val="20"/>
        </w:rPr>
        <w:t>Note:</w:t>
      </w:r>
      <w:r w:rsidRPr="003553DA">
        <w:rPr>
          <w:rFonts w:ascii="Arial" w:hAnsi="Arial" w:cs="Arial"/>
          <w:i/>
          <w:sz w:val="20"/>
          <w:szCs w:val="20"/>
        </w:rPr>
        <w:t xml:space="preserve"> 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789"/>
      </w:tblGrid>
      <w:tr w:rsidR="00A83D54" w:rsidRPr="003553DA" w14:paraId="6FC08386" w14:textId="77777777" w:rsidTr="00EF42E9">
        <w:tc>
          <w:tcPr>
            <w:tcW w:w="8789" w:type="dxa"/>
          </w:tcPr>
          <w:p w14:paraId="6A0C2A52" w14:textId="77777777" w:rsidR="00A83D54" w:rsidRPr="003553DA" w:rsidRDefault="00A83D54" w:rsidP="00EF42E9">
            <w:pPr>
              <w:rPr>
                <w:rFonts w:ascii="Arial" w:hAnsi="Arial" w:cs="Arial"/>
                <w:sz w:val="20"/>
                <w:szCs w:val="20"/>
                <w:vertAlign w:val="superscript"/>
              </w:rPr>
            </w:pPr>
            <w:proofErr w:type="spellStart"/>
            <w:r w:rsidRPr="003553DA">
              <w:rPr>
                <w:rFonts w:ascii="Arial" w:hAnsi="Arial" w:cs="Arial"/>
                <w:sz w:val="20"/>
                <w:szCs w:val="20"/>
                <w:vertAlign w:val="superscript"/>
              </w:rPr>
              <w:t>a</w:t>
            </w:r>
            <w:proofErr w:type="spellEnd"/>
            <w:r w:rsidRPr="003553DA"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Includes staff from BBS, Non-DP, DP</w:t>
            </w:r>
            <w:r w:rsidRPr="00EF42E9">
              <w:rPr>
                <w:rFonts w:ascii="Arial" w:hAnsi="Arial" w:cs="Arial"/>
                <w:sz w:val="20"/>
                <w:szCs w:val="20"/>
                <w:vertAlign w:val="superscript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, DP</w:t>
            </w:r>
            <w:r w:rsidRPr="00EF42E9">
              <w:rPr>
                <w:rFonts w:ascii="Arial" w:hAnsi="Arial" w:cs="Arial"/>
                <w:sz w:val="20"/>
                <w:szCs w:val="20"/>
                <w:vertAlign w:val="superscript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 xml:space="preserve"> and ECD.</w:t>
            </w:r>
          </w:p>
        </w:tc>
      </w:tr>
      <w:tr w:rsidR="00B368E9" w:rsidRPr="003553DA" w14:paraId="2F62F4D6" w14:textId="77777777" w:rsidTr="00EF42E9">
        <w:tc>
          <w:tcPr>
            <w:tcW w:w="8789" w:type="dxa"/>
          </w:tcPr>
          <w:p w14:paraId="181316EB" w14:textId="4EF854B1" w:rsidR="00B368E9" w:rsidRPr="00932C53" w:rsidRDefault="00B368E9" w:rsidP="00EF42E9">
            <w:pPr>
              <w:rPr>
                <w:rFonts w:ascii="Arial" w:hAnsi="Arial" w:cs="Arial"/>
                <w:sz w:val="20"/>
                <w:szCs w:val="20"/>
              </w:rPr>
            </w:pPr>
            <w:r w:rsidRPr="00932C53"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b </w:t>
            </w:r>
            <w:r w:rsidRPr="00932C53">
              <w:rPr>
                <w:rFonts w:ascii="Arial" w:hAnsi="Arial" w:cs="Arial"/>
                <w:sz w:val="20"/>
                <w:szCs w:val="20"/>
              </w:rPr>
              <w:t>Optional for PTL role.</w:t>
            </w:r>
          </w:p>
        </w:tc>
      </w:tr>
    </w:tbl>
    <w:p w14:paraId="5FB771DF" w14:textId="77777777" w:rsidR="001B663C" w:rsidRDefault="001B663C" w:rsidP="00F50BD1">
      <w:pPr>
        <w:ind w:left="540"/>
        <w:rPr>
          <w:rFonts w:ascii="Arial" w:hAnsi="Arial" w:cs="Arial"/>
          <w:sz w:val="22"/>
          <w:szCs w:val="22"/>
        </w:rPr>
      </w:pPr>
    </w:p>
    <w:p w14:paraId="217ABF82" w14:textId="4D53A7F6" w:rsidR="00716781" w:rsidRPr="004776E2" w:rsidRDefault="00A84A31" w:rsidP="00932C53">
      <w:pPr>
        <w:pStyle w:val="H1"/>
        <w:numPr>
          <w:ilvl w:val="0"/>
          <w:numId w:val="25"/>
        </w:numPr>
      </w:pPr>
      <w:r>
        <w:lastRenderedPageBreak/>
        <w:t>MAINTAINING</w:t>
      </w:r>
      <w:r w:rsidR="00716781">
        <w:t xml:space="preserve"> YOUR </w:t>
      </w:r>
      <w:r w:rsidR="00DD09D6">
        <w:t>e</w:t>
      </w:r>
      <w:r w:rsidR="006A3975">
        <w:t>TRAINING</w:t>
      </w:r>
      <w:r w:rsidR="00716781">
        <w:t xml:space="preserve"> PROFILE</w:t>
      </w:r>
    </w:p>
    <w:p w14:paraId="70672874" w14:textId="5A4AAB04" w:rsidR="0035605B" w:rsidRDefault="00805B25" w:rsidP="00805B25">
      <w:pPr>
        <w:ind w:left="540"/>
        <w:rPr>
          <w:rFonts w:ascii="Arial" w:hAnsi="Arial" w:cs="Arial"/>
          <w:sz w:val="22"/>
          <w:szCs w:val="22"/>
          <w:lang w:val="en-ZA"/>
        </w:rPr>
      </w:pPr>
      <w:r>
        <w:rPr>
          <w:rFonts w:ascii="Arial" w:hAnsi="Arial" w:cs="Arial"/>
          <w:sz w:val="22"/>
          <w:szCs w:val="22"/>
          <w:lang w:val="en-ZA"/>
        </w:rPr>
        <w:t>eTraining</w:t>
      </w:r>
      <w:r w:rsidRPr="00527810">
        <w:rPr>
          <w:rFonts w:ascii="Arial" w:hAnsi="Arial" w:cs="Arial"/>
          <w:sz w:val="22"/>
          <w:szCs w:val="22"/>
          <w:lang w:val="en-ZA"/>
        </w:rPr>
        <w:t xml:space="preserve"> </w:t>
      </w:r>
      <w:r w:rsidR="004C24DD">
        <w:rPr>
          <w:rFonts w:ascii="Arial" w:hAnsi="Arial" w:cs="Arial"/>
          <w:sz w:val="22"/>
          <w:szCs w:val="22"/>
          <w:lang w:val="en-ZA"/>
        </w:rPr>
        <w:t xml:space="preserve">User </w:t>
      </w:r>
      <w:r w:rsidRPr="00527810">
        <w:rPr>
          <w:rFonts w:ascii="Arial" w:hAnsi="Arial" w:cs="Arial"/>
          <w:sz w:val="22"/>
          <w:szCs w:val="22"/>
          <w:lang w:val="en-ZA"/>
        </w:rPr>
        <w:t>Profile</w:t>
      </w:r>
      <w:r w:rsidR="004C24DD">
        <w:rPr>
          <w:rFonts w:ascii="Arial" w:hAnsi="Arial" w:cs="Arial"/>
          <w:sz w:val="22"/>
          <w:szCs w:val="22"/>
          <w:lang w:val="en-ZA"/>
        </w:rPr>
        <w:t>s</w:t>
      </w:r>
      <w:r w:rsidRPr="00527810">
        <w:rPr>
          <w:rFonts w:ascii="Arial" w:hAnsi="Arial" w:cs="Arial"/>
          <w:sz w:val="22"/>
          <w:szCs w:val="22"/>
          <w:lang w:val="en-ZA"/>
        </w:rPr>
        <w:t xml:space="preserve"> should be reviewed </w:t>
      </w:r>
      <w:r w:rsidR="004C24DD">
        <w:rPr>
          <w:rFonts w:ascii="Arial" w:hAnsi="Arial" w:cs="Arial"/>
          <w:sz w:val="22"/>
          <w:szCs w:val="22"/>
          <w:lang w:val="en-ZA"/>
        </w:rPr>
        <w:t>by line managers</w:t>
      </w:r>
      <w:r w:rsidRPr="00527810">
        <w:rPr>
          <w:rFonts w:ascii="Arial" w:hAnsi="Arial" w:cs="Arial"/>
          <w:sz w:val="22"/>
          <w:szCs w:val="22"/>
          <w:lang w:val="en-ZA"/>
        </w:rPr>
        <w:t xml:space="preserve"> to </w:t>
      </w:r>
      <w:r w:rsidR="007C6234">
        <w:rPr>
          <w:rFonts w:ascii="Arial" w:hAnsi="Arial" w:cs="Arial"/>
          <w:sz w:val="22"/>
          <w:szCs w:val="22"/>
          <w:lang w:val="en-ZA"/>
        </w:rPr>
        <w:t>identify</w:t>
      </w:r>
      <w:r w:rsidRPr="00527810">
        <w:rPr>
          <w:rFonts w:ascii="Arial" w:hAnsi="Arial" w:cs="Arial"/>
          <w:sz w:val="22"/>
          <w:szCs w:val="22"/>
          <w:lang w:val="en-ZA"/>
        </w:rPr>
        <w:t xml:space="preserve"> </w:t>
      </w:r>
      <w:r w:rsidR="007C6234">
        <w:rPr>
          <w:rFonts w:ascii="Arial" w:hAnsi="Arial" w:cs="Arial"/>
          <w:sz w:val="22"/>
          <w:szCs w:val="22"/>
          <w:lang w:val="en-ZA"/>
        </w:rPr>
        <w:t>relevant</w:t>
      </w:r>
      <w:r w:rsidRPr="00527810">
        <w:rPr>
          <w:rFonts w:ascii="Arial" w:hAnsi="Arial" w:cs="Arial"/>
          <w:sz w:val="22"/>
          <w:szCs w:val="22"/>
          <w:lang w:val="en-ZA"/>
        </w:rPr>
        <w:t xml:space="preserve"> updates, or whenever job function, role or responsibilities change</w:t>
      </w:r>
      <w:r w:rsidR="00A42110">
        <w:rPr>
          <w:rFonts w:ascii="Arial" w:hAnsi="Arial" w:cs="Arial"/>
          <w:sz w:val="22"/>
          <w:szCs w:val="22"/>
          <w:lang w:val="en-ZA"/>
        </w:rPr>
        <w:t xml:space="preserve"> </w:t>
      </w:r>
      <w:r w:rsidR="00A42110" w:rsidRPr="00933FF0">
        <w:rPr>
          <w:rFonts w:ascii="Arial" w:hAnsi="Arial" w:cs="Arial"/>
          <w:sz w:val="22"/>
          <w:szCs w:val="22"/>
          <w:lang w:val="en-ZA"/>
        </w:rPr>
        <w:t>(CS_OP_TR001, Planning and Recording of Training for Staff)</w:t>
      </w:r>
      <w:r w:rsidRPr="00527810">
        <w:rPr>
          <w:rFonts w:ascii="Arial" w:hAnsi="Arial" w:cs="Arial"/>
          <w:sz w:val="22"/>
          <w:szCs w:val="22"/>
          <w:lang w:val="en-ZA"/>
        </w:rPr>
        <w:t xml:space="preserve">. </w:t>
      </w:r>
      <w:r w:rsidR="001B5903" w:rsidRPr="001B5903">
        <w:rPr>
          <w:rFonts w:ascii="Arial" w:hAnsi="Arial" w:cs="Arial"/>
          <w:sz w:val="22"/>
          <w:szCs w:val="22"/>
          <w:lang w:val="en-ZA"/>
        </w:rPr>
        <w:t xml:space="preserve">While there is no harm in having an unnecessary profile, </w:t>
      </w:r>
      <w:r w:rsidR="00C727EB">
        <w:rPr>
          <w:rFonts w:ascii="Arial" w:hAnsi="Arial" w:cs="Arial"/>
          <w:sz w:val="22"/>
          <w:szCs w:val="22"/>
          <w:lang w:val="en-ZA"/>
        </w:rPr>
        <w:t>the</w:t>
      </w:r>
      <w:r w:rsidR="0035605B">
        <w:rPr>
          <w:rFonts w:ascii="Arial" w:hAnsi="Arial" w:cs="Arial"/>
          <w:sz w:val="22"/>
          <w:szCs w:val="22"/>
          <w:lang w:val="en-ZA"/>
        </w:rPr>
        <w:t>re is an administration</w:t>
      </w:r>
      <w:r w:rsidR="00C727EB">
        <w:rPr>
          <w:rFonts w:ascii="Arial" w:hAnsi="Arial" w:cs="Arial"/>
          <w:sz w:val="22"/>
          <w:szCs w:val="22"/>
          <w:lang w:val="en-ZA"/>
        </w:rPr>
        <w:t xml:space="preserve"> burden </w:t>
      </w:r>
      <w:r w:rsidR="0035605B">
        <w:rPr>
          <w:rFonts w:ascii="Arial" w:hAnsi="Arial" w:cs="Arial"/>
          <w:sz w:val="22"/>
          <w:szCs w:val="22"/>
          <w:lang w:val="en-ZA"/>
        </w:rPr>
        <w:t>to</w:t>
      </w:r>
      <w:r w:rsidR="00C727EB">
        <w:rPr>
          <w:rFonts w:ascii="Arial" w:hAnsi="Arial" w:cs="Arial"/>
          <w:sz w:val="22"/>
          <w:szCs w:val="22"/>
          <w:lang w:val="en-ZA"/>
        </w:rPr>
        <w:t xml:space="preserve"> maintaining </w:t>
      </w:r>
      <w:r w:rsidR="0035605B">
        <w:rPr>
          <w:rFonts w:ascii="Arial" w:hAnsi="Arial" w:cs="Arial"/>
          <w:sz w:val="22"/>
          <w:szCs w:val="22"/>
          <w:lang w:val="en-ZA"/>
        </w:rPr>
        <w:t>such a profile</w:t>
      </w:r>
      <w:r w:rsidR="001B5903" w:rsidRPr="001B5903">
        <w:rPr>
          <w:rFonts w:ascii="Arial" w:hAnsi="Arial" w:cs="Arial"/>
          <w:sz w:val="22"/>
          <w:szCs w:val="22"/>
          <w:lang w:val="en-ZA"/>
        </w:rPr>
        <w:t>.</w:t>
      </w:r>
    </w:p>
    <w:p w14:paraId="3C75708E" w14:textId="77777777" w:rsidR="00933FF0" w:rsidRDefault="00933FF0" w:rsidP="00805B25">
      <w:pPr>
        <w:ind w:left="540"/>
        <w:rPr>
          <w:rFonts w:ascii="Arial" w:hAnsi="Arial" w:cs="Arial"/>
          <w:sz w:val="22"/>
          <w:szCs w:val="22"/>
          <w:lang w:val="en-ZA"/>
        </w:rPr>
      </w:pPr>
    </w:p>
    <w:p w14:paraId="5848E2C6" w14:textId="7D892687" w:rsidR="001F1387" w:rsidRDefault="00191074" w:rsidP="00AC1629">
      <w:pPr>
        <w:ind w:left="540"/>
        <w:rPr>
          <w:rFonts w:ascii="Arial" w:hAnsi="Arial" w:cs="Arial"/>
          <w:sz w:val="22"/>
          <w:szCs w:val="22"/>
          <w:lang w:val="en-ZA"/>
        </w:rPr>
      </w:pPr>
      <w:r>
        <w:rPr>
          <w:rFonts w:ascii="Arial" w:hAnsi="Arial" w:cs="Arial"/>
          <w:sz w:val="22"/>
          <w:szCs w:val="22"/>
          <w:lang w:val="en-ZA"/>
        </w:rPr>
        <w:t xml:space="preserve">Removal of </w:t>
      </w:r>
      <w:r w:rsidR="001F1387" w:rsidRPr="001B5903">
        <w:rPr>
          <w:rFonts w:ascii="Arial" w:hAnsi="Arial" w:cs="Arial"/>
          <w:sz w:val="22"/>
          <w:szCs w:val="22"/>
          <w:lang w:val="en-ZA"/>
        </w:rPr>
        <w:t xml:space="preserve">project specific training </w:t>
      </w:r>
      <w:r>
        <w:rPr>
          <w:rFonts w:ascii="Arial" w:hAnsi="Arial" w:cs="Arial"/>
          <w:sz w:val="22"/>
          <w:szCs w:val="22"/>
          <w:lang w:val="en-ZA"/>
        </w:rPr>
        <w:t xml:space="preserve">is recommended </w:t>
      </w:r>
      <w:r w:rsidR="001F1387" w:rsidRPr="001B5903">
        <w:rPr>
          <w:rFonts w:ascii="Arial" w:hAnsi="Arial" w:cs="Arial"/>
          <w:sz w:val="22"/>
          <w:szCs w:val="22"/>
          <w:lang w:val="en-ZA"/>
        </w:rPr>
        <w:t xml:space="preserve">when access to the project is </w:t>
      </w:r>
      <w:r w:rsidR="00AC1629">
        <w:rPr>
          <w:rFonts w:ascii="Arial" w:hAnsi="Arial" w:cs="Arial"/>
          <w:sz w:val="22"/>
          <w:szCs w:val="22"/>
          <w:lang w:val="en-ZA"/>
        </w:rPr>
        <w:t>revoked</w:t>
      </w:r>
      <w:r w:rsidR="001F1387" w:rsidRPr="001B5903">
        <w:rPr>
          <w:rFonts w:ascii="Arial" w:hAnsi="Arial" w:cs="Arial"/>
          <w:sz w:val="22"/>
          <w:szCs w:val="22"/>
          <w:lang w:val="en-ZA"/>
        </w:rPr>
        <w:t xml:space="preserve">, and </w:t>
      </w:r>
      <w:r w:rsidR="000008A8">
        <w:rPr>
          <w:rFonts w:ascii="Arial" w:hAnsi="Arial" w:cs="Arial"/>
          <w:sz w:val="22"/>
          <w:szCs w:val="22"/>
          <w:lang w:val="en-ZA"/>
        </w:rPr>
        <w:t>customer</w:t>
      </w:r>
      <w:r w:rsidR="000261FA">
        <w:rPr>
          <w:rFonts w:ascii="Arial" w:hAnsi="Arial" w:cs="Arial"/>
          <w:sz w:val="22"/>
          <w:szCs w:val="22"/>
          <w:lang w:val="en-ZA"/>
        </w:rPr>
        <w:t>-</w:t>
      </w:r>
      <w:r w:rsidR="001F1387" w:rsidRPr="001B5903">
        <w:rPr>
          <w:rFonts w:ascii="Arial" w:hAnsi="Arial" w:cs="Arial"/>
          <w:sz w:val="22"/>
          <w:szCs w:val="22"/>
          <w:lang w:val="en-ZA"/>
        </w:rPr>
        <w:t xml:space="preserve">specific training </w:t>
      </w:r>
      <w:r w:rsidR="0052501F">
        <w:rPr>
          <w:rFonts w:ascii="Arial" w:hAnsi="Arial" w:cs="Arial"/>
          <w:sz w:val="22"/>
          <w:szCs w:val="22"/>
          <w:lang w:val="en-ZA"/>
        </w:rPr>
        <w:t>should be removed when</w:t>
      </w:r>
      <w:r w:rsidR="001F1387" w:rsidRPr="001B5903">
        <w:rPr>
          <w:rFonts w:ascii="Arial" w:hAnsi="Arial" w:cs="Arial"/>
          <w:sz w:val="22"/>
          <w:szCs w:val="22"/>
          <w:lang w:val="en-ZA"/>
        </w:rPr>
        <w:t xml:space="preserve"> there is a permanent switch between partnerships</w:t>
      </w:r>
      <w:r w:rsidR="00755B41">
        <w:rPr>
          <w:rFonts w:ascii="Arial" w:hAnsi="Arial" w:cs="Arial"/>
          <w:sz w:val="22"/>
          <w:szCs w:val="22"/>
          <w:lang w:val="en-ZA"/>
        </w:rPr>
        <w:t>.  However, the</w:t>
      </w:r>
      <w:r w:rsidR="001F1387" w:rsidRPr="001B5903">
        <w:rPr>
          <w:rFonts w:ascii="Arial" w:hAnsi="Arial" w:cs="Arial"/>
          <w:sz w:val="22"/>
          <w:szCs w:val="22"/>
          <w:lang w:val="en-ZA"/>
        </w:rPr>
        <w:t xml:space="preserve"> Bios eTraining roles</w:t>
      </w:r>
      <w:r w:rsidR="00755B41">
        <w:rPr>
          <w:rFonts w:ascii="Arial" w:hAnsi="Arial" w:cs="Arial"/>
          <w:sz w:val="22"/>
          <w:szCs w:val="22"/>
          <w:lang w:val="en-ZA"/>
        </w:rPr>
        <w:t xml:space="preserve"> should not be removed</w:t>
      </w:r>
      <w:r w:rsidR="00C665B0">
        <w:rPr>
          <w:rFonts w:ascii="Arial" w:hAnsi="Arial" w:cs="Arial"/>
          <w:sz w:val="22"/>
          <w:szCs w:val="22"/>
          <w:lang w:val="en-ZA"/>
        </w:rPr>
        <w:t>.</w:t>
      </w:r>
    </w:p>
    <w:p w14:paraId="5CA65131" w14:textId="77777777" w:rsidR="001F1387" w:rsidRDefault="001F1387" w:rsidP="00805B25">
      <w:pPr>
        <w:ind w:left="540"/>
        <w:rPr>
          <w:rFonts w:ascii="Arial" w:hAnsi="Arial" w:cs="Arial"/>
          <w:sz w:val="22"/>
          <w:szCs w:val="22"/>
          <w:lang w:val="en-ZA"/>
        </w:rPr>
      </w:pPr>
    </w:p>
    <w:p w14:paraId="607025C3" w14:textId="23F18243" w:rsidR="00333265" w:rsidRDefault="0035605B" w:rsidP="00805B25">
      <w:pPr>
        <w:ind w:left="540"/>
        <w:rPr>
          <w:rFonts w:ascii="Arial" w:hAnsi="Arial" w:cs="Arial"/>
          <w:sz w:val="22"/>
          <w:szCs w:val="22"/>
          <w:lang w:val="en-ZA"/>
        </w:rPr>
      </w:pPr>
      <w:r w:rsidRPr="000261FA">
        <w:rPr>
          <w:rFonts w:ascii="Arial" w:hAnsi="Arial" w:cs="Arial"/>
          <w:b/>
          <w:bCs/>
          <w:sz w:val="22"/>
          <w:szCs w:val="22"/>
          <w:lang w:val="en-ZA"/>
        </w:rPr>
        <w:t>Note</w:t>
      </w:r>
      <w:r w:rsidR="00F315D8" w:rsidRPr="000261FA">
        <w:rPr>
          <w:rFonts w:ascii="Arial" w:hAnsi="Arial" w:cs="Arial"/>
          <w:b/>
          <w:bCs/>
          <w:sz w:val="22"/>
          <w:szCs w:val="22"/>
          <w:lang w:val="en-ZA"/>
        </w:rPr>
        <w:t>:</w:t>
      </w:r>
      <w:r w:rsidR="00F315D8">
        <w:rPr>
          <w:rFonts w:ascii="Arial" w:hAnsi="Arial" w:cs="Arial"/>
          <w:sz w:val="22"/>
          <w:szCs w:val="22"/>
          <w:lang w:val="en-ZA"/>
        </w:rPr>
        <w:t xml:space="preserve"> Should it be necessary to re-register for a </w:t>
      </w:r>
      <w:r w:rsidR="001437DD">
        <w:rPr>
          <w:rFonts w:ascii="Arial" w:hAnsi="Arial" w:cs="Arial"/>
          <w:sz w:val="22"/>
          <w:szCs w:val="22"/>
          <w:lang w:val="en-ZA"/>
        </w:rPr>
        <w:t xml:space="preserve">previous </w:t>
      </w:r>
      <w:r w:rsidR="001B5903" w:rsidRPr="001B5903">
        <w:rPr>
          <w:rFonts w:ascii="Arial" w:hAnsi="Arial" w:cs="Arial"/>
          <w:sz w:val="22"/>
          <w:szCs w:val="22"/>
          <w:lang w:val="en-ZA"/>
        </w:rPr>
        <w:t xml:space="preserve">eTraining profile </w:t>
      </w:r>
      <w:r w:rsidR="001437DD">
        <w:rPr>
          <w:rFonts w:ascii="Arial" w:hAnsi="Arial" w:cs="Arial"/>
          <w:sz w:val="22"/>
          <w:szCs w:val="22"/>
          <w:lang w:val="en-ZA"/>
        </w:rPr>
        <w:t>the system will</w:t>
      </w:r>
      <w:r w:rsidR="00D45D20">
        <w:rPr>
          <w:rFonts w:ascii="Arial" w:hAnsi="Arial" w:cs="Arial"/>
          <w:sz w:val="22"/>
          <w:szCs w:val="22"/>
          <w:lang w:val="en-ZA"/>
        </w:rPr>
        <w:t xml:space="preserve"> display a</w:t>
      </w:r>
      <w:r w:rsidR="001B5903" w:rsidRPr="001B5903">
        <w:rPr>
          <w:rFonts w:ascii="Arial" w:hAnsi="Arial" w:cs="Arial"/>
          <w:sz w:val="22"/>
          <w:szCs w:val="22"/>
          <w:lang w:val="en-ZA"/>
        </w:rPr>
        <w:t xml:space="preserve"> record of all past completed training and only new/update</w:t>
      </w:r>
      <w:r w:rsidR="00333265">
        <w:rPr>
          <w:rFonts w:ascii="Arial" w:hAnsi="Arial" w:cs="Arial"/>
          <w:sz w:val="22"/>
          <w:szCs w:val="22"/>
          <w:lang w:val="en-ZA"/>
        </w:rPr>
        <w:t>d</w:t>
      </w:r>
      <w:r w:rsidR="001B5903" w:rsidRPr="001B5903">
        <w:rPr>
          <w:rFonts w:ascii="Arial" w:hAnsi="Arial" w:cs="Arial"/>
          <w:sz w:val="22"/>
          <w:szCs w:val="22"/>
          <w:lang w:val="en-ZA"/>
        </w:rPr>
        <w:t xml:space="preserve"> training </w:t>
      </w:r>
      <w:r w:rsidR="00333265">
        <w:rPr>
          <w:rFonts w:ascii="Arial" w:hAnsi="Arial" w:cs="Arial"/>
          <w:sz w:val="22"/>
          <w:szCs w:val="22"/>
          <w:lang w:val="en-ZA"/>
        </w:rPr>
        <w:t>is flagged for completion</w:t>
      </w:r>
      <w:r w:rsidR="001B5903" w:rsidRPr="001B5903">
        <w:rPr>
          <w:rFonts w:ascii="Arial" w:hAnsi="Arial" w:cs="Arial"/>
          <w:sz w:val="22"/>
          <w:szCs w:val="22"/>
          <w:lang w:val="en-ZA"/>
        </w:rPr>
        <w:t>.</w:t>
      </w:r>
    </w:p>
    <w:p w14:paraId="60987A51" w14:textId="77777777" w:rsidR="00333265" w:rsidRDefault="00333265" w:rsidP="00805B25">
      <w:pPr>
        <w:ind w:left="540"/>
        <w:rPr>
          <w:rFonts w:ascii="Arial" w:hAnsi="Arial" w:cs="Arial"/>
          <w:sz w:val="22"/>
          <w:szCs w:val="22"/>
          <w:lang w:val="en-ZA"/>
        </w:rPr>
      </w:pPr>
    </w:p>
    <w:p w14:paraId="12C49C62" w14:textId="77777777" w:rsidR="00D33885" w:rsidRPr="00174DF7" w:rsidRDefault="00D33885">
      <w:pPr>
        <w:pStyle w:val="H1"/>
        <w:numPr>
          <w:ilvl w:val="0"/>
          <w:numId w:val="25"/>
        </w:numPr>
      </w:pPr>
      <w:r w:rsidRPr="003E2582">
        <w:t>SUPPORTING DOCUMENTATION</w:t>
      </w:r>
      <w:r>
        <w:t xml:space="preserve"> AND USEFUL REFERENCES</w:t>
      </w:r>
    </w:p>
    <w:tbl>
      <w:tblPr>
        <w:tblStyle w:val="TableGrid"/>
        <w:tblW w:w="8922" w:type="dxa"/>
        <w:jc w:val="right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114"/>
        <w:gridCol w:w="5808"/>
      </w:tblGrid>
      <w:tr w:rsidR="00D33885" w:rsidRPr="00CD0A98" w14:paraId="6CFF9618" w14:textId="77777777" w:rsidTr="0076563E">
        <w:trPr>
          <w:tblHeader/>
          <w:jc w:val="right"/>
        </w:trPr>
        <w:tc>
          <w:tcPr>
            <w:tcW w:w="3114" w:type="dxa"/>
            <w:shd w:val="clear" w:color="auto" w:fill="D9D9D9" w:themeFill="background1" w:themeFillShade="D9"/>
          </w:tcPr>
          <w:p w14:paraId="1BB016F3" w14:textId="77777777" w:rsidR="00D33885" w:rsidRPr="00CD0A98" w:rsidRDefault="00D33885" w:rsidP="00F038D6">
            <w:pPr>
              <w:keepNext/>
              <w:spacing w:before="40" w:after="40" w:line="240" w:lineRule="exact"/>
              <w:rPr>
                <w:rFonts w:ascii="Arial" w:hAnsi="Arial" w:cs="Arial"/>
                <w:b/>
                <w:sz w:val="22"/>
                <w:szCs w:val="22"/>
              </w:rPr>
            </w:pPr>
            <w:r w:rsidRPr="00CD0A98">
              <w:rPr>
                <w:rFonts w:ascii="Arial" w:hAnsi="Arial" w:cs="Arial"/>
                <w:b/>
                <w:sz w:val="22"/>
                <w:szCs w:val="22"/>
              </w:rPr>
              <w:t>DOCUMENT NUMBER</w:t>
            </w:r>
          </w:p>
        </w:tc>
        <w:tc>
          <w:tcPr>
            <w:tcW w:w="5808" w:type="dxa"/>
            <w:shd w:val="clear" w:color="auto" w:fill="D9D9D9" w:themeFill="background1" w:themeFillShade="D9"/>
          </w:tcPr>
          <w:p w14:paraId="4D6D165C" w14:textId="77777777" w:rsidR="00D33885" w:rsidRPr="00CD0A98" w:rsidRDefault="00D33885" w:rsidP="00F038D6">
            <w:pPr>
              <w:keepNext/>
              <w:spacing w:before="40" w:after="40" w:line="240" w:lineRule="exact"/>
              <w:rPr>
                <w:rFonts w:ascii="Arial" w:hAnsi="Arial" w:cs="Arial"/>
                <w:b/>
                <w:sz w:val="22"/>
                <w:szCs w:val="22"/>
              </w:rPr>
            </w:pPr>
            <w:r w:rsidRPr="00CD0A98">
              <w:rPr>
                <w:rFonts w:ascii="Arial" w:hAnsi="Arial" w:cs="Arial"/>
                <w:b/>
                <w:sz w:val="22"/>
                <w:szCs w:val="22"/>
              </w:rPr>
              <w:t>TITLE</w:t>
            </w:r>
          </w:p>
        </w:tc>
      </w:tr>
      <w:tr w:rsidR="00D33885" w:rsidRPr="00CD0A98" w14:paraId="4FF8EB91" w14:textId="77777777" w:rsidTr="0076563E">
        <w:trPr>
          <w:jc w:val="right"/>
        </w:trPr>
        <w:tc>
          <w:tcPr>
            <w:tcW w:w="3114" w:type="dxa"/>
            <w:shd w:val="clear" w:color="auto" w:fill="D9D9D9" w:themeFill="background1" w:themeFillShade="D9"/>
          </w:tcPr>
          <w:p w14:paraId="242E0C49" w14:textId="77777777" w:rsidR="00D33885" w:rsidRPr="00CD0A98" w:rsidRDefault="00D33885" w:rsidP="00F038D6">
            <w:pPr>
              <w:keepNext/>
              <w:spacing w:before="40" w:after="40" w:line="240" w:lineRule="exact"/>
              <w:rPr>
                <w:rFonts w:ascii="Arial" w:hAnsi="Arial" w:cs="Arial"/>
                <w:b/>
                <w:sz w:val="22"/>
                <w:szCs w:val="22"/>
              </w:rPr>
            </w:pPr>
            <w:r w:rsidRPr="00CD0A98">
              <w:rPr>
                <w:rFonts w:ascii="Arial" w:hAnsi="Arial" w:cs="Arial"/>
                <w:b/>
                <w:sz w:val="22"/>
                <w:szCs w:val="22"/>
              </w:rPr>
              <w:t>ESOP References</w:t>
            </w:r>
          </w:p>
        </w:tc>
        <w:tc>
          <w:tcPr>
            <w:tcW w:w="5808" w:type="dxa"/>
            <w:shd w:val="clear" w:color="auto" w:fill="D9D9D9" w:themeFill="background1" w:themeFillShade="D9"/>
          </w:tcPr>
          <w:p w14:paraId="1599FFD9" w14:textId="77777777" w:rsidR="00D33885" w:rsidRPr="00CD0A98" w:rsidRDefault="00D33885" w:rsidP="00F038D6">
            <w:pPr>
              <w:keepNext/>
              <w:spacing w:before="40" w:after="40" w:line="240" w:lineRule="exact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33885" w:rsidRPr="004221B2" w14:paraId="132C3826" w14:textId="77777777" w:rsidTr="0076563E">
        <w:trPr>
          <w:trHeight w:val="455"/>
          <w:jc w:val="right"/>
          <w:hidden/>
        </w:trPr>
        <w:tc>
          <w:tcPr>
            <w:tcW w:w="3114" w:type="dxa"/>
            <w:vAlign w:val="center"/>
          </w:tcPr>
          <w:p w14:paraId="3B6E55F5" w14:textId="77777777" w:rsidR="00C40311" w:rsidRPr="00C40311" w:rsidRDefault="00C40311">
            <w:pPr>
              <w:pStyle w:val="ListParagraph"/>
              <w:numPr>
                <w:ilvl w:val="0"/>
                <w:numId w:val="27"/>
              </w:numPr>
              <w:tabs>
                <w:tab w:val="left" w:pos="589"/>
              </w:tabs>
              <w:contextualSpacing w:val="0"/>
              <w:rPr>
                <w:vanish/>
              </w:rPr>
            </w:pPr>
          </w:p>
          <w:p w14:paraId="5E0D7E60" w14:textId="77777777" w:rsidR="00C40311" w:rsidRPr="00C40311" w:rsidRDefault="00C40311">
            <w:pPr>
              <w:pStyle w:val="ListParagraph"/>
              <w:numPr>
                <w:ilvl w:val="0"/>
                <w:numId w:val="27"/>
              </w:numPr>
              <w:tabs>
                <w:tab w:val="left" w:pos="589"/>
              </w:tabs>
              <w:contextualSpacing w:val="0"/>
              <w:rPr>
                <w:vanish/>
              </w:rPr>
            </w:pPr>
          </w:p>
          <w:p w14:paraId="52FFB0B5" w14:textId="77777777" w:rsidR="00C40311" w:rsidRPr="00C40311" w:rsidRDefault="00C40311">
            <w:pPr>
              <w:pStyle w:val="ListParagraph"/>
              <w:numPr>
                <w:ilvl w:val="0"/>
                <w:numId w:val="27"/>
              </w:numPr>
              <w:tabs>
                <w:tab w:val="left" w:pos="589"/>
              </w:tabs>
              <w:contextualSpacing w:val="0"/>
              <w:rPr>
                <w:vanish/>
              </w:rPr>
            </w:pPr>
          </w:p>
          <w:p w14:paraId="289ACF05" w14:textId="77777777" w:rsidR="00C40311" w:rsidRPr="00C40311" w:rsidRDefault="00C40311">
            <w:pPr>
              <w:pStyle w:val="ListParagraph"/>
              <w:numPr>
                <w:ilvl w:val="0"/>
                <w:numId w:val="27"/>
              </w:numPr>
              <w:tabs>
                <w:tab w:val="left" w:pos="589"/>
              </w:tabs>
              <w:contextualSpacing w:val="0"/>
              <w:rPr>
                <w:vanish/>
              </w:rPr>
            </w:pPr>
          </w:p>
          <w:p w14:paraId="0F1292E4" w14:textId="77777777" w:rsidR="00C40311" w:rsidRPr="00C40311" w:rsidRDefault="00C40311">
            <w:pPr>
              <w:pStyle w:val="ListParagraph"/>
              <w:numPr>
                <w:ilvl w:val="0"/>
                <w:numId w:val="27"/>
              </w:numPr>
              <w:tabs>
                <w:tab w:val="left" w:pos="589"/>
              </w:tabs>
              <w:contextualSpacing w:val="0"/>
              <w:rPr>
                <w:vanish/>
              </w:rPr>
            </w:pPr>
          </w:p>
          <w:p w14:paraId="69E1E4F6" w14:textId="77777777" w:rsidR="00C40311" w:rsidRPr="00C40311" w:rsidRDefault="00C40311">
            <w:pPr>
              <w:pStyle w:val="ListParagraph"/>
              <w:numPr>
                <w:ilvl w:val="0"/>
                <w:numId w:val="27"/>
              </w:numPr>
              <w:tabs>
                <w:tab w:val="left" w:pos="589"/>
              </w:tabs>
              <w:contextualSpacing w:val="0"/>
              <w:rPr>
                <w:vanish/>
              </w:rPr>
            </w:pPr>
          </w:p>
          <w:p w14:paraId="6595ED08" w14:textId="77777777" w:rsidR="00C40311" w:rsidRPr="00C40311" w:rsidRDefault="00C40311">
            <w:pPr>
              <w:pStyle w:val="ListParagraph"/>
              <w:numPr>
                <w:ilvl w:val="0"/>
                <w:numId w:val="27"/>
              </w:numPr>
              <w:tabs>
                <w:tab w:val="left" w:pos="589"/>
              </w:tabs>
              <w:contextualSpacing w:val="0"/>
              <w:rPr>
                <w:vanish/>
              </w:rPr>
            </w:pPr>
          </w:p>
          <w:p w14:paraId="4B097E91" w14:textId="77777777" w:rsidR="00C40311" w:rsidRPr="00C40311" w:rsidRDefault="00C40311">
            <w:pPr>
              <w:pStyle w:val="ListParagraph"/>
              <w:numPr>
                <w:ilvl w:val="0"/>
                <w:numId w:val="27"/>
              </w:numPr>
              <w:tabs>
                <w:tab w:val="left" w:pos="589"/>
              </w:tabs>
              <w:contextualSpacing w:val="0"/>
              <w:rPr>
                <w:vanish/>
              </w:rPr>
            </w:pPr>
          </w:p>
          <w:p w14:paraId="07A3A5CF" w14:textId="77777777" w:rsidR="00C40311" w:rsidRPr="00C40311" w:rsidRDefault="00C40311">
            <w:pPr>
              <w:pStyle w:val="ListParagraph"/>
              <w:numPr>
                <w:ilvl w:val="0"/>
                <w:numId w:val="27"/>
              </w:numPr>
              <w:tabs>
                <w:tab w:val="left" w:pos="589"/>
              </w:tabs>
              <w:contextualSpacing w:val="0"/>
              <w:rPr>
                <w:vanish/>
              </w:rPr>
            </w:pPr>
          </w:p>
          <w:p w14:paraId="6389394D" w14:textId="77777777" w:rsidR="00C40311" w:rsidRPr="00C40311" w:rsidRDefault="00C40311">
            <w:pPr>
              <w:pStyle w:val="ListParagraph"/>
              <w:numPr>
                <w:ilvl w:val="0"/>
                <w:numId w:val="27"/>
              </w:numPr>
              <w:tabs>
                <w:tab w:val="left" w:pos="589"/>
              </w:tabs>
              <w:contextualSpacing w:val="0"/>
              <w:rPr>
                <w:vanish/>
              </w:rPr>
            </w:pPr>
          </w:p>
          <w:p w14:paraId="116F7400" w14:textId="77777777" w:rsidR="00C40311" w:rsidRPr="00C40311" w:rsidRDefault="00C40311">
            <w:pPr>
              <w:pStyle w:val="ListParagraph"/>
              <w:numPr>
                <w:ilvl w:val="0"/>
                <w:numId w:val="27"/>
              </w:numPr>
              <w:tabs>
                <w:tab w:val="left" w:pos="589"/>
              </w:tabs>
              <w:contextualSpacing w:val="0"/>
              <w:rPr>
                <w:vanish/>
              </w:rPr>
            </w:pPr>
          </w:p>
          <w:p w14:paraId="1B71FB4F" w14:textId="22682C12" w:rsidR="00D33885" w:rsidRPr="004221B2" w:rsidRDefault="00491E6F" w:rsidP="00932C53">
            <w:pPr>
              <w:numPr>
                <w:ilvl w:val="1"/>
                <w:numId w:val="27"/>
              </w:numPr>
              <w:tabs>
                <w:tab w:val="left" w:pos="589"/>
              </w:tabs>
              <w:ind w:left="360"/>
              <w:rPr>
                <w:rFonts w:ascii="Arial" w:hAnsi="Arial" w:cs="Arial"/>
                <w:sz w:val="20"/>
                <w:szCs w:val="20"/>
              </w:rPr>
            </w:pPr>
            <w:hyperlink r:id="rId15" w:history="1">
              <w:r w:rsidR="00DD6615" w:rsidRPr="00A43339">
                <w:rPr>
                  <w:rStyle w:val="Hyperlink"/>
                  <w:rFonts w:ascii="Arial" w:hAnsi="Arial" w:cs="Arial"/>
                  <w:sz w:val="20"/>
                  <w:szCs w:val="20"/>
                  <w:lang w:val="en-ZA"/>
                </w:rPr>
                <w:t>CS_WI_PL0024</w:t>
              </w:r>
            </w:hyperlink>
          </w:p>
        </w:tc>
        <w:tc>
          <w:tcPr>
            <w:tcW w:w="5808" w:type="dxa"/>
            <w:vAlign w:val="center"/>
          </w:tcPr>
          <w:p w14:paraId="7EC2D32C" w14:textId="721B1110" w:rsidR="00D33885" w:rsidRPr="004221B2" w:rsidRDefault="00DD6615" w:rsidP="00F038D6">
            <w:pPr>
              <w:ind w:left="8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Project Specific Training</w:t>
            </w:r>
            <w:r w:rsidR="007A29FD">
              <w:rPr>
                <w:rFonts w:ascii="Arial" w:hAnsi="Arial" w:cs="Arial"/>
                <w:sz w:val="20"/>
                <w:szCs w:val="20"/>
              </w:rPr>
              <w:t xml:space="preserve"> and Team Member Transition</w:t>
            </w:r>
          </w:p>
        </w:tc>
      </w:tr>
      <w:tr w:rsidR="00D33885" w:rsidRPr="004221B2" w14:paraId="5438EE5E" w14:textId="77777777" w:rsidTr="0076563E">
        <w:trPr>
          <w:trHeight w:val="455"/>
          <w:jc w:val="right"/>
        </w:trPr>
        <w:tc>
          <w:tcPr>
            <w:tcW w:w="3114" w:type="dxa"/>
            <w:vAlign w:val="center"/>
          </w:tcPr>
          <w:p w14:paraId="2272B258" w14:textId="108A840B" w:rsidR="00D33885" w:rsidRPr="0076563E" w:rsidRDefault="00491E6F" w:rsidP="00932C53">
            <w:pPr>
              <w:numPr>
                <w:ilvl w:val="1"/>
                <w:numId w:val="27"/>
              </w:numPr>
              <w:tabs>
                <w:tab w:val="left" w:pos="589"/>
              </w:tabs>
              <w:ind w:left="360"/>
              <w:rPr>
                <w:rFonts w:ascii="Arial" w:hAnsi="Arial" w:cs="Arial"/>
                <w:sz w:val="20"/>
                <w:szCs w:val="20"/>
              </w:rPr>
            </w:pPr>
            <w:hyperlink r:id="rId16" w:history="1">
              <w:r w:rsidR="00ED169D" w:rsidRPr="00DA3954">
                <w:rPr>
                  <w:rStyle w:val="Hyperlink"/>
                  <w:rFonts w:ascii="Arial" w:hAnsi="Arial" w:cs="Arial"/>
                  <w:sz w:val="20"/>
                  <w:szCs w:val="20"/>
                  <w:lang w:val="en-ZA"/>
                </w:rPr>
                <w:t>CS_OP_TR001</w:t>
              </w:r>
            </w:hyperlink>
          </w:p>
        </w:tc>
        <w:tc>
          <w:tcPr>
            <w:tcW w:w="5808" w:type="dxa"/>
            <w:vAlign w:val="center"/>
          </w:tcPr>
          <w:p w14:paraId="253097B6" w14:textId="316E5565" w:rsidR="00D33885" w:rsidRPr="004221B2" w:rsidRDefault="00ED169D" w:rsidP="00F038D6">
            <w:pPr>
              <w:ind w:left="85"/>
              <w:rPr>
                <w:rFonts w:ascii="Arial" w:hAnsi="Arial" w:cs="Arial"/>
                <w:sz w:val="20"/>
                <w:szCs w:val="20"/>
                <w:lang w:val="en-ZA"/>
              </w:rPr>
            </w:pPr>
            <w:r>
              <w:rPr>
                <w:rFonts w:ascii="Arial" w:hAnsi="Arial" w:cs="Arial"/>
                <w:sz w:val="20"/>
                <w:szCs w:val="20"/>
                <w:lang w:val="en-ZA"/>
              </w:rPr>
              <w:t>Planning and Recording of Training for Staff</w:t>
            </w:r>
          </w:p>
        </w:tc>
      </w:tr>
      <w:tr w:rsidR="00637D23" w:rsidRPr="004221B2" w14:paraId="1DC412C9" w14:textId="77777777" w:rsidTr="0076563E">
        <w:trPr>
          <w:trHeight w:val="455"/>
          <w:jc w:val="right"/>
        </w:trPr>
        <w:tc>
          <w:tcPr>
            <w:tcW w:w="3114" w:type="dxa"/>
            <w:vAlign w:val="center"/>
          </w:tcPr>
          <w:p w14:paraId="4E54443B" w14:textId="6F8E7E20" w:rsidR="00637D23" w:rsidRPr="0028450D" w:rsidRDefault="00491E6F" w:rsidP="00A76987">
            <w:pPr>
              <w:numPr>
                <w:ilvl w:val="1"/>
                <w:numId w:val="27"/>
              </w:numPr>
              <w:tabs>
                <w:tab w:val="left" w:pos="589"/>
              </w:tabs>
              <w:ind w:left="360"/>
              <w:rPr>
                <w:rStyle w:val="Hyperlink"/>
                <w:rFonts w:ascii="Arial" w:hAnsi="Arial" w:cs="Arial"/>
                <w:sz w:val="20"/>
                <w:szCs w:val="20"/>
                <w:lang w:val="en-ZA"/>
              </w:rPr>
            </w:pPr>
            <w:hyperlink r:id="rId17" w:history="1">
              <w:r w:rsidR="00637D23" w:rsidRPr="00AD385F">
                <w:rPr>
                  <w:rStyle w:val="Hyperlink"/>
                  <w:rFonts w:ascii="Arial" w:hAnsi="Arial" w:cs="Arial"/>
                  <w:sz w:val="20"/>
                  <w:szCs w:val="20"/>
                  <w:lang w:val="en-ZA"/>
                </w:rPr>
                <w:t>CS_WI_BS0240</w:t>
              </w:r>
            </w:hyperlink>
          </w:p>
        </w:tc>
        <w:tc>
          <w:tcPr>
            <w:tcW w:w="5808" w:type="dxa"/>
            <w:vAlign w:val="center"/>
          </w:tcPr>
          <w:p w14:paraId="11CA6CFE" w14:textId="6754B9F5" w:rsidR="00637D23" w:rsidRDefault="00AD385F" w:rsidP="00F038D6">
            <w:pPr>
              <w:ind w:left="85"/>
              <w:rPr>
                <w:rFonts w:ascii="Arial" w:hAnsi="Arial" w:cs="Arial"/>
                <w:sz w:val="20"/>
                <w:szCs w:val="20"/>
                <w:lang w:val="en-ZA"/>
              </w:rPr>
            </w:pPr>
            <w:r>
              <w:rPr>
                <w:rFonts w:ascii="Arial" w:hAnsi="Arial" w:cs="Arial"/>
                <w:sz w:val="20"/>
                <w:szCs w:val="20"/>
                <w:lang w:val="en-ZA"/>
              </w:rPr>
              <w:t>Biostatistics Training Management</w:t>
            </w:r>
          </w:p>
        </w:tc>
      </w:tr>
      <w:tr w:rsidR="00D33885" w:rsidRPr="00E343F9" w14:paraId="08F5803A" w14:textId="77777777" w:rsidTr="0076563E">
        <w:trPr>
          <w:jc w:val="right"/>
        </w:trPr>
        <w:tc>
          <w:tcPr>
            <w:tcW w:w="3114" w:type="dxa"/>
            <w:shd w:val="clear" w:color="auto" w:fill="D9D9D9" w:themeFill="background1" w:themeFillShade="D9"/>
            <w:vAlign w:val="center"/>
          </w:tcPr>
          <w:p w14:paraId="47646DBA" w14:textId="77777777" w:rsidR="00D33885" w:rsidRPr="00E343F9" w:rsidRDefault="00D33885" w:rsidP="00F038D6">
            <w:pPr>
              <w:keepNext/>
              <w:spacing w:before="40" w:after="40" w:line="240" w:lineRule="exact"/>
              <w:rPr>
                <w:rFonts w:ascii="Arial" w:hAnsi="Arial" w:cs="Arial"/>
                <w:b/>
                <w:sz w:val="22"/>
                <w:szCs w:val="22"/>
              </w:rPr>
            </w:pPr>
            <w:r w:rsidRPr="00E343F9">
              <w:rPr>
                <w:rFonts w:ascii="Arial" w:hAnsi="Arial" w:cs="Arial"/>
                <w:b/>
                <w:sz w:val="22"/>
                <w:szCs w:val="22"/>
              </w:rPr>
              <w:t>Other References</w:t>
            </w:r>
          </w:p>
        </w:tc>
        <w:tc>
          <w:tcPr>
            <w:tcW w:w="5808" w:type="dxa"/>
            <w:shd w:val="clear" w:color="auto" w:fill="D9D9D9" w:themeFill="background1" w:themeFillShade="D9"/>
            <w:vAlign w:val="center"/>
          </w:tcPr>
          <w:p w14:paraId="72D24D89" w14:textId="77777777" w:rsidR="00D33885" w:rsidRPr="00E343F9" w:rsidRDefault="00D33885" w:rsidP="00F038D6">
            <w:pPr>
              <w:keepNext/>
              <w:spacing w:before="40" w:after="40" w:line="240" w:lineRule="exact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33885" w:rsidRPr="004221B2" w14:paraId="16419054" w14:textId="77777777" w:rsidTr="0076563E">
        <w:trPr>
          <w:trHeight w:val="493"/>
          <w:jc w:val="right"/>
        </w:trPr>
        <w:tc>
          <w:tcPr>
            <w:tcW w:w="3114" w:type="dxa"/>
            <w:vAlign w:val="center"/>
          </w:tcPr>
          <w:p w14:paraId="4D44E37F" w14:textId="2D6C61F6" w:rsidR="00D33885" w:rsidRPr="0076563E" w:rsidRDefault="00491E6F" w:rsidP="00932C53">
            <w:pPr>
              <w:numPr>
                <w:ilvl w:val="1"/>
                <w:numId w:val="27"/>
              </w:numPr>
              <w:tabs>
                <w:tab w:val="left" w:pos="589"/>
              </w:tabs>
              <w:ind w:left="360"/>
              <w:rPr>
                <w:rFonts w:ascii="Arial" w:hAnsi="Arial" w:cs="Arial"/>
                <w:sz w:val="20"/>
                <w:szCs w:val="20"/>
                <w:lang w:val="en-ZA"/>
              </w:rPr>
            </w:pPr>
            <w:hyperlink r:id="rId18" w:history="1">
              <w:proofErr w:type="spellStart"/>
              <w:r w:rsidR="00891B9E" w:rsidRPr="00932C53">
                <w:rPr>
                  <w:rStyle w:val="Hyperlink"/>
                  <w:rFonts w:ascii="Arial" w:hAnsi="Arial" w:cs="Arial"/>
                  <w:sz w:val="20"/>
                  <w:szCs w:val="20"/>
                  <w:lang w:val="en-ZA"/>
                </w:rPr>
                <w:t>eTraining</w:t>
              </w:r>
              <w:proofErr w:type="spellEnd"/>
              <w:r w:rsidR="00891B9E" w:rsidRPr="00932C53">
                <w:rPr>
                  <w:rStyle w:val="Hyperlink"/>
                  <w:rFonts w:ascii="Arial" w:hAnsi="Arial" w:cs="Arial"/>
                  <w:sz w:val="20"/>
                  <w:szCs w:val="20"/>
                  <w:lang w:val="en-ZA"/>
                </w:rPr>
                <w:t xml:space="preserve"> User Manual</w:t>
              </w:r>
            </w:hyperlink>
          </w:p>
        </w:tc>
        <w:tc>
          <w:tcPr>
            <w:tcW w:w="5808" w:type="dxa"/>
            <w:vAlign w:val="center"/>
          </w:tcPr>
          <w:p w14:paraId="66D86257" w14:textId="7CF70B92" w:rsidR="00D33885" w:rsidRPr="004221B2" w:rsidRDefault="005C77E3" w:rsidP="00F038D6">
            <w:pPr>
              <w:ind w:left="85"/>
              <w:rPr>
                <w:rFonts w:ascii="Arial" w:hAnsi="Arial" w:cs="Arial"/>
                <w:sz w:val="20"/>
                <w:szCs w:val="20"/>
                <w:lang w:val="en-ZA"/>
              </w:rPr>
            </w:pPr>
            <w:r>
              <w:rPr>
                <w:rFonts w:ascii="Arial" w:hAnsi="Arial" w:cs="Arial"/>
                <w:sz w:val="20"/>
                <w:szCs w:val="20"/>
              </w:rPr>
              <w:t>Knowledge Network</w:t>
            </w:r>
          </w:p>
        </w:tc>
      </w:tr>
      <w:tr w:rsidR="00922B0F" w:rsidRPr="004221B2" w14:paraId="30AB1758" w14:textId="77777777" w:rsidTr="0076563E">
        <w:trPr>
          <w:trHeight w:val="415"/>
          <w:jc w:val="right"/>
        </w:trPr>
        <w:tc>
          <w:tcPr>
            <w:tcW w:w="3114" w:type="dxa"/>
            <w:vAlign w:val="center"/>
          </w:tcPr>
          <w:p w14:paraId="34E85475" w14:textId="4D43B0D7" w:rsidR="00922B0F" w:rsidRPr="0076563E" w:rsidRDefault="00491E6F" w:rsidP="00932C53">
            <w:pPr>
              <w:numPr>
                <w:ilvl w:val="1"/>
                <w:numId w:val="27"/>
              </w:numPr>
              <w:tabs>
                <w:tab w:val="left" w:pos="589"/>
              </w:tabs>
              <w:ind w:left="360"/>
              <w:rPr>
                <w:rFonts w:ascii="Arial" w:hAnsi="Arial" w:cs="Arial"/>
                <w:sz w:val="20"/>
                <w:szCs w:val="20"/>
              </w:rPr>
            </w:pPr>
            <w:hyperlink r:id="rId19" w:history="1">
              <w:r w:rsidR="00681449" w:rsidRPr="00932C53">
                <w:rPr>
                  <w:rStyle w:val="Hyperlink"/>
                  <w:rFonts w:ascii="Arial" w:hAnsi="Arial" w:cs="Arial"/>
                  <w:sz w:val="20"/>
                  <w:szCs w:val="20"/>
                  <w:lang w:val="en-ZA"/>
                </w:rPr>
                <w:t>Onboarding guidance</w:t>
              </w:r>
            </w:hyperlink>
          </w:p>
        </w:tc>
        <w:tc>
          <w:tcPr>
            <w:tcW w:w="5808" w:type="dxa"/>
            <w:vAlign w:val="center"/>
          </w:tcPr>
          <w:p w14:paraId="4FFCCF57" w14:textId="31BC01E4" w:rsidR="00922B0F" w:rsidRDefault="00DE6788" w:rsidP="00922B0F">
            <w:pPr>
              <w:ind w:left="85"/>
            </w:pPr>
            <w:r>
              <w:rPr>
                <w:rFonts w:ascii="Arial" w:hAnsi="Arial" w:cs="Arial"/>
                <w:sz w:val="20"/>
                <w:szCs w:val="20"/>
              </w:rPr>
              <w:t xml:space="preserve">Global </w:t>
            </w:r>
            <w:r w:rsidR="00D041DC">
              <w:rPr>
                <w:rFonts w:ascii="Arial" w:hAnsi="Arial" w:cs="Arial"/>
                <w:sz w:val="20"/>
                <w:szCs w:val="20"/>
              </w:rPr>
              <w:t xml:space="preserve">Biostatistics </w:t>
            </w:r>
            <w:r w:rsidR="00922B0F">
              <w:rPr>
                <w:rFonts w:ascii="Arial" w:hAnsi="Arial" w:cs="Arial"/>
                <w:sz w:val="20"/>
                <w:szCs w:val="20"/>
              </w:rPr>
              <w:t>New Hire Guide</w:t>
            </w:r>
          </w:p>
        </w:tc>
      </w:tr>
      <w:tr w:rsidR="00FF3C43" w:rsidRPr="004221B2" w14:paraId="1814D2A0" w14:textId="77777777" w:rsidTr="0076563E">
        <w:trPr>
          <w:trHeight w:val="415"/>
          <w:jc w:val="right"/>
        </w:trPr>
        <w:tc>
          <w:tcPr>
            <w:tcW w:w="3114" w:type="dxa"/>
            <w:vAlign w:val="center"/>
          </w:tcPr>
          <w:p w14:paraId="169FDD47" w14:textId="05F1B208" w:rsidR="00FF3C43" w:rsidRPr="0076563E" w:rsidRDefault="00491E6F" w:rsidP="00932C53">
            <w:pPr>
              <w:numPr>
                <w:ilvl w:val="1"/>
                <w:numId w:val="27"/>
              </w:numPr>
              <w:tabs>
                <w:tab w:val="left" w:pos="589"/>
              </w:tabs>
              <w:ind w:left="360"/>
              <w:rPr>
                <w:rFonts w:ascii="Arial" w:hAnsi="Arial" w:cs="Arial"/>
                <w:sz w:val="20"/>
                <w:szCs w:val="20"/>
              </w:rPr>
            </w:pPr>
            <w:hyperlink r:id="rId20" w:history="1">
              <w:r w:rsidR="008A7C40" w:rsidRPr="00932C53">
                <w:rPr>
                  <w:rStyle w:val="Hyperlink"/>
                  <w:rFonts w:ascii="Arial" w:hAnsi="Arial" w:cs="Arial"/>
                  <w:sz w:val="20"/>
                  <w:szCs w:val="20"/>
                  <w:lang w:val="en-ZA"/>
                </w:rPr>
                <w:t>LM</w:t>
              </w:r>
              <w:r w:rsidR="00FF3C43" w:rsidRPr="00932C53">
                <w:rPr>
                  <w:rStyle w:val="Hyperlink"/>
                  <w:rFonts w:ascii="Arial" w:hAnsi="Arial" w:cs="Arial"/>
                  <w:sz w:val="20"/>
                  <w:szCs w:val="20"/>
                  <w:lang w:val="en-ZA"/>
                </w:rPr>
                <w:t xml:space="preserve"> Onboarding guidance</w:t>
              </w:r>
            </w:hyperlink>
          </w:p>
        </w:tc>
        <w:tc>
          <w:tcPr>
            <w:tcW w:w="5808" w:type="dxa"/>
            <w:vAlign w:val="center"/>
          </w:tcPr>
          <w:p w14:paraId="0DF8AD16" w14:textId="4485816D" w:rsidR="00FF3C43" w:rsidRDefault="00FF3C43" w:rsidP="00FF3C43">
            <w:pPr>
              <w:ind w:left="8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Global </w:t>
            </w:r>
            <w:r w:rsidR="0014427C">
              <w:rPr>
                <w:rFonts w:ascii="Arial" w:hAnsi="Arial" w:cs="Arial"/>
                <w:sz w:val="20"/>
                <w:szCs w:val="20"/>
              </w:rPr>
              <w:t>Biostatistics Line Manager Guide to Onboarding</w:t>
            </w:r>
          </w:p>
        </w:tc>
      </w:tr>
      <w:tr w:rsidR="00DF155B" w:rsidRPr="004221B2" w14:paraId="570A815D" w14:textId="77777777" w:rsidTr="0076563E">
        <w:trPr>
          <w:trHeight w:val="415"/>
          <w:jc w:val="right"/>
        </w:trPr>
        <w:tc>
          <w:tcPr>
            <w:tcW w:w="3114" w:type="dxa"/>
            <w:vAlign w:val="center"/>
          </w:tcPr>
          <w:p w14:paraId="2930A307" w14:textId="5138C053" w:rsidR="00DF155B" w:rsidRPr="00932C53" w:rsidRDefault="00491E6F" w:rsidP="00932C53">
            <w:pPr>
              <w:numPr>
                <w:ilvl w:val="1"/>
                <w:numId w:val="27"/>
              </w:numPr>
              <w:tabs>
                <w:tab w:val="left" w:pos="589"/>
              </w:tabs>
              <w:ind w:left="547" w:hanging="547"/>
              <w:rPr>
                <w:rStyle w:val="Hyperlink"/>
                <w:rFonts w:ascii="Arial" w:hAnsi="Arial" w:cs="Arial"/>
                <w:sz w:val="20"/>
                <w:szCs w:val="20"/>
                <w:lang w:val="en-ZA"/>
              </w:rPr>
            </w:pPr>
            <w:hyperlink r:id="rId21" w:history="1">
              <w:r w:rsidR="00716EF9" w:rsidRPr="00932C53">
                <w:rPr>
                  <w:rStyle w:val="Hyperlink"/>
                  <w:rFonts w:ascii="Arial" w:hAnsi="Arial" w:cs="Arial"/>
                  <w:sz w:val="20"/>
                  <w:szCs w:val="20"/>
                </w:rPr>
                <w:t>Dedicated Partnership Supplemental Onboarding Guides</w:t>
              </w:r>
            </w:hyperlink>
          </w:p>
        </w:tc>
        <w:tc>
          <w:tcPr>
            <w:tcW w:w="5808" w:type="dxa"/>
            <w:vAlign w:val="center"/>
          </w:tcPr>
          <w:p w14:paraId="49EAFD76" w14:textId="44666E16" w:rsidR="00DF155B" w:rsidRDefault="00261877" w:rsidP="00FF3C43">
            <w:pPr>
              <w:ind w:left="8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Dedicated Partnership Supplemental Onboarding Guides</w:t>
            </w:r>
          </w:p>
        </w:tc>
      </w:tr>
      <w:tr w:rsidR="00FD1773" w:rsidRPr="004221B2" w14:paraId="27EC7370" w14:textId="77777777" w:rsidTr="0076563E">
        <w:trPr>
          <w:trHeight w:val="415"/>
          <w:jc w:val="right"/>
        </w:trPr>
        <w:tc>
          <w:tcPr>
            <w:tcW w:w="3114" w:type="dxa"/>
            <w:vAlign w:val="center"/>
          </w:tcPr>
          <w:p w14:paraId="60C004E3" w14:textId="1F10862C" w:rsidR="00FD1773" w:rsidRDefault="00491E6F" w:rsidP="0034238C">
            <w:pPr>
              <w:numPr>
                <w:ilvl w:val="1"/>
                <w:numId w:val="27"/>
              </w:numPr>
              <w:tabs>
                <w:tab w:val="left" w:pos="589"/>
              </w:tabs>
              <w:ind w:left="547" w:hanging="547"/>
              <w:rPr>
                <w:rFonts w:ascii="Arial" w:hAnsi="Arial" w:cs="Arial"/>
                <w:sz w:val="20"/>
                <w:szCs w:val="20"/>
              </w:rPr>
            </w:pPr>
            <w:hyperlink r:id="rId22" w:history="1">
              <w:r w:rsidR="008306C6" w:rsidRPr="006E50C6">
                <w:rPr>
                  <w:rStyle w:val="Hyperlink"/>
                  <w:rFonts w:ascii="Arial" w:hAnsi="Arial" w:cs="Arial"/>
                  <w:sz w:val="20"/>
                  <w:szCs w:val="20"/>
                </w:rPr>
                <w:t>Global Biostatistics Training Plan</w:t>
              </w:r>
            </w:hyperlink>
          </w:p>
        </w:tc>
        <w:tc>
          <w:tcPr>
            <w:tcW w:w="5808" w:type="dxa"/>
            <w:vAlign w:val="center"/>
          </w:tcPr>
          <w:p w14:paraId="4188608A" w14:textId="38F257ED" w:rsidR="00FD1773" w:rsidRDefault="008306C6" w:rsidP="00FF3C43">
            <w:pPr>
              <w:ind w:left="8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Global Biostatistics Training Plan</w:t>
            </w:r>
          </w:p>
        </w:tc>
      </w:tr>
    </w:tbl>
    <w:p w14:paraId="28449DFD" w14:textId="77777777" w:rsidR="00D33885" w:rsidRDefault="00D33885" w:rsidP="00F50BD1">
      <w:pPr>
        <w:ind w:left="540"/>
        <w:rPr>
          <w:rFonts w:ascii="Arial" w:hAnsi="Arial" w:cs="Arial"/>
          <w:sz w:val="22"/>
          <w:szCs w:val="22"/>
        </w:rPr>
      </w:pPr>
    </w:p>
    <w:sectPr w:rsidR="00D33885" w:rsidSect="00F60DB6">
      <w:headerReference w:type="default" r:id="rId23"/>
      <w:footerReference w:type="default" r:id="rId24"/>
      <w:headerReference w:type="first" r:id="rId25"/>
      <w:footerReference w:type="first" r:id="rId26"/>
      <w:pgSz w:w="12240" w:h="15840" w:code="1"/>
      <w:pgMar w:top="1440" w:right="1440" w:bottom="1440" w:left="1134" w:header="720" w:footer="432" w:gutter="0"/>
      <w:paperSrc w:first="1" w:other="1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6C0611" w14:textId="77777777" w:rsidR="00491E6F" w:rsidRDefault="00491E6F">
      <w:r>
        <w:separator/>
      </w:r>
    </w:p>
  </w:endnote>
  <w:endnote w:type="continuationSeparator" w:id="0">
    <w:p w14:paraId="62C694A1" w14:textId="77777777" w:rsidR="00491E6F" w:rsidRDefault="00491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78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816B46" w:rsidRPr="00543DFD" w14:paraId="544409B0" w14:textId="77777777" w:rsidTr="001E54DB">
      <w:trPr>
        <w:jc w:val="center"/>
      </w:trPr>
      <w:tc>
        <w:tcPr>
          <w:tcW w:w="6588" w:type="dxa"/>
          <w:tcBorders>
            <w:top w:val="single" w:sz="4" w:space="0" w:color="auto"/>
          </w:tcBorders>
        </w:tcPr>
        <w:p w14:paraId="76AA03B4" w14:textId="0048F2A7" w:rsidR="00816B46" w:rsidRPr="00543DFD" w:rsidRDefault="00816B46" w:rsidP="00694726">
          <w:pPr>
            <w:pStyle w:val="Footer"/>
            <w:spacing w:before="6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Document</w:t>
          </w:r>
          <w:r w:rsidRPr="00543DFD">
            <w:rPr>
              <w:rFonts w:ascii="Arial" w:hAnsi="Arial" w:cs="Arial"/>
              <w:sz w:val="18"/>
              <w:szCs w:val="18"/>
            </w:rPr>
            <w:t xml:space="preserve"> No.:  </w:t>
          </w:r>
          <w:r>
            <w:rPr>
              <w:rFonts w:ascii="Arial" w:hAnsi="Arial" w:cs="Arial"/>
              <w:sz w:val="18"/>
              <w:szCs w:val="18"/>
            </w:rPr>
            <w:t>CS</w:t>
          </w:r>
          <w:r w:rsidRPr="00543DFD">
            <w:rPr>
              <w:rFonts w:ascii="Arial" w:hAnsi="Arial" w:cs="Arial"/>
              <w:sz w:val="18"/>
              <w:szCs w:val="18"/>
            </w:rPr>
            <w:t>_</w:t>
          </w:r>
          <w:r>
            <w:rPr>
              <w:rFonts w:ascii="Arial" w:hAnsi="Arial" w:cs="Arial"/>
              <w:sz w:val="18"/>
              <w:szCs w:val="18"/>
            </w:rPr>
            <w:t>OD</w:t>
          </w:r>
          <w:r w:rsidRPr="00543DFD">
            <w:rPr>
              <w:rFonts w:ascii="Arial" w:hAnsi="Arial" w:cs="Arial"/>
              <w:sz w:val="18"/>
              <w:szCs w:val="18"/>
            </w:rPr>
            <w:t>_</w:t>
          </w:r>
          <w:r>
            <w:rPr>
              <w:rFonts w:ascii="Arial" w:hAnsi="Arial" w:cs="Arial"/>
              <w:sz w:val="18"/>
              <w:szCs w:val="18"/>
            </w:rPr>
            <w:t>BS0239</w:t>
          </w:r>
          <w:r w:rsidRPr="00543DFD">
            <w:rPr>
              <w:rFonts w:ascii="Arial" w:hAnsi="Arial" w:cs="Arial"/>
              <w:sz w:val="18"/>
              <w:szCs w:val="18"/>
            </w:rPr>
            <w:t xml:space="preserve"> Revision </w:t>
          </w:r>
          <w:r w:rsidR="00647BE0">
            <w:rPr>
              <w:rFonts w:ascii="Arial" w:hAnsi="Arial" w:cs="Arial"/>
              <w:sz w:val="18"/>
              <w:szCs w:val="18"/>
            </w:rPr>
            <w:t>2</w:t>
          </w:r>
        </w:p>
      </w:tc>
      <w:tc>
        <w:tcPr>
          <w:tcW w:w="2790" w:type="dxa"/>
          <w:tcBorders>
            <w:top w:val="single" w:sz="4" w:space="0" w:color="auto"/>
          </w:tcBorders>
        </w:tcPr>
        <w:p w14:paraId="735D1037" w14:textId="008391F3" w:rsidR="00816B46" w:rsidRPr="00543DFD" w:rsidRDefault="00816B46" w:rsidP="00694726">
          <w:pPr>
            <w:pStyle w:val="Footer"/>
            <w:tabs>
              <w:tab w:val="clear" w:pos="4320"/>
            </w:tabs>
            <w:spacing w:before="60"/>
            <w:jc w:val="right"/>
            <w:rPr>
              <w:rFonts w:ascii="Arial" w:hAnsi="Arial" w:cs="Arial"/>
              <w:sz w:val="18"/>
              <w:szCs w:val="18"/>
            </w:rPr>
          </w:pPr>
          <w:r w:rsidRPr="00543DFD">
            <w:rPr>
              <w:rFonts w:ascii="Arial" w:hAnsi="Arial" w:cs="Arial"/>
              <w:sz w:val="18"/>
              <w:szCs w:val="18"/>
            </w:rPr>
            <w:t xml:space="preserve">Reference:  </w:t>
          </w:r>
          <w:r w:rsidR="00C01B7D" w:rsidRPr="00C01B7D">
            <w:rPr>
              <w:rFonts w:ascii="Arial" w:hAnsi="Arial" w:cs="Arial"/>
              <w:sz w:val="18"/>
              <w:szCs w:val="18"/>
            </w:rPr>
            <w:t>CS_WI_BS0240</w:t>
          </w:r>
        </w:p>
      </w:tc>
    </w:tr>
    <w:tr w:rsidR="00816B46" w:rsidRPr="00543DFD" w14:paraId="33B6D83E" w14:textId="77777777" w:rsidTr="001E54DB">
      <w:trPr>
        <w:jc w:val="center"/>
      </w:trPr>
      <w:tc>
        <w:tcPr>
          <w:tcW w:w="6588" w:type="dxa"/>
        </w:tcPr>
        <w:p w14:paraId="51347A94" w14:textId="4BB6B684" w:rsidR="00816B46" w:rsidRPr="00543DFD" w:rsidRDefault="00816B46" w:rsidP="00694726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 w:rsidRPr="00543DFD"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932C53" w:rsidRPr="00932C53">
            <w:rPr>
              <w:rFonts w:ascii="Arial" w:hAnsi="Arial" w:cs="Arial"/>
              <w:sz w:val="18"/>
              <w:szCs w:val="18"/>
            </w:rPr>
            <w:t>1</w:t>
          </w:r>
          <w:r w:rsidR="00901516">
            <w:rPr>
              <w:rFonts w:ascii="Arial" w:hAnsi="Arial" w:cs="Arial"/>
              <w:sz w:val="18"/>
              <w:szCs w:val="18"/>
            </w:rPr>
            <w:t>7</w:t>
          </w:r>
          <w:r w:rsidR="00932C53" w:rsidRPr="00932C53">
            <w:rPr>
              <w:rFonts w:ascii="Arial" w:hAnsi="Arial" w:cs="Arial"/>
              <w:sz w:val="18"/>
              <w:szCs w:val="18"/>
            </w:rPr>
            <w:t>Sep2022</w:t>
          </w:r>
        </w:p>
      </w:tc>
      <w:tc>
        <w:tcPr>
          <w:tcW w:w="2790" w:type="dxa"/>
        </w:tcPr>
        <w:p w14:paraId="654F7135" w14:textId="77777777" w:rsidR="00816B46" w:rsidRPr="00543DFD" w:rsidRDefault="00816B46" w:rsidP="00694726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34B191E9" w14:textId="09EC5C1C" w:rsidR="00816B46" w:rsidRPr="00694726" w:rsidRDefault="00816B46" w:rsidP="00694726">
    <w:pPr>
      <w:pStyle w:val="Footer"/>
      <w:spacing w:before="120"/>
      <w:ind w:left="274"/>
      <w:rPr>
        <w:rFonts w:ascii="Arial" w:hAnsi="Arial" w:cs="Arial"/>
        <w:sz w:val="16"/>
        <w:szCs w:val="16"/>
      </w:rPr>
    </w:pPr>
    <w:r w:rsidRPr="00543DFD">
      <w:rPr>
        <w:rStyle w:val="PageNumber"/>
        <w:rFonts w:ascii="Arial" w:hAnsi="Arial" w:cs="Arial"/>
        <w:sz w:val="16"/>
        <w:szCs w:val="16"/>
      </w:rPr>
      <w:t>Copyright © 20</w:t>
    </w:r>
    <w:r>
      <w:rPr>
        <w:rStyle w:val="PageNumber"/>
        <w:rFonts w:ascii="Arial" w:hAnsi="Arial" w:cs="Arial"/>
        <w:sz w:val="16"/>
        <w:szCs w:val="16"/>
      </w:rPr>
      <w:t>20</w:t>
    </w:r>
    <w:r w:rsidR="00932C53">
      <w:rPr>
        <w:rStyle w:val="PageNumber"/>
        <w:rFonts w:ascii="Arial" w:hAnsi="Arial" w:cs="Arial"/>
        <w:sz w:val="16"/>
        <w:szCs w:val="16"/>
      </w:rPr>
      <w:t>, 2022</w:t>
    </w:r>
    <w:r w:rsidRPr="00AC1AEE">
      <w:rPr>
        <w:rStyle w:val="PageNumber"/>
        <w:rFonts w:ascii="Arial" w:hAnsi="Arial" w:cs="Arial"/>
        <w:sz w:val="16"/>
        <w:szCs w:val="16"/>
      </w:rPr>
      <w:t xml:space="preserve"> IQVIA. All rights reserved. The contents of this document are confidential and proprietary to IQVIA Holdings Inc. and its subsidiaries. Unauthorized use, disclosure or reproduction is strictly </w:t>
    </w:r>
    <w:r w:rsidRPr="00694726">
      <w:rPr>
        <w:rStyle w:val="PageNumber"/>
        <w:rFonts w:ascii="Arial" w:hAnsi="Arial" w:cs="Arial"/>
        <w:sz w:val="16"/>
        <w:szCs w:val="16"/>
      </w:rPr>
      <w:t>prohibited.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78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816B46" w:rsidRPr="00543DFD" w14:paraId="0D329371" w14:textId="77777777" w:rsidTr="00AC1AEE">
      <w:trPr>
        <w:jc w:val="center"/>
      </w:trPr>
      <w:tc>
        <w:tcPr>
          <w:tcW w:w="6588" w:type="dxa"/>
          <w:tcBorders>
            <w:top w:val="single" w:sz="4" w:space="0" w:color="auto"/>
          </w:tcBorders>
        </w:tcPr>
        <w:p w14:paraId="0D32936F" w14:textId="4CD66774" w:rsidR="00816B46" w:rsidRPr="00543DFD" w:rsidRDefault="00816B46" w:rsidP="00AC1AEE">
          <w:pPr>
            <w:pStyle w:val="Footer"/>
            <w:spacing w:before="6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Document</w:t>
          </w:r>
          <w:r w:rsidRPr="00543DFD">
            <w:rPr>
              <w:rFonts w:ascii="Arial" w:hAnsi="Arial" w:cs="Arial"/>
              <w:sz w:val="18"/>
              <w:szCs w:val="18"/>
            </w:rPr>
            <w:t xml:space="preserve"> No.:  </w:t>
          </w:r>
          <w:r>
            <w:rPr>
              <w:rFonts w:ascii="Arial" w:hAnsi="Arial" w:cs="Arial"/>
              <w:sz w:val="18"/>
              <w:szCs w:val="18"/>
            </w:rPr>
            <w:t>CS</w:t>
          </w:r>
          <w:r w:rsidRPr="00543DFD">
            <w:rPr>
              <w:rFonts w:ascii="Arial" w:hAnsi="Arial" w:cs="Arial"/>
              <w:sz w:val="18"/>
              <w:szCs w:val="18"/>
            </w:rPr>
            <w:t>_</w:t>
          </w:r>
          <w:r>
            <w:rPr>
              <w:rFonts w:ascii="Arial" w:hAnsi="Arial" w:cs="Arial"/>
              <w:sz w:val="18"/>
              <w:szCs w:val="18"/>
            </w:rPr>
            <w:t>OD</w:t>
          </w:r>
          <w:r w:rsidRPr="00543DFD">
            <w:rPr>
              <w:rFonts w:ascii="Arial" w:hAnsi="Arial" w:cs="Arial"/>
              <w:sz w:val="18"/>
              <w:szCs w:val="18"/>
            </w:rPr>
            <w:t>_</w:t>
          </w:r>
          <w:r>
            <w:rPr>
              <w:rFonts w:ascii="Arial" w:hAnsi="Arial" w:cs="Arial"/>
              <w:sz w:val="18"/>
              <w:szCs w:val="18"/>
            </w:rPr>
            <w:t>BS</w:t>
          </w:r>
          <w:r w:rsidRPr="00543DFD">
            <w:rPr>
              <w:rFonts w:ascii="Arial" w:hAnsi="Arial" w:cs="Arial"/>
              <w:sz w:val="18"/>
              <w:szCs w:val="18"/>
            </w:rPr>
            <w:t xml:space="preserve">XXXX Revision </w:t>
          </w:r>
          <w:r>
            <w:rPr>
              <w:rFonts w:ascii="Arial" w:hAnsi="Arial" w:cs="Arial"/>
              <w:sz w:val="18"/>
              <w:szCs w:val="18"/>
            </w:rPr>
            <w:t>1</w:t>
          </w:r>
        </w:p>
      </w:tc>
      <w:tc>
        <w:tcPr>
          <w:tcW w:w="2790" w:type="dxa"/>
          <w:tcBorders>
            <w:top w:val="single" w:sz="4" w:space="0" w:color="auto"/>
          </w:tcBorders>
        </w:tcPr>
        <w:p w14:paraId="0D329370" w14:textId="500F14B1" w:rsidR="00816B46" w:rsidRPr="00543DFD" w:rsidRDefault="00816B46" w:rsidP="00AC1AEE">
          <w:pPr>
            <w:pStyle w:val="Footer"/>
            <w:tabs>
              <w:tab w:val="clear" w:pos="4320"/>
            </w:tabs>
            <w:spacing w:before="60"/>
            <w:jc w:val="right"/>
            <w:rPr>
              <w:rFonts w:ascii="Arial" w:hAnsi="Arial" w:cs="Arial"/>
              <w:sz w:val="18"/>
              <w:szCs w:val="18"/>
            </w:rPr>
          </w:pPr>
          <w:r w:rsidRPr="00543DFD">
            <w:rPr>
              <w:rFonts w:ascii="Arial" w:hAnsi="Arial" w:cs="Arial"/>
              <w:sz w:val="18"/>
              <w:szCs w:val="18"/>
            </w:rPr>
            <w:t xml:space="preserve">Reference:  </w:t>
          </w:r>
          <w:r>
            <w:rPr>
              <w:rFonts w:ascii="Arial" w:hAnsi="Arial" w:cs="Arial"/>
              <w:sz w:val="18"/>
              <w:szCs w:val="18"/>
            </w:rPr>
            <w:t>CS</w:t>
          </w:r>
          <w:r w:rsidRPr="00543DFD">
            <w:rPr>
              <w:rFonts w:ascii="Arial" w:hAnsi="Arial" w:cs="Arial"/>
              <w:sz w:val="18"/>
              <w:szCs w:val="18"/>
            </w:rPr>
            <w:t>_</w:t>
          </w:r>
          <w:r>
            <w:rPr>
              <w:rFonts w:ascii="Arial" w:hAnsi="Arial" w:cs="Arial"/>
              <w:sz w:val="18"/>
              <w:szCs w:val="18"/>
            </w:rPr>
            <w:t>OP</w:t>
          </w:r>
          <w:r w:rsidRPr="00543DFD">
            <w:rPr>
              <w:rFonts w:ascii="Arial" w:hAnsi="Arial" w:cs="Arial"/>
              <w:sz w:val="18"/>
              <w:szCs w:val="18"/>
            </w:rPr>
            <w:t>_</w:t>
          </w:r>
          <w:r>
            <w:rPr>
              <w:rFonts w:ascii="Arial" w:hAnsi="Arial" w:cs="Arial"/>
              <w:sz w:val="18"/>
              <w:szCs w:val="18"/>
            </w:rPr>
            <w:t>BS0216</w:t>
          </w:r>
        </w:p>
      </w:tc>
    </w:tr>
    <w:tr w:rsidR="00816B46" w:rsidRPr="00543DFD" w14:paraId="0D329374" w14:textId="77777777" w:rsidTr="00AC1AEE">
      <w:trPr>
        <w:jc w:val="center"/>
      </w:trPr>
      <w:tc>
        <w:tcPr>
          <w:tcW w:w="6588" w:type="dxa"/>
        </w:tcPr>
        <w:p w14:paraId="0D329372" w14:textId="1848D7F8" w:rsidR="00816B46" w:rsidRPr="00543DFD" w:rsidRDefault="00816B46" w:rsidP="00AC1AEE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 w:rsidRPr="00543DFD">
            <w:rPr>
              <w:rFonts w:ascii="Arial" w:hAnsi="Arial" w:cs="Arial"/>
              <w:sz w:val="18"/>
              <w:szCs w:val="18"/>
            </w:rPr>
            <w:t xml:space="preserve">Effective Date:  </w:t>
          </w:r>
          <w:r>
            <w:rPr>
              <w:rFonts w:ascii="Arial" w:hAnsi="Arial" w:cs="Arial"/>
              <w:sz w:val="18"/>
              <w:szCs w:val="18"/>
            </w:rPr>
            <w:t>01Jul2020</w:t>
          </w:r>
        </w:p>
      </w:tc>
      <w:tc>
        <w:tcPr>
          <w:tcW w:w="2790" w:type="dxa"/>
        </w:tcPr>
        <w:p w14:paraId="0D329373" w14:textId="77777777" w:rsidR="00816B46" w:rsidRPr="00543DFD" w:rsidRDefault="00816B46" w:rsidP="00AC1AEE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0D329375" w14:textId="11B8964F" w:rsidR="00816B46" w:rsidRPr="00694726" w:rsidRDefault="00816B46" w:rsidP="00AC1AEE">
    <w:pPr>
      <w:pStyle w:val="Footer"/>
      <w:spacing w:before="120"/>
      <w:ind w:left="274"/>
      <w:rPr>
        <w:rFonts w:ascii="Arial" w:hAnsi="Arial" w:cs="Arial"/>
        <w:sz w:val="16"/>
        <w:szCs w:val="16"/>
      </w:rPr>
    </w:pPr>
    <w:r w:rsidRPr="00543DFD">
      <w:rPr>
        <w:rStyle w:val="PageNumber"/>
        <w:rFonts w:ascii="Arial" w:hAnsi="Arial" w:cs="Arial"/>
        <w:sz w:val="16"/>
        <w:szCs w:val="16"/>
      </w:rPr>
      <w:t>Copyright © 20</w:t>
    </w:r>
    <w:r>
      <w:rPr>
        <w:rStyle w:val="PageNumber"/>
        <w:rFonts w:ascii="Arial" w:hAnsi="Arial" w:cs="Arial"/>
        <w:sz w:val="16"/>
        <w:szCs w:val="16"/>
      </w:rPr>
      <w:t>20</w:t>
    </w:r>
    <w:r w:rsidRPr="00AC1AEE">
      <w:rPr>
        <w:rStyle w:val="PageNumber"/>
        <w:rFonts w:ascii="Arial" w:hAnsi="Arial" w:cs="Arial"/>
        <w:sz w:val="16"/>
        <w:szCs w:val="16"/>
      </w:rPr>
      <w:t xml:space="preserve"> IQVIA. All rights reserved. The contents of this document are confidential and proprietary to IQVIA Holdings Inc. and its subsidiaries. Unauthorized use, disclosure or reproduction is strictly </w:t>
    </w:r>
    <w:r w:rsidRPr="00694726">
      <w:rPr>
        <w:rStyle w:val="PageNumber"/>
        <w:rFonts w:ascii="Arial" w:hAnsi="Arial" w:cs="Arial"/>
        <w:sz w:val="16"/>
        <w:szCs w:val="16"/>
      </w:rPr>
      <w:t>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F3A8D7" w14:textId="77777777" w:rsidR="00491E6F" w:rsidRDefault="00491E6F">
      <w:r>
        <w:separator/>
      </w:r>
    </w:p>
  </w:footnote>
  <w:footnote w:type="continuationSeparator" w:id="0">
    <w:p w14:paraId="0CCBDAD0" w14:textId="77777777" w:rsidR="00491E6F" w:rsidRDefault="00491E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50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222"/>
    </w:tblGrid>
    <w:tr w:rsidR="00816B46" w:rsidRPr="003B402B" w14:paraId="29BF688C" w14:textId="77777777" w:rsidTr="00A13024">
      <w:trPr>
        <w:cantSplit/>
        <w:trHeight w:val="360"/>
      </w:trPr>
      <w:tc>
        <w:tcPr>
          <w:tcW w:w="6228" w:type="dxa"/>
          <w:vAlign w:val="center"/>
        </w:tcPr>
        <w:p w14:paraId="24DF8B1C" w14:textId="77777777" w:rsidR="00816B46" w:rsidRPr="003B402B" w:rsidRDefault="00816B46" w:rsidP="00F60DB6">
          <w:pPr>
            <w:rPr>
              <w:rFonts w:ascii="Arial" w:hAnsi="Arial" w:cs="Arial"/>
              <w:bCs/>
              <w:color w:val="0000FF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040A45D4" wp14:editId="19258380">
                <wp:extent cx="2314286" cy="666667"/>
                <wp:effectExtent l="0" t="0" r="0" b="635"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22" w:type="dxa"/>
          <w:vAlign w:val="center"/>
        </w:tcPr>
        <w:p w14:paraId="2EE8883D" w14:textId="77777777" w:rsidR="00816B46" w:rsidRPr="003B402B" w:rsidRDefault="00816B46" w:rsidP="00F60DB6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</w:tc>
    </w:tr>
    <w:tr w:rsidR="00816B46" w:rsidRPr="00E8697F" w14:paraId="30BCE07F" w14:textId="77777777" w:rsidTr="00A13024">
      <w:trPr>
        <w:cantSplit/>
        <w:trHeight w:val="360"/>
      </w:trPr>
      <w:tc>
        <w:tcPr>
          <w:tcW w:w="6228" w:type="dxa"/>
          <w:tcBorders>
            <w:bottom w:val="single" w:sz="8" w:space="0" w:color="auto"/>
          </w:tcBorders>
          <w:vAlign w:val="center"/>
        </w:tcPr>
        <w:p w14:paraId="2F1A9B47" w14:textId="77777777" w:rsidR="00816B46" w:rsidRPr="00E8697F" w:rsidRDefault="00816B46" w:rsidP="00F60DB6">
          <w:r>
            <w:rPr>
              <w:rFonts w:ascii="Arial" w:hAnsi="Arial" w:cs="Arial"/>
              <w:bCs/>
              <w:sz w:val="20"/>
              <w:szCs w:val="20"/>
            </w:rPr>
            <w:t>eTraining</w:t>
          </w:r>
          <w:r w:rsidRPr="00E8697F">
            <w:rPr>
              <w:rFonts w:ascii="Arial" w:hAnsi="Arial" w:cs="Arial"/>
              <w:bCs/>
              <w:sz w:val="20"/>
              <w:szCs w:val="20"/>
            </w:rPr>
            <w:t xml:space="preserve"> Guidance for Biostatistics</w:t>
          </w:r>
        </w:p>
      </w:tc>
      <w:tc>
        <w:tcPr>
          <w:tcW w:w="3222" w:type="dxa"/>
          <w:tcBorders>
            <w:bottom w:val="single" w:sz="8" w:space="0" w:color="auto"/>
          </w:tcBorders>
          <w:vAlign w:val="center"/>
        </w:tcPr>
        <w:p w14:paraId="2AC3B328" w14:textId="37D4EAB5" w:rsidR="00816B46" w:rsidRPr="00E8697F" w:rsidRDefault="00816B46" w:rsidP="00F60DB6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E8697F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E8697F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E8697F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E8697F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snapToGrid w:val="0"/>
              <w:sz w:val="20"/>
              <w:szCs w:val="20"/>
            </w:rPr>
            <w:t>1</w:t>
          </w:r>
          <w:r w:rsidRPr="00E8697F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E8697F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491E6F">
            <w:fldChar w:fldCharType="begin"/>
          </w:r>
          <w:r w:rsidR="00491E6F">
            <w:instrText xml:space="preserve"> SECTIONPAGES   \* MERGEFORMAT </w:instrText>
          </w:r>
          <w:r w:rsidR="00491E6F">
            <w:fldChar w:fldCharType="separate"/>
          </w:r>
          <w:r w:rsidR="00901516" w:rsidRPr="00901516">
            <w:rPr>
              <w:rFonts w:ascii="Arial" w:hAnsi="Arial" w:cs="Arial"/>
              <w:noProof/>
              <w:snapToGrid w:val="0"/>
              <w:sz w:val="20"/>
              <w:szCs w:val="20"/>
            </w:rPr>
            <w:t>10</w:t>
          </w:r>
          <w:r w:rsidR="00491E6F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0D329360" w14:textId="77777777" w:rsidR="00816B46" w:rsidRPr="00F60DB6" w:rsidRDefault="00816B46" w:rsidP="00F60D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50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222"/>
    </w:tblGrid>
    <w:tr w:rsidR="00816B46" w:rsidRPr="003B402B" w14:paraId="0D32936A" w14:textId="77777777" w:rsidTr="001E54DB">
      <w:trPr>
        <w:cantSplit/>
        <w:trHeight w:val="360"/>
      </w:trPr>
      <w:tc>
        <w:tcPr>
          <w:tcW w:w="6228" w:type="dxa"/>
          <w:vAlign w:val="center"/>
        </w:tcPr>
        <w:p w14:paraId="0D329368" w14:textId="77777777" w:rsidR="00816B46" w:rsidRPr="003B402B" w:rsidRDefault="00816B46" w:rsidP="009E798E">
          <w:pPr>
            <w:rPr>
              <w:rFonts w:ascii="Arial" w:hAnsi="Arial" w:cs="Arial"/>
              <w:bCs/>
              <w:color w:val="0000FF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0D32938B" wp14:editId="0D32938C">
                <wp:extent cx="2314286" cy="666667"/>
                <wp:effectExtent l="0" t="0" r="0" b="635"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22" w:type="dxa"/>
          <w:vAlign w:val="center"/>
        </w:tcPr>
        <w:p w14:paraId="0D329369" w14:textId="77777777" w:rsidR="00816B46" w:rsidRPr="003B402B" w:rsidRDefault="00816B46" w:rsidP="009E798E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</w:tc>
    </w:tr>
    <w:tr w:rsidR="00816B46" w:rsidRPr="00E8697F" w14:paraId="0D32936D" w14:textId="77777777" w:rsidTr="001E54DB">
      <w:trPr>
        <w:cantSplit/>
        <w:trHeight w:val="360"/>
      </w:trPr>
      <w:tc>
        <w:tcPr>
          <w:tcW w:w="6228" w:type="dxa"/>
          <w:tcBorders>
            <w:bottom w:val="single" w:sz="8" w:space="0" w:color="auto"/>
          </w:tcBorders>
          <w:vAlign w:val="center"/>
        </w:tcPr>
        <w:p w14:paraId="0D32936B" w14:textId="3E8DFF70" w:rsidR="00816B46" w:rsidRPr="00E8697F" w:rsidRDefault="00816B46" w:rsidP="009E798E">
          <w:r>
            <w:rPr>
              <w:rFonts w:ascii="Arial" w:hAnsi="Arial" w:cs="Arial"/>
              <w:bCs/>
              <w:sz w:val="20"/>
              <w:szCs w:val="20"/>
            </w:rPr>
            <w:t>eTraining</w:t>
          </w:r>
          <w:r w:rsidRPr="00E8697F">
            <w:rPr>
              <w:rFonts w:ascii="Arial" w:hAnsi="Arial" w:cs="Arial"/>
              <w:bCs/>
              <w:sz w:val="20"/>
              <w:szCs w:val="20"/>
            </w:rPr>
            <w:t xml:space="preserve"> Guidance for Biostatistics</w:t>
          </w:r>
        </w:p>
      </w:tc>
      <w:tc>
        <w:tcPr>
          <w:tcW w:w="3222" w:type="dxa"/>
          <w:tcBorders>
            <w:bottom w:val="single" w:sz="8" w:space="0" w:color="auto"/>
          </w:tcBorders>
          <w:vAlign w:val="center"/>
        </w:tcPr>
        <w:p w14:paraId="0D32936C" w14:textId="563F889F" w:rsidR="00816B46" w:rsidRPr="00E8697F" w:rsidRDefault="00816B46" w:rsidP="009E798E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E8697F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E8697F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E8697F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E8697F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Pr="00E8697F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E8697F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E8697F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491E6F">
            <w:fldChar w:fldCharType="begin"/>
          </w:r>
          <w:r w:rsidR="00491E6F">
            <w:instrText xml:space="preserve"> SECTIONPAGES   \* MERGEFORMAT </w:instrText>
          </w:r>
          <w:r w:rsidR="00491E6F">
            <w:fldChar w:fldCharType="separate"/>
          </w:r>
          <w:r w:rsidRPr="00F60DB6">
            <w:rPr>
              <w:rFonts w:ascii="Arial" w:hAnsi="Arial" w:cs="Arial"/>
              <w:noProof/>
              <w:snapToGrid w:val="0"/>
              <w:sz w:val="20"/>
              <w:szCs w:val="20"/>
            </w:rPr>
            <w:t>5</w:t>
          </w:r>
          <w:r w:rsidR="00491E6F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0D32936E" w14:textId="77777777" w:rsidR="00816B46" w:rsidRPr="00AC1AEE" w:rsidRDefault="00816B46" w:rsidP="009E798E">
    <w:pPr>
      <w:tabs>
        <w:tab w:val="center" w:pos="4320"/>
        <w:tab w:val="right" w:pos="8640"/>
      </w:tabs>
      <w:rPr>
        <w:rFonts w:ascii="Arial" w:hAnsi="Arial"/>
        <w:sz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13EA0"/>
    <w:multiLevelType w:val="hybridMultilevel"/>
    <w:tmpl w:val="8162295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2137E"/>
    <w:multiLevelType w:val="multilevel"/>
    <w:tmpl w:val="91C4841E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039525FC"/>
    <w:multiLevelType w:val="multilevel"/>
    <w:tmpl w:val="F8F8FE74"/>
    <w:lvl w:ilvl="0">
      <w:start w:val="1"/>
      <w:numFmt w:val="decimal"/>
      <w:lvlText w:val="10.%1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color w:val="auto"/>
        <w:sz w:val="20"/>
        <w:szCs w:val="20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" w15:restartNumberingAfterBreak="0">
    <w:nsid w:val="06D66045"/>
    <w:multiLevelType w:val="hybridMultilevel"/>
    <w:tmpl w:val="E72416F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EC4471"/>
    <w:multiLevelType w:val="multilevel"/>
    <w:tmpl w:val="6C0EF7EE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092D31FB"/>
    <w:multiLevelType w:val="hybridMultilevel"/>
    <w:tmpl w:val="7168263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4C7FF5"/>
    <w:multiLevelType w:val="multilevel"/>
    <w:tmpl w:val="6C0EF7EE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7" w15:restartNumberingAfterBreak="0">
    <w:nsid w:val="160B64B1"/>
    <w:multiLevelType w:val="hybridMultilevel"/>
    <w:tmpl w:val="0790785A"/>
    <w:lvl w:ilvl="0" w:tplc="F59AA56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620" w:hanging="360"/>
      </w:pPr>
    </w:lvl>
    <w:lvl w:ilvl="2" w:tplc="1C09001B" w:tentative="1">
      <w:start w:val="1"/>
      <w:numFmt w:val="lowerRoman"/>
      <w:lvlText w:val="%3."/>
      <w:lvlJc w:val="right"/>
      <w:pPr>
        <w:ind w:left="2340" w:hanging="180"/>
      </w:pPr>
    </w:lvl>
    <w:lvl w:ilvl="3" w:tplc="1C09000F" w:tentative="1">
      <w:start w:val="1"/>
      <w:numFmt w:val="decimal"/>
      <w:lvlText w:val="%4."/>
      <w:lvlJc w:val="left"/>
      <w:pPr>
        <w:ind w:left="3060" w:hanging="360"/>
      </w:pPr>
    </w:lvl>
    <w:lvl w:ilvl="4" w:tplc="1C090019" w:tentative="1">
      <w:start w:val="1"/>
      <w:numFmt w:val="lowerLetter"/>
      <w:lvlText w:val="%5."/>
      <w:lvlJc w:val="left"/>
      <w:pPr>
        <w:ind w:left="3780" w:hanging="360"/>
      </w:pPr>
    </w:lvl>
    <w:lvl w:ilvl="5" w:tplc="1C09001B" w:tentative="1">
      <w:start w:val="1"/>
      <w:numFmt w:val="lowerRoman"/>
      <w:lvlText w:val="%6."/>
      <w:lvlJc w:val="right"/>
      <w:pPr>
        <w:ind w:left="4500" w:hanging="180"/>
      </w:pPr>
    </w:lvl>
    <w:lvl w:ilvl="6" w:tplc="1C09000F" w:tentative="1">
      <w:start w:val="1"/>
      <w:numFmt w:val="decimal"/>
      <w:lvlText w:val="%7."/>
      <w:lvlJc w:val="left"/>
      <w:pPr>
        <w:ind w:left="5220" w:hanging="360"/>
      </w:pPr>
    </w:lvl>
    <w:lvl w:ilvl="7" w:tplc="1C090019" w:tentative="1">
      <w:start w:val="1"/>
      <w:numFmt w:val="lowerLetter"/>
      <w:lvlText w:val="%8."/>
      <w:lvlJc w:val="left"/>
      <w:pPr>
        <w:ind w:left="5940" w:hanging="360"/>
      </w:pPr>
    </w:lvl>
    <w:lvl w:ilvl="8" w:tplc="1C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 w15:restartNumberingAfterBreak="0">
    <w:nsid w:val="1642119B"/>
    <w:multiLevelType w:val="multilevel"/>
    <w:tmpl w:val="91C4841E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9" w15:restartNumberingAfterBreak="0">
    <w:nsid w:val="190E52DE"/>
    <w:multiLevelType w:val="hybridMultilevel"/>
    <w:tmpl w:val="A1A83F18"/>
    <w:lvl w:ilvl="0" w:tplc="B24203E2">
      <w:start w:val="1"/>
      <w:numFmt w:val="bullet"/>
      <w:suff w:val="space"/>
      <w:lvlText w:val=""/>
      <w:lvlJc w:val="left"/>
      <w:pPr>
        <w:ind w:left="216" w:hanging="72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253C1F68"/>
    <w:multiLevelType w:val="multilevel"/>
    <w:tmpl w:val="DD5A4FE4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5.2.%2"/>
      <w:lvlJc w:val="left"/>
      <w:pPr>
        <w:tabs>
          <w:tab w:val="num" w:pos="1080"/>
        </w:tabs>
        <w:ind w:left="1080" w:hanging="360"/>
      </w:pPr>
      <w:rPr>
        <w:rFonts w:hint="default"/>
        <w:b/>
        <w:sz w:val="20"/>
        <w:szCs w:val="20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2" w15:restartNumberingAfterBreak="0">
    <w:nsid w:val="2F8C411A"/>
    <w:multiLevelType w:val="hybridMultilevel"/>
    <w:tmpl w:val="91BA2824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4F9682C"/>
    <w:multiLevelType w:val="hybridMultilevel"/>
    <w:tmpl w:val="05029FD4"/>
    <w:lvl w:ilvl="0" w:tplc="1C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D09EBE14">
      <w:start w:val="3"/>
      <w:numFmt w:val="bullet"/>
      <w:lvlText w:val="-"/>
      <w:lvlJc w:val="left"/>
      <w:pPr>
        <w:ind w:left="1980" w:hanging="360"/>
      </w:pPr>
      <w:rPr>
        <w:rFonts w:ascii="Arial" w:eastAsia="Times New Roman" w:hAnsi="Arial" w:cs="Arial" w:hint="default"/>
      </w:rPr>
    </w:lvl>
    <w:lvl w:ilvl="2" w:tplc="1C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4" w15:restartNumberingAfterBreak="0">
    <w:nsid w:val="39B168AA"/>
    <w:multiLevelType w:val="multilevel"/>
    <w:tmpl w:val="91C4841E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5" w15:restartNumberingAfterBreak="0">
    <w:nsid w:val="3C844A25"/>
    <w:multiLevelType w:val="hybridMultilevel"/>
    <w:tmpl w:val="872881EA"/>
    <w:lvl w:ilvl="0" w:tplc="1C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6" w15:restartNumberingAfterBreak="0">
    <w:nsid w:val="4C203499"/>
    <w:multiLevelType w:val="hybridMultilevel"/>
    <w:tmpl w:val="248087F6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3680EE8"/>
    <w:multiLevelType w:val="multilevel"/>
    <w:tmpl w:val="91C4841E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8" w15:restartNumberingAfterBreak="0">
    <w:nsid w:val="59637634"/>
    <w:multiLevelType w:val="hybridMultilevel"/>
    <w:tmpl w:val="E4FACED0"/>
    <w:lvl w:ilvl="0" w:tplc="1C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9" w15:restartNumberingAfterBreak="0">
    <w:nsid w:val="60A86B01"/>
    <w:multiLevelType w:val="multilevel"/>
    <w:tmpl w:val="C3425824"/>
    <w:lvl w:ilvl="0">
      <w:start w:val="6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0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272E42"/>
    <w:multiLevelType w:val="multilevel"/>
    <w:tmpl w:val="6C0EF7EE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2" w15:restartNumberingAfterBreak="0">
    <w:nsid w:val="6F945CB8"/>
    <w:multiLevelType w:val="hybridMultilevel"/>
    <w:tmpl w:val="B05EA788"/>
    <w:lvl w:ilvl="0" w:tplc="18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3" w15:restartNumberingAfterBreak="0">
    <w:nsid w:val="6FE7346F"/>
    <w:multiLevelType w:val="multilevel"/>
    <w:tmpl w:val="6BAE68A0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4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2F788D"/>
    <w:multiLevelType w:val="hybridMultilevel"/>
    <w:tmpl w:val="274289F6"/>
    <w:lvl w:ilvl="0" w:tplc="1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6" w15:restartNumberingAfterBreak="0">
    <w:nsid w:val="723E0912"/>
    <w:multiLevelType w:val="hybridMultilevel"/>
    <w:tmpl w:val="4956BB16"/>
    <w:lvl w:ilvl="0" w:tplc="1C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7" w15:restartNumberingAfterBreak="0">
    <w:nsid w:val="7312438B"/>
    <w:multiLevelType w:val="multilevel"/>
    <w:tmpl w:val="CA4691BA"/>
    <w:lvl w:ilvl="0">
      <w:start w:val="1"/>
      <w:numFmt w:val="decimal"/>
      <w:lvlText w:val="%1.0"/>
      <w:lvlJc w:val="left"/>
      <w:pPr>
        <w:ind w:left="360" w:hanging="360"/>
      </w:pPr>
      <w:rPr>
        <w:rFonts w:ascii="Arial" w:hAnsi="Arial" w:hint="default"/>
        <w:b/>
        <w:i w:val="0"/>
        <w:color w:val="auto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E1B15D3"/>
    <w:multiLevelType w:val="multilevel"/>
    <w:tmpl w:val="6C0EF7EE"/>
    <w:lvl w:ilvl="0">
      <w:start w:val="1"/>
      <w:numFmt w:val="decimal"/>
      <w:lvlText w:val="%1.0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620"/>
        </w:tabs>
        <w:ind w:left="16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700"/>
        </w:tabs>
        <w:ind w:left="27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3420"/>
        </w:tabs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500"/>
        </w:tabs>
        <w:ind w:left="4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220"/>
        </w:tabs>
        <w:ind w:left="52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300"/>
        </w:tabs>
        <w:ind w:left="63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0"/>
        </w:tabs>
        <w:ind w:left="70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100"/>
        </w:tabs>
        <w:ind w:left="8100" w:hanging="1800"/>
      </w:pPr>
      <w:rPr>
        <w:rFonts w:hint="default"/>
      </w:rPr>
    </w:lvl>
  </w:abstractNum>
  <w:num w:numId="1">
    <w:abstractNumId w:val="17"/>
  </w:num>
  <w:num w:numId="2">
    <w:abstractNumId w:val="10"/>
  </w:num>
  <w:num w:numId="3">
    <w:abstractNumId w:val="20"/>
  </w:num>
  <w:num w:numId="4">
    <w:abstractNumId w:val="24"/>
  </w:num>
  <w:num w:numId="5">
    <w:abstractNumId w:val="9"/>
  </w:num>
  <w:num w:numId="6">
    <w:abstractNumId w:val="27"/>
  </w:num>
  <w:num w:numId="7">
    <w:abstractNumId w:val="22"/>
  </w:num>
  <w:num w:numId="8">
    <w:abstractNumId w:val="16"/>
  </w:num>
  <w:num w:numId="9">
    <w:abstractNumId w:val="25"/>
  </w:num>
  <w:num w:numId="10">
    <w:abstractNumId w:val="0"/>
  </w:num>
  <w:num w:numId="11">
    <w:abstractNumId w:val="18"/>
  </w:num>
  <w:num w:numId="12">
    <w:abstractNumId w:val="12"/>
  </w:num>
  <w:num w:numId="13">
    <w:abstractNumId w:val="26"/>
  </w:num>
  <w:num w:numId="14">
    <w:abstractNumId w:val="13"/>
  </w:num>
  <w:num w:numId="15">
    <w:abstractNumId w:val="7"/>
  </w:num>
  <w:num w:numId="16">
    <w:abstractNumId w:val="3"/>
  </w:num>
  <w:num w:numId="17">
    <w:abstractNumId w:val="11"/>
  </w:num>
  <w:num w:numId="18">
    <w:abstractNumId w:val="21"/>
  </w:num>
  <w:num w:numId="19">
    <w:abstractNumId w:val="4"/>
  </w:num>
  <w:num w:numId="20">
    <w:abstractNumId w:val="28"/>
  </w:num>
  <w:num w:numId="21">
    <w:abstractNumId w:val="15"/>
  </w:num>
  <w:num w:numId="22">
    <w:abstractNumId w:val="19"/>
  </w:num>
  <w:num w:numId="23">
    <w:abstractNumId w:val="5"/>
  </w:num>
  <w:num w:numId="2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3"/>
  </w:num>
  <w:num w:numId="26">
    <w:abstractNumId w:val="6"/>
  </w:num>
  <w:num w:numId="27">
    <w:abstractNumId w:val="2"/>
  </w:num>
  <w:num w:numId="28">
    <w:abstractNumId w:val="1"/>
  </w:num>
  <w:num w:numId="29">
    <w:abstractNumId w:val="14"/>
  </w:num>
  <w:num w:numId="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09"/>
    <w:rsid w:val="000008A8"/>
    <w:rsid w:val="00001009"/>
    <w:rsid w:val="00003424"/>
    <w:rsid w:val="000034FC"/>
    <w:rsid w:val="000039E3"/>
    <w:rsid w:val="00015CE9"/>
    <w:rsid w:val="00015D6F"/>
    <w:rsid w:val="0001605D"/>
    <w:rsid w:val="00020D38"/>
    <w:rsid w:val="000218A8"/>
    <w:rsid w:val="000219CF"/>
    <w:rsid w:val="00021FC2"/>
    <w:rsid w:val="00022CBF"/>
    <w:rsid w:val="000261FA"/>
    <w:rsid w:val="00026D1F"/>
    <w:rsid w:val="0003032A"/>
    <w:rsid w:val="00033C66"/>
    <w:rsid w:val="00035673"/>
    <w:rsid w:val="00036642"/>
    <w:rsid w:val="00036676"/>
    <w:rsid w:val="000405B9"/>
    <w:rsid w:val="0004508F"/>
    <w:rsid w:val="0004512F"/>
    <w:rsid w:val="00046D5A"/>
    <w:rsid w:val="00047252"/>
    <w:rsid w:val="00051411"/>
    <w:rsid w:val="00055DA8"/>
    <w:rsid w:val="0006441C"/>
    <w:rsid w:val="00065ED5"/>
    <w:rsid w:val="0007406A"/>
    <w:rsid w:val="00075157"/>
    <w:rsid w:val="00076590"/>
    <w:rsid w:val="00082FD1"/>
    <w:rsid w:val="00085D3B"/>
    <w:rsid w:val="000872C5"/>
    <w:rsid w:val="00094E1A"/>
    <w:rsid w:val="000B1011"/>
    <w:rsid w:val="000B59B7"/>
    <w:rsid w:val="000C0689"/>
    <w:rsid w:val="000C2523"/>
    <w:rsid w:val="000C280E"/>
    <w:rsid w:val="000C2EB3"/>
    <w:rsid w:val="000C4154"/>
    <w:rsid w:val="000D057D"/>
    <w:rsid w:val="000D05F0"/>
    <w:rsid w:val="000D0B78"/>
    <w:rsid w:val="000E1B4A"/>
    <w:rsid w:val="000E1E04"/>
    <w:rsid w:val="000E52E7"/>
    <w:rsid w:val="000E54FF"/>
    <w:rsid w:val="000E72F4"/>
    <w:rsid w:val="000E7A63"/>
    <w:rsid w:val="000E7D27"/>
    <w:rsid w:val="000F1C85"/>
    <w:rsid w:val="000F7870"/>
    <w:rsid w:val="001017D4"/>
    <w:rsid w:val="00110BF5"/>
    <w:rsid w:val="00110D2F"/>
    <w:rsid w:val="001149D1"/>
    <w:rsid w:val="001153CE"/>
    <w:rsid w:val="00115DB1"/>
    <w:rsid w:val="001174E1"/>
    <w:rsid w:val="00121D7D"/>
    <w:rsid w:val="001235F5"/>
    <w:rsid w:val="00124F7C"/>
    <w:rsid w:val="00130CDE"/>
    <w:rsid w:val="001310C2"/>
    <w:rsid w:val="00133F1C"/>
    <w:rsid w:val="001340BF"/>
    <w:rsid w:val="00135627"/>
    <w:rsid w:val="001402CD"/>
    <w:rsid w:val="0014190D"/>
    <w:rsid w:val="00142A11"/>
    <w:rsid w:val="001437DD"/>
    <w:rsid w:val="0014427C"/>
    <w:rsid w:val="00155D09"/>
    <w:rsid w:val="00156665"/>
    <w:rsid w:val="00157BDB"/>
    <w:rsid w:val="00162366"/>
    <w:rsid w:val="001633EE"/>
    <w:rsid w:val="00163502"/>
    <w:rsid w:val="00163D28"/>
    <w:rsid w:val="00167D2A"/>
    <w:rsid w:val="0017085B"/>
    <w:rsid w:val="00172AB5"/>
    <w:rsid w:val="00180297"/>
    <w:rsid w:val="00180AB2"/>
    <w:rsid w:val="0018531E"/>
    <w:rsid w:val="00186847"/>
    <w:rsid w:val="00187A59"/>
    <w:rsid w:val="0019020D"/>
    <w:rsid w:val="00191074"/>
    <w:rsid w:val="0019179E"/>
    <w:rsid w:val="00192823"/>
    <w:rsid w:val="001A2E28"/>
    <w:rsid w:val="001A40A6"/>
    <w:rsid w:val="001A79B2"/>
    <w:rsid w:val="001B348E"/>
    <w:rsid w:val="001B5903"/>
    <w:rsid w:val="001B663C"/>
    <w:rsid w:val="001B7540"/>
    <w:rsid w:val="001C1FE6"/>
    <w:rsid w:val="001C6539"/>
    <w:rsid w:val="001D2894"/>
    <w:rsid w:val="001D61DE"/>
    <w:rsid w:val="001E2C17"/>
    <w:rsid w:val="001E54DB"/>
    <w:rsid w:val="001E6E63"/>
    <w:rsid w:val="001E7531"/>
    <w:rsid w:val="001F1387"/>
    <w:rsid w:val="002059C1"/>
    <w:rsid w:val="002116D7"/>
    <w:rsid w:val="00216963"/>
    <w:rsid w:val="00226F00"/>
    <w:rsid w:val="0023104E"/>
    <w:rsid w:val="00231F8A"/>
    <w:rsid w:val="00234C7A"/>
    <w:rsid w:val="002354CB"/>
    <w:rsid w:val="00236D0D"/>
    <w:rsid w:val="00240423"/>
    <w:rsid w:val="002435E3"/>
    <w:rsid w:val="00244928"/>
    <w:rsid w:val="00244E26"/>
    <w:rsid w:val="002523A4"/>
    <w:rsid w:val="002533F7"/>
    <w:rsid w:val="00254399"/>
    <w:rsid w:val="00261877"/>
    <w:rsid w:val="00263610"/>
    <w:rsid w:val="00270E1A"/>
    <w:rsid w:val="00271706"/>
    <w:rsid w:val="00275C0C"/>
    <w:rsid w:val="00275D35"/>
    <w:rsid w:val="0028368B"/>
    <w:rsid w:val="0028450D"/>
    <w:rsid w:val="00286CDE"/>
    <w:rsid w:val="00292671"/>
    <w:rsid w:val="0029383F"/>
    <w:rsid w:val="00294B78"/>
    <w:rsid w:val="00294B88"/>
    <w:rsid w:val="00295838"/>
    <w:rsid w:val="00296DD7"/>
    <w:rsid w:val="002B1AB5"/>
    <w:rsid w:val="002B2078"/>
    <w:rsid w:val="002B2EC4"/>
    <w:rsid w:val="002B3E72"/>
    <w:rsid w:val="002B454C"/>
    <w:rsid w:val="002B4DEA"/>
    <w:rsid w:val="002B5883"/>
    <w:rsid w:val="002B6CBD"/>
    <w:rsid w:val="002C0ED7"/>
    <w:rsid w:val="002C4570"/>
    <w:rsid w:val="002C61C7"/>
    <w:rsid w:val="002D4238"/>
    <w:rsid w:val="002E5444"/>
    <w:rsid w:val="002E5969"/>
    <w:rsid w:val="002F0D0F"/>
    <w:rsid w:val="002F0F1C"/>
    <w:rsid w:val="002F34A4"/>
    <w:rsid w:val="002F405F"/>
    <w:rsid w:val="002F4A8F"/>
    <w:rsid w:val="002F70C7"/>
    <w:rsid w:val="003015C8"/>
    <w:rsid w:val="00303EBE"/>
    <w:rsid w:val="00305104"/>
    <w:rsid w:val="00306175"/>
    <w:rsid w:val="00311106"/>
    <w:rsid w:val="00312E6E"/>
    <w:rsid w:val="0031322D"/>
    <w:rsid w:val="00314E21"/>
    <w:rsid w:val="00317DD9"/>
    <w:rsid w:val="003217B7"/>
    <w:rsid w:val="00324B0B"/>
    <w:rsid w:val="00326738"/>
    <w:rsid w:val="00326A35"/>
    <w:rsid w:val="00326DF4"/>
    <w:rsid w:val="00326E94"/>
    <w:rsid w:val="00330690"/>
    <w:rsid w:val="0033285D"/>
    <w:rsid w:val="00333265"/>
    <w:rsid w:val="00333FFD"/>
    <w:rsid w:val="00335B0F"/>
    <w:rsid w:val="0033611E"/>
    <w:rsid w:val="00341777"/>
    <w:rsid w:val="003421CE"/>
    <w:rsid w:val="0034238C"/>
    <w:rsid w:val="003434C2"/>
    <w:rsid w:val="00347860"/>
    <w:rsid w:val="0035605B"/>
    <w:rsid w:val="00361C9B"/>
    <w:rsid w:val="003859DF"/>
    <w:rsid w:val="003865B4"/>
    <w:rsid w:val="00390AB8"/>
    <w:rsid w:val="00393039"/>
    <w:rsid w:val="00395A0C"/>
    <w:rsid w:val="003965A4"/>
    <w:rsid w:val="00396AC8"/>
    <w:rsid w:val="003A1A4A"/>
    <w:rsid w:val="003A25DE"/>
    <w:rsid w:val="003A2AAD"/>
    <w:rsid w:val="003C1652"/>
    <w:rsid w:val="003C591E"/>
    <w:rsid w:val="003C773D"/>
    <w:rsid w:val="003D5E46"/>
    <w:rsid w:val="003D61A4"/>
    <w:rsid w:val="003D7EBE"/>
    <w:rsid w:val="003E38FF"/>
    <w:rsid w:val="003E5725"/>
    <w:rsid w:val="003F392F"/>
    <w:rsid w:val="003F3F91"/>
    <w:rsid w:val="003F78D9"/>
    <w:rsid w:val="004010B7"/>
    <w:rsid w:val="004044C0"/>
    <w:rsid w:val="004066F6"/>
    <w:rsid w:val="00410DD2"/>
    <w:rsid w:val="00412EFB"/>
    <w:rsid w:val="004133CA"/>
    <w:rsid w:val="00414B5E"/>
    <w:rsid w:val="0042774F"/>
    <w:rsid w:val="00431128"/>
    <w:rsid w:val="00437C38"/>
    <w:rsid w:val="00446419"/>
    <w:rsid w:val="004503FC"/>
    <w:rsid w:val="004514C1"/>
    <w:rsid w:val="00463544"/>
    <w:rsid w:val="00465778"/>
    <w:rsid w:val="00471B2E"/>
    <w:rsid w:val="004776E2"/>
    <w:rsid w:val="00480D54"/>
    <w:rsid w:val="00482857"/>
    <w:rsid w:val="00482BA0"/>
    <w:rsid w:val="00482BBA"/>
    <w:rsid w:val="00483120"/>
    <w:rsid w:val="004845F4"/>
    <w:rsid w:val="0049188D"/>
    <w:rsid w:val="00491E6F"/>
    <w:rsid w:val="00492164"/>
    <w:rsid w:val="0049308D"/>
    <w:rsid w:val="00496EB1"/>
    <w:rsid w:val="004973A9"/>
    <w:rsid w:val="00497593"/>
    <w:rsid w:val="00497E7E"/>
    <w:rsid w:val="00497EAE"/>
    <w:rsid w:val="004A5A87"/>
    <w:rsid w:val="004A7FD7"/>
    <w:rsid w:val="004B04A1"/>
    <w:rsid w:val="004B07F0"/>
    <w:rsid w:val="004B082E"/>
    <w:rsid w:val="004B276B"/>
    <w:rsid w:val="004B40CB"/>
    <w:rsid w:val="004B4C91"/>
    <w:rsid w:val="004C24DD"/>
    <w:rsid w:val="004C4E98"/>
    <w:rsid w:val="004C7732"/>
    <w:rsid w:val="004D1225"/>
    <w:rsid w:val="004D3982"/>
    <w:rsid w:val="004D3B0F"/>
    <w:rsid w:val="004D663B"/>
    <w:rsid w:val="004E027F"/>
    <w:rsid w:val="004E4098"/>
    <w:rsid w:val="004F1E42"/>
    <w:rsid w:val="004F7EB5"/>
    <w:rsid w:val="005008FE"/>
    <w:rsid w:val="005024CB"/>
    <w:rsid w:val="00503BBA"/>
    <w:rsid w:val="0051028B"/>
    <w:rsid w:val="00511B13"/>
    <w:rsid w:val="00512B58"/>
    <w:rsid w:val="005227F6"/>
    <w:rsid w:val="00524101"/>
    <w:rsid w:val="0052501F"/>
    <w:rsid w:val="00526945"/>
    <w:rsid w:val="0052700B"/>
    <w:rsid w:val="00537FD9"/>
    <w:rsid w:val="00541889"/>
    <w:rsid w:val="00543DFD"/>
    <w:rsid w:val="0054576F"/>
    <w:rsid w:val="00545E37"/>
    <w:rsid w:val="00546C6E"/>
    <w:rsid w:val="00547D3A"/>
    <w:rsid w:val="005535D0"/>
    <w:rsid w:val="00553CB6"/>
    <w:rsid w:val="00555483"/>
    <w:rsid w:val="00555D20"/>
    <w:rsid w:val="00557DA5"/>
    <w:rsid w:val="00561363"/>
    <w:rsid w:val="0056418F"/>
    <w:rsid w:val="00567355"/>
    <w:rsid w:val="00574E9A"/>
    <w:rsid w:val="00577CD9"/>
    <w:rsid w:val="005823CB"/>
    <w:rsid w:val="00584FBE"/>
    <w:rsid w:val="00586138"/>
    <w:rsid w:val="00592990"/>
    <w:rsid w:val="00593F93"/>
    <w:rsid w:val="005A5130"/>
    <w:rsid w:val="005B0EFE"/>
    <w:rsid w:val="005B29E3"/>
    <w:rsid w:val="005B3C8E"/>
    <w:rsid w:val="005B62D3"/>
    <w:rsid w:val="005C5852"/>
    <w:rsid w:val="005C77E3"/>
    <w:rsid w:val="005D1812"/>
    <w:rsid w:val="005D4C8E"/>
    <w:rsid w:val="005D5F98"/>
    <w:rsid w:val="005E0FC1"/>
    <w:rsid w:val="005E1CF6"/>
    <w:rsid w:val="005E6938"/>
    <w:rsid w:val="005E7A46"/>
    <w:rsid w:val="005F0E0D"/>
    <w:rsid w:val="005F1CBC"/>
    <w:rsid w:val="005F2D45"/>
    <w:rsid w:val="00615F78"/>
    <w:rsid w:val="00621010"/>
    <w:rsid w:val="00626646"/>
    <w:rsid w:val="00627F19"/>
    <w:rsid w:val="00631429"/>
    <w:rsid w:val="00631B0D"/>
    <w:rsid w:val="00634AB7"/>
    <w:rsid w:val="00635185"/>
    <w:rsid w:val="00637D23"/>
    <w:rsid w:val="00640A41"/>
    <w:rsid w:val="006413DF"/>
    <w:rsid w:val="00647BE0"/>
    <w:rsid w:val="006545B6"/>
    <w:rsid w:val="00661F1D"/>
    <w:rsid w:val="00663D47"/>
    <w:rsid w:val="0066463D"/>
    <w:rsid w:val="0066485F"/>
    <w:rsid w:val="0067306C"/>
    <w:rsid w:val="00677086"/>
    <w:rsid w:val="00681449"/>
    <w:rsid w:val="0068221A"/>
    <w:rsid w:val="00682531"/>
    <w:rsid w:val="00684714"/>
    <w:rsid w:val="0068786B"/>
    <w:rsid w:val="00694726"/>
    <w:rsid w:val="0069558A"/>
    <w:rsid w:val="00697BB9"/>
    <w:rsid w:val="006A1386"/>
    <w:rsid w:val="006A1A37"/>
    <w:rsid w:val="006A3189"/>
    <w:rsid w:val="006A3975"/>
    <w:rsid w:val="006A4092"/>
    <w:rsid w:val="006A7A64"/>
    <w:rsid w:val="006B047F"/>
    <w:rsid w:val="006B086A"/>
    <w:rsid w:val="006B16C7"/>
    <w:rsid w:val="006B1AA9"/>
    <w:rsid w:val="006B1CBB"/>
    <w:rsid w:val="006B77B0"/>
    <w:rsid w:val="006B7B77"/>
    <w:rsid w:val="006C0F22"/>
    <w:rsid w:val="006C4130"/>
    <w:rsid w:val="006D0CC5"/>
    <w:rsid w:val="006D2F99"/>
    <w:rsid w:val="006D3FAC"/>
    <w:rsid w:val="006D6152"/>
    <w:rsid w:val="006E0D16"/>
    <w:rsid w:val="006E25B8"/>
    <w:rsid w:val="006E50C6"/>
    <w:rsid w:val="006E64CF"/>
    <w:rsid w:val="006F3C4A"/>
    <w:rsid w:val="006F60D0"/>
    <w:rsid w:val="007014A0"/>
    <w:rsid w:val="00701D24"/>
    <w:rsid w:val="00716781"/>
    <w:rsid w:val="00716EF9"/>
    <w:rsid w:val="00722FF9"/>
    <w:rsid w:val="00732A11"/>
    <w:rsid w:val="0073314A"/>
    <w:rsid w:val="00735756"/>
    <w:rsid w:val="007370BE"/>
    <w:rsid w:val="00747D09"/>
    <w:rsid w:val="007513B1"/>
    <w:rsid w:val="00755586"/>
    <w:rsid w:val="00755B41"/>
    <w:rsid w:val="007613AA"/>
    <w:rsid w:val="0076563E"/>
    <w:rsid w:val="007677F7"/>
    <w:rsid w:val="007720A1"/>
    <w:rsid w:val="00776C11"/>
    <w:rsid w:val="00777F14"/>
    <w:rsid w:val="00781705"/>
    <w:rsid w:val="00781D59"/>
    <w:rsid w:val="00790D6A"/>
    <w:rsid w:val="007910B7"/>
    <w:rsid w:val="00794F7F"/>
    <w:rsid w:val="00795103"/>
    <w:rsid w:val="00797525"/>
    <w:rsid w:val="007A2529"/>
    <w:rsid w:val="007A29FD"/>
    <w:rsid w:val="007B65DE"/>
    <w:rsid w:val="007B7467"/>
    <w:rsid w:val="007C11EF"/>
    <w:rsid w:val="007C6234"/>
    <w:rsid w:val="007D0A67"/>
    <w:rsid w:val="007D210F"/>
    <w:rsid w:val="007D3964"/>
    <w:rsid w:val="007D3F51"/>
    <w:rsid w:val="007D46ED"/>
    <w:rsid w:val="007D6996"/>
    <w:rsid w:val="007E34F6"/>
    <w:rsid w:val="007E6AB6"/>
    <w:rsid w:val="007E722D"/>
    <w:rsid w:val="007F17F2"/>
    <w:rsid w:val="007F1A7A"/>
    <w:rsid w:val="007F2DC9"/>
    <w:rsid w:val="007F58AD"/>
    <w:rsid w:val="0080448E"/>
    <w:rsid w:val="00805B25"/>
    <w:rsid w:val="00810341"/>
    <w:rsid w:val="0081211F"/>
    <w:rsid w:val="00813772"/>
    <w:rsid w:val="00816B46"/>
    <w:rsid w:val="0081757B"/>
    <w:rsid w:val="00822817"/>
    <w:rsid w:val="00825276"/>
    <w:rsid w:val="0082531C"/>
    <w:rsid w:val="00827155"/>
    <w:rsid w:val="008306C6"/>
    <w:rsid w:val="00831207"/>
    <w:rsid w:val="00841572"/>
    <w:rsid w:val="00841DCE"/>
    <w:rsid w:val="00842A65"/>
    <w:rsid w:val="00842E8C"/>
    <w:rsid w:val="00843957"/>
    <w:rsid w:val="008500F1"/>
    <w:rsid w:val="00853E36"/>
    <w:rsid w:val="00855288"/>
    <w:rsid w:val="008626B2"/>
    <w:rsid w:val="008630DD"/>
    <w:rsid w:val="00863855"/>
    <w:rsid w:val="00870921"/>
    <w:rsid w:val="00873B0E"/>
    <w:rsid w:val="00876272"/>
    <w:rsid w:val="008765F4"/>
    <w:rsid w:val="00880503"/>
    <w:rsid w:val="00880F77"/>
    <w:rsid w:val="00884665"/>
    <w:rsid w:val="00890294"/>
    <w:rsid w:val="00891481"/>
    <w:rsid w:val="00891629"/>
    <w:rsid w:val="00891B9E"/>
    <w:rsid w:val="00892319"/>
    <w:rsid w:val="008A4FD8"/>
    <w:rsid w:val="008A5736"/>
    <w:rsid w:val="008A7C40"/>
    <w:rsid w:val="008A7FF8"/>
    <w:rsid w:val="008B4BC9"/>
    <w:rsid w:val="008B4D2D"/>
    <w:rsid w:val="008C2CA3"/>
    <w:rsid w:val="008C674F"/>
    <w:rsid w:val="008D2255"/>
    <w:rsid w:val="008D23D7"/>
    <w:rsid w:val="008D2B32"/>
    <w:rsid w:val="008D383C"/>
    <w:rsid w:val="008E0EFF"/>
    <w:rsid w:val="008E275E"/>
    <w:rsid w:val="008E4A59"/>
    <w:rsid w:val="008E51BB"/>
    <w:rsid w:val="008E709F"/>
    <w:rsid w:val="008F1662"/>
    <w:rsid w:val="008F63E5"/>
    <w:rsid w:val="00901516"/>
    <w:rsid w:val="00901BCA"/>
    <w:rsid w:val="0090223C"/>
    <w:rsid w:val="00904465"/>
    <w:rsid w:val="0090731F"/>
    <w:rsid w:val="00913035"/>
    <w:rsid w:val="0091504A"/>
    <w:rsid w:val="00917D49"/>
    <w:rsid w:val="00922B0F"/>
    <w:rsid w:val="009257D4"/>
    <w:rsid w:val="00932C53"/>
    <w:rsid w:val="00933FF0"/>
    <w:rsid w:val="009377B5"/>
    <w:rsid w:val="00940D33"/>
    <w:rsid w:val="00941C3B"/>
    <w:rsid w:val="009436EB"/>
    <w:rsid w:val="00946C0D"/>
    <w:rsid w:val="0095303B"/>
    <w:rsid w:val="0096299C"/>
    <w:rsid w:val="00970917"/>
    <w:rsid w:val="00970AB1"/>
    <w:rsid w:val="009711F3"/>
    <w:rsid w:val="00971313"/>
    <w:rsid w:val="00971488"/>
    <w:rsid w:val="00980BE1"/>
    <w:rsid w:val="009828F9"/>
    <w:rsid w:val="00984546"/>
    <w:rsid w:val="009875F9"/>
    <w:rsid w:val="0099575E"/>
    <w:rsid w:val="00997337"/>
    <w:rsid w:val="009A3217"/>
    <w:rsid w:val="009B0C16"/>
    <w:rsid w:val="009D031C"/>
    <w:rsid w:val="009D4069"/>
    <w:rsid w:val="009D54B6"/>
    <w:rsid w:val="009D5DB1"/>
    <w:rsid w:val="009E1330"/>
    <w:rsid w:val="009E4C25"/>
    <w:rsid w:val="009E61B1"/>
    <w:rsid w:val="009E7687"/>
    <w:rsid w:val="009E798E"/>
    <w:rsid w:val="009E7C8D"/>
    <w:rsid w:val="009F56F4"/>
    <w:rsid w:val="00A00B91"/>
    <w:rsid w:val="00A13024"/>
    <w:rsid w:val="00A14019"/>
    <w:rsid w:val="00A1493A"/>
    <w:rsid w:val="00A22C57"/>
    <w:rsid w:val="00A301D8"/>
    <w:rsid w:val="00A32798"/>
    <w:rsid w:val="00A32B1C"/>
    <w:rsid w:val="00A34FE0"/>
    <w:rsid w:val="00A35C70"/>
    <w:rsid w:val="00A35EB9"/>
    <w:rsid w:val="00A3604D"/>
    <w:rsid w:val="00A36D07"/>
    <w:rsid w:val="00A42110"/>
    <w:rsid w:val="00A43339"/>
    <w:rsid w:val="00A54C1B"/>
    <w:rsid w:val="00A54FF5"/>
    <w:rsid w:val="00A609BE"/>
    <w:rsid w:val="00A62977"/>
    <w:rsid w:val="00A63B50"/>
    <w:rsid w:val="00A63F0C"/>
    <w:rsid w:val="00A73562"/>
    <w:rsid w:val="00A7364F"/>
    <w:rsid w:val="00A76987"/>
    <w:rsid w:val="00A83D54"/>
    <w:rsid w:val="00A844E5"/>
    <w:rsid w:val="00A84A31"/>
    <w:rsid w:val="00A9510E"/>
    <w:rsid w:val="00A95739"/>
    <w:rsid w:val="00AA00DB"/>
    <w:rsid w:val="00AA57B7"/>
    <w:rsid w:val="00AA624D"/>
    <w:rsid w:val="00AA78E7"/>
    <w:rsid w:val="00AB06CF"/>
    <w:rsid w:val="00AB2135"/>
    <w:rsid w:val="00AB3B67"/>
    <w:rsid w:val="00AB4307"/>
    <w:rsid w:val="00AB4F52"/>
    <w:rsid w:val="00AB5C71"/>
    <w:rsid w:val="00AB5E87"/>
    <w:rsid w:val="00AB66C4"/>
    <w:rsid w:val="00AB7B7F"/>
    <w:rsid w:val="00AC1629"/>
    <w:rsid w:val="00AC1AEE"/>
    <w:rsid w:val="00AC3D70"/>
    <w:rsid w:val="00AC702B"/>
    <w:rsid w:val="00AD1833"/>
    <w:rsid w:val="00AD32F8"/>
    <w:rsid w:val="00AD385F"/>
    <w:rsid w:val="00AD3F17"/>
    <w:rsid w:val="00AD7A5F"/>
    <w:rsid w:val="00AE4E14"/>
    <w:rsid w:val="00AF1342"/>
    <w:rsid w:val="00AF1E00"/>
    <w:rsid w:val="00AF2B09"/>
    <w:rsid w:val="00AF4C5C"/>
    <w:rsid w:val="00AF4EFE"/>
    <w:rsid w:val="00B014F5"/>
    <w:rsid w:val="00B0228E"/>
    <w:rsid w:val="00B177C0"/>
    <w:rsid w:val="00B20DAE"/>
    <w:rsid w:val="00B225F0"/>
    <w:rsid w:val="00B23E19"/>
    <w:rsid w:val="00B261DD"/>
    <w:rsid w:val="00B30EE9"/>
    <w:rsid w:val="00B35AFB"/>
    <w:rsid w:val="00B368E9"/>
    <w:rsid w:val="00B37DF5"/>
    <w:rsid w:val="00B4022E"/>
    <w:rsid w:val="00B440B3"/>
    <w:rsid w:val="00B4498F"/>
    <w:rsid w:val="00B52CAB"/>
    <w:rsid w:val="00B577DA"/>
    <w:rsid w:val="00B61E0B"/>
    <w:rsid w:val="00B713C5"/>
    <w:rsid w:val="00B8203E"/>
    <w:rsid w:val="00B82B70"/>
    <w:rsid w:val="00B84FCF"/>
    <w:rsid w:val="00B86C93"/>
    <w:rsid w:val="00B93174"/>
    <w:rsid w:val="00B94CD5"/>
    <w:rsid w:val="00B962CB"/>
    <w:rsid w:val="00BA47EC"/>
    <w:rsid w:val="00BB59A2"/>
    <w:rsid w:val="00BC3C22"/>
    <w:rsid w:val="00BD19C4"/>
    <w:rsid w:val="00BD5CFF"/>
    <w:rsid w:val="00BE2B18"/>
    <w:rsid w:val="00BE3DFF"/>
    <w:rsid w:val="00BE5F55"/>
    <w:rsid w:val="00BE6756"/>
    <w:rsid w:val="00BF22A2"/>
    <w:rsid w:val="00BF2E02"/>
    <w:rsid w:val="00C00B85"/>
    <w:rsid w:val="00C00FE5"/>
    <w:rsid w:val="00C01465"/>
    <w:rsid w:val="00C01B7D"/>
    <w:rsid w:val="00C17A2B"/>
    <w:rsid w:val="00C21F5F"/>
    <w:rsid w:val="00C22BD4"/>
    <w:rsid w:val="00C23698"/>
    <w:rsid w:val="00C2476B"/>
    <w:rsid w:val="00C24F12"/>
    <w:rsid w:val="00C315F1"/>
    <w:rsid w:val="00C31D82"/>
    <w:rsid w:val="00C31E82"/>
    <w:rsid w:val="00C3738E"/>
    <w:rsid w:val="00C40311"/>
    <w:rsid w:val="00C441F5"/>
    <w:rsid w:val="00C449A0"/>
    <w:rsid w:val="00C45E26"/>
    <w:rsid w:val="00C46FA7"/>
    <w:rsid w:val="00C54AA6"/>
    <w:rsid w:val="00C63315"/>
    <w:rsid w:val="00C63A58"/>
    <w:rsid w:val="00C665B0"/>
    <w:rsid w:val="00C7047C"/>
    <w:rsid w:val="00C72532"/>
    <w:rsid w:val="00C727EB"/>
    <w:rsid w:val="00C738E1"/>
    <w:rsid w:val="00C76E78"/>
    <w:rsid w:val="00C83B17"/>
    <w:rsid w:val="00C84CA8"/>
    <w:rsid w:val="00C854EF"/>
    <w:rsid w:val="00C90C95"/>
    <w:rsid w:val="00C92BE4"/>
    <w:rsid w:val="00C94CDF"/>
    <w:rsid w:val="00C950EA"/>
    <w:rsid w:val="00CA0C81"/>
    <w:rsid w:val="00CA0E48"/>
    <w:rsid w:val="00CA1219"/>
    <w:rsid w:val="00CA5607"/>
    <w:rsid w:val="00CA59F1"/>
    <w:rsid w:val="00CA6E21"/>
    <w:rsid w:val="00CB3F42"/>
    <w:rsid w:val="00CB3F9D"/>
    <w:rsid w:val="00CB6802"/>
    <w:rsid w:val="00CB686A"/>
    <w:rsid w:val="00CB7A90"/>
    <w:rsid w:val="00CC352E"/>
    <w:rsid w:val="00CC4CE1"/>
    <w:rsid w:val="00CC7A0B"/>
    <w:rsid w:val="00CD3054"/>
    <w:rsid w:val="00CD4093"/>
    <w:rsid w:val="00CD5DDD"/>
    <w:rsid w:val="00CE19BF"/>
    <w:rsid w:val="00CE3C5D"/>
    <w:rsid w:val="00CF0CA4"/>
    <w:rsid w:val="00CF351C"/>
    <w:rsid w:val="00D0154E"/>
    <w:rsid w:val="00D041DC"/>
    <w:rsid w:val="00D154C0"/>
    <w:rsid w:val="00D205E0"/>
    <w:rsid w:val="00D22678"/>
    <w:rsid w:val="00D22ABE"/>
    <w:rsid w:val="00D33885"/>
    <w:rsid w:val="00D36BCC"/>
    <w:rsid w:val="00D42BBA"/>
    <w:rsid w:val="00D45D20"/>
    <w:rsid w:val="00D466B7"/>
    <w:rsid w:val="00D47CEC"/>
    <w:rsid w:val="00D47E74"/>
    <w:rsid w:val="00D51C5E"/>
    <w:rsid w:val="00D564D5"/>
    <w:rsid w:val="00D576E1"/>
    <w:rsid w:val="00D63FFD"/>
    <w:rsid w:val="00D64EBA"/>
    <w:rsid w:val="00D7795D"/>
    <w:rsid w:val="00D81BE4"/>
    <w:rsid w:val="00D81D38"/>
    <w:rsid w:val="00D87696"/>
    <w:rsid w:val="00D87E5B"/>
    <w:rsid w:val="00D929F7"/>
    <w:rsid w:val="00D92B7A"/>
    <w:rsid w:val="00D932A6"/>
    <w:rsid w:val="00D957DD"/>
    <w:rsid w:val="00D95CDE"/>
    <w:rsid w:val="00DA06C1"/>
    <w:rsid w:val="00DA1CC3"/>
    <w:rsid w:val="00DA3954"/>
    <w:rsid w:val="00DA4839"/>
    <w:rsid w:val="00DB147D"/>
    <w:rsid w:val="00DB2CE5"/>
    <w:rsid w:val="00DC0265"/>
    <w:rsid w:val="00DD09D6"/>
    <w:rsid w:val="00DD1A41"/>
    <w:rsid w:val="00DD4B8F"/>
    <w:rsid w:val="00DD63FE"/>
    <w:rsid w:val="00DD6615"/>
    <w:rsid w:val="00DE0DAA"/>
    <w:rsid w:val="00DE3979"/>
    <w:rsid w:val="00DE6788"/>
    <w:rsid w:val="00DE6E36"/>
    <w:rsid w:val="00DE6F30"/>
    <w:rsid w:val="00DE78BF"/>
    <w:rsid w:val="00DF155B"/>
    <w:rsid w:val="00E022C3"/>
    <w:rsid w:val="00E065CD"/>
    <w:rsid w:val="00E07D9D"/>
    <w:rsid w:val="00E101F3"/>
    <w:rsid w:val="00E11D77"/>
    <w:rsid w:val="00E148DC"/>
    <w:rsid w:val="00E2054F"/>
    <w:rsid w:val="00E21FE3"/>
    <w:rsid w:val="00E23EBF"/>
    <w:rsid w:val="00E27723"/>
    <w:rsid w:val="00E34847"/>
    <w:rsid w:val="00E435D3"/>
    <w:rsid w:val="00E45B70"/>
    <w:rsid w:val="00E5005D"/>
    <w:rsid w:val="00E517D1"/>
    <w:rsid w:val="00E54AB5"/>
    <w:rsid w:val="00E60590"/>
    <w:rsid w:val="00E61F7A"/>
    <w:rsid w:val="00E62073"/>
    <w:rsid w:val="00E70F75"/>
    <w:rsid w:val="00E7240F"/>
    <w:rsid w:val="00E7447F"/>
    <w:rsid w:val="00E7540C"/>
    <w:rsid w:val="00E75562"/>
    <w:rsid w:val="00E764D7"/>
    <w:rsid w:val="00E76508"/>
    <w:rsid w:val="00E860FF"/>
    <w:rsid w:val="00E8697F"/>
    <w:rsid w:val="00E86E5A"/>
    <w:rsid w:val="00E917F5"/>
    <w:rsid w:val="00EA354C"/>
    <w:rsid w:val="00EB012A"/>
    <w:rsid w:val="00EC0C9A"/>
    <w:rsid w:val="00ED169D"/>
    <w:rsid w:val="00EE3AAA"/>
    <w:rsid w:val="00EF26B0"/>
    <w:rsid w:val="00EF2EA8"/>
    <w:rsid w:val="00EF3D8D"/>
    <w:rsid w:val="00EF549F"/>
    <w:rsid w:val="00F00EF6"/>
    <w:rsid w:val="00F038D6"/>
    <w:rsid w:val="00F04423"/>
    <w:rsid w:val="00F1027B"/>
    <w:rsid w:val="00F104CF"/>
    <w:rsid w:val="00F10DC7"/>
    <w:rsid w:val="00F10F78"/>
    <w:rsid w:val="00F152AA"/>
    <w:rsid w:val="00F2146E"/>
    <w:rsid w:val="00F258DD"/>
    <w:rsid w:val="00F315D8"/>
    <w:rsid w:val="00F316A7"/>
    <w:rsid w:val="00F36C4C"/>
    <w:rsid w:val="00F4161E"/>
    <w:rsid w:val="00F46934"/>
    <w:rsid w:val="00F50BD1"/>
    <w:rsid w:val="00F51A68"/>
    <w:rsid w:val="00F53968"/>
    <w:rsid w:val="00F60791"/>
    <w:rsid w:val="00F60DB6"/>
    <w:rsid w:val="00F63010"/>
    <w:rsid w:val="00F64E5A"/>
    <w:rsid w:val="00F73033"/>
    <w:rsid w:val="00F731FD"/>
    <w:rsid w:val="00F73D41"/>
    <w:rsid w:val="00F75598"/>
    <w:rsid w:val="00F7691C"/>
    <w:rsid w:val="00F77763"/>
    <w:rsid w:val="00F77DCF"/>
    <w:rsid w:val="00F8115D"/>
    <w:rsid w:val="00F83A16"/>
    <w:rsid w:val="00F8521A"/>
    <w:rsid w:val="00F944E1"/>
    <w:rsid w:val="00F94C45"/>
    <w:rsid w:val="00FA43ED"/>
    <w:rsid w:val="00FA43F3"/>
    <w:rsid w:val="00FA6C08"/>
    <w:rsid w:val="00FA7DC7"/>
    <w:rsid w:val="00FA7DD6"/>
    <w:rsid w:val="00FB0871"/>
    <w:rsid w:val="00FB1169"/>
    <w:rsid w:val="00FB46C5"/>
    <w:rsid w:val="00FB4DEC"/>
    <w:rsid w:val="00FC064C"/>
    <w:rsid w:val="00FC2102"/>
    <w:rsid w:val="00FC649F"/>
    <w:rsid w:val="00FD0FCC"/>
    <w:rsid w:val="00FD1773"/>
    <w:rsid w:val="00FE12DD"/>
    <w:rsid w:val="00FE45AE"/>
    <w:rsid w:val="00FF0C6D"/>
    <w:rsid w:val="00FF0ECB"/>
    <w:rsid w:val="00FF19D6"/>
    <w:rsid w:val="00FF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3292EA"/>
  <w15:docId w15:val="{7CA39A86-8B94-47C9-A381-8659C8C11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12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33F7"/>
    <w:pPr>
      <w:keepNext/>
      <w:keepLines/>
      <w:spacing w:before="480"/>
      <w:ind w:firstLine="360"/>
      <w:outlineLvl w:val="0"/>
    </w:pPr>
    <w:rPr>
      <w:rFonts w:ascii="Arial" w:eastAsiaTheme="majorEastAsia" w:hAnsi="Arial" w:cstheme="majorBidi"/>
      <w:b/>
      <w:bCs/>
      <w:sz w:val="32"/>
      <w:szCs w:val="28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E70F75"/>
  </w:style>
  <w:style w:type="paragraph" w:styleId="ListParagraph">
    <w:name w:val="List Paragraph"/>
    <w:basedOn w:val="Normal"/>
    <w:uiPriority w:val="34"/>
    <w:qFormat/>
    <w:rsid w:val="001A2E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22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22C3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9875F9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1211F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533F7"/>
    <w:rPr>
      <w:rFonts w:ascii="Arial" w:eastAsiaTheme="majorEastAsia" w:hAnsi="Arial" w:cstheme="majorBidi"/>
      <w:b/>
      <w:bCs/>
      <w:sz w:val="32"/>
      <w:szCs w:val="28"/>
      <w:lang w:bidi="en-US"/>
    </w:rPr>
  </w:style>
  <w:style w:type="paragraph" w:styleId="NormalWeb">
    <w:name w:val="Normal (Web)"/>
    <w:basedOn w:val="Normal"/>
    <w:uiPriority w:val="99"/>
    <w:unhideWhenUsed/>
    <w:rsid w:val="002533F7"/>
    <w:pPr>
      <w:spacing w:before="100" w:beforeAutospacing="1" w:after="100" w:afterAutospacing="1"/>
    </w:pPr>
    <w:rPr>
      <w:lang w:val="en-IE" w:eastAsia="en-IE"/>
    </w:rPr>
  </w:style>
  <w:style w:type="character" w:styleId="FollowedHyperlink">
    <w:name w:val="FollowedHyperlink"/>
    <w:basedOn w:val="DefaultParagraphFont"/>
    <w:uiPriority w:val="99"/>
    <w:semiHidden/>
    <w:unhideWhenUsed/>
    <w:rsid w:val="002533F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unhideWhenUsed/>
    <w:rsid w:val="002533F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102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1027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1027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02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027B"/>
    <w:rPr>
      <w:b/>
      <w:bCs/>
    </w:rPr>
  </w:style>
  <w:style w:type="character" w:customStyle="1" w:styleId="CommentTextChar1">
    <w:name w:val="Comment Text Char1"/>
    <w:basedOn w:val="DefaultParagraphFont"/>
    <w:uiPriority w:val="99"/>
    <w:semiHidden/>
    <w:rsid w:val="00294B78"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A1A37"/>
    <w:pPr>
      <w:spacing w:before="240" w:line="259" w:lineRule="auto"/>
      <w:ind w:firstLine="0"/>
      <w:outlineLvl w:val="9"/>
    </w:pPr>
    <w:rPr>
      <w:rFonts w:asciiTheme="majorHAnsi" w:hAnsiTheme="majorHAnsi"/>
      <w:b w:val="0"/>
      <w:bCs w:val="0"/>
      <w:color w:val="365F91" w:themeColor="accent1" w:themeShade="BF"/>
      <w:szCs w:val="32"/>
      <w:lang w:bidi="ar-SA"/>
    </w:rPr>
  </w:style>
  <w:style w:type="paragraph" w:customStyle="1" w:styleId="H1">
    <w:name w:val="H1"/>
    <w:basedOn w:val="Normal"/>
    <w:uiPriority w:val="1"/>
    <w:qFormat/>
    <w:rsid w:val="00D33885"/>
    <w:pPr>
      <w:keepNext/>
      <w:tabs>
        <w:tab w:val="left" w:pos="720"/>
      </w:tabs>
      <w:spacing w:before="240"/>
      <w:ind w:left="720" w:hanging="720"/>
      <w:outlineLvl w:val="0"/>
    </w:pPr>
    <w:rPr>
      <w:rFonts w:ascii="Arial" w:hAnsi="Arial" w:cs="Arial"/>
      <w:b/>
      <w:caps/>
      <w:sz w:val="22"/>
      <w:szCs w:val="22"/>
    </w:rPr>
  </w:style>
  <w:style w:type="table" w:customStyle="1" w:styleId="TableGrid1">
    <w:name w:val="Table Grid1"/>
    <w:basedOn w:val="TableNormal"/>
    <w:next w:val="TableGrid"/>
    <w:uiPriority w:val="39"/>
    <w:rsid w:val="009E4C25"/>
    <w:rPr>
      <w:rFonts w:ascii="Arial" w:eastAsiaTheme="minorHAnsi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1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7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quintiles.sharepoint.com/sites/KMPortal/_layouts/15/WopiFrame.aspx?sourcedoc=%7b38ba00cd-be5c-4383-b523-1c4a0ea163ce%7d&amp;action=interactivepreview" TargetMode="External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hyperlink" Target="https://elvis.quintiles.com/livelink/llisapi.dll/Open/239311730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elvis.quintiles.com/livelink/llisapi.dll/Open/CS_WI_BS0240" TargetMode="External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yperlink" Target="https://elvis.quintiles.com/livelink/llisapi.dll/open/CS_OP_TR001" TargetMode="External"/><Relationship Id="rId20" Type="http://schemas.openxmlformats.org/officeDocument/2006/relationships/hyperlink" Target="https://elvis.quintiles.com/livelink/llisapi.dll/open/184003155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hyperlink" Target="https://elvis.quintiles.com/livelink/llisapi.dll/open/CS_WI_PL0024" TargetMode="External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elvis.quintiles.com/livelink/llisapi.dll/open/217168638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elvis.quintiles.com/livelink/llisapi.dll/Open/239735622" TargetMode="Externa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96861E582491438D74FB72CA291305" ma:contentTypeVersion="7" ma:contentTypeDescription="Create a new document." ma:contentTypeScope="" ma:versionID="3b47062d92b34360b119b71c7ca779ac">
  <xsd:schema xmlns:xsd="http://www.w3.org/2001/XMLSchema" xmlns:xs="http://www.w3.org/2001/XMLSchema" xmlns:p="http://schemas.microsoft.com/office/2006/metadata/properties" xmlns:ns2="baed6191-2b5a-4c9f-b679-f07f54945739" xmlns:ns3="c41ce05c-795a-4bcb-a62a-74f83dbf0837" targetNamespace="http://schemas.microsoft.com/office/2006/metadata/properties" ma:root="true" ma:fieldsID="4d5dbf24e12ac6e06ef82a17051aeae3" ns2:_="" ns3:_="">
    <xsd:import namespace="baed6191-2b5a-4c9f-b679-f07f54945739"/>
    <xsd:import namespace="c41ce05c-795a-4bcb-a62a-74f83dbf08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ed6191-2b5a-4c9f-b679-f07f549457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2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1ce05c-795a-4bcb-a62a-74f83dbf083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baed6191-2b5a-4c9f-b679-f07f54945739" xsi:nil="true"/>
  </documentManagement>
</p:properties>
</file>

<file path=customXml/itemProps1.xml><?xml version="1.0" encoding="utf-8"?>
<ds:datastoreItem xmlns:ds="http://schemas.openxmlformats.org/officeDocument/2006/customXml" ds:itemID="{018EEF12-55C8-4BE7-9AF2-1AEED4D296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ed6191-2b5a-4c9f-b679-f07f54945739"/>
    <ds:schemaRef ds:uri="c41ce05c-795a-4bcb-a62a-74f83dbf08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36216E-C00A-4573-8990-3C86FC6CCED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5A0E68F-1D7F-41A1-9380-1A2E444A7D4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59F3E0E-4E30-4B02-9D82-16659BDCF371}">
  <ds:schemaRefs>
    <ds:schemaRef ds:uri="http://schemas.microsoft.com/office/2006/metadata/properties"/>
    <ds:schemaRef ds:uri="http://schemas.microsoft.com/office/infopath/2007/PartnerControls"/>
    <ds:schemaRef ds:uri="baed6191-2b5a-4c9f-b679-f07f5494573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</Template>
  <TotalTime>278</TotalTime>
  <Pages>10</Pages>
  <Words>2278</Words>
  <Characters>12987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15235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Udeshi, Rashmi Harshad EX1</cp:lastModifiedBy>
  <cp:revision>138</cp:revision>
  <cp:lastPrinted>2008-10-03T14:55:00Z</cp:lastPrinted>
  <dcterms:created xsi:type="dcterms:W3CDTF">2022-08-01T07:29:00Z</dcterms:created>
  <dcterms:modified xsi:type="dcterms:W3CDTF">2022-09-16T09:29:00Z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0x0101008996861E582491438D74FB72CA291305</vt:lpwstr>
  </property>
</Properties>
</file>