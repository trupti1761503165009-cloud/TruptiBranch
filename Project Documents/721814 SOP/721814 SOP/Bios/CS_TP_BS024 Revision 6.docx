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7E50" w14:textId="77777777" w:rsidR="007535D3" w:rsidRPr="00C239B8" w:rsidRDefault="007535D3" w:rsidP="007535D3">
      <w:pPr>
        <w:numPr>
          <w:ilvl w:val="0"/>
          <w:numId w:val="26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C239B8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3F00B4F4" w14:textId="57744064" w:rsidR="00562E0D" w:rsidRPr="00C239B8" w:rsidRDefault="00B909DF" w:rsidP="00FE447D">
      <w:pPr>
        <w:numPr>
          <w:ilvl w:val="1"/>
          <w:numId w:val="26"/>
        </w:numPr>
        <w:ind w:hanging="630"/>
        <w:rPr>
          <w:rFonts w:ascii="Times-Bold" w:hAnsi="Times-Bold"/>
          <w:b/>
          <w:snapToGrid w:val="0"/>
          <w:color w:val="FF0000"/>
          <w:sz w:val="36"/>
        </w:rPr>
      </w:pPr>
      <w:r w:rsidRPr="00C239B8">
        <w:rPr>
          <w:rFonts w:ascii="Arial" w:hAnsi="Arial" w:cs="Arial"/>
          <w:color w:val="FF0000"/>
          <w:sz w:val="22"/>
          <w:szCs w:val="22"/>
        </w:rPr>
        <w:t>Following is the Spec Option Template for Table Specifications.  This template, or the Shell Option provided in CS_TP_BS023, is to be used to detail the format of tables.</w:t>
      </w:r>
      <w:r w:rsidR="00C239B8">
        <w:rPr>
          <w:rFonts w:ascii="Arial" w:hAnsi="Arial" w:cs="Arial"/>
          <w:color w:val="FF0000"/>
          <w:sz w:val="22"/>
          <w:szCs w:val="22"/>
        </w:rPr>
        <w:t xml:space="preserve"> </w:t>
      </w:r>
      <w:bookmarkStart w:id="0" w:name="_Hlk95984287"/>
      <w:r w:rsidR="00A43EB0">
        <w:rPr>
          <w:rFonts w:ascii="Arial" w:hAnsi="Arial" w:cs="Arial"/>
          <w:color w:val="FF0000"/>
          <w:sz w:val="22"/>
          <w:szCs w:val="22"/>
        </w:rPr>
        <w:t>Red text is instructional and should be removed prior to finalization.</w:t>
      </w:r>
      <w:bookmarkEnd w:id="0"/>
      <w:r w:rsidR="00A43EB0">
        <w:rPr>
          <w:rFonts w:ascii="Arial" w:hAnsi="Arial" w:cs="Arial"/>
          <w:color w:val="FF0000"/>
          <w:sz w:val="22"/>
          <w:szCs w:val="22"/>
        </w:rPr>
        <w:t xml:space="preserve"> Blue highlighted text is example text and should be replaced with study specific text</w:t>
      </w:r>
      <w:r w:rsidR="00C053D6">
        <w:rPr>
          <w:rFonts w:ascii="Arial" w:hAnsi="Arial" w:cs="Arial"/>
          <w:color w:val="FF0000"/>
          <w:sz w:val="22"/>
          <w:szCs w:val="22"/>
        </w:rPr>
        <w:t xml:space="preserve"> or removed prior to finalization</w:t>
      </w:r>
      <w:r w:rsidR="00A43EB0">
        <w:rPr>
          <w:rFonts w:ascii="Arial" w:hAnsi="Arial" w:cs="Arial"/>
          <w:color w:val="FF0000"/>
          <w:sz w:val="22"/>
          <w:szCs w:val="22"/>
        </w:rPr>
        <w:t xml:space="preserve"> where appropriate. </w:t>
      </w:r>
      <w:bookmarkStart w:id="1" w:name="_Hlk95984518"/>
      <w:r w:rsidR="00C309EE">
        <w:rPr>
          <w:rFonts w:ascii="Arial" w:hAnsi="Arial" w:cs="Arial"/>
          <w:color w:val="FF0000"/>
          <w:sz w:val="22"/>
          <w:szCs w:val="22"/>
        </w:rPr>
        <w:t>Remember to update the footer (version</w:t>
      </w:r>
      <w:r w:rsidR="004109B8">
        <w:rPr>
          <w:rFonts w:ascii="Arial" w:hAnsi="Arial" w:cs="Arial"/>
          <w:color w:val="FF0000"/>
          <w:sz w:val="22"/>
          <w:szCs w:val="22"/>
        </w:rPr>
        <w:t xml:space="preserve"> number</w:t>
      </w:r>
      <w:r w:rsidR="00C309EE">
        <w:rPr>
          <w:rFonts w:ascii="Arial" w:hAnsi="Arial" w:cs="Arial"/>
          <w:color w:val="FF0000"/>
          <w:sz w:val="22"/>
          <w:szCs w:val="22"/>
        </w:rPr>
        <w:t xml:space="preserve"> and date) when modification history is updated. </w:t>
      </w:r>
      <w:bookmarkEnd w:id="1"/>
      <w:r w:rsidR="00C239B8">
        <w:rPr>
          <w:rFonts w:ascii="Arial" w:hAnsi="Arial" w:cs="Arial"/>
          <w:color w:val="FF0000"/>
          <w:sz w:val="22"/>
          <w:szCs w:val="22"/>
        </w:rPr>
        <w:t>Remove this instruction page.</w:t>
      </w:r>
    </w:p>
    <w:p w14:paraId="192AD214" w14:textId="77777777" w:rsidR="00562E0D" w:rsidRPr="00562E0D" w:rsidRDefault="00562E0D" w:rsidP="00562E0D">
      <w:pPr>
        <w:rPr>
          <w:rFonts w:ascii="Times-Bold" w:hAnsi="Times-Bold"/>
          <w:sz w:val="36"/>
        </w:rPr>
      </w:pPr>
    </w:p>
    <w:p w14:paraId="1ACA1026" w14:textId="77777777" w:rsidR="00562E0D" w:rsidRPr="00562E0D" w:rsidRDefault="00562E0D" w:rsidP="00562E0D">
      <w:pPr>
        <w:rPr>
          <w:rFonts w:ascii="Times-Bold" w:hAnsi="Times-Bold"/>
          <w:sz w:val="36"/>
        </w:rPr>
      </w:pPr>
    </w:p>
    <w:p w14:paraId="54DA5533" w14:textId="77777777" w:rsidR="00562E0D" w:rsidRDefault="00562E0D" w:rsidP="00562E0D">
      <w:pPr>
        <w:rPr>
          <w:rFonts w:ascii="Times-Bold" w:hAnsi="Times-Bold"/>
          <w:sz w:val="36"/>
        </w:rPr>
      </w:pPr>
    </w:p>
    <w:p w14:paraId="570365BC" w14:textId="77777777" w:rsidR="00562E0D" w:rsidRDefault="00562E0D" w:rsidP="00562E0D">
      <w:pPr>
        <w:tabs>
          <w:tab w:val="left" w:pos="1737"/>
        </w:tabs>
        <w:rPr>
          <w:rFonts w:ascii="Times-Bold" w:hAnsi="Times-Bold"/>
          <w:sz w:val="36"/>
        </w:rPr>
      </w:pPr>
      <w:r>
        <w:rPr>
          <w:rFonts w:ascii="Times-Bold" w:hAnsi="Times-Bold"/>
          <w:sz w:val="36"/>
        </w:rPr>
        <w:tab/>
      </w:r>
    </w:p>
    <w:p w14:paraId="3862BFD4" w14:textId="77777777" w:rsidR="00B909DF" w:rsidRPr="00562E0D" w:rsidRDefault="00562E0D" w:rsidP="00562E0D">
      <w:pPr>
        <w:tabs>
          <w:tab w:val="left" w:pos="1737"/>
        </w:tabs>
        <w:rPr>
          <w:rFonts w:ascii="Times-Bold" w:hAnsi="Times-Bold"/>
          <w:sz w:val="36"/>
        </w:rPr>
        <w:sectPr w:rsidR="00B909DF" w:rsidRPr="00562E0D" w:rsidSect="00765C55">
          <w:headerReference w:type="default" r:id="rId10"/>
          <w:footerReference w:type="default" r:id="rId11"/>
          <w:footerReference w:type="first" r:id="rId12"/>
          <w:headerReference w:type="first" r:id="rId19"/>
          <w:headerReference w:type="even" r:id="rId20"/>
          <w:footerReference w:type="even" r:id="rId21"/>
          <w:pgSz w:w="11907" w:h="16840" w:code="9"/>
          <w:pgMar w:top="1418" w:right="1701" w:bottom="1418" w:left="1701" w:header="720" w:footer="567" w:gutter="0"/>
          <w:cols w:space="720"/>
          <w:docGrid w:linePitch="272"/>
        </w:sectPr>
      </w:pPr>
      <w:r>
        <w:rPr>
          <w:rFonts w:ascii="Times-Bold" w:hAnsi="Times-Bold"/>
          <w:sz w:val="36"/>
        </w:rPr>
        <w:tab/>
      </w:r>
    </w:p>
    <w:p w14:paraId="3F65FC63" w14:textId="77777777" w:rsidR="007535D3" w:rsidRPr="00E60590" w:rsidRDefault="007535D3" w:rsidP="00095199">
      <w:pPr>
        <w:pStyle w:val="ListParagraph"/>
        <w:ind w:left="1080"/>
        <w:rPr>
          <w:rFonts w:ascii="Arial" w:hAnsi="Arial" w:cs="Arial"/>
          <w:color w:val="0000FF"/>
          <w:sz w:val="22"/>
          <w:szCs w:val="22"/>
        </w:rPr>
      </w:pPr>
    </w:p>
    <w:p w14:paraId="469029AC" w14:textId="77777777" w:rsidR="001C2CBC" w:rsidRDefault="001C2CBC" w:rsidP="007535D3">
      <w:pPr>
        <w:jc w:val="center"/>
        <w:rPr>
          <w:rFonts w:ascii="Times-Bold" w:hAnsi="Times-Bold"/>
          <w:b/>
          <w:snapToGrid w:val="0"/>
          <w:sz w:val="36"/>
        </w:rPr>
      </w:pPr>
    </w:p>
    <w:p w14:paraId="239B7ECF" w14:textId="77777777" w:rsidR="001C2CBC" w:rsidRDefault="001C2CBC">
      <w:pPr>
        <w:jc w:val="center"/>
        <w:rPr>
          <w:rFonts w:ascii="Times-Bold" w:hAnsi="Times-Bold"/>
          <w:b/>
          <w:snapToGrid w:val="0"/>
          <w:sz w:val="36"/>
        </w:rPr>
      </w:pPr>
    </w:p>
    <w:p w14:paraId="1F5C7E14" w14:textId="77777777" w:rsidR="001C2CBC" w:rsidRDefault="001C2CBC" w:rsidP="00C053D6">
      <w:pPr>
        <w:jc w:val="center"/>
        <w:rPr>
          <w:rFonts w:ascii="Times-Bold" w:hAnsi="Times-Bold"/>
          <w:b/>
          <w:snapToGrid w:val="0"/>
          <w:sz w:val="36"/>
        </w:rPr>
      </w:pPr>
    </w:p>
    <w:p w14:paraId="3A5D858E" w14:textId="77777777" w:rsidR="001C2CBC" w:rsidRDefault="001C2CBC">
      <w:pPr>
        <w:jc w:val="center"/>
        <w:rPr>
          <w:rFonts w:ascii="Times-Bold" w:hAnsi="Times-Bold"/>
          <w:b/>
          <w:snapToGrid w:val="0"/>
          <w:sz w:val="36"/>
        </w:rPr>
      </w:pPr>
    </w:p>
    <w:p w14:paraId="30D96C95" w14:textId="77777777" w:rsidR="001C2CBC" w:rsidRDefault="0063417D">
      <w:pPr>
        <w:jc w:val="center"/>
        <w:rPr>
          <w:rFonts w:ascii="Times-Bold" w:hAnsi="Times-Bold"/>
          <w:b/>
          <w:snapToGrid w:val="0"/>
          <w:sz w:val="36"/>
        </w:rPr>
      </w:pPr>
      <w:r>
        <w:rPr>
          <w:rFonts w:ascii="Times-Bold" w:hAnsi="Times-Bold"/>
          <w:b/>
          <w:snapToGrid w:val="0"/>
          <w:sz w:val="36"/>
        </w:rPr>
        <w:t>TABLE</w:t>
      </w:r>
      <w:r w:rsidR="00167A80">
        <w:rPr>
          <w:rFonts w:ascii="Times-Bold" w:hAnsi="Times-Bold"/>
          <w:b/>
          <w:snapToGrid w:val="0"/>
          <w:sz w:val="36"/>
        </w:rPr>
        <w:t xml:space="preserve"> </w:t>
      </w:r>
      <w:r w:rsidR="0052330C">
        <w:rPr>
          <w:rFonts w:ascii="Times-Bold" w:hAnsi="Times-Bold"/>
          <w:b/>
          <w:snapToGrid w:val="0"/>
          <w:sz w:val="36"/>
        </w:rPr>
        <w:t xml:space="preserve">SPECIFICATION </w:t>
      </w:r>
      <w:r w:rsidR="00167A80">
        <w:rPr>
          <w:rFonts w:ascii="Times-Bold" w:hAnsi="Times-Bold"/>
          <w:b/>
          <w:snapToGrid w:val="0"/>
          <w:sz w:val="36"/>
        </w:rPr>
        <w:br/>
      </w:r>
      <w:r>
        <w:rPr>
          <w:sz w:val="28"/>
          <w:szCs w:val="28"/>
        </w:rPr>
        <w:t>[</w:t>
      </w:r>
      <w:r w:rsidRPr="00A43EB0">
        <w:rPr>
          <w:color w:val="FF0000"/>
          <w:sz w:val="28"/>
          <w:szCs w:val="28"/>
        </w:rPr>
        <w:t>Click here to type Table Specification Name</w:t>
      </w:r>
      <w:r>
        <w:rPr>
          <w:sz w:val="28"/>
          <w:szCs w:val="28"/>
        </w:rPr>
        <w:t>]</w:t>
      </w:r>
    </w:p>
    <w:p w14:paraId="20275B5C" w14:textId="77777777" w:rsidR="001C2CBC" w:rsidRDefault="001C2CBC">
      <w:pPr>
        <w:jc w:val="center"/>
        <w:rPr>
          <w:rFonts w:ascii="Times-Bold" w:hAnsi="Times-Bold"/>
          <w:b/>
          <w:snapToGrid w:val="0"/>
          <w:sz w:val="30"/>
        </w:rPr>
      </w:pPr>
    </w:p>
    <w:p w14:paraId="20E899FD" w14:textId="77777777" w:rsidR="001C2CBC" w:rsidRDefault="001C2CBC">
      <w:pPr>
        <w:jc w:val="center"/>
        <w:rPr>
          <w:rFonts w:ascii="Times-Bold" w:hAnsi="Times-Bold"/>
          <w:b/>
          <w:snapToGrid w:val="0"/>
          <w:sz w:val="30"/>
        </w:rPr>
      </w:pPr>
    </w:p>
    <w:p w14:paraId="16682FEB" w14:textId="77777777" w:rsidR="001C2CBC" w:rsidRDefault="00B16A9A">
      <w:pPr>
        <w:pStyle w:val="StudyTitle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 w:rsidR="001C2CBC">
        <w:rPr>
          <w:rFonts w:ascii="Times New Roman" w:hAnsi="Times New Roman"/>
        </w:rPr>
        <w:instrText>MACROBUTTON NoMacro [</w:instrText>
      </w:r>
      <w:r w:rsidR="001C2CBC">
        <w:rPr>
          <w:rFonts w:ascii="Times New Roman" w:hAnsi="Times New Roman"/>
          <w:b w:val="0"/>
          <w:color w:val="FF0000"/>
        </w:rPr>
        <w:instrText>Click</w:instrText>
      </w:r>
      <w:r w:rsidR="001C2CBC">
        <w:rPr>
          <w:rFonts w:ascii="Times New Roman" w:hAnsi="Times New Roman"/>
          <w:color w:val="FF0000"/>
        </w:rPr>
        <w:instrText xml:space="preserve"> here </w:instrText>
      </w:r>
      <w:r w:rsidR="001C2CBC">
        <w:rPr>
          <w:rFonts w:ascii="Times New Roman" w:hAnsi="Times New Roman"/>
          <w:b w:val="0"/>
          <w:color w:val="FF0000"/>
        </w:rPr>
        <w:instrText xml:space="preserve">and type </w:instrText>
      </w:r>
      <w:r w:rsidR="001C2CBC">
        <w:rPr>
          <w:rFonts w:ascii="Times New Roman" w:hAnsi="Times New Roman"/>
          <w:color w:val="FF0000"/>
        </w:rPr>
        <w:instrText>Study Title</w:instrText>
      </w:r>
      <w:r w:rsidR="001C2CBC">
        <w:rPr>
          <w:rFonts w:ascii="Times New Roman" w:hAnsi="Times New Roman"/>
        </w:rPr>
        <w:instrText>]</w:instrText>
      </w:r>
      <w:r>
        <w:rPr>
          <w:rFonts w:ascii="Times New Roman" w:hAnsi="Times New Roman"/>
        </w:rPr>
        <w:fldChar w:fldCharType="end"/>
      </w:r>
    </w:p>
    <w:p w14:paraId="3602F5E8" w14:textId="77777777" w:rsidR="001C2CBC" w:rsidRDefault="001C2CBC">
      <w:pPr>
        <w:pStyle w:val="StudyTitle"/>
        <w:rPr>
          <w:rFonts w:ascii="Times New Roman" w:hAnsi="Times New Roman"/>
        </w:rPr>
      </w:pPr>
    </w:p>
    <w:p w14:paraId="2AA08D37" w14:textId="77777777" w:rsidR="001C2CBC" w:rsidRDefault="001C2CBC">
      <w:pPr>
        <w:pStyle w:val="StudyTitl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Study No. </w:t>
      </w:r>
      <w:r w:rsidR="00B16A9A"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MACROBUTTON NoMacro [</w:instrText>
      </w:r>
      <w:r>
        <w:rPr>
          <w:rFonts w:ascii="Times New Roman" w:hAnsi="Times New Roman"/>
          <w:b w:val="0"/>
          <w:color w:val="FF0000"/>
        </w:rPr>
        <w:instrText>Click</w:instrText>
      </w:r>
      <w:r>
        <w:rPr>
          <w:rFonts w:ascii="Times New Roman" w:hAnsi="Times New Roman"/>
          <w:color w:val="FF0000"/>
        </w:rPr>
        <w:instrText xml:space="preserve"> here </w:instrText>
      </w:r>
      <w:r>
        <w:rPr>
          <w:rFonts w:ascii="Times New Roman" w:hAnsi="Times New Roman"/>
          <w:b w:val="0"/>
          <w:color w:val="FF0000"/>
        </w:rPr>
        <w:instrText xml:space="preserve">and type </w:instrText>
      </w:r>
      <w:r>
        <w:rPr>
          <w:rFonts w:ascii="Times New Roman" w:hAnsi="Times New Roman"/>
          <w:color w:val="FF0000"/>
        </w:rPr>
        <w:instrText>Study</w:instrText>
      </w:r>
      <w:r>
        <w:rPr>
          <w:rFonts w:ascii="Times New Roman" w:hAnsi="Times New Roman"/>
          <w:b w:val="0"/>
        </w:rPr>
        <w:instrText xml:space="preserve"> </w:instrText>
      </w:r>
      <w:r>
        <w:rPr>
          <w:rFonts w:ascii="Times New Roman" w:hAnsi="Times New Roman"/>
          <w:color w:val="FF0000"/>
        </w:rPr>
        <w:instrText>No.</w:instrText>
      </w:r>
      <w:r>
        <w:rPr>
          <w:rFonts w:ascii="Times New Roman" w:hAnsi="Times New Roman"/>
        </w:rPr>
        <w:instrText>]</w:instrText>
      </w:r>
      <w:r w:rsidR="00B16A9A">
        <w:rPr>
          <w:rFonts w:ascii="Times New Roman" w:hAnsi="Times New Roman"/>
        </w:rPr>
        <w:fldChar w:fldCharType="end"/>
      </w:r>
    </w:p>
    <w:p w14:paraId="6C5638D7" w14:textId="77777777" w:rsidR="001C2CBC" w:rsidRDefault="001C2CBC">
      <w:pPr>
        <w:jc w:val="center"/>
        <w:rPr>
          <w:b/>
          <w:sz w:val="24"/>
        </w:rPr>
      </w:pPr>
    </w:p>
    <w:p w14:paraId="42CF8358" w14:textId="77777777" w:rsidR="001C2CBC" w:rsidRDefault="00C053D6">
      <w:pPr>
        <w:rPr>
          <w:b/>
          <w:sz w:val="24"/>
        </w:rPr>
      </w:pPr>
      <w:r>
        <w:rPr>
          <w:b/>
          <w:sz w:val="24"/>
        </w:rPr>
        <w:br w:type="page"/>
      </w:r>
    </w:p>
    <w:p w14:paraId="2DEEAEE5" w14:textId="77777777" w:rsidR="001C2CBC" w:rsidRDefault="001C2CBC">
      <w:pPr>
        <w:rPr>
          <w:b/>
          <w:sz w:val="24"/>
        </w:rPr>
      </w:pPr>
    </w:p>
    <w:p w14:paraId="38B85E8F" w14:textId="77777777" w:rsidR="001C2CBC" w:rsidRPr="00FC71DE" w:rsidRDefault="001C2CBC" w:rsidP="008526A5">
      <w:pPr>
        <w:pStyle w:val="Heading1"/>
        <w:numPr>
          <w:ilvl w:val="0"/>
          <w:numId w:val="19"/>
        </w:numPr>
        <w:rPr>
          <w:sz w:val="24"/>
          <w:szCs w:val="24"/>
        </w:rPr>
      </w:pPr>
      <w:bookmarkStart w:id="2" w:name="_Toc106122737"/>
      <w:bookmarkStart w:id="3" w:name="_Toc106122779"/>
      <w:bookmarkStart w:id="4" w:name="_Toc115767257"/>
      <w:r w:rsidRPr="00FC71DE">
        <w:rPr>
          <w:sz w:val="24"/>
          <w:szCs w:val="24"/>
        </w:rPr>
        <w:t>Modification History</w:t>
      </w:r>
      <w:bookmarkEnd w:id="2"/>
      <w:bookmarkEnd w:id="3"/>
      <w:bookmarkEnd w:id="4"/>
    </w:p>
    <w:p w14:paraId="141065D9" w14:textId="77777777" w:rsidR="001C2CBC" w:rsidRDefault="001C2CBC">
      <w:pPr>
        <w:spacing w:line="240" w:lineRule="atLeast"/>
        <w:ind w:right="331"/>
        <w:rPr>
          <w:b/>
          <w:color w:val="000000"/>
          <w:sz w:val="24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552"/>
        <w:gridCol w:w="2340"/>
        <w:gridCol w:w="3240"/>
      </w:tblGrid>
      <w:tr w:rsidR="00E207BC" w14:paraId="70263CED" w14:textId="77777777">
        <w:tc>
          <w:tcPr>
            <w:tcW w:w="1418" w:type="dxa"/>
          </w:tcPr>
          <w:p w14:paraId="541FFDC3" w14:textId="77777777" w:rsidR="00E207BC" w:rsidRDefault="00E207BC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Unique Identifier for this Version</w:t>
            </w:r>
          </w:p>
        </w:tc>
        <w:tc>
          <w:tcPr>
            <w:tcW w:w="1552" w:type="dxa"/>
          </w:tcPr>
          <w:p w14:paraId="6A570A10" w14:textId="77777777" w:rsidR="00E207BC" w:rsidRDefault="00E207BC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Date of the Document Version</w:t>
            </w:r>
          </w:p>
        </w:tc>
        <w:tc>
          <w:tcPr>
            <w:tcW w:w="2340" w:type="dxa"/>
          </w:tcPr>
          <w:p w14:paraId="2829FB0E" w14:textId="32E4C853" w:rsidR="00E207BC" w:rsidRDefault="00E207BC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Author</w:t>
            </w:r>
            <w:r w:rsidR="00C309EE">
              <w:rPr>
                <w:b/>
              </w:rPr>
              <w:t xml:space="preserve"> (Role)</w:t>
            </w:r>
          </w:p>
        </w:tc>
        <w:tc>
          <w:tcPr>
            <w:tcW w:w="3240" w:type="dxa"/>
          </w:tcPr>
          <w:p w14:paraId="6D91097F" w14:textId="77777777" w:rsidR="00E207BC" w:rsidRDefault="00E207BC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Significant Changes from </w:t>
            </w:r>
            <w:r>
              <w:rPr>
                <w:b/>
              </w:rPr>
              <w:br/>
              <w:t>Previous Authorized Version</w:t>
            </w:r>
          </w:p>
        </w:tc>
      </w:tr>
      <w:tr w:rsidR="00E207BC" w14:paraId="0D908651" w14:textId="77777777">
        <w:tc>
          <w:tcPr>
            <w:tcW w:w="1418" w:type="dxa"/>
          </w:tcPr>
          <w:p w14:paraId="05FC509B" w14:textId="77777777" w:rsidR="00E207BC" w:rsidRDefault="00E207BC">
            <w:pPr>
              <w:pStyle w:val="BodyText"/>
              <w:spacing w:before="60" w:after="60"/>
              <w:jc w:val="center"/>
            </w:pPr>
            <w:r>
              <w:t>1.0</w:t>
            </w:r>
          </w:p>
        </w:tc>
        <w:tc>
          <w:tcPr>
            <w:tcW w:w="1552" w:type="dxa"/>
          </w:tcPr>
          <w:p w14:paraId="3BACEB34" w14:textId="4E6A3373" w:rsidR="00E207BC" w:rsidRPr="00C239B8" w:rsidRDefault="00325BBA">
            <w:pPr>
              <w:pStyle w:val="BodyText"/>
              <w:spacing w:before="60" w:after="60"/>
              <w:jc w:val="center"/>
              <w:rPr>
                <w:i/>
                <w:color w:val="FF0000"/>
              </w:rPr>
            </w:pPr>
            <w:proofErr w:type="spellStart"/>
            <w:r w:rsidRPr="00C239B8">
              <w:rPr>
                <w:i/>
                <w:color w:val="FF0000"/>
              </w:rPr>
              <w:t>DDM</w:t>
            </w:r>
            <w:r w:rsidR="00C309EE">
              <w:rPr>
                <w:i/>
                <w:color w:val="FF0000"/>
              </w:rPr>
              <w:t>mm</w:t>
            </w:r>
            <w:r w:rsidR="00365903" w:rsidRPr="00C239B8">
              <w:rPr>
                <w:i/>
                <w:color w:val="FF0000"/>
              </w:rPr>
              <w:t>YYYY</w:t>
            </w:r>
            <w:proofErr w:type="spellEnd"/>
          </w:p>
        </w:tc>
        <w:tc>
          <w:tcPr>
            <w:tcW w:w="2340" w:type="dxa"/>
          </w:tcPr>
          <w:p w14:paraId="73C7F9C3" w14:textId="2F8C7DF3" w:rsidR="00E207BC" w:rsidRPr="00C239B8" w:rsidRDefault="00365903">
            <w:pPr>
              <w:pStyle w:val="BodyText"/>
              <w:spacing w:before="60" w:after="60"/>
              <w:rPr>
                <w:i/>
                <w:color w:val="FF0000"/>
              </w:rPr>
            </w:pPr>
            <w:r w:rsidRPr="00C239B8">
              <w:rPr>
                <w:i/>
                <w:color w:val="FF0000"/>
              </w:rPr>
              <w:t>Name of the person making changes to this version</w:t>
            </w:r>
            <w:r w:rsidR="00C309EE">
              <w:rPr>
                <w:i/>
                <w:color w:val="FF0000"/>
              </w:rPr>
              <w:t xml:space="preserve"> (Role: </w:t>
            </w:r>
            <w:proofErr w:type="gramStart"/>
            <w:r w:rsidR="00C309EE" w:rsidRPr="00C309EE">
              <w:rPr>
                <w:i/>
                <w:color w:val="FF0000"/>
              </w:rPr>
              <w:t>e</w:t>
            </w:r>
            <w:r w:rsidR="00C309EE">
              <w:rPr>
                <w:i/>
                <w:color w:val="FF0000"/>
              </w:rPr>
              <w:t>.</w:t>
            </w:r>
            <w:r w:rsidR="00C309EE" w:rsidRPr="00C309EE">
              <w:rPr>
                <w:i/>
                <w:color w:val="FF0000"/>
              </w:rPr>
              <w:t>g</w:t>
            </w:r>
            <w:r w:rsidR="00C309EE">
              <w:rPr>
                <w:i/>
                <w:color w:val="FF0000"/>
              </w:rPr>
              <w:t>.</w:t>
            </w:r>
            <w:proofErr w:type="gramEnd"/>
            <w:r w:rsidR="00C309EE" w:rsidRPr="00C309EE">
              <w:rPr>
                <w:i/>
                <w:color w:val="FF0000"/>
              </w:rPr>
              <w:t xml:space="preserve"> STL/PTL/Team member</w:t>
            </w:r>
            <w:r w:rsidR="00C309EE">
              <w:rPr>
                <w:i/>
                <w:color w:val="FF0000"/>
              </w:rPr>
              <w:t>)</w:t>
            </w:r>
          </w:p>
        </w:tc>
        <w:tc>
          <w:tcPr>
            <w:tcW w:w="3240" w:type="dxa"/>
          </w:tcPr>
          <w:p w14:paraId="59C59FCE" w14:textId="77777777" w:rsidR="00E207BC" w:rsidRDefault="00E207BC">
            <w:pPr>
              <w:pStyle w:val="BodyText"/>
              <w:spacing w:before="60" w:after="60"/>
            </w:pPr>
            <w:r>
              <w:t>N/A – First Version</w:t>
            </w:r>
          </w:p>
        </w:tc>
      </w:tr>
      <w:tr w:rsidR="00E207BC" w14:paraId="1A89E6A5" w14:textId="77777777">
        <w:tc>
          <w:tcPr>
            <w:tcW w:w="1418" w:type="dxa"/>
          </w:tcPr>
          <w:p w14:paraId="7C7D9B27" w14:textId="77777777" w:rsidR="00E207BC" w:rsidRDefault="00E207BC">
            <w:pPr>
              <w:pStyle w:val="BodyText"/>
              <w:spacing w:before="60" w:after="60"/>
              <w:jc w:val="center"/>
            </w:pPr>
          </w:p>
        </w:tc>
        <w:tc>
          <w:tcPr>
            <w:tcW w:w="1552" w:type="dxa"/>
          </w:tcPr>
          <w:p w14:paraId="79B61D2D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2340" w:type="dxa"/>
          </w:tcPr>
          <w:p w14:paraId="5A8A4AD8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06663848" w14:textId="77777777" w:rsidR="00E207BC" w:rsidRDefault="00E207BC">
            <w:pPr>
              <w:pStyle w:val="BodyText"/>
              <w:spacing w:before="60" w:after="60"/>
            </w:pPr>
          </w:p>
        </w:tc>
      </w:tr>
      <w:tr w:rsidR="00E207BC" w14:paraId="30A307BF" w14:textId="77777777">
        <w:tc>
          <w:tcPr>
            <w:tcW w:w="1418" w:type="dxa"/>
          </w:tcPr>
          <w:p w14:paraId="3761FC2B" w14:textId="77777777" w:rsidR="00E207BC" w:rsidRDefault="00E207BC">
            <w:pPr>
              <w:pStyle w:val="BodyText"/>
              <w:spacing w:before="60" w:after="60"/>
              <w:jc w:val="center"/>
            </w:pPr>
          </w:p>
        </w:tc>
        <w:tc>
          <w:tcPr>
            <w:tcW w:w="1552" w:type="dxa"/>
          </w:tcPr>
          <w:p w14:paraId="4513C840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2340" w:type="dxa"/>
          </w:tcPr>
          <w:p w14:paraId="22F615CB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55AEDEB7" w14:textId="77777777" w:rsidR="00E207BC" w:rsidRDefault="00E207BC">
            <w:pPr>
              <w:pStyle w:val="BodyText"/>
              <w:spacing w:before="60" w:after="60"/>
            </w:pPr>
          </w:p>
        </w:tc>
      </w:tr>
      <w:tr w:rsidR="00E207BC" w14:paraId="6BF30690" w14:textId="77777777">
        <w:tc>
          <w:tcPr>
            <w:tcW w:w="1418" w:type="dxa"/>
          </w:tcPr>
          <w:p w14:paraId="796CE820" w14:textId="77777777" w:rsidR="00E207BC" w:rsidRDefault="00E207BC">
            <w:pPr>
              <w:pStyle w:val="BodyText"/>
              <w:spacing w:before="60" w:after="60"/>
              <w:jc w:val="center"/>
            </w:pPr>
          </w:p>
        </w:tc>
        <w:tc>
          <w:tcPr>
            <w:tcW w:w="1552" w:type="dxa"/>
          </w:tcPr>
          <w:p w14:paraId="6212073D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2340" w:type="dxa"/>
          </w:tcPr>
          <w:p w14:paraId="68AC937D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3FA30491" w14:textId="77777777" w:rsidR="00E207BC" w:rsidRDefault="00E207BC">
            <w:pPr>
              <w:pStyle w:val="BodyText"/>
              <w:spacing w:before="60" w:after="60"/>
            </w:pPr>
          </w:p>
        </w:tc>
      </w:tr>
      <w:tr w:rsidR="00E207BC" w14:paraId="3AF0FBA4" w14:textId="77777777">
        <w:tc>
          <w:tcPr>
            <w:tcW w:w="1418" w:type="dxa"/>
          </w:tcPr>
          <w:p w14:paraId="654FC4FC" w14:textId="77777777" w:rsidR="00E207BC" w:rsidRDefault="00E207BC">
            <w:pPr>
              <w:pStyle w:val="BodyText"/>
              <w:spacing w:before="60" w:after="60"/>
              <w:jc w:val="center"/>
            </w:pPr>
          </w:p>
        </w:tc>
        <w:tc>
          <w:tcPr>
            <w:tcW w:w="1552" w:type="dxa"/>
          </w:tcPr>
          <w:p w14:paraId="4044EF5C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2340" w:type="dxa"/>
          </w:tcPr>
          <w:p w14:paraId="2F9F60E8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10557EDF" w14:textId="77777777" w:rsidR="00E207BC" w:rsidRDefault="00E207BC">
            <w:pPr>
              <w:pStyle w:val="BodyText"/>
              <w:spacing w:before="60" w:after="60"/>
            </w:pPr>
          </w:p>
        </w:tc>
      </w:tr>
      <w:tr w:rsidR="00E207BC" w14:paraId="4392EAB0" w14:textId="77777777">
        <w:tc>
          <w:tcPr>
            <w:tcW w:w="1418" w:type="dxa"/>
          </w:tcPr>
          <w:p w14:paraId="49F2991F" w14:textId="77777777" w:rsidR="00E207BC" w:rsidRDefault="00E207BC">
            <w:pPr>
              <w:pStyle w:val="BodyText"/>
              <w:spacing w:before="60" w:after="60"/>
              <w:jc w:val="center"/>
            </w:pPr>
          </w:p>
        </w:tc>
        <w:tc>
          <w:tcPr>
            <w:tcW w:w="1552" w:type="dxa"/>
          </w:tcPr>
          <w:p w14:paraId="7AE90C3B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2340" w:type="dxa"/>
          </w:tcPr>
          <w:p w14:paraId="598728B2" w14:textId="77777777" w:rsidR="00E207BC" w:rsidRDefault="00E207BC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313118D8" w14:textId="77777777" w:rsidR="00E207BC" w:rsidRDefault="00E207BC">
            <w:pPr>
              <w:pStyle w:val="BodyText"/>
              <w:spacing w:before="60" w:after="60"/>
            </w:pPr>
          </w:p>
        </w:tc>
      </w:tr>
    </w:tbl>
    <w:p w14:paraId="76424211" w14:textId="77777777" w:rsidR="00325BBA" w:rsidRDefault="00325BBA">
      <w:pPr>
        <w:spacing w:line="240" w:lineRule="atLeast"/>
        <w:ind w:right="331" w:firstLine="709"/>
        <w:rPr>
          <w:color w:val="000000"/>
        </w:rPr>
      </w:pPr>
    </w:p>
    <w:p w14:paraId="66ED8819" w14:textId="77777777" w:rsidR="001C2CBC" w:rsidRDefault="00325BBA">
      <w:pPr>
        <w:spacing w:line="240" w:lineRule="atLeast"/>
        <w:ind w:right="331" w:firstLine="709"/>
        <w:rPr>
          <w:color w:val="000000"/>
        </w:rPr>
      </w:pPr>
      <w:r>
        <w:rPr>
          <w:color w:val="000000"/>
        </w:rPr>
        <w:br w:type="page"/>
      </w:r>
    </w:p>
    <w:p w14:paraId="418B2616" w14:textId="77777777" w:rsidR="008526A5" w:rsidRPr="00FC71DE" w:rsidRDefault="00C07452" w:rsidP="00700DA2">
      <w:pPr>
        <w:pStyle w:val="Heading1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Table </w:t>
      </w:r>
      <w:r w:rsidR="00814ADD">
        <w:rPr>
          <w:sz w:val="24"/>
          <w:szCs w:val="24"/>
        </w:rPr>
        <w:t>Information</w:t>
      </w:r>
    </w:p>
    <w:p w14:paraId="1240EF44" w14:textId="77777777" w:rsidR="006706FD" w:rsidRPr="00A43EB0" w:rsidRDefault="00640635" w:rsidP="00A43EB0">
      <w:pPr>
        <w:rPr>
          <w:rFonts w:ascii="Arial" w:hAnsi="Arial"/>
          <w:color w:val="FF0000"/>
          <w:sz w:val="18"/>
          <w:szCs w:val="18"/>
        </w:rPr>
      </w:pPr>
      <w:r w:rsidRPr="00A43EB0">
        <w:rPr>
          <w:rFonts w:ascii="Arial" w:hAnsi="Arial"/>
          <w:color w:val="FF0000"/>
          <w:sz w:val="18"/>
          <w:szCs w:val="18"/>
        </w:rPr>
        <w:t>[List the output(s) that this specification applies to – list the unique output FIRST]</w:t>
      </w:r>
    </w:p>
    <w:p w14:paraId="6027ABF0" w14:textId="77777777" w:rsidR="0074447D" w:rsidRPr="005462CF" w:rsidRDefault="00640635" w:rsidP="005462CF">
      <w:pPr>
        <w:rPr>
          <w:rFonts w:ascii="Arial" w:hAnsi="Arial" w:cs="Arial"/>
          <w:b/>
          <w:bCs/>
        </w:rPr>
      </w:pPr>
      <w:r w:rsidRPr="005462CF">
        <w:rPr>
          <w:rFonts w:ascii="Arial" w:hAnsi="Arial" w:cs="Arial"/>
          <w:b/>
          <w:bCs/>
        </w:rPr>
        <w:t>List of o</w:t>
      </w:r>
      <w:r w:rsidR="00A936AD" w:rsidRPr="005462CF">
        <w:rPr>
          <w:rFonts w:ascii="Arial" w:hAnsi="Arial" w:cs="Arial"/>
          <w:b/>
          <w:bCs/>
        </w:rPr>
        <w:t>utput(s)</w:t>
      </w:r>
      <w:r w:rsidR="0074447D" w:rsidRPr="005462CF">
        <w:rPr>
          <w:rFonts w:ascii="Arial" w:hAnsi="Arial" w:cs="Arial"/>
          <w:b/>
          <w:bCs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10350"/>
      </w:tblGrid>
      <w:tr w:rsidR="0074447D" w:rsidRPr="00B74672" w14:paraId="7242C128" w14:textId="77777777" w:rsidTr="00B74672">
        <w:tc>
          <w:tcPr>
            <w:tcW w:w="1710" w:type="dxa"/>
            <w:shd w:val="clear" w:color="auto" w:fill="CCCCCC"/>
          </w:tcPr>
          <w:p w14:paraId="6CFC04C7" w14:textId="77777777" w:rsidR="0074447D" w:rsidRPr="00B74672" w:rsidRDefault="00847EF2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b/>
              </w:rPr>
            </w:pPr>
            <w:r w:rsidRPr="00B74672">
              <w:rPr>
                <w:rFonts w:ascii="Arial" w:hAnsi="Arial"/>
                <w:b/>
              </w:rPr>
              <w:t>Output</w:t>
            </w:r>
            <w:r w:rsidR="0074447D" w:rsidRPr="00B74672">
              <w:rPr>
                <w:rFonts w:ascii="Arial" w:hAnsi="Arial"/>
                <w:b/>
              </w:rPr>
              <w:t xml:space="preserve"> number  </w:t>
            </w:r>
          </w:p>
        </w:tc>
        <w:tc>
          <w:tcPr>
            <w:tcW w:w="10350" w:type="dxa"/>
            <w:shd w:val="clear" w:color="auto" w:fill="CCCCCC"/>
          </w:tcPr>
          <w:p w14:paraId="1B504A65" w14:textId="77777777" w:rsidR="0074447D" w:rsidRPr="00B74672" w:rsidRDefault="00847EF2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b/>
              </w:rPr>
            </w:pPr>
            <w:r w:rsidRPr="00B74672">
              <w:rPr>
                <w:rFonts w:ascii="Arial" w:hAnsi="Arial"/>
                <w:b/>
              </w:rPr>
              <w:t>Output</w:t>
            </w:r>
            <w:r w:rsidR="0074447D" w:rsidRPr="00B74672">
              <w:rPr>
                <w:rFonts w:ascii="Arial" w:hAnsi="Arial"/>
                <w:b/>
              </w:rPr>
              <w:t xml:space="preserve"> description</w:t>
            </w:r>
          </w:p>
        </w:tc>
      </w:tr>
      <w:tr w:rsidR="0074447D" w:rsidRPr="00B74672" w14:paraId="0C98C484" w14:textId="77777777" w:rsidTr="00B74672">
        <w:tc>
          <w:tcPr>
            <w:tcW w:w="1710" w:type="dxa"/>
          </w:tcPr>
          <w:p w14:paraId="05F90BC7" w14:textId="77777777" w:rsidR="0074447D" w:rsidRPr="00A43EB0" w:rsidRDefault="0074447D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sz w:val="18"/>
                <w:szCs w:val="18"/>
                <w:highlight w:val="cyan"/>
              </w:rPr>
            </w:pPr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 xml:space="preserve">Table </w:t>
            </w:r>
            <w:proofErr w:type="spellStart"/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>x.x</w:t>
            </w:r>
            <w:proofErr w:type="spellEnd"/>
          </w:p>
        </w:tc>
        <w:tc>
          <w:tcPr>
            <w:tcW w:w="10350" w:type="dxa"/>
          </w:tcPr>
          <w:p w14:paraId="3E4588AA" w14:textId="77777777" w:rsidR="0074447D" w:rsidRPr="00A43EB0" w:rsidRDefault="0074447D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sz w:val="18"/>
                <w:szCs w:val="18"/>
                <w:highlight w:val="cyan"/>
              </w:rPr>
            </w:pPr>
            <w:proofErr w:type="spellStart"/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>Xxxxxxxxx</w:t>
            </w:r>
            <w:proofErr w:type="spellEnd"/>
          </w:p>
        </w:tc>
      </w:tr>
      <w:tr w:rsidR="0074447D" w:rsidRPr="00B74672" w14:paraId="3B4CB5B8" w14:textId="77777777" w:rsidTr="00B74672">
        <w:tc>
          <w:tcPr>
            <w:tcW w:w="1710" w:type="dxa"/>
          </w:tcPr>
          <w:p w14:paraId="5BB7BEDD" w14:textId="77777777" w:rsidR="0074447D" w:rsidRPr="00A43EB0" w:rsidRDefault="0074447D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sz w:val="18"/>
                <w:szCs w:val="18"/>
                <w:highlight w:val="cyan"/>
              </w:rPr>
            </w:pPr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 xml:space="preserve">Table </w:t>
            </w:r>
            <w:proofErr w:type="spellStart"/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>x.x</w:t>
            </w:r>
            <w:proofErr w:type="spellEnd"/>
          </w:p>
        </w:tc>
        <w:tc>
          <w:tcPr>
            <w:tcW w:w="10350" w:type="dxa"/>
          </w:tcPr>
          <w:p w14:paraId="332205FE" w14:textId="77777777" w:rsidR="0074447D" w:rsidRPr="00A43EB0" w:rsidRDefault="0074447D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sz w:val="18"/>
                <w:szCs w:val="18"/>
                <w:highlight w:val="cyan"/>
              </w:rPr>
            </w:pPr>
            <w:proofErr w:type="spellStart"/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>Xxxxxxxxx</w:t>
            </w:r>
            <w:proofErr w:type="spellEnd"/>
          </w:p>
        </w:tc>
      </w:tr>
      <w:tr w:rsidR="0074447D" w:rsidRPr="00B74672" w14:paraId="184BFC92" w14:textId="77777777" w:rsidTr="00B74672">
        <w:tc>
          <w:tcPr>
            <w:tcW w:w="1710" w:type="dxa"/>
          </w:tcPr>
          <w:p w14:paraId="08E42286" w14:textId="77777777" w:rsidR="0074447D" w:rsidRPr="00A43EB0" w:rsidRDefault="0074447D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sz w:val="18"/>
                <w:szCs w:val="18"/>
                <w:highlight w:val="cyan"/>
              </w:rPr>
            </w:pPr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 xml:space="preserve">Table </w:t>
            </w:r>
            <w:proofErr w:type="spellStart"/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>x.x</w:t>
            </w:r>
            <w:proofErr w:type="spellEnd"/>
          </w:p>
        </w:tc>
        <w:tc>
          <w:tcPr>
            <w:tcW w:w="10350" w:type="dxa"/>
          </w:tcPr>
          <w:p w14:paraId="330D1784" w14:textId="77777777" w:rsidR="0074447D" w:rsidRPr="00A43EB0" w:rsidRDefault="0074447D" w:rsidP="00B74672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rFonts w:ascii="Arial" w:hAnsi="Arial"/>
                <w:sz w:val="18"/>
                <w:szCs w:val="18"/>
                <w:highlight w:val="cyan"/>
              </w:rPr>
            </w:pPr>
            <w:proofErr w:type="spellStart"/>
            <w:r w:rsidRPr="00A43EB0">
              <w:rPr>
                <w:rFonts w:ascii="Arial" w:hAnsi="Arial"/>
                <w:sz w:val="18"/>
                <w:szCs w:val="18"/>
                <w:highlight w:val="cyan"/>
              </w:rPr>
              <w:t>Xxxxxxxxx</w:t>
            </w:r>
            <w:proofErr w:type="spellEnd"/>
          </w:p>
        </w:tc>
      </w:tr>
    </w:tbl>
    <w:p w14:paraId="362529CF" w14:textId="77777777" w:rsidR="00070DA6" w:rsidRDefault="00070DA6" w:rsidP="005462CF"/>
    <w:p w14:paraId="4AC1A997" w14:textId="77777777" w:rsidR="00D34AEB" w:rsidRPr="005462CF" w:rsidRDefault="00D34AEB" w:rsidP="005462CF">
      <w:pPr>
        <w:rPr>
          <w:rFonts w:ascii="Arial" w:hAnsi="Arial" w:cs="Arial"/>
          <w:b/>
          <w:bCs/>
        </w:rPr>
      </w:pPr>
      <w:r w:rsidRPr="005462CF">
        <w:rPr>
          <w:rFonts w:ascii="Arial" w:hAnsi="Arial" w:cs="Arial"/>
          <w:b/>
          <w:bCs/>
        </w:rPr>
        <w:t>Description G</w:t>
      </w:r>
      <w:r w:rsidR="00C239B8" w:rsidRPr="005462CF">
        <w:rPr>
          <w:rFonts w:ascii="Arial" w:hAnsi="Arial" w:cs="Arial"/>
          <w:b/>
          <w:bCs/>
        </w:rPr>
        <w:t>rid</w:t>
      </w:r>
      <w:r w:rsidR="00593A64" w:rsidRPr="005462CF">
        <w:rPr>
          <w:rFonts w:ascii="Arial" w:hAnsi="Arial" w:cs="Arial"/>
          <w:b/>
          <w:bCs/>
        </w:rPr>
        <w:t xml:space="preserve"> for the unique </w:t>
      </w:r>
      <w:r w:rsidR="009B131F" w:rsidRPr="005462CF">
        <w:rPr>
          <w:rFonts w:ascii="Arial" w:hAnsi="Arial" w:cs="Arial"/>
          <w:b/>
          <w:bCs/>
        </w:rPr>
        <w:t>output</w:t>
      </w:r>
      <w:r w:rsidRPr="005462CF">
        <w:rPr>
          <w:rFonts w:ascii="Arial" w:hAnsi="Arial" w:cs="Arial"/>
          <w:b/>
          <w:bCs/>
        </w:rPr>
        <w:t>:</w:t>
      </w:r>
    </w:p>
    <w:p w14:paraId="0293D2F6" w14:textId="77777777" w:rsidR="00640635" w:rsidRPr="00A43EB0" w:rsidRDefault="00640635" w:rsidP="00A43EB0">
      <w:pPr>
        <w:rPr>
          <w:rFonts w:ascii="Arial" w:hAnsi="Arial" w:cs="Arial"/>
          <w:color w:val="FF0000"/>
          <w:sz w:val="18"/>
          <w:szCs w:val="18"/>
        </w:rPr>
      </w:pPr>
      <w:r w:rsidRPr="00A43EB0">
        <w:rPr>
          <w:rFonts w:ascii="Arial" w:hAnsi="Arial" w:cs="Arial"/>
          <w:color w:val="FF0000"/>
          <w:sz w:val="18"/>
          <w:szCs w:val="18"/>
        </w:rPr>
        <w:t>[Use</w:t>
      </w:r>
      <w:r w:rsidR="00FA2DF4" w:rsidRPr="00A43EB0">
        <w:rPr>
          <w:rFonts w:ascii="Arial" w:hAnsi="Arial" w:cs="Arial"/>
          <w:color w:val="FF0000"/>
          <w:sz w:val="18"/>
          <w:szCs w:val="18"/>
        </w:rPr>
        <w:t xml:space="preserve"> the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</w:t>
      </w:r>
      <w:r w:rsidR="00C239B8" w:rsidRPr="00A43EB0">
        <w:rPr>
          <w:rFonts w:ascii="Arial" w:hAnsi="Arial" w:cs="Arial"/>
          <w:color w:val="FF0000"/>
          <w:sz w:val="18"/>
          <w:szCs w:val="18"/>
        </w:rPr>
        <w:t>grid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</w:t>
      </w:r>
      <w:r w:rsidR="00FA2DF4" w:rsidRPr="00A43EB0">
        <w:rPr>
          <w:rFonts w:ascii="Arial" w:hAnsi="Arial" w:cs="Arial"/>
          <w:color w:val="FF0000"/>
          <w:sz w:val="18"/>
          <w:szCs w:val="18"/>
        </w:rPr>
        <w:t>below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to provide variables for each row/column in </w:t>
      </w:r>
      <w:r w:rsidR="00FA2DF4" w:rsidRPr="00A43EB0">
        <w:rPr>
          <w:rFonts w:ascii="Arial" w:hAnsi="Arial" w:cs="Arial"/>
          <w:color w:val="FF0000"/>
          <w:sz w:val="18"/>
          <w:szCs w:val="18"/>
        </w:rPr>
        <w:t>the unique output</w:t>
      </w:r>
      <w:r w:rsidRPr="00A43EB0">
        <w:rPr>
          <w:rFonts w:ascii="Arial" w:hAnsi="Arial" w:cs="Arial"/>
          <w:color w:val="FF0000"/>
          <w:sz w:val="18"/>
          <w:szCs w:val="18"/>
        </w:rPr>
        <w:t>.  Fully specify statistical testing.]</w:t>
      </w:r>
    </w:p>
    <w:p w14:paraId="7C10D751" w14:textId="77777777" w:rsidR="00640635" w:rsidRPr="00A43EB0" w:rsidRDefault="00640635" w:rsidP="00A43EB0">
      <w:pPr>
        <w:rPr>
          <w:rFonts w:ascii="Arial" w:hAnsi="Arial" w:cs="Arial"/>
          <w:b/>
          <w:color w:val="FF0000"/>
          <w:sz w:val="18"/>
          <w:szCs w:val="18"/>
        </w:rPr>
      </w:pPr>
      <w:r w:rsidRPr="00A43EB0">
        <w:rPr>
          <w:rFonts w:ascii="Arial" w:hAnsi="Arial" w:cs="Arial"/>
          <w:color w:val="FF0000"/>
          <w:sz w:val="18"/>
          <w:szCs w:val="18"/>
        </w:rPr>
        <w:t xml:space="preserve">[Since </w:t>
      </w:r>
      <w:r w:rsidR="00C8178A" w:rsidRPr="00A43EB0">
        <w:rPr>
          <w:rFonts w:ascii="Arial" w:hAnsi="Arial" w:cs="Arial"/>
          <w:color w:val="FF0000"/>
          <w:sz w:val="18"/>
          <w:szCs w:val="18"/>
        </w:rPr>
        <w:t>output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styles vary, the format of the </w:t>
      </w:r>
      <w:r w:rsidR="00C239B8" w:rsidRPr="00A43EB0">
        <w:rPr>
          <w:rFonts w:ascii="Arial" w:hAnsi="Arial" w:cs="Arial"/>
          <w:color w:val="FF0000"/>
          <w:sz w:val="18"/>
          <w:szCs w:val="18"/>
        </w:rPr>
        <w:t>grid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</w:t>
      </w:r>
      <w:r w:rsidR="00FA2DF4" w:rsidRPr="00A43EB0">
        <w:rPr>
          <w:rFonts w:ascii="Arial" w:hAnsi="Arial" w:cs="Arial"/>
          <w:color w:val="FF0000"/>
          <w:sz w:val="18"/>
          <w:szCs w:val="18"/>
        </w:rPr>
        <w:t>may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vary.]</w:t>
      </w:r>
    </w:p>
    <w:p w14:paraId="2D214839" w14:textId="77777777" w:rsidR="00D34AEB" w:rsidRPr="00A43EB0" w:rsidRDefault="00070DA6" w:rsidP="00A43EB0">
      <w:pPr>
        <w:rPr>
          <w:rFonts w:ascii="Arial" w:hAnsi="Arial" w:cs="Arial"/>
          <w:color w:val="FF0000"/>
          <w:sz w:val="18"/>
          <w:szCs w:val="18"/>
        </w:rPr>
      </w:pPr>
      <w:r w:rsidRPr="00A43EB0">
        <w:rPr>
          <w:rFonts w:ascii="Arial" w:hAnsi="Arial" w:cs="Arial"/>
          <w:color w:val="FF0000"/>
          <w:sz w:val="18"/>
          <w:szCs w:val="18"/>
        </w:rPr>
        <w:t xml:space="preserve">[See </w:t>
      </w:r>
      <w:r w:rsidR="00C8178A" w:rsidRPr="00A43EB0">
        <w:rPr>
          <w:rFonts w:ascii="Arial" w:hAnsi="Arial" w:cs="Arial"/>
          <w:color w:val="FF0000"/>
          <w:sz w:val="18"/>
          <w:szCs w:val="18"/>
        </w:rPr>
        <w:t xml:space="preserve">the 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shell for </w:t>
      </w:r>
      <w:r w:rsidR="00C8178A" w:rsidRPr="00A43EB0">
        <w:rPr>
          <w:rFonts w:ascii="Arial" w:hAnsi="Arial" w:cs="Arial"/>
          <w:color w:val="FF0000"/>
          <w:sz w:val="18"/>
          <w:szCs w:val="18"/>
        </w:rPr>
        <w:t>the output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layout. Bolded variables are placeholders and should be replaced with applicable variables for each </w:t>
      </w:r>
      <w:r w:rsidR="00C8178A" w:rsidRPr="00A43EB0">
        <w:rPr>
          <w:rFonts w:ascii="Arial" w:hAnsi="Arial" w:cs="Arial"/>
          <w:color w:val="FF0000"/>
          <w:sz w:val="18"/>
          <w:szCs w:val="18"/>
        </w:rPr>
        <w:t>output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as noted in the mapping </w:t>
      </w:r>
      <w:r w:rsidR="00C239B8" w:rsidRPr="00A43EB0">
        <w:rPr>
          <w:rFonts w:ascii="Arial" w:hAnsi="Arial" w:cs="Arial"/>
          <w:color w:val="FF0000"/>
          <w:sz w:val="18"/>
          <w:szCs w:val="18"/>
        </w:rPr>
        <w:t>grid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below.]</w:t>
      </w:r>
    </w:p>
    <w:p w14:paraId="70DC7E9B" w14:textId="77777777" w:rsidR="00070DA6" w:rsidRPr="00A43EB0" w:rsidRDefault="00070DA6" w:rsidP="00A43EB0">
      <w:pPr>
        <w:rPr>
          <w:color w:val="FF0000"/>
          <w:szCs w:val="18"/>
        </w:rPr>
      </w:pPr>
      <w:r w:rsidRPr="00A43EB0">
        <w:rPr>
          <w:rFonts w:ascii="Arial" w:hAnsi="Arial" w:cs="Arial"/>
          <w:color w:val="FF0000"/>
          <w:sz w:val="18"/>
          <w:szCs w:val="18"/>
        </w:rPr>
        <w:t xml:space="preserve">[It is recommended that the </w:t>
      </w:r>
      <w:r w:rsidR="00C239B8" w:rsidRPr="00A43EB0">
        <w:rPr>
          <w:rFonts w:ascii="Arial" w:hAnsi="Arial" w:cs="Arial"/>
          <w:color w:val="FF0000"/>
          <w:sz w:val="18"/>
          <w:szCs w:val="18"/>
        </w:rPr>
        <w:t>grid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</w:t>
      </w:r>
      <w:r w:rsidR="00AF5C50" w:rsidRPr="00A43EB0">
        <w:rPr>
          <w:rFonts w:ascii="Arial" w:hAnsi="Arial" w:cs="Arial"/>
          <w:color w:val="FF0000"/>
          <w:sz w:val="18"/>
          <w:szCs w:val="18"/>
        </w:rPr>
        <w:t xml:space="preserve">below 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start with the </w:t>
      </w:r>
      <w:r w:rsidR="00AF5C50" w:rsidRPr="00A43EB0">
        <w:rPr>
          <w:rFonts w:ascii="Arial" w:hAnsi="Arial" w:cs="Arial"/>
          <w:color w:val="FF0000"/>
          <w:sz w:val="18"/>
          <w:szCs w:val="18"/>
        </w:rPr>
        <w:t>output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population then list the </w:t>
      </w:r>
      <w:r w:rsidR="00AF5C50" w:rsidRPr="00A43EB0">
        <w:rPr>
          <w:rFonts w:ascii="Arial" w:hAnsi="Arial" w:cs="Arial"/>
          <w:color w:val="FF0000"/>
          <w:sz w:val="18"/>
          <w:szCs w:val="18"/>
        </w:rPr>
        <w:t>output</w:t>
      </w:r>
      <w:r w:rsidRPr="00A43EB0">
        <w:rPr>
          <w:rFonts w:ascii="Arial" w:hAnsi="Arial" w:cs="Arial"/>
          <w:color w:val="FF0000"/>
          <w:sz w:val="18"/>
          <w:szCs w:val="18"/>
        </w:rPr>
        <w:t xml:space="preserve"> </w:t>
      </w:r>
      <w:r w:rsidR="001C0F61" w:rsidRPr="00A43EB0">
        <w:rPr>
          <w:rFonts w:ascii="Arial" w:hAnsi="Arial" w:cs="Arial"/>
          <w:color w:val="FF0000"/>
          <w:sz w:val="18"/>
          <w:szCs w:val="18"/>
        </w:rPr>
        <w:t xml:space="preserve">columns and then </w:t>
      </w:r>
      <w:r w:rsidRPr="00A43EB0">
        <w:rPr>
          <w:rFonts w:ascii="Arial" w:hAnsi="Arial" w:cs="Arial"/>
          <w:color w:val="FF0000"/>
          <w:sz w:val="18"/>
          <w:szCs w:val="18"/>
        </w:rPr>
        <w:t>rows as noted in the shell.]</w:t>
      </w:r>
    </w:p>
    <w:tbl>
      <w:tblPr>
        <w:tblW w:w="120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6660"/>
      </w:tblGrid>
      <w:tr w:rsidR="00D34AEB" w:rsidRPr="00BB00F4" w14:paraId="499C4604" w14:textId="77777777">
        <w:trPr>
          <w:cantSplit/>
          <w:tblHeader/>
        </w:trPr>
        <w:tc>
          <w:tcPr>
            <w:tcW w:w="5400" w:type="dxa"/>
            <w:shd w:val="clear" w:color="auto" w:fill="CCCCCC"/>
          </w:tcPr>
          <w:p w14:paraId="55F20096" w14:textId="77777777" w:rsidR="00D34AEB" w:rsidRDefault="00D34AEB" w:rsidP="00BB00F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00D5322" w14:textId="77777777" w:rsidR="00D34AEB" w:rsidRPr="00BB00F4" w:rsidRDefault="00D34AEB" w:rsidP="00BB00F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Row/Column Headings</w:t>
            </w:r>
            <w:r w:rsidRPr="00BB00F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660" w:type="dxa"/>
            <w:shd w:val="clear" w:color="auto" w:fill="CCCCCC"/>
          </w:tcPr>
          <w:p w14:paraId="5A3B149E" w14:textId="77777777" w:rsidR="00D34AEB" w:rsidRDefault="00D34AEB" w:rsidP="00BB00F4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792E65D" w14:textId="77777777" w:rsidR="00D34AEB" w:rsidRDefault="00D34AEB" w:rsidP="00BB00F4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Description</w:t>
            </w:r>
          </w:p>
        </w:tc>
      </w:tr>
      <w:tr w:rsidR="00D34AEB" w:rsidRPr="00B41BEB" w14:paraId="1C825214" w14:textId="77777777">
        <w:trPr>
          <w:cantSplit/>
        </w:trPr>
        <w:tc>
          <w:tcPr>
            <w:tcW w:w="5400" w:type="dxa"/>
          </w:tcPr>
          <w:p w14:paraId="0B36E531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  <w:highlight w:val="cyan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</w:rPr>
              <w:t>Population</w:t>
            </w:r>
          </w:p>
        </w:tc>
        <w:tc>
          <w:tcPr>
            <w:tcW w:w="6660" w:type="dxa"/>
          </w:tcPr>
          <w:p w14:paraId="54034531" w14:textId="77777777" w:rsidR="00D34AEB" w:rsidRPr="00B41BEB" w:rsidRDefault="003757B6" w:rsidP="00BB00F4">
            <w:pPr>
              <w:rPr>
                <w:rFonts w:ascii="Arial" w:hAnsi="Arial" w:cs="Arial"/>
                <w:sz w:val="18"/>
                <w:szCs w:val="18"/>
                <w:highlight w:val="cyan"/>
              </w:rPr>
            </w:pPr>
            <w:r w:rsidRPr="00EE6EE2">
              <w:rPr>
                <w:rFonts w:ascii="Arial" w:hAnsi="Arial" w:cs="Arial"/>
                <w:b/>
                <w:sz w:val="18"/>
                <w:szCs w:val="18"/>
                <w:highlight w:val="cyan"/>
              </w:rPr>
              <w:t>[POP]</w:t>
            </w:r>
            <w:r w:rsidR="00D34AEB" w:rsidRPr="00B41BEB">
              <w:rPr>
                <w:rFonts w:ascii="Arial" w:hAnsi="Arial" w:cs="Arial"/>
                <w:sz w:val="18"/>
                <w:szCs w:val="18"/>
                <w:highlight w:val="cyan"/>
              </w:rPr>
              <w:t>=1</w:t>
            </w:r>
          </w:p>
        </w:tc>
      </w:tr>
      <w:tr w:rsidR="00D34AEB" w:rsidRPr="00B41BEB" w14:paraId="6D5D3292" w14:textId="77777777">
        <w:trPr>
          <w:cantSplit/>
        </w:trPr>
        <w:tc>
          <w:tcPr>
            <w:tcW w:w="5400" w:type="dxa"/>
          </w:tcPr>
          <w:p w14:paraId="4E93849C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  <w:highlight w:val="cyan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</w:rPr>
              <w:t>Treatment Group</w:t>
            </w:r>
          </w:p>
        </w:tc>
        <w:tc>
          <w:tcPr>
            <w:tcW w:w="6660" w:type="dxa"/>
          </w:tcPr>
          <w:p w14:paraId="0C53291F" w14:textId="77777777" w:rsidR="00D34AEB" w:rsidRPr="00B41BEB" w:rsidRDefault="00E074E3" w:rsidP="00BB00F4">
            <w:pPr>
              <w:rPr>
                <w:rFonts w:ascii="Arial" w:hAnsi="Arial" w:cs="Arial"/>
                <w:sz w:val="18"/>
                <w:szCs w:val="18"/>
                <w:highlight w:val="cyan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</w:rPr>
              <w:t>TREATN</w:t>
            </w:r>
          </w:p>
        </w:tc>
      </w:tr>
      <w:tr w:rsidR="00D34AEB" w:rsidRPr="00B41BEB" w14:paraId="249A49F4" w14:textId="77777777">
        <w:trPr>
          <w:cantSplit/>
        </w:trPr>
        <w:tc>
          <w:tcPr>
            <w:tcW w:w="5400" w:type="dxa"/>
          </w:tcPr>
          <w:p w14:paraId="2B6A009A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  <w:highlight w:val="cyan"/>
              </w:rPr>
            </w:pPr>
          </w:p>
        </w:tc>
        <w:tc>
          <w:tcPr>
            <w:tcW w:w="6660" w:type="dxa"/>
          </w:tcPr>
          <w:p w14:paraId="1CA5EDA3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  <w:highlight w:val="cyan"/>
              </w:rPr>
            </w:pPr>
          </w:p>
        </w:tc>
      </w:tr>
      <w:tr w:rsidR="00D34AEB" w:rsidRPr="00B41BEB" w14:paraId="2ED5A00F" w14:textId="77777777">
        <w:trPr>
          <w:cantSplit/>
        </w:trPr>
        <w:tc>
          <w:tcPr>
            <w:tcW w:w="5400" w:type="dxa"/>
          </w:tcPr>
          <w:p w14:paraId="4E13D0E9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0" w:type="dxa"/>
          </w:tcPr>
          <w:p w14:paraId="6942481E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4AEB" w:rsidRPr="00B41BEB" w14:paraId="674E5C0C" w14:textId="77777777">
        <w:trPr>
          <w:cantSplit/>
        </w:trPr>
        <w:tc>
          <w:tcPr>
            <w:tcW w:w="5400" w:type="dxa"/>
          </w:tcPr>
          <w:p w14:paraId="546A2E46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0" w:type="dxa"/>
          </w:tcPr>
          <w:p w14:paraId="087E1092" w14:textId="77777777" w:rsidR="00D34AEB" w:rsidRPr="00B41BEB" w:rsidRDefault="00D34AEB" w:rsidP="00BB00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42E1C3D" w14:textId="77777777" w:rsidR="00B560FC" w:rsidRDefault="00B560FC" w:rsidP="00507F36">
      <w:pPr>
        <w:rPr>
          <w:rFonts w:ascii="Arial" w:hAnsi="Arial"/>
        </w:rPr>
      </w:pPr>
    </w:p>
    <w:p w14:paraId="37FE2EDF" w14:textId="77777777" w:rsidR="00070DA6" w:rsidRPr="005462CF" w:rsidRDefault="00070DA6" w:rsidP="005462CF">
      <w:pPr>
        <w:rPr>
          <w:rFonts w:ascii="Arial" w:hAnsi="Arial" w:cs="Arial"/>
          <w:b/>
          <w:bCs/>
        </w:rPr>
      </w:pPr>
      <w:r w:rsidRPr="005462CF">
        <w:rPr>
          <w:rFonts w:ascii="Arial" w:hAnsi="Arial" w:cs="Arial"/>
          <w:b/>
          <w:bCs/>
        </w:rPr>
        <w:t>Mapping G</w:t>
      </w:r>
      <w:r w:rsidR="00C239B8" w:rsidRPr="005462CF">
        <w:rPr>
          <w:rFonts w:ascii="Arial" w:hAnsi="Arial" w:cs="Arial"/>
          <w:b/>
          <w:bCs/>
        </w:rPr>
        <w:t>rid</w:t>
      </w:r>
      <w:r w:rsidR="00E167ED" w:rsidRPr="005462CF">
        <w:rPr>
          <w:rFonts w:ascii="Arial" w:hAnsi="Arial" w:cs="Arial"/>
          <w:b/>
          <w:bCs/>
        </w:rPr>
        <w:t xml:space="preserve"> to map unique and repeat </w:t>
      </w:r>
      <w:r w:rsidR="001D31A5" w:rsidRPr="005462CF">
        <w:rPr>
          <w:rFonts w:ascii="Arial" w:hAnsi="Arial" w:cs="Arial"/>
          <w:b/>
          <w:bCs/>
        </w:rPr>
        <w:t>outputs</w:t>
      </w:r>
      <w:r w:rsidRPr="005462CF">
        <w:rPr>
          <w:rFonts w:ascii="Arial" w:hAnsi="Arial" w:cs="Arial"/>
          <w:b/>
          <w:bCs/>
        </w:rPr>
        <w:t>:</w:t>
      </w:r>
    </w:p>
    <w:p w14:paraId="2D58EB44" w14:textId="77777777" w:rsidR="00B560FC" w:rsidRPr="00A43EB0" w:rsidRDefault="00070DA6" w:rsidP="00507F36">
      <w:pPr>
        <w:rPr>
          <w:rFonts w:ascii="Arial" w:hAnsi="Arial"/>
          <w:color w:val="FF0000"/>
          <w:sz w:val="18"/>
          <w:szCs w:val="18"/>
        </w:rPr>
      </w:pPr>
      <w:r w:rsidRPr="00A43EB0">
        <w:rPr>
          <w:rFonts w:ascii="Arial" w:hAnsi="Arial"/>
          <w:color w:val="FF0000"/>
          <w:sz w:val="18"/>
          <w:szCs w:val="18"/>
        </w:rPr>
        <w:t xml:space="preserve">[More than one mapping </w:t>
      </w:r>
      <w:r w:rsidR="00C239B8" w:rsidRPr="00A43EB0">
        <w:rPr>
          <w:rFonts w:ascii="Arial" w:hAnsi="Arial"/>
          <w:color w:val="FF0000"/>
          <w:sz w:val="18"/>
          <w:szCs w:val="18"/>
        </w:rPr>
        <w:t>grid</w:t>
      </w:r>
      <w:r w:rsidRPr="00A43EB0">
        <w:rPr>
          <w:rFonts w:ascii="Arial" w:hAnsi="Arial"/>
          <w:color w:val="FF0000"/>
          <w:sz w:val="18"/>
          <w:szCs w:val="18"/>
        </w:rPr>
        <w:t xml:space="preserve"> may be necessary.</w:t>
      </w:r>
      <w:r w:rsidR="003561F7" w:rsidRPr="00A43EB0">
        <w:rPr>
          <w:rFonts w:ascii="Arial" w:hAnsi="Arial"/>
          <w:color w:val="FF0000"/>
          <w:sz w:val="18"/>
          <w:szCs w:val="18"/>
        </w:rPr>
        <w:t xml:space="preserve"> Only fill in the necessary information – leave out redundant information</w:t>
      </w:r>
      <w:r w:rsidRPr="00A43EB0">
        <w:rPr>
          <w:rFonts w:ascii="Arial" w:hAnsi="Arial"/>
          <w:color w:val="FF0000"/>
          <w:sz w:val="18"/>
          <w:szCs w:val="18"/>
        </w:rPr>
        <w:t>]</w:t>
      </w:r>
    </w:p>
    <w:tbl>
      <w:tblPr>
        <w:tblW w:w="120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350"/>
        <w:gridCol w:w="1710"/>
        <w:gridCol w:w="2070"/>
        <w:gridCol w:w="5310"/>
      </w:tblGrid>
      <w:tr w:rsidR="00E02FD5" w:rsidRPr="00BB00F4" w14:paraId="6FBA8768" w14:textId="77777777">
        <w:trPr>
          <w:cantSplit/>
          <w:trHeight w:val="221"/>
          <w:tblHeader/>
        </w:trPr>
        <w:tc>
          <w:tcPr>
            <w:tcW w:w="1620" w:type="dxa"/>
            <w:shd w:val="clear" w:color="auto" w:fill="C0C0C0"/>
          </w:tcPr>
          <w:p w14:paraId="474669C4" w14:textId="77777777" w:rsidR="00E02FD5" w:rsidRDefault="00E02FD5" w:rsidP="002D5A6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Output Number</w:t>
            </w:r>
          </w:p>
        </w:tc>
        <w:tc>
          <w:tcPr>
            <w:tcW w:w="1350" w:type="dxa"/>
            <w:shd w:val="clear" w:color="auto" w:fill="C0C0C0"/>
          </w:tcPr>
          <w:p w14:paraId="73546AC7" w14:textId="77777777" w:rsidR="00E02FD5" w:rsidRDefault="00E02FD5" w:rsidP="002D5A6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Population</w:t>
            </w:r>
          </w:p>
        </w:tc>
        <w:tc>
          <w:tcPr>
            <w:tcW w:w="1710" w:type="dxa"/>
            <w:shd w:val="clear" w:color="auto" w:fill="C0C0C0"/>
          </w:tcPr>
          <w:p w14:paraId="089147B0" w14:textId="77777777" w:rsidR="00E02FD5" w:rsidRDefault="00E02FD5" w:rsidP="002D5A6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Copy / Unique</w:t>
            </w:r>
          </w:p>
        </w:tc>
        <w:tc>
          <w:tcPr>
            <w:tcW w:w="2070" w:type="dxa"/>
            <w:shd w:val="clear" w:color="auto" w:fill="C0C0C0"/>
          </w:tcPr>
          <w:p w14:paraId="4877D3EC" w14:textId="77777777" w:rsidR="00E02FD5" w:rsidRDefault="00E02FD5" w:rsidP="002D5A6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Dataset(s) Required</w:t>
            </w:r>
          </w:p>
        </w:tc>
        <w:tc>
          <w:tcPr>
            <w:tcW w:w="5310" w:type="dxa"/>
            <w:shd w:val="clear" w:color="auto" w:fill="C0C0C0"/>
          </w:tcPr>
          <w:p w14:paraId="3809EC49" w14:textId="77777777" w:rsidR="00E02FD5" w:rsidRDefault="00E02FD5" w:rsidP="002D5A6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Variables Required and Constraints</w:t>
            </w:r>
          </w:p>
        </w:tc>
      </w:tr>
      <w:tr w:rsidR="00E02FD5" w:rsidRPr="00436CD8" w14:paraId="7B264942" w14:textId="77777777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61E98748" w14:textId="77777777" w:rsidR="00E02FD5" w:rsidRPr="00B41BEB" w:rsidRDefault="00436CD8" w:rsidP="002D5A67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 xml:space="preserve">Table </w:t>
            </w:r>
            <w:proofErr w:type="spellStart"/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x.x</w:t>
            </w:r>
            <w:proofErr w:type="spellEnd"/>
          </w:p>
        </w:tc>
        <w:tc>
          <w:tcPr>
            <w:tcW w:w="1350" w:type="dxa"/>
            <w:shd w:val="clear" w:color="auto" w:fill="auto"/>
          </w:tcPr>
          <w:p w14:paraId="56F7C194" w14:textId="77777777" w:rsidR="00E02FD5" w:rsidRPr="00B41BEB" w:rsidRDefault="00436CD8" w:rsidP="002D5A67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ITT</w:t>
            </w:r>
          </w:p>
        </w:tc>
        <w:tc>
          <w:tcPr>
            <w:tcW w:w="1710" w:type="dxa"/>
            <w:shd w:val="clear" w:color="auto" w:fill="auto"/>
          </w:tcPr>
          <w:p w14:paraId="79CA1E3C" w14:textId="77777777" w:rsidR="00E02FD5" w:rsidRPr="00B41BEB" w:rsidRDefault="00436CD8" w:rsidP="002D5A67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Unique</w:t>
            </w:r>
          </w:p>
        </w:tc>
        <w:tc>
          <w:tcPr>
            <w:tcW w:w="2070" w:type="dxa"/>
          </w:tcPr>
          <w:p w14:paraId="59F6CAF9" w14:textId="77777777" w:rsidR="00E02FD5" w:rsidRPr="00B41BEB" w:rsidRDefault="00436CD8" w:rsidP="002D5A67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DD_EF</w:t>
            </w:r>
          </w:p>
        </w:tc>
        <w:tc>
          <w:tcPr>
            <w:tcW w:w="5310" w:type="dxa"/>
            <w:shd w:val="clear" w:color="auto" w:fill="auto"/>
          </w:tcPr>
          <w:p w14:paraId="6BD590F0" w14:textId="77777777" w:rsidR="00E02FD5" w:rsidRPr="00B41BEB" w:rsidRDefault="008C1197" w:rsidP="002D5A67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480C5E">
              <w:rPr>
                <w:rFonts w:ascii="Arial" w:hAnsi="Arial" w:cs="Arial"/>
                <w:b/>
                <w:sz w:val="18"/>
                <w:szCs w:val="18"/>
                <w:highlight w:val="cyan"/>
                <w:lang w:val="en-GB"/>
              </w:rPr>
              <w:t>[POP]</w:t>
            </w: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 xml:space="preserve"> = </w:t>
            </w:r>
            <w:r w:rsidR="00436CD8"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ITT</w:t>
            </w:r>
          </w:p>
        </w:tc>
      </w:tr>
      <w:tr w:rsidR="00504517" w:rsidRPr="00436CD8" w14:paraId="1F2FBC1D" w14:textId="77777777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06D575C5" w14:textId="77777777" w:rsidR="00504517" w:rsidRPr="00B41BEB" w:rsidRDefault="00504517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 xml:space="preserve">Table </w:t>
            </w:r>
            <w:proofErr w:type="spellStart"/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x.x</w:t>
            </w:r>
            <w:proofErr w:type="spellEnd"/>
          </w:p>
        </w:tc>
        <w:tc>
          <w:tcPr>
            <w:tcW w:w="1350" w:type="dxa"/>
            <w:shd w:val="clear" w:color="auto" w:fill="auto"/>
          </w:tcPr>
          <w:p w14:paraId="4613C5BB" w14:textId="77777777" w:rsidR="00504517" w:rsidRPr="00B41BEB" w:rsidRDefault="00504517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PP</w:t>
            </w:r>
          </w:p>
        </w:tc>
        <w:tc>
          <w:tcPr>
            <w:tcW w:w="1710" w:type="dxa"/>
            <w:shd w:val="clear" w:color="auto" w:fill="auto"/>
          </w:tcPr>
          <w:p w14:paraId="7F95757D" w14:textId="77777777" w:rsidR="00504517" w:rsidRPr="00B41BEB" w:rsidRDefault="00504517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Copy</w:t>
            </w:r>
          </w:p>
        </w:tc>
        <w:tc>
          <w:tcPr>
            <w:tcW w:w="2070" w:type="dxa"/>
          </w:tcPr>
          <w:p w14:paraId="23C94575" w14:textId="77777777" w:rsidR="00504517" w:rsidRPr="00B41BEB" w:rsidRDefault="00504517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</w:p>
        </w:tc>
        <w:tc>
          <w:tcPr>
            <w:tcW w:w="5310" w:type="dxa"/>
            <w:shd w:val="clear" w:color="auto" w:fill="auto"/>
          </w:tcPr>
          <w:p w14:paraId="7B7A5585" w14:textId="77777777" w:rsidR="00504517" w:rsidRPr="00B41BEB" w:rsidRDefault="00E074E3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  <w:r w:rsidRPr="00480C5E">
              <w:rPr>
                <w:rFonts w:ascii="Arial" w:hAnsi="Arial" w:cs="Arial"/>
                <w:b/>
                <w:sz w:val="18"/>
                <w:szCs w:val="18"/>
                <w:highlight w:val="cyan"/>
                <w:lang w:val="en-GB"/>
              </w:rPr>
              <w:t>[POP]</w:t>
            </w:r>
            <w:r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 xml:space="preserve"> = </w:t>
            </w:r>
            <w:r w:rsidR="00504517" w:rsidRPr="00B41BEB"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  <w:t>PP</w:t>
            </w:r>
          </w:p>
        </w:tc>
      </w:tr>
      <w:tr w:rsidR="00BF7CD4" w:rsidRPr="00436CD8" w14:paraId="447B5E1F" w14:textId="77777777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0550747D" w14:textId="77777777" w:rsidR="00BF7CD4" w:rsidRPr="00B41BEB" w:rsidRDefault="00BF7CD4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</w:p>
        </w:tc>
        <w:tc>
          <w:tcPr>
            <w:tcW w:w="1350" w:type="dxa"/>
            <w:shd w:val="clear" w:color="auto" w:fill="auto"/>
          </w:tcPr>
          <w:p w14:paraId="7A918B9D" w14:textId="77777777" w:rsidR="00BF7CD4" w:rsidRPr="00B41BEB" w:rsidRDefault="00BF7CD4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</w:p>
        </w:tc>
        <w:tc>
          <w:tcPr>
            <w:tcW w:w="1710" w:type="dxa"/>
            <w:shd w:val="clear" w:color="auto" w:fill="auto"/>
          </w:tcPr>
          <w:p w14:paraId="3CA60CAF" w14:textId="77777777" w:rsidR="00BF7CD4" w:rsidRPr="00B41BEB" w:rsidRDefault="00BF7CD4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</w:p>
        </w:tc>
        <w:tc>
          <w:tcPr>
            <w:tcW w:w="2070" w:type="dxa"/>
          </w:tcPr>
          <w:p w14:paraId="494158C9" w14:textId="77777777" w:rsidR="00BF7CD4" w:rsidRPr="00B41BEB" w:rsidRDefault="00BF7CD4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</w:p>
        </w:tc>
        <w:tc>
          <w:tcPr>
            <w:tcW w:w="5310" w:type="dxa"/>
            <w:shd w:val="clear" w:color="auto" w:fill="auto"/>
          </w:tcPr>
          <w:p w14:paraId="6AF7EE3C" w14:textId="77777777" w:rsidR="00BF7CD4" w:rsidRPr="00B41BEB" w:rsidRDefault="00BF7CD4" w:rsidP="00480C5E">
            <w:pPr>
              <w:rPr>
                <w:rFonts w:ascii="Arial" w:hAnsi="Arial" w:cs="Arial"/>
                <w:sz w:val="18"/>
                <w:szCs w:val="18"/>
                <w:highlight w:val="cyan"/>
                <w:lang w:val="en-GB"/>
              </w:rPr>
            </w:pPr>
          </w:p>
        </w:tc>
      </w:tr>
    </w:tbl>
    <w:p w14:paraId="4BD69B82" w14:textId="77777777" w:rsidR="00B560FC" w:rsidRDefault="00B560FC" w:rsidP="00507F36">
      <w:pPr>
        <w:rPr>
          <w:rFonts w:ascii="Arial" w:hAnsi="Arial"/>
        </w:rPr>
      </w:pPr>
    </w:p>
    <w:p w14:paraId="0318B8AD" w14:textId="77777777" w:rsidR="00B560FC" w:rsidRDefault="00B560FC" w:rsidP="00507F36">
      <w:pPr>
        <w:rPr>
          <w:rFonts w:ascii="Arial" w:hAnsi="Arial"/>
        </w:rPr>
      </w:pPr>
    </w:p>
    <w:p w14:paraId="66716E48" w14:textId="77777777" w:rsidR="00507F36" w:rsidRDefault="00507F36" w:rsidP="00507F36">
      <w:pPr>
        <w:rPr>
          <w:rFonts w:ascii="Arial" w:hAnsi="Arial"/>
        </w:rPr>
      </w:pPr>
    </w:p>
    <w:p w14:paraId="28A0AB28" w14:textId="77777777" w:rsidR="00151348" w:rsidRPr="00814ADD" w:rsidRDefault="000A5E9F" w:rsidP="00814ADD">
      <w:pPr>
        <w:pStyle w:val="Heading1"/>
        <w:numPr>
          <w:ilvl w:val="0"/>
          <w:numId w:val="19"/>
        </w:numPr>
        <w:rPr>
          <w:rFonts w:cs="Arial"/>
          <w:sz w:val="24"/>
          <w:szCs w:val="24"/>
        </w:rPr>
      </w:pPr>
      <w:bookmarkStart w:id="5" w:name="_Toc115767264"/>
      <w:r w:rsidRPr="00814ADD">
        <w:rPr>
          <w:rFonts w:cs="Arial"/>
          <w:sz w:val="24"/>
          <w:szCs w:val="24"/>
        </w:rPr>
        <w:lastRenderedPageBreak/>
        <w:t>Other Relevant Information</w:t>
      </w:r>
      <w:bookmarkEnd w:id="5"/>
    </w:p>
    <w:p w14:paraId="36D2F6B2" w14:textId="77777777" w:rsidR="00507F36" w:rsidRPr="00A43EB0" w:rsidRDefault="00F3321C" w:rsidP="00507F36">
      <w:pPr>
        <w:pStyle w:val="Header"/>
        <w:tabs>
          <w:tab w:val="clear" w:pos="4320"/>
          <w:tab w:val="clear" w:pos="8640"/>
          <w:tab w:val="left" w:pos="318"/>
          <w:tab w:val="left" w:pos="885"/>
          <w:tab w:val="left" w:pos="1168"/>
        </w:tabs>
        <w:rPr>
          <w:rFonts w:ascii="Arial" w:hAnsi="Arial"/>
          <w:color w:val="FF0000"/>
        </w:rPr>
      </w:pPr>
      <w:r w:rsidRPr="00A43EB0">
        <w:rPr>
          <w:rFonts w:ascii="Arial" w:hAnsi="Arial"/>
          <w:color w:val="FF0000"/>
        </w:rPr>
        <w:t>[</w:t>
      </w:r>
      <w:r w:rsidR="00C053D6">
        <w:rPr>
          <w:rFonts w:ascii="Arial" w:hAnsi="Arial"/>
          <w:color w:val="FF0000"/>
        </w:rPr>
        <w:t xml:space="preserve">Use this section to provide additional necessary information not provided in the previous section. </w:t>
      </w:r>
      <w:r w:rsidRPr="00A43EB0">
        <w:rPr>
          <w:rFonts w:ascii="Arial" w:hAnsi="Arial"/>
          <w:color w:val="FF0000"/>
        </w:rPr>
        <w:t xml:space="preserve">Complex merges may be described here, but this should be for </w:t>
      </w:r>
      <w:r w:rsidR="00E55E18" w:rsidRPr="00A43EB0">
        <w:rPr>
          <w:rFonts w:ascii="Arial" w:hAnsi="Arial"/>
          <w:color w:val="FF0000"/>
        </w:rPr>
        <w:t xml:space="preserve">very </w:t>
      </w:r>
      <w:r w:rsidRPr="00A43EB0">
        <w:rPr>
          <w:rFonts w:ascii="Arial" w:hAnsi="Arial"/>
          <w:color w:val="FF0000"/>
        </w:rPr>
        <w:t>rare cases only, since most data manipulations should happen in the derived dataset]</w:t>
      </w:r>
    </w:p>
    <w:p w14:paraId="564EEA59" w14:textId="77777777" w:rsidR="00082ABE" w:rsidRPr="001351CD" w:rsidRDefault="00082ABE" w:rsidP="005159FA">
      <w:pPr>
        <w:outlineLvl w:val="0"/>
        <w:rPr>
          <w:rFonts w:ascii="Arial" w:hAnsi="Arial" w:cs="Arial"/>
          <w:lang w:val="en-US"/>
        </w:rPr>
      </w:pPr>
    </w:p>
    <w:p w14:paraId="2C813073" w14:textId="77777777" w:rsidR="00082ABE" w:rsidRPr="001351CD" w:rsidRDefault="00082ABE" w:rsidP="001351CD">
      <w:pPr>
        <w:rPr>
          <w:rFonts w:ascii="Arial" w:hAnsi="Arial" w:cs="Arial"/>
          <w:lang w:val="en-US"/>
        </w:rPr>
      </w:pPr>
    </w:p>
    <w:sectPr w:rsidR="00082ABE" w:rsidRPr="001351CD" w:rsidSect="00522369">
      <w:headerReference w:type="default" r:id="rId13"/>
      <w:footerReference w:type="default" r:id="rId14"/>
      <w:headerReference w:type="first" r:id="rId15"/>
      <w:footerReference w:type="first" r:id="rId16"/>
      <w:pgSz w:w="16840" w:h="11907" w:orient="landscape" w:code="9"/>
      <w:pgMar w:top="1701" w:right="1418" w:bottom="1701" w:left="1418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E0831" w14:textId="77777777" w:rsidR="003572FD" w:rsidRDefault="003572FD">
      <w:r>
        <w:separator/>
      </w:r>
    </w:p>
  </w:endnote>
  <w:endnote w:type="continuationSeparator" w:id="0">
    <w:p w14:paraId="5C5E53CC" w14:textId="77777777" w:rsidR="003572FD" w:rsidRDefault="00357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EE414" w14:textId="77777777" w:rsidR="00B909DF" w:rsidRPr="00FC2102" w:rsidRDefault="00B909DF" w:rsidP="000970A8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</w:rPr>
      <w:tab/>
    </w:r>
  </w:p>
  <w:tbl>
    <w:tblPr>
      <w:tblW w:w="946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468"/>
    </w:tblGrid>
    <w:tr w:rsidR="00DE7BF2" w:rsidRPr="00380FAC" w14:paraId="41692569" w14:textId="77777777" w:rsidTr="00AE663F">
      <w:tc>
        <w:tcPr>
          <w:tcW w:w="9468" w:type="dxa"/>
        </w:tcPr>
        <w:p w14:paraId="27B0B6FF" w14:textId="5B44B138" w:rsidR="00DE7BF2" w:rsidRPr="00380FAC" w:rsidRDefault="00DE7BF2" w:rsidP="00FE447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Template No: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 w:rsidR="00FE447D">
            <w:rPr>
              <w:rFonts w:ascii="Arial" w:hAnsi="Arial" w:cs="Arial"/>
              <w:sz w:val="18"/>
              <w:szCs w:val="18"/>
            </w:rPr>
            <w:t xml:space="preserve">BS024 </w:t>
          </w:r>
          <w:r>
            <w:rPr>
              <w:rFonts w:ascii="Arial" w:hAnsi="Arial" w:cs="Arial"/>
              <w:sz w:val="18"/>
              <w:szCs w:val="18"/>
            </w:rPr>
            <w:t xml:space="preserve">Revision </w:t>
          </w:r>
          <w:r w:rsidR="00C309EE">
            <w:rPr>
              <w:rFonts w:ascii="Arial" w:hAnsi="Arial" w:cs="Arial"/>
              <w:sz w:val="18"/>
              <w:szCs w:val="18"/>
            </w:rPr>
            <w:t>6</w:t>
          </w:r>
        </w:p>
      </w:tc>
    </w:tr>
    <w:tr w:rsidR="00DE7BF2" w:rsidRPr="00380FAC" w14:paraId="33208AA7" w14:textId="77777777" w:rsidTr="00AE663F">
      <w:tc>
        <w:tcPr>
          <w:tcW w:w="9468" w:type="dxa"/>
        </w:tcPr>
        <w:p w14:paraId="79CCFFA3" w14:textId="3EB192A4" w:rsidR="00DE7BF2" w:rsidRDefault="00DE7BF2" w:rsidP="00AE663F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203342">
            <w:rPr>
              <w:rFonts w:ascii="Arial" w:hAnsi="Arial" w:cs="Arial"/>
              <w:sz w:val="18"/>
              <w:szCs w:val="18"/>
            </w:rPr>
            <w:t>15</w:t>
          </w:r>
          <w:r w:rsidR="005462CF">
            <w:rPr>
              <w:rFonts w:ascii="Arial" w:hAnsi="Arial" w:cs="Arial"/>
              <w:sz w:val="18"/>
              <w:szCs w:val="18"/>
            </w:rPr>
            <w:t>Jul</w:t>
          </w:r>
          <w:r w:rsidR="00203342">
            <w:rPr>
              <w:rFonts w:ascii="Arial" w:hAnsi="Arial" w:cs="Arial"/>
              <w:sz w:val="18"/>
              <w:szCs w:val="18"/>
            </w:rPr>
            <w:t>20</w:t>
          </w:r>
          <w:r w:rsidR="005105E9">
            <w:rPr>
              <w:rFonts w:ascii="Arial" w:hAnsi="Arial" w:cs="Arial"/>
              <w:sz w:val="18"/>
              <w:szCs w:val="18"/>
            </w:rPr>
            <w:t>2</w:t>
          </w:r>
          <w:r w:rsidR="00C309EE">
            <w:rPr>
              <w:rFonts w:ascii="Arial" w:hAnsi="Arial" w:cs="Arial"/>
              <w:sz w:val="18"/>
              <w:szCs w:val="18"/>
            </w:rPr>
            <w:t>2</w:t>
          </w:r>
          <w:r>
            <w:rPr>
              <w:rFonts w:ascii="Arial" w:hAnsi="Arial" w:cs="Arial"/>
              <w:sz w:val="18"/>
              <w:szCs w:val="18"/>
            </w:rPr>
            <w:tab/>
          </w:r>
          <w:r>
            <w:rPr>
              <w:rFonts w:ascii="Arial" w:hAnsi="Arial" w:cs="Arial"/>
              <w:sz w:val="18"/>
              <w:szCs w:val="18"/>
            </w:rPr>
            <w:tab/>
            <w:t>Reference:  CS_WI_BS014</w:t>
          </w:r>
        </w:p>
        <w:p w14:paraId="48780FE4" w14:textId="77777777" w:rsidR="00DE7BF2" w:rsidRDefault="00DE7BF2" w:rsidP="00AE663F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14:paraId="41068B73" w14:textId="504824F6" w:rsidR="00DE7BF2" w:rsidRPr="00FE447D" w:rsidRDefault="00DE7BF2" w:rsidP="00AE663F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Copyright © </w:t>
          </w:r>
          <w:r w:rsidR="00095B26" w:rsidRPr="00095B26">
            <w:rPr>
              <w:rStyle w:val="PageNumber"/>
              <w:rFonts w:ascii="Arial" w:hAnsi="Arial" w:cs="Arial"/>
              <w:sz w:val="16"/>
              <w:szCs w:val="16"/>
            </w:rPr>
            <w:t>2009, 2010, 2012</w:t>
          </w:r>
          <w:r w:rsidR="00203342">
            <w:rPr>
              <w:rStyle w:val="PageNumber"/>
              <w:rFonts w:ascii="Arial" w:hAnsi="Arial" w:cs="Arial"/>
              <w:sz w:val="16"/>
              <w:szCs w:val="16"/>
            </w:rPr>
            <w:t>, 2017</w:t>
          </w:r>
          <w:r w:rsidR="005105E9">
            <w:rPr>
              <w:rStyle w:val="PageNumber"/>
              <w:rFonts w:ascii="Arial" w:hAnsi="Arial" w:cs="Arial"/>
              <w:sz w:val="16"/>
              <w:szCs w:val="16"/>
            </w:rPr>
            <w:t>, 2020</w:t>
          </w:r>
          <w:r w:rsidR="00C309EE">
            <w:rPr>
              <w:rStyle w:val="PageNumber"/>
              <w:rFonts w:ascii="Arial" w:hAnsi="Arial" w:cs="Arial"/>
              <w:sz w:val="16"/>
              <w:szCs w:val="16"/>
            </w:rPr>
            <w:t>, 2022</w:t>
          </w:r>
          <w:r w:rsidR="00095B26">
            <w:rPr>
              <w:rStyle w:val="PageNumber"/>
              <w:rFonts w:ascii="Arial" w:hAnsi="Arial" w:cs="Arial"/>
              <w:sz w:val="16"/>
              <w:szCs w:val="16"/>
            </w:rPr>
            <w:t xml:space="preserve"> </w:t>
          </w:r>
          <w:r w:rsidR="00FE447D" w:rsidRPr="0073229A">
            <w:rPr>
              <w:rFonts w:ascii="Arial" w:hAnsi="Arial" w:cs="Arial"/>
              <w:sz w:val="16"/>
              <w:szCs w:val="16"/>
            </w:rPr>
            <w:t>IQVIA. All rights reserved. The contents of this document are confidential and proprietary to IQVIA Holdings Inc. and its subsidiaries. Unauthorized use, disclosure or reproduction is strictly prohibited.</w:t>
          </w:r>
        </w:p>
      </w:tc>
    </w:tr>
  </w:tbl>
  <w:p w14:paraId="0273F446" w14:textId="77777777" w:rsidR="00B909DF" w:rsidRDefault="00B909DF" w:rsidP="00A46842">
    <w:pPr>
      <w:pStyle w:val="Footer"/>
      <w:tabs>
        <w:tab w:val="clear" w:pos="4320"/>
        <w:tab w:val="clear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F4918" w14:textId="77777777" w:rsidR="00B909DF" w:rsidRDefault="00B909DF">
    <w:pPr>
      <w:pStyle w:val="Footer"/>
      <w:tabs>
        <w:tab w:val="clear" w:pos="4320"/>
        <w:tab w:val="clear" w:pos="8640"/>
      </w:tabs>
    </w:pPr>
  </w:p>
  <w:p w14:paraId="0D83F371" w14:textId="77777777" w:rsidR="00B909DF" w:rsidRDefault="00B909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384"/>
      <w:gridCol w:w="8647"/>
      <w:gridCol w:w="2047"/>
      <w:gridCol w:w="1620"/>
      <w:gridCol w:w="160"/>
    </w:tblGrid>
    <w:tr w:rsidR="001351CD" w14:paraId="0D9EE02D" w14:textId="77777777" w:rsidTr="00FD7666">
      <w:trPr>
        <w:cantSplit/>
      </w:trPr>
      <w:tc>
        <w:tcPr>
          <w:tcW w:w="1384" w:type="dxa"/>
        </w:tcPr>
        <w:p w14:paraId="7C414984" w14:textId="4E902FA4" w:rsidR="001351CD" w:rsidRDefault="008E098E">
          <w:pPr>
            <w:pStyle w:val="Footer"/>
          </w:pPr>
          <w:r>
            <w:rPr>
              <w:noProof/>
              <w:color w:val="000000"/>
            </w:rPr>
            <mc:AlternateContent>
              <mc:Choice Requires="wps"/>
              <mc:Fallback/>
            </mc:AlternateContent>
          </w:r>
          <w:r w:rsidR="001351CD">
            <w:rPr>
              <w:color w:val="000000"/>
            </w:rPr>
            <w:t>Document:</w:t>
          </w:r>
        </w:p>
      </w:tc>
      <w:tc>
        <w:tcPr>
          <w:tcW w:w="12474" w:type="dxa"/>
          <w:gridSpan w:val="4"/>
        </w:tcPr>
        <w:p w14:paraId="6FAE5279" w14:textId="77777777" w:rsidR="001351CD" w:rsidRPr="009104B8" w:rsidRDefault="00325BBA">
          <w:pPr>
            <w:pStyle w:val="Footer"/>
            <w:rPr>
              <w:color w:val="FF0000"/>
            </w:rPr>
          </w:pPr>
          <w:r>
            <w:rPr>
              <w:color w:val="FF0000"/>
            </w:rPr>
            <w:t>Document path</w:t>
          </w:r>
          <w:r w:rsidR="00D14DD4">
            <w:rPr>
              <w:color w:val="FF0000"/>
            </w:rPr>
            <w:t xml:space="preserve"> and title</w:t>
          </w:r>
        </w:p>
      </w:tc>
    </w:tr>
    <w:tr w:rsidR="001351CD" w14:paraId="6282992B" w14:textId="77777777" w:rsidTr="00FD7666">
      <w:tc>
        <w:tcPr>
          <w:tcW w:w="1384" w:type="dxa"/>
        </w:tcPr>
        <w:p w14:paraId="230AC756" w14:textId="77777777" w:rsidR="001351CD" w:rsidRDefault="001351CD">
          <w:pPr>
            <w:pStyle w:val="Footer"/>
          </w:pPr>
          <w:r>
            <w:t>Author:</w:t>
          </w:r>
        </w:p>
      </w:tc>
      <w:tc>
        <w:tcPr>
          <w:tcW w:w="8647" w:type="dxa"/>
        </w:tcPr>
        <w:p w14:paraId="6F8DEF6D" w14:textId="77777777" w:rsidR="001351CD" w:rsidRDefault="001351CD">
          <w:pPr>
            <w:pStyle w:val="Footer"/>
          </w:pPr>
          <w:r>
            <w:rPr>
              <w:color w:val="FF0000"/>
            </w:rPr>
            <w:t>Author Name</w:t>
          </w:r>
        </w:p>
      </w:tc>
      <w:tc>
        <w:tcPr>
          <w:tcW w:w="2047" w:type="dxa"/>
        </w:tcPr>
        <w:p w14:paraId="332729DA" w14:textId="77777777" w:rsidR="001351CD" w:rsidRDefault="001351CD">
          <w:pPr>
            <w:pStyle w:val="Footer"/>
          </w:pPr>
          <w:r>
            <w:t>Version Number:</w:t>
          </w:r>
        </w:p>
      </w:tc>
      <w:tc>
        <w:tcPr>
          <w:tcW w:w="1780" w:type="dxa"/>
          <w:gridSpan w:val="2"/>
        </w:tcPr>
        <w:p w14:paraId="007D506A" w14:textId="77777777" w:rsidR="001351CD" w:rsidRDefault="001351CD">
          <w:pPr>
            <w:pStyle w:val="Header"/>
            <w:tabs>
              <w:tab w:val="clear" w:pos="4320"/>
              <w:tab w:val="center" w:pos="2880"/>
            </w:tabs>
            <w:jc w:val="right"/>
          </w:pPr>
          <w:r>
            <w:t>X</w:t>
          </w:r>
        </w:p>
      </w:tc>
    </w:tr>
    <w:tr w:rsidR="001351CD" w14:paraId="6BC9ED52" w14:textId="77777777" w:rsidTr="00FD7666">
      <w:tc>
        <w:tcPr>
          <w:tcW w:w="1384" w:type="dxa"/>
        </w:tcPr>
        <w:p w14:paraId="473AFC56" w14:textId="77777777" w:rsidR="001351CD" w:rsidRDefault="001351CD">
          <w:pPr>
            <w:pStyle w:val="Footer"/>
          </w:pPr>
        </w:p>
      </w:tc>
      <w:tc>
        <w:tcPr>
          <w:tcW w:w="8647" w:type="dxa"/>
        </w:tcPr>
        <w:p w14:paraId="3CEF3BE5" w14:textId="77777777" w:rsidR="001351CD" w:rsidRDefault="001351CD">
          <w:pPr>
            <w:pStyle w:val="Footer"/>
          </w:pPr>
        </w:p>
      </w:tc>
      <w:tc>
        <w:tcPr>
          <w:tcW w:w="2047" w:type="dxa"/>
        </w:tcPr>
        <w:p w14:paraId="40D99310" w14:textId="77777777" w:rsidR="001351CD" w:rsidRDefault="001351CD">
          <w:pPr>
            <w:pStyle w:val="Footer"/>
          </w:pPr>
          <w:r>
            <w:t>Version Date:</w:t>
          </w:r>
        </w:p>
      </w:tc>
      <w:tc>
        <w:tcPr>
          <w:tcW w:w="1780" w:type="dxa"/>
          <w:gridSpan w:val="2"/>
        </w:tcPr>
        <w:p w14:paraId="75EBA29A" w14:textId="4213E272" w:rsidR="001351CD" w:rsidRDefault="00325BBA">
          <w:pPr>
            <w:pStyle w:val="Footer"/>
            <w:jc w:val="right"/>
          </w:pPr>
          <w:r>
            <w:rPr>
              <w:color w:val="FF0000"/>
            </w:rPr>
            <w:t>[</w:t>
          </w:r>
          <w:proofErr w:type="spellStart"/>
          <w:r>
            <w:rPr>
              <w:color w:val="FF0000"/>
            </w:rPr>
            <w:t>DDM</w:t>
          </w:r>
          <w:r w:rsidR="00C309EE">
            <w:rPr>
              <w:color w:val="FF0000"/>
            </w:rPr>
            <w:t>mm</w:t>
          </w:r>
          <w:r w:rsidR="001351CD">
            <w:rPr>
              <w:color w:val="FF0000"/>
            </w:rPr>
            <w:t>YYYY</w:t>
          </w:r>
          <w:proofErr w:type="spellEnd"/>
          <w:r w:rsidR="001351CD">
            <w:rPr>
              <w:color w:val="FF0000"/>
            </w:rPr>
            <w:t>]</w:t>
          </w:r>
        </w:p>
      </w:tc>
    </w:tr>
    <w:tr w:rsidR="00FD7666" w:rsidRPr="00380FAC" w14:paraId="3B8609FD" w14:textId="77777777" w:rsidTr="00FE447D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rPr>
        <w:gridAfter w:val="1"/>
        <w:wAfter w:w="160" w:type="dxa"/>
        <w:trHeight w:val="390"/>
      </w:trPr>
      <w:tc>
        <w:tcPr>
          <w:tcW w:w="13698" w:type="dxa"/>
          <w:gridSpan w:val="4"/>
        </w:tcPr>
        <w:p w14:paraId="3CA25AE6" w14:textId="0FE3182B" w:rsidR="00FD7666" w:rsidRPr="00380FAC" w:rsidRDefault="00FD7666" w:rsidP="00FD7666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Template No: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 w:rsidR="00FE447D">
            <w:rPr>
              <w:rFonts w:ascii="Arial" w:hAnsi="Arial" w:cs="Arial"/>
              <w:sz w:val="18"/>
              <w:szCs w:val="18"/>
            </w:rPr>
            <w:t xml:space="preserve">BS024 </w:t>
          </w:r>
          <w:r>
            <w:rPr>
              <w:rFonts w:ascii="Arial" w:hAnsi="Arial" w:cs="Arial"/>
              <w:sz w:val="18"/>
              <w:szCs w:val="18"/>
            </w:rPr>
            <w:t xml:space="preserve">Revision </w:t>
          </w:r>
          <w:r w:rsidR="00C309EE">
            <w:rPr>
              <w:rFonts w:ascii="Arial" w:hAnsi="Arial" w:cs="Arial"/>
              <w:sz w:val="18"/>
              <w:szCs w:val="18"/>
            </w:rPr>
            <w:t>6</w:t>
          </w:r>
        </w:p>
      </w:tc>
    </w:tr>
    <w:tr w:rsidR="00FD7666" w:rsidRPr="00380FAC" w14:paraId="0284BFA1" w14:textId="77777777" w:rsidTr="00A73A27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rPr>
        <w:gridAfter w:val="1"/>
        <w:wAfter w:w="160" w:type="dxa"/>
      </w:trPr>
      <w:tc>
        <w:tcPr>
          <w:tcW w:w="13698" w:type="dxa"/>
          <w:gridSpan w:val="4"/>
        </w:tcPr>
        <w:p w14:paraId="2039FFFC" w14:textId="2AD93D76" w:rsidR="00A73A27" w:rsidRDefault="00FE447D" w:rsidP="00A73A27">
          <w:pPr>
            <w:pStyle w:val="Footer"/>
            <w:tabs>
              <w:tab w:val="clear" w:pos="8640"/>
              <w:tab w:val="right" w:pos="13590"/>
            </w:tabs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15</w:t>
          </w:r>
          <w:r w:rsidR="005462CF">
            <w:rPr>
              <w:rFonts w:ascii="Arial" w:hAnsi="Arial" w:cs="Arial"/>
              <w:sz w:val="18"/>
              <w:szCs w:val="18"/>
            </w:rPr>
            <w:t>Jul</w:t>
          </w:r>
          <w:r w:rsidR="005105E9">
            <w:rPr>
              <w:rFonts w:ascii="Arial" w:hAnsi="Arial" w:cs="Arial"/>
              <w:sz w:val="18"/>
              <w:szCs w:val="18"/>
            </w:rPr>
            <w:t>202</w:t>
          </w:r>
          <w:r w:rsidR="00C309EE">
            <w:rPr>
              <w:rFonts w:ascii="Arial" w:hAnsi="Arial" w:cs="Arial"/>
              <w:sz w:val="18"/>
              <w:szCs w:val="18"/>
            </w:rPr>
            <w:t>2</w:t>
          </w:r>
          <w:r w:rsidR="00A73A27">
            <w:rPr>
              <w:rFonts w:ascii="Arial" w:hAnsi="Arial" w:cs="Arial"/>
              <w:sz w:val="18"/>
              <w:szCs w:val="18"/>
            </w:rPr>
            <w:tab/>
          </w:r>
          <w:r w:rsidR="00A73A27">
            <w:rPr>
              <w:rFonts w:ascii="Arial" w:hAnsi="Arial" w:cs="Arial"/>
              <w:sz w:val="18"/>
              <w:szCs w:val="18"/>
            </w:rPr>
            <w:tab/>
            <w:t>Reference:  CS_WI_BS014</w:t>
          </w:r>
        </w:p>
        <w:p w14:paraId="6C1E2E8D" w14:textId="77777777" w:rsidR="00FD7666" w:rsidRDefault="00FD7666" w:rsidP="002522E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14:paraId="5CECC66A" w14:textId="3A8E57B9" w:rsidR="00FD7666" w:rsidRPr="00FE447D" w:rsidRDefault="00FE447D" w:rsidP="002522EA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Copyright © </w:t>
          </w:r>
          <w:r w:rsidRPr="00095B26">
            <w:rPr>
              <w:rStyle w:val="PageNumber"/>
              <w:rFonts w:ascii="Arial" w:hAnsi="Arial" w:cs="Arial"/>
              <w:sz w:val="16"/>
              <w:szCs w:val="16"/>
            </w:rPr>
            <w:t>2009, 2010, 2012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t>, 2017</w:t>
          </w:r>
          <w:r w:rsidR="005105E9">
            <w:rPr>
              <w:rStyle w:val="PageNumber"/>
              <w:rFonts w:ascii="Arial" w:hAnsi="Arial" w:cs="Arial"/>
              <w:sz w:val="16"/>
              <w:szCs w:val="16"/>
            </w:rPr>
            <w:t>, 2020</w:t>
          </w:r>
          <w:r w:rsidR="00C309EE">
            <w:rPr>
              <w:rStyle w:val="PageNumber"/>
              <w:rFonts w:ascii="Arial" w:hAnsi="Arial" w:cs="Arial"/>
              <w:sz w:val="16"/>
              <w:szCs w:val="16"/>
            </w:rPr>
            <w:t>, 2022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</w:t>
          </w:r>
          <w:r w:rsidRPr="0073229A">
            <w:rPr>
              <w:rFonts w:ascii="Arial" w:hAnsi="Arial" w:cs="Arial"/>
              <w:sz w:val="16"/>
              <w:szCs w:val="16"/>
            </w:rPr>
            <w:t>IQVIA. All rights reserved. The contents of this document are confidential and proprietary to IQVIA Holdings Inc. and its subsidiaries. Unauthorized use, disclosure or reproduction is strictly prohibited.</w:t>
          </w:r>
        </w:p>
      </w:tc>
    </w:tr>
  </w:tbl>
  <w:p w14:paraId="39B84547" w14:textId="77777777" w:rsidR="001351CD" w:rsidRDefault="001351CD" w:rsidP="00FE447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067"/>
    </w:tblGrid>
    <w:tr w:rsidR="00FD7666" w:rsidRPr="00380FAC" w14:paraId="0F3CBEF2" w14:textId="77777777" w:rsidTr="002522EA">
      <w:tc>
        <w:tcPr>
          <w:tcW w:w="9067" w:type="dxa"/>
        </w:tcPr>
        <w:p w14:paraId="10AB1B23" w14:textId="77777777" w:rsidR="00FD7666" w:rsidRPr="00380FAC" w:rsidRDefault="00FD7666" w:rsidP="002522EA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Template No: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>
            <w:rPr>
              <w:rFonts w:ascii="Arial" w:hAnsi="Arial" w:cs="Arial"/>
              <w:sz w:val="18"/>
              <w:szCs w:val="18"/>
            </w:rPr>
            <w:t>BS024 – Revision 2</w:t>
          </w:r>
        </w:p>
      </w:tc>
    </w:tr>
    <w:tr w:rsidR="00FD7666" w:rsidRPr="00380FAC" w14:paraId="03C03167" w14:textId="77777777" w:rsidTr="002522EA">
      <w:tc>
        <w:tcPr>
          <w:tcW w:w="9067" w:type="dxa"/>
        </w:tcPr>
        <w:p w14:paraId="28760A5B" w14:textId="77777777" w:rsidR="00FD7666" w:rsidRDefault="00FD7666" w:rsidP="002522EA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01Feb2010</w:t>
          </w:r>
        </w:p>
        <w:p w14:paraId="537800A0" w14:textId="77777777" w:rsidR="00FD7666" w:rsidRDefault="00FD7666" w:rsidP="002522E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14:paraId="3DBCE37A" w14:textId="77777777" w:rsidR="00FD7666" w:rsidRDefault="00FD7666" w:rsidP="002522EA">
          <w:pPr>
            <w:pStyle w:val="Footer"/>
            <w:rPr>
              <w:rStyle w:val="PageNumber"/>
              <w:rFonts w:ascii="Arial" w:hAnsi="Arial" w:cs="Arial"/>
              <w:sz w:val="16"/>
              <w:szCs w:val="16"/>
            </w:rPr>
          </w:pPr>
          <w:r>
            <w:rPr>
              <w:rStyle w:val="PageNumber"/>
              <w:rFonts w:ascii="Arial" w:hAnsi="Arial" w:cs="Arial"/>
              <w:sz w:val="16"/>
              <w:szCs w:val="16"/>
            </w:rPr>
            <w:t>Copyright © 2010 Quintiles Transnational Corp. All rights reserved.</w:t>
          </w:r>
        </w:p>
        <w:p w14:paraId="126F81A3" w14:textId="77777777" w:rsidR="00FD7666" w:rsidRDefault="00FD7666" w:rsidP="002522EA">
          <w:pPr>
            <w:pStyle w:val="Footer"/>
            <w:rPr>
              <w:rStyle w:val="PageNumber"/>
              <w:rFonts w:ascii="Arial" w:hAnsi="Arial" w:cs="Arial"/>
              <w:sz w:val="16"/>
              <w:szCs w:val="16"/>
            </w:rPr>
          </w:pPr>
          <w:r w:rsidRPr="00FC2102">
            <w:rPr>
              <w:rStyle w:val="PageNumber"/>
              <w:rFonts w:ascii="Arial" w:hAnsi="Arial" w:cs="Arial"/>
              <w:sz w:val="16"/>
              <w:szCs w:val="16"/>
            </w:rPr>
            <w:t>The contents of this document are confidential and proprietary to Quintiles Transnational Corp. Unauthorized use, disclosure or reproduction is strictly prohibited</w:t>
          </w:r>
          <w:r w:rsidRPr="00324B0B">
            <w:rPr>
              <w:rStyle w:val="PageNumber"/>
              <w:rFonts w:ascii="Arial" w:hAnsi="Arial" w:cs="Arial"/>
              <w:sz w:val="16"/>
              <w:szCs w:val="16"/>
            </w:rPr>
            <w:t>.</w:t>
          </w:r>
        </w:p>
        <w:p w14:paraId="5ACCF42C" w14:textId="77777777" w:rsidR="00FD7666" w:rsidRPr="00380FAC" w:rsidRDefault="00FD7666" w:rsidP="002522E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7F33E1BB" w14:textId="77777777" w:rsidR="007317BB" w:rsidRPr="00FD7666" w:rsidRDefault="007317BB" w:rsidP="00FD7666"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24063" w14:textId="77777777" w:rsidR="003572FD" w:rsidRDefault="003572FD">
      <w:r>
        <w:separator/>
      </w:r>
    </w:p>
  </w:footnote>
  <w:footnote w:type="continuationSeparator" w:id="0">
    <w:p w14:paraId="36B1C6C2" w14:textId="77777777" w:rsidR="003572FD" w:rsidRDefault="00357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75502" w14:textId="297A4231" w:rsidR="00B909DF" w:rsidRPr="00A46842" w:rsidRDefault="008E098E" w:rsidP="000970A8">
    <w:pPr>
      <w:pStyle w:val="Header"/>
      <w:tabs>
        <w:tab w:val="clear" w:pos="4320"/>
        <w:tab w:val="center" w:pos="2880"/>
      </w:tabs>
      <w:rPr>
        <w:rFonts w:ascii="Arial" w:hAnsi="Arial" w:cs="Arial"/>
        <w:noProof/>
        <w:lang w:val="en-US"/>
      </w:rPr>
    </w:pPr>
    <w:r>
      <w:rPr>
        <w:rFonts w:ascii="Arial" w:hAnsi="Arial" w:cs="Arial"/>
        <w:noProof/>
        <w:lang w:val="en-US"/>
      </w:rPr>
    </w:r>
  </w:p>
  <w:p w14:paraId="40F50EAF" w14:textId="77777777" w:rsidR="00FE447D" w:rsidRPr="00A46842" w:rsidRDefault="00FE447D" w:rsidP="00FE447D">
    <w:pPr>
      <w:pStyle w:val="Header"/>
      <w:tabs>
        <w:tab w:val="clear" w:pos="4320"/>
        <w:tab w:val="clear" w:pos="8640"/>
        <w:tab w:val="right" w:pos="2952"/>
      </w:tabs>
      <w:rPr>
        <w:rFonts w:ascii="Arial" w:hAnsi="Arial" w:cs="Arial"/>
      </w:rPr>
    </w:pPr>
    <w:r w:rsidRPr="00A46842">
      <w:rPr>
        <w:rFonts w:ascii="Arial" w:hAnsi="Arial" w:cs="Arial"/>
      </w:rPr>
      <w:t>Table Specifications – Spec Option</w:t>
    </w:r>
    <w:r w:rsidRPr="00A46842">
      <w:rPr>
        <w:rFonts w:ascii="Arial" w:hAnsi="Arial" w:cs="Arial"/>
      </w:rPr>
      <w:tab/>
    </w:r>
    <w:r w:rsidRPr="00A46842">
      <w:rPr>
        <w:rFonts w:ascii="Arial" w:hAnsi="Arial" w:cs="Arial"/>
      </w:rPr>
      <w:tab/>
    </w:r>
    <w:r w:rsidRPr="00A46842">
      <w:rPr>
        <w:rFonts w:ascii="Arial" w:hAnsi="Arial" w:cs="Arial"/>
      </w:rPr>
      <w:tab/>
    </w:r>
    <w:r w:rsidRPr="00A46842">
      <w:rPr>
        <w:rFonts w:ascii="Arial" w:hAnsi="Arial" w:cs="Arial"/>
      </w:rPr>
      <w:tab/>
    </w:r>
    <w:r w:rsidRPr="00A46842">
      <w:rPr>
        <w:rFonts w:ascii="Arial" w:hAnsi="Arial" w:cs="Arial"/>
      </w:rPr>
      <w:tab/>
    </w:r>
    <w:r w:rsidRPr="00A46842">
      <w:rPr>
        <w:rFonts w:ascii="Arial" w:hAnsi="Arial" w:cs="Arial"/>
      </w:rPr>
      <w:tab/>
      <w:t xml:space="preserve">Page </w:t>
    </w:r>
    <w:r w:rsidRPr="00A46842">
      <w:rPr>
        <w:rFonts w:ascii="Arial" w:hAnsi="Arial" w:cs="Arial"/>
      </w:rPr>
      <w:fldChar w:fldCharType="begin"/>
    </w:r>
    <w:r w:rsidRPr="00A46842">
      <w:rPr>
        <w:rFonts w:ascii="Arial" w:hAnsi="Arial" w:cs="Arial"/>
      </w:rPr>
      <w:instrText xml:space="preserve"> PAGE </w:instrText>
    </w:r>
    <w:r w:rsidRPr="00A46842">
      <w:rPr>
        <w:rFonts w:ascii="Arial" w:hAnsi="Arial" w:cs="Arial"/>
      </w:rPr>
      <w:fldChar w:fldCharType="separate"/>
    </w:r>
    <w:r w:rsidR="00562E0D" w:rsidRPr="00A46842">
      <w:rPr>
        <w:rFonts w:ascii="Arial" w:hAnsi="Arial" w:cs="Arial"/>
        <w:noProof/>
      </w:rPr>
      <w:t>1</w:t>
    </w:r>
    <w:r w:rsidRPr="00A46842">
      <w:rPr>
        <w:rFonts w:ascii="Arial" w:hAnsi="Arial" w:cs="Arial"/>
      </w:rPr>
      <w:fldChar w:fldCharType="end"/>
    </w:r>
    <w:r w:rsidRPr="00A46842">
      <w:rPr>
        <w:rFonts w:ascii="Arial" w:hAnsi="Arial" w:cs="Arial"/>
      </w:rPr>
      <w:t xml:space="preserve"> of 1</w:t>
    </w:r>
  </w:p>
  <w:p w14:paraId="14412B11" w14:textId="77777777" w:rsidR="00FE447D" w:rsidRPr="00A46842" w:rsidRDefault="00FE447D" w:rsidP="00562E0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2880"/>
        <w:tab w:val="right" w:pos="8505"/>
      </w:tabs>
      <w:rPr>
        <w:rFonts w:ascii="Arial" w:hAnsi="Arial" w:cs="Arial"/>
        <w:color w:val="FF0000"/>
      </w:rPr>
    </w:pPr>
  </w:p>
  <w:p w14:paraId="231DD656" w14:textId="77777777" w:rsidR="00D555FA" w:rsidRDefault="00D555F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6BF2B" w14:textId="77777777" w:rsidR="00522369" w:rsidRDefault="00522369" w:rsidP="00522369">
    <w:pPr>
      <w:pStyle w:val="Header"/>
    </w:pPr>
  </w:p>
  <w:tbl>
    <w:tblPr>
      <w:tblW w:w="13860" w:type="dxa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040"/>
      <w:gridCol w:w="8820"/>
    </w:tblGrid>
    <w:tr w:rsidR="00522369" w:rsidRPr="005F1CBC" w14:paraId="3D4D563D" w14:textId="77777777" w:rsidTr="00A46842">
      <w:trPr>
        <w:trHeight w:val="514"/>
      </w:trPr>
      <w:tc>
        <w:tcPr>
          <w:tcW w:w="5040" w:type="dxa"/>
        </w:tcPr>
        <w:p w14:paraId="3CA08E3E" w14:textId="13C0A824" w:rsidR="00522369" w:rsidRDefault="008E098E" w:rsidP="0061486F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</w:rPr>
          </w:pPr>
          <w:r>
            <w:rPr>
              <w:noProof/>
              <w:lang w:val="en-US"/>
            </w:rPr>
          </w:r>
        </w:p>
        <w:p w14:paraId="767DAE25" w14:textId="77777777" w:rsidR="00B842F3" w:rsidRDefault="00FE447D" w:rsidP="00D0105D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</w:rPr>
          </w:pPr>
          <w:r w:rsidRPr="00B16A9A">
            <w:rPr>
              <w:rFonts w:ascii="Arial" w:hAnsi="Arial" w:cs="Arial"/>
            </w:rPr>
            <w:t>Table Specifications</w:t>
          </w:r>
          <w:r>
            <w:rPr>
              <w:rFonts w:ascii="Arial" w:hAnsi="Arial" w:cs="Arial"/>
            </w:rPr>
            <w:t xml:space="preserve"> </w:t>
          </w:r>
          <w:r w:rsidRPr="00B16A9A">
            <w:rPr>
              <w:rFonts w:ascii="Arial" w:hAnsi="Arial" w:cs="Arial"/>
            </w:rPr>
            <w:t>– Spec Option</w:t>
          </w:r>
        </w:p>
      </w:tc>
      <w:tc>
        <w:tcPr>
          <w:tcW w:w="8820" w:type="dxa"/>
          <w:vAlign w:val="bottom"/>
        </w:tcPr>
        <w:p w14:paraId="4E8EC889" w14:textId="77777777" w:rsidR="00522369" w:rsidRPr="00FE447D" w:rsidRDefault="00522369" w:rsidP="0061486F">
          <w:pPr>
            <w:pStyle w:val="Header"/>
            <w:tabs>
              <w:tab w:val="clear" w:pos="4320"/>
              <w:tab w:val="clear" w:pos="8640"/>
              <w:tab w:val="left" w:pos="4932"/>
            </w:tabs>
            <w:ind w:right="-108"/>
            <w:jc w:val="right"/>
            <w:rPr>
              <w:rFonts w:ascii="Arial" w:hAnsi="Arial" w:cs="Arial"/>
              <w:color w:val="0000FF"/>
            </w:rPr>
          </w:pPr>
          <w:r w:rsidRPr="00FE447D">
            <w:rPr>
              <w:rFonts w:ascii="Arial" w:hAnsi="Arial" w:cs="Arial"/>
            </w:rPr>
            <w:t xml:space="preserve">Page </w:t>
          </w:r>
          <w:r w:rsidR="00B16A9A" w:rsidRPr="00FE447D">
            <w:rPr>
              <w:rFonts w:ascii="Arial" w:hAnsi="Arial" w:cs="Arial"/>
            </w:rPr>
            <w:fldChar w:fldCharType="begin"/>
          </w:r>
          <w:r w:rsidRPr="00FE447D">
            <w:rPr>
              <w:rFonts w:ascii="Arial" w:hAnsi="Arial" w:cs="Arial"/>
            </w:rPr>
            <w:instrText xml:space="preserve"> PAGE </w:instrText>
          </w:r>
          <w:r w:rsidR="00B16A9A" w:rsidRPr="00FE447D">
            <w:rPr>
              <w:rFonts w:ascii="Arial" w:hAnsi="Arial" w:cs="Arial"/>
            </w:rPr>
            <w:fldChar w:fldCharType="separate"/>
          </w:r>
          <w:r w:rsidR="00562E0D">
            <w:rPr>
              <w:rFonts w:ascii="Arial" w:hAnsi="Arial" w:cs="Arial"/>
              <w:noProof/>
            </w:rPr>
            <w:t>1</w:t>
          </w:r>
          <w:r w:rsidR="00B16A9A" w:rsidRPr="00FE447D">
            <w:rPr>
              <w:rFonts w:ascii="Arial" w:hAnsi="Arial" w:cs="Arial"/>
            </w:rPr>
            <w:fldChar w:fldCharType="end"/>
          </w:r>
          <w:r w:rsidRPr="00FE447D">
            <w:rPr>
              <w:rFonts w:ascii="Arial" w:hAnsi="Arial" w:cs="Arial"/>
            </w:rPr>
            <w:t xml:space="preserve"> of </w:t>
          </w:r>
          <w:r w:rsidR="001A168A">
            <w:rPr>
              <w:rFonts w:ascii="Arial" w:hAnsi="Arial" w:cs="Arial"/>
            </w:rPr>
            <w:t>4</w:t>
          </w:r>
        </w:p>
        <w:p w14:paraId="56B01CCA" w14:textId="77777777" w:rsidR="00522369" w:rsidRPr="00857D2F" w:rsidRDefault="00522369" w:rsidP="0061486F">
          <w:pPr>
            <w:pStyle w:val="Header"/>
            <w:tabs>
              <w:tab w:val="clear" w:pos="4320"/>
              <w:tab w:val="clear" w:pos="8640"/>
              <w:tab w:val="left" w:pos="4932"/>
            </w:tabs>
            <w:ind w:right="-990"/>
            <w:jc w:val="right"/>
            <w:rPr>
              <w:rFonts w:ascii="Arial" w:hAnsi="Arial" w:cs="Arial"/>
              <w:color w:val="0000FF"/>
              <w:sz w:val="22"/>
              <w:szCs w:val="22"/>
            </w:rPr>
          </w:pPr>
        </w:p>
      </w:tc>
    </w:tr>
  </w:tbl>
  <w:p w14:paraId="5AF2285E" w14:textId="77777777" w:rsidR="00B842F3" w:rsidRDefault="00B842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E27ED" w14:textId="77777777" w:rsidR="007317BB" w:rsidRPr="00B909DF" w:rsidRDefault="007317BB" w:rsidP="00B909DF"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08CF"/>
    <w:multiLevelType w:val="singleLevel"/>
    <w:tmpl w:val="570A98DC"/>
    <w:lvl w:ilvl="0">
      <w:start w:val="1"/>
      <w:numFmt w:val="lowerLetter"/>
      <w:lvlText w:val="%1.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D4426B"/>
    <w:multiLevelType w:val="singleLevel"/>
    <w:tmpl w:val="9CB448B0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0584375"/>
    <w:multiLevelType w:val="multilevel"/>
    <w:tmpl w:val="B91E5AF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1A2396E"/>
    <w:multiLevelType w:val="singleLevel"/>
    <w:tmpl w:val="0910F810"/>
    <w:lvl w:ilvl="0">
      <w:start w:val="1"/>
      <w:numFmt w:val="lowerRoman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4" w15:restartNumberingAfterBreak="0">
    <w:nsid w:val="1E625863"/>
    <w:multiLevelType w:val="hybridMultilevel"/>
    <w:tmpl w:val="BBECCA22"/>
    <w:lvl w:ilvl="0" w:tplc="68E0BEC2">
      <w:start w:val="1"/>
      <w:numFmt w:val="decimal"/>
      <w:lvlText w:val="%1."/>
      <w:lvlJc w:val="left"/>
      <w:pPr>
        <w:ind w:left="450" w:hanging="360"/>
      </w:pPr>
      <w:rPr>
        <w:rFonts w:ascii="Arial" w:hAnsi="Arial" w:cs="Arial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2A6628B"/>
    <w:multiLevelType w:val="hybridMultilevel"/>
    <w:tmpl w:val="84B8F5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3912CEA"/>
    <w:multiLevelType w:val="singleLevel"/>
    <w:tmpl w:val="8174B39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4C72BFD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8915E9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9971A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17F0A94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7711937"/>
    <w:multiLevelType w:val="multilevel"/>
    <w:tmpl w:val="03F2A8D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AD959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D4D03EE"/>
    <w:multiLevelType w:val="singleLevel"/>
    <w:tmpl w:val="5C3E28E4"/>
    <w:lvl w:ilvl="0">
      <w:start w:val="1"/>
      <w:numFmt w:val="lowerLetter"/>
      <w:lvlText w:val="%1.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49086C94"/>
    <w:multiLevelType w:val="multilevel"/>
    <w:tmpl w:val="72D2633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4FC92551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1544A87"/>
    <w:multiLevelType w:val="singleLevel"/>
    <w:tmpl w:val="8174B39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3680EE8"/>
    <w:multiLevelType w:val="multilevel"/>
    <w:tmpl w:val="C43CDB9C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70"/>
        </w:tabs>
        <w:ind w:left="1170" w:hanging="360"/>
      </w:pPr>
      <w:rPr>
        <w:rFonts w:ascii="Arial" w:hAnsi="Arial" w:cs="Arial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544403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9305B33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7FA2580"/>
    <w:multiLevelType w:val="singleLevel"/>
    <w:tmpl w:val="96D024E0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CF54A9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711A4DEC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A0F6562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AD922C5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7B3D17D7"/>
    <w:multiLevelType w:val="multilevel"/>
    <w:tmpl w:val="29A29FF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7F5A66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3"/>
  </w:num>
  <w:num w:numId="5">
    <w:abstractNumId w:val="26"/>
  </w:num>
  <w:num w:numId="6">
    <w:abstractNumId w:val="18"/>
  </w:num>
  <w:num w:numId="7">
    <w:abstractNumId w:val="16"/>
  </w:num>
  <w:num w:numId="8">
    <w:abstractNumId w:val="7"/>
  </w:num>
  <w:num w:numId="9">
    <w:abstractNumId w:val="10"/>
  </w:num>
  <w:num w:numId="10">
    <w:abstractNumId w:val="8"/>
  </w:num>
  <w:num w:numId="11">
    <w:abstractNumId w:val="15"/>
  </w:num>
  <w:num w:numId="12">
    <w:abstractNumId w:val="19"/>
  </w:num>
  <w:num w:numId="13">
    <w:abstractNumId w:val="22"/>
  </w:num>
  <w:num w:numId="14">
    <w:abstractNumId w:val="23"/>
  </w:num>
  <w:num w:numId="15">
    <w:abstractNumId w:val="12"/>
  </w:num>
  <w:num w:numId="16">
    <w:abstractNumId w:val="6"/>
  </w:num>
  <w:num w:numId="17">
    <w:abstractNumId w:val="20"/>
  </w:num>
  <w:num w:numId="18">
    <w:abstractNumId w:val="21"/>
  </w:num>
  <w:num w:numId="19">
    <w:abstractNumId w:val="5"/>
  </w:num>
  <w:num w:numId="20">
    <w:abstractNumId w:val="11"/>
  </w:num>
  <w:num w:numId="21">
    <w:abstractNumId w:val="9"/>
  </w:num>
  <w:num w:numId="22">
    <w:abstractNumId w:val="24"/>
  </w:num>
  <w:num w:numId="23">
    <w:abstractNumId w:val="2"/>
  </w:num>
  <w:num w:numId="24">
    <w:abstractNumId w:val="14"/>
  </w:num>
  <w:num w:numId="25">
    <w:abstractNumId w:val="25"/>
  </w:num>
  <w:num w:numId="26">
    <w:abstractNumId w:val="17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BC"/>
    <w:rsid w:val="000238FB"/>
    <w:rsid w:val="000651DF"/>
    <w:rsid w:val="00070DA6"/>
    <w:rsid w:val="00082ABE"/>
    <w:rsid w:val="0008762F"/>
    <w:rsid w:val="00095199"/>
    <w:rsid w:val="00095B26"/>
    <w:rsid w:val="000A5E9F"/>
    <w:rsid w:val="000C7A3A"/>
    <w:rsid w:val="000D0EA2"/>
    <w:rsid w:val="000D17A3"/>
    <w:rsid w:val="0012385C"/>
    <w:rsid w:val="001351CD"/>
    <w:rsid w:val="00136BEB"/>
    <w:rsid w:val="00151348"/>
    <w:rsid w:val="00167A80"/>
    <w:rsid w:val="00174317"/>
    <w:rsid w:val="00185390"/>
    <w:rsid w:val="00190800"/>
    <w:rsid w:val="001A168A"/>
    <w:rsid w:val="001C0F61"/>
    <w:rsid w:val="001C2CBC"/>
    <w:rsid w:val="001D31A5"/>
    <w:rsid w:val="001D5608"/>
    <w:rsid w:val="001D70B7"/>
    <w:rsid w:val="001E5D82"/>
    <w:rsid w:val="001F2078"/>
    <w:rsid w:val="00203342"/>
    <w:rsid w:val="002110BE"/>
    <w:rsid w:val="00217E34"/>
    <w:rsid w:val="00272B19"/>
    <w:rsid w:val="0029069D"/>
    <w:rsid w:val="002B576F"/>
    <w:rsid w:val="002B7EB2"/>
    <w:rsid w:val="002D5A67"/>
    <w:rsid w:val="00300109"/>
    <w:rsid w:val="003021AA"/>
    <w:rsid w:val="00325BBA"/>
    <w:rsid w:val="00333944"/>
    <w:rsid w:val="003548A0"/>
    <w:rsid w:val="003561F7"/>
    <w:rsid w:val="00356D69"/>
    <w:rsid w:val="003572FD"/>
    <w:rsid w:val="00365903"/>
    <w:rsid w:val="003757B6"/>
    <w:rsid w:val="00376FA7"/>
    <w:rsid w:val="003B0EE9"/>
    <w:rsid w:val="003C2CE0"/>
    <w:rsid w:val="003C60A7"/>
    <w:rsid w:val="003D679B"/>
    <w:rsid w:val="003E1B6D"/>
    <w:rsid w:val="003E567F"/>
    <w:rsid w:val="0040568F"/>
    <w:rsid w:val="004109B8"/>
    <w:rsid w:val="00411072"/>
    <w:rsid w:val="00436CD8"/>
    <w:rsid w:val="00456040"/>
    <w:rsid w:val="004671DC"/>
    <w:rsid w:val="00480C5E"/>
    <w:rsid w:val="004B71D0"/>
    <w:rsid w:val="004C40F3"/>
    <w:rsid w:val="004C731C"/>
    <w:rsid w:val="004D627A"/>
    <w:rsid w:val="00504517"/>
    <w:rsid w:val="0050671C"/>
    <w:rsid w:val="00507F36"/>
    <w:rsid w:val="005105E9"/>
    <w:rsid w:val="005159FA"/>
    <w:rsid w:val="00515B9A"/>
    <w:rsid w:val="00515D3D"/>
    <w:rsid w:val="00516D0D"/>
    <w:rsid w:val="00522369"/>
    <w:rsid w:val="0052330C"/>
    <w:rsid w:val="005445C2"/>
    <w:rsid w:val="005462CF"/>
    <w:rsid w:val="0055209B"/>
    <w:rsid w:val="00561953"/>
    <w:rsid w:val="00562E0D"/>
    <w:rsid w:val="0058607C"/>
    <w:rsid w:val="00593A64"/>
    <w:rsid w:val="00597FCA"/>
    <w:rsid w:val="005C7B16"/>
    <w:rsid w:val="005D3B9F"/>
    <w:rsid w:val="005E1E3B"/>
    <w:rsid w:val="005E304A"/>
    <w:rsid w:val="005F20CC"/>
    <w:rsid w:val="00603DBA"/>
    <w:rsid w:val="00623CCD"/>
    <w:rsid w:val="0063417D"/>
    <w:rsid w:val="00640635"/>
    <w:rsid w:val="00642609"/>
    <w:rsid w:val="00645250"/>
    <w:rsid w:val="00646B88"/>
    <w:rsid w:val="00656824"/>
    <w:rsid w:val="006568BB"/>
    <w:rsid w:val="006649DE"/>
    <w:rsid w:val="006706FD"/>
    <w:rsid w:val="006D78C0"/>
    <w:rsid w:val="00700DA2"/>
    <w:rsid w:val="007200CD"/>
    <w:rsid w:val="00725D39"/>
    <w:rsid w:val="00727CD8"/>
    <w:rsid w:val="007317BB"/>
    <w:rsid w:val="0074447D"/>
    <w:rsid w:val="0074540D"/>
    <w:rsid w:val="007535D3"/>
    <w:rsid w:val="00756A83"/>
    <w:rsid w:val="00762489"/>
    <w:rsid w:val="00791966"/>
    <w:rsid w:val="00791A39"/>
    <w:rsid w:val="007A3A44"/>
    <w:rsid w:val="007B420C"/>
    <w:rsid w:val="007D6EF0"/>
    <w:rsid w:val="007D7973"/>
    <w:rsid w:val="00810FD5"/>
    <w:rsid w:val="00814ADD"/>
    <w:rsid w:val="00847EF2"/>
    <w:rsid w:val="008526A5"/>
    <w:rsid w:val="00862EAD"/>
    <w:rsid w:val="008765E2"/>
    <w:rsid w:val="008A3554"/>
    <w:rsid w:val="008C0B92"/>
    <w:rsid w:val="008C1197"/>
    <w:rsid w:val="008D31D4"/>
    <w:rsid w:val="008D32B9"/>
    <w:rsid w:val="008E098E"/>
    <w:rsid w:val="008E6FBD"/>
    <w:rsid w:val="008F09F0"/>
    <w:rsid w:val="009104B8"/>
    <w:rsid w:val="00933B38"/>
    <w:rsid w:val="00950279"/>
    <w:rsid w:val="00957B67"/>
    <w:rsid w:val="00971233"/>
    <w:rsid w:val="009A02F6"/>
    <w:rsid w:val="009A0447"/>
    <w:rsid w:val="009A4E5D"/>
    <w:rsid w:val="009A6EB0"/>
    <w:rsid w:val="009B131F"/>
    <w:rsid w:val="009F35DB"/>
    <w:rsid w:val="009F38C8"/>
    <w:rsid w:val="009F4635"/>
    <w:rsid w:val="00A00561"/>
    <w:rsid w:val="00A04CF3"/>
    <w:rsid w:val="00A27B2D"/>
    <w:rsid w:val="00A43EB0"/>
    <w:rsid w:val="00A46842"/>
    <w:rsid w:val="00A73A27"/>
    <w:rsid w:val="00A81262"/>
    <w:rsid w:val="00A81C3B"/>
    <w:rsid w:val="00A82C71"/>
    <w:rsid w:val="00A84ED6"/>
    <w:rsid w:val="00A8795E"/>
    <w:rsid w:val="00A936AD"/>
    <w:rsid w:val="00A9586C"/>
    <w:rsid w:val="00AD3CB2"/>
    <w:rsid w:val="00AF48CC"/>
    <w:rsid w:val="00AF5C50"/>
    <w:rsid w:val="00B13C2A"/>
    <w:rsid w:val="00B16A9A"/>
    <w:rsid w:val="00B374B0"/>
    <w:rsid w:val="00B41BEB"/>
    <w:rsid w:val="00B43319"/>
    <w:rsid w:val="00B43896"/>
    <w:rsid w:val="00B560FC"/>
    <w:rsid w:val="00B61AE1"/>
    <w:rsid w:val="00B74672"/>
    <w:rsid w:val="00B842F3"/>
    <w:rsid w:val="00B909DF"/>
    <w:rsid w:val="00BA32C3"/>
    <w:rsid w:val="00BB00F4"/>
    <w:rsid w:val="00BC4811"/>
    <w:rsid w:val="00BF0451"/>
    <w:rsid w:val="00BF7CD4"/>
    <w:rsid w:val="00C053D6"/>
    <w:rsid w:val="00C07452"/>
    <w:rsid w:val="00C17448"/>
    <w:rsid w:val="00C1746B"/>
    <w:rsid w:val="00C21996"/>
    <w:rsid w:val="00C239B8"/>
    <w:rsid w:val="00C309EE"/>
    <w:rsid w:val="00C45D1E"/>
    <w:rsid w:val="00C45E49"/>
    <w:rsid w:val="00C45E6B"/>
    <w:rsid w:val="00C5118B"/>
    <w:rsid w:val="00C578E9"/>
    <w:rsid w:val="00C622C3"/>
    <w:rsid w:val="00C70F67"/>
    <w:rsid w:val="00C8178A"/>
    <w:rsid w:val="00C939A6"/>
    <w:rsid w:val="00C9645D"/>
    <w:rsid w:val="00C969C1"/>
    <w:rsid w:val="00CB02CC"/>
    <w:rsid w:val="00CB0C24"/>
    <w:rsid w:val="00CB2E87"/>
    <w:rsid w:val="00CB5CCC"/>
    <w:rsid w:val="00CD760D"/>
    <w:rsid w:val="00D0105D"/>
    <w:rsid w:val="00D14DD4"/>
    <w:rsid w:val="00D154B4"/>
    <w:rsid w:val="00D20A10"/>
    <w:rsid w:val="00D224DD"/>
    <w:rsid w:val="00D242E5"/>
    <w:rsid w:val="00D34AEB"/>
    <w:rsid w:val="00D513EE"/>
    <w:rsid w:val="00D555FA"/>
    <w:rsid w:val="00D67FB9"/>
    <w:rsid w:val="00D87059"/>
    <w:rsid w:val="00DB4687"/>
    <w:rsid w:val="00DE5119"/>
    <w:rsid w:val="00DE6949"/>
    <w:rsid w:val="00DE7BF2"/>
    <w:rsid w:val="00DF5F82"/>
    <w:rsid w:val="00E02FD5"/>
    <w:rsid w:val="00E033D5"/>
    <w:rsid w:val="00E074E3"/>
    <w:rsid w:val="00E167ED"/>
    <w:rsid w:val="00E207BC"/>
    <w:rsid w:val="00E44816"/>
    <w:rsid w:val="00E53FBB"/>
    <w:rsid w:val="00E553FA"/>
    <w:rsid w:val="00E55E18"/>
    <w:rsid w:val="00E71627"/>
    <w:rsid w:val="00E7277C"/>
    <w:rsid w:val="00E85869"/>
    <w:rsid w:val="00EC1AD1"/>
    <w:rsid w:val="00EC4F51"/>
    <w:rsid w:val="00EE555C"/>
    <w:rsid w:val="00EE6EE2"/>
    <w:rsid w:val="00EF1EAF"/>
    <w:rsid w:val="00F01E4B"/>
    <w:rsid w:val="00F13FA0"/>
    <w:rsid w:val="00F3321C"/>
    <w:rsid w:val="00F871B9"/>
    <w:rsid w:val="00FA0EDF"/>
    <w:rsid w:val="00FA256B"/>
    <w:rsid w:val="00FA2DF4"/>
    <w:rsid w:val="00FA6D67"/>
    <w:rsid w:val="00FB367E"/>
    <w:rsid w:val="00FB4265"/>
    <w:rsid w:val="00FB5C3D"/>
    <w:rsid w:val="00FC37D4"/>
    <w:rsid w:val="00FC5C4D"/>
    <w:rsid w:val="00FC71DE"/>
    <w:rsid w:val="00FC79ED"/>
    <w:rsid w:val="00FD55FB"/>
    <w:rsid w:val="00FD7666"/>
    <w:rsid w:val="00FE18EC"/>
    <w:rsid w:val="00FE447D"/>
    <w:rsid w:val="00FF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D48886"/>
  <w15:docId w15:val="{B1D5BE9E-DF16-4D66-9C14-5AA94C10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53"/>
    <w:rPr>
      <w:lang w:val="en-ZA"/>
    </w:rPr>
  </w:style>
  <w:style w:type="paragraph" w:styleId="Heading1">
    <w:name w:val="heading 1"/>
    <w:basedOn w:val="Normal"/>
    <w:next w:val="Normal"/>
    <w:qFormat/>
    <w:rsid w:val="00561953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561953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561953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rsid w:val="00561953"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erBottomLine">
    <w:name w:val="Linker Bottom Line"/>
    <w:basedOn w:val="Normal"/>
    <w:rsid w:val="00561953"/>
    <w:pPr>
      <w:pBdr>
        <w:bottom w:val="single" w:sz="6" w:space="0" w:color="auto"/>
      </w:pBdr>
    </w:pPr>
    <w:rPr>
      <w:rFonts w:ascii="Arial" w:hAnsi="Arial"/>
      <w:b/>
      <w:sz w:val="18"/>
    </w:rPr>
  </w:style>
  <w:style w:type="paragraph" w:styleId="Header">
    <w:name w:val="header"/>
    <w:basedOn w:val="Normal"/>
    <w:link w:val="HeaderChar"/>
    <w:rsid w:val="00561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619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61953"/>
  </w:style>
  <w:style w:type="paragraph" w:customStyle="1" w:styleId="StudyTitle">
    <w:name w:val="Study Title"/>
    <w:basedOn w:val="BodyText"/>
    <w:rsid w:val="00561953"/>
    <w:pPr>
      <w:spacing w:after="0" w:line="360" w:lineRule="auto"/>
      <w:jc w:val="center"/>
    </w:pPr>
    <w:rPr>
      <w:rFonts w:ascii="Times-Bold" w:hAnsi="Times-Bold"/>
      <w:b/>
      <w:snapToGrid w:val="0"/>
      <w:sz w:val="30"/>
      <w:lang w:val="en-US"/>
    </w:rPr>
  </w:style>
  <w:style w:type="paragraph" w:styleId="BodyText">
    <w:name w:val="Body Text"/>
    <w:basedOn w:val="Normal"/>
    <w:rsid w:val="00561953"/>
    <w:pPr>
      <w:spacing w:after="120"/>
    </w:pPr>
  </w:style>
  <w:style w:type="paragraph" w:styleId="Index1">
    <w:name w:val="index 1"/>
    <w:basedOn w:val="Normal"/>
    <w:next w:val="Normal"/>
    <w:autoRedefine/>
    <w:semiHidden/>
    <w:rsid w:val="00561953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561953"/>
    <w:pPr>
      <w:widowControl w:val="0"/>
    </w:pPr>
    <w:rPr>
      <w:snapToGrid w:val="0"/>
      <w:lang w:val="en-US"/>
    </w:rPr>
  </w:style>
  <w:style w:type="paragraph" w:styleId="TOC8">
    <w:name w:val="toc 8"/>
    <w:basedOn w:val="Normal"/>
    <w:autoRedefine/>
    <w:semiHidden/>
    <w:rsid w:val="00561953"/>
    <w:pPr>
      <w:widowControl w:val="0"/>
      <w:ind w:left="1200"/>
    </w:pPr>
    <w:rPr>
      <w:snapToGrid w:val="0"/>
      <w:lang w:val="en-US"/>
    </w:rPr>
  </w:style>
  <w:style w:type="paragraph" w:styleId="TOC1">
    <w:name w:val="toc 1"/>
    <w:basedOn w:val="Normal"/>
    <w:next w:val="Normal"/>
    <w:autoRedefine/>
    <w:semiHidden/>
    <w:rsid w:val="00A00561"/>
  </w:style>
  <w:style w:type="paragraph" w:styleId="TOC2">
    <w:name w:val="toc 2"/>
    <w:basedOn w:val="Normal"/>
    <w:next w:val="Normal"/>
    <w:autoRedefine/>
    <w:semiHidden/>
    <w:rsid w:val="00A00561"/>
    <w:pPr>
      <w:ind w:left="200"/>
    </w:pPr>
  </w:style>
  <w:style w:type="character" w:styleId="Hyperlink">
    <w:name w:val="Hyperlink"/>
    <w:rsid w:val="00A00561"/>
    <w:rPr>
      <w:color w:val="0000FF"/>
      <w:u w:val="single"/>
    </w:rPr>
  </w:style>
  <w:style w:type="paragraph" w:styleId="BalloonText">
    <w:name w:val="Balloon Text"/>
    <w:basedOn w:val="Normal"/>
    <w:semiHidden/>
    <w:rsid w:val="007B420C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0C7A3A"/>
    <w:rPr>
      <w:sz w:val="16"/>
      <w:szCs w:val="16"/>
    </w:rPr>
  </w:style>
  <w:style w:type="paragraph" w:styleId="CommentText">
    <w:name w:val="annotation text"/>
    <w:basedOn w:val="Normal"/>
    <w:semiHidden/>
    <w:rsid w:val="000C7A3A"/>
  </w:style>
  <w:style w:type="paragraph" w:styleId="CommentSubject">
    <w:name w:val="annotation subject"/>
    <w:basedOn w:val="CommentText"/>
    <w:next w:val="CommentText"/>
    <w:semiHidden/>
    <w:rsid w:val="000C7A3A"/>
    <w:rPr>
      <w:b/>
      <w:bCs/>
    </w:rPr>
  </w:style>
  <w:style w:type="table" w:styleId="TableGrid">
    <w:name w:val="Table Grid"/>
    <w:basedOn w:val="TableNormal"/>
    <w:rsid w:val="002B5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sid w:val="00FD7666"/>
    <w:rPr>
      <w:lang w:val="en-ZA"/>
    </w:rPr>
  </w:style>
  <w:style w:type="paragraph" w:styleId="ListParagraph">
    <w:name w:val="List Paragraph"/>
    <w:basedOn w:val="Normal"/>
    <w:uiPriority w:val="34"/>
    <w:qFormat/>
    <w:rsid w:val="007535D3"/>
    <w:pPr>
      <w:ind w:left="720"/>
      <w:contextualSpacing/>
    </w:pPr>
    <w:rPr>
      <w:sz w:val="24"/>
      <w:szCs w:val="24"/>
      <w:lang w:val="en-US"/>
    </w:rPr>
  </w:style>
  <w:style w:type="character" w:customStyle="1" w:styleId="FooterChar">
    <w:name w:val="Footer Char"/>
    <w:link w:val="Footer"/>
    <w:rsid w:val="00DE7BF2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19" Type="http://schemas.openxmlformats.org/officeDocument/2006/relationships/header" Target="header4.xml"/><Relationship Id="rId20" Type="http://schemas.openxmlformats.org/officeDocument/2006/relationships/header" Target="header5.xml"/><Relationship Id="rId21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608199\LOCALS~1\Temp\notes22C584\DD_spec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Props1.xml><?xml version="1.0" encoding="utf-8"?>
<ds:datastoreItem xmlns:ds="http://schemas.openxmlformats.org/officeDocument/2006/customXml" ds:itemID="{B941ACC5-6846-4D96-820D-4F6CFB86D9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48E4A6-A694-434D-AE67-5012ADB4F2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2ABBC-60AD-48D9-804A-1029B2A2469F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DD_specs</Template>
  <TotalTime>3</TotalTime>
  <Pages>5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Sponsor Name</vt:lpstr>
    </vt:vector>
  </TitlesOfParts>
  <Company>ClinData International (Pty) Ltd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Sponsor Name</dc:title>
  <dc:subject/>
  <dc:creator>Quintiles</dc:creator>
  <cp:keywords/>
  <dc:description/>
  <cp:lastModifiedBy>Eason, Carrie</cp:lastModifiedBy>
  <cp:revision>3</cp:revision>
  <cp:lastPrinted>2009-05-09T14:13:00Z</cp:lastPrinted>
  <dcterms:created xsi:type="dcterms:W3CDTF">2022-06-20T13:21:00Z</dcterms:created>
  <dcterms:modified xsi:type="dcterms:W3CDTF">2022-07-05T12:07:00Z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0x0101008996861E582491438D74FB72CA291305</vt:lpwstr>
  </property>
</Properties>
</file>