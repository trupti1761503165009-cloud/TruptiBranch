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1BD41" w14:textId="77777777" w:rsidR="002C3A0F" w:rsidRPr="00E87528" w:rsidRDefault="002C3A0F" w:rsidP="002C3A0F">
      <w:pPr>
        <w:pStyle w:val="CoverSubtitle"/>
        <w:rPr>
          <w:rFonts w:asciiTheme="minorBidi" w:hAnsiTheme="minorBidi" w:cstheme="minorBidi"/>
        </w:rPr>
      </w:pPr>
      <w:r w:rsidRPr="00E87528">
        <w:rPr>
          <w:rFonts w:asciiTheme="minorBidi" w:hAnsiTheme="minorBidi" w:cstheme="minorBidi"/>
        </w:rPr>
        <w:tab/>
      </w:r>
    </w:p>
    <w:p w14:paraId="16D66745" w14:textId="77777777" w:rsidR="002C3A0F" w:rsidRPr="00E87528" w:rsidRDefault="002C3A0F" w:rsidP="002C3A0F">
      <w:pPr>
        <w:pStyle w:val="CoverTitle"/>
        <w:rPr>
          <w:rFonts w:asciiTheme="minorBidi" w:hAnsiTheme="minorBidi" w:cstheme="minorBidi"/>
        </w:rPr>
      </w:pPr>
      <w:r w:rsidRPr="00E87528">
        <w:rPr>
          <w:rFonts w:asciiTheme="minorBidi" w:hAnsiTheme="minorBidi" w:cstheme="minorBidi"/>
        </w:rPr>
        <w:t>Study Hub Configuration Plan</w:t>
      </w:r>
    </w:p>
    <w:p w14:paraId="3A4470E6" w14:textId="77777777" w:rsidR="002C3A0F" w:rsidRPr="00E87528" w:rsidRDefault="002C3A0F" w:rsidP="002C3A0F">
      <w:pPr>
        <w:pStyle w:val="CoverTitle"/>
        <w:rPr>
          <w:rFonts w:asciiTheme="minorBidi" w:hAnsiTheme="minorBidi" w:cstheme="minorBidi"/>
        </w:rPr>
      </w:pPr>
    </w:p>
    <w:p w14:paraId="6EABEF2F" w14:textId="77777777" w:rsidR="002C3A0F" w:rsidRPr="00E87528" w:rsidRDefault="002C3A0F" w:rsidP="002C3A0F">
      <w:pPr>
        <w:pStyle w:val="CoverSubtitle"/>
        <w:rPr>
          <w:rFonts w:asciiTheme="minorBidi" w:hAnsiTheme="minorBidi" w:cstheme="minorBidi"/>
          <w:i w:val="0"/>
          <w:iCs/>
          <w:color w:val="0000FF"/>
        </w:rPr>
      </w:pPr>
      <w:r w:rsidRPr="00E87528">
        <w:rPr>
          <w:rFonts w:asciiTheme="minorBidi" w:hAnsiTheme="minorBidi" w:cstheme="minorBidi"/>
          <w:i w:val="0"/>
          <w:iCs/>
          <w:color w:val="0000FF"/>
        </w:rPr>
        <w:t>[Protocol Number]</w:t>
      </w:r>
    </w:p>
    <w:p w14:paraId="5503D0CA" w14:textId="27A435E2" w:rsidR="002C3A0F" w:rsidRPr="00E87528" w:rsidRDefault="002C3A0F" w:rsidP="002C3A0F">
      <w:pPr>
        <w:pStyle w:val="CoverSubtitle"/>
        <w:rPr>
          <w:rFonts w:asciiTheme="minorBidi" w:hAnsiTheme="minorBidi" w:cstheme="minorBidi"/>
          <w:i w:val="0"/>
          <w:iCs/>
          <w:color w:val="0000FF"/>
          <w:sz w:val="28"/>
          <w:szCs w:val="28"/>
        </w:rPr>
      </w:pPr>
      <w:r w:rsidRPr="00E87528">
        <w:rPr>
          <w:rFonts w:asciiTheme="minorBidi" w:hAnsiTheme="minorBidi" w:cstheme="minorBidi"/>
          <w:i w:val="0"/>
          <w:iCs/>
          <w:color w:val="0000FF"/>
          <w:sz w:val="28"/>
          <w:szCs w:val="28"/>
        </w:rPr>
        <w:t xml:space="preserve">[Version </w:t>
      </w:r>
      <w:sdt>
        <w:sdtPr>
          <w:rPr>
            <w:rFonts w:asciiTheme="minorBidi" w:hAnsiTheme="minorBidi" w:cstheme="minorBidi"/>
            <w:i w:val="0"/>
            <w:iCs/>
            <w:color w:val="0000FF"/>
            <w:sz w:val="28"/>
            <w:szCs w:val="28"/>
          </w:rPr>
          <w:id w:val="1509325301"/>
          <w:placeholder>
            <w:docPart w:val="858044A44DE343C3B882374D990AB229"/>
          </w:placeholder>
        </w:sdtPr>
        <w:sdtEndPr/>
        <w:sdtContent>
          <w:r w:rsidR="00C05C2E">
            <w:rPr>
              <w:rFonts w:asciiTheme="minorBidi" w:hAnsiTheme="minorBidi" w:cstheme="minorBidi"/>
              <w:i w:val="0"/>
              <w:iCs/>
              <w:color w:val="0000FF"/>
              <w:sz w:val="28"/>
              <w:szCs w:val="28"/>
            </w:rPr>
            <w:t>#</w:t>
          </w:r>
          <w:r w:rsidRPr="00E87528">
            <w:rPr>
              <w:rFonts w:asciiTheme="minorBidi" w:hAnsiTheme="minorBidi" w:cstheme="minorBidi"/>
              <w:i w:val="0"/>
              <w:iCs/>
              <w:color w:val="0000FF"/>
              <w:sz w:val="28"/>
              <w:szCs w:val="28"/>
            </w:rPr>
            <w:t>]</w:t>
          </w:r>
        </w:sdtContent>
      </w:sdt>
    </w:p>
    <w:p w14:paraId="0E6DB2D2" w14:textId="31EA3DB3" w:rsidR="002C3A0F" w:rsidRPr="00E87528" w:rsidRDefault="002609BA" w:rsidP="002C3A0F">
      <w:pPr>
        <w:pStyle w:val="CoverSubtitle"/>
        <w:rPr>
          <w:rFonts w:asciiTheme="minorBidi" w:hAnsiTheme="minorBidi" w:cstheme="minorBidi"/>
          <w:i w:val="0"/>
          <w:iCs/>
          <w:color w:val="0000FF"/>
          <w:sz w:val="28"/>
          <w:szCs w:val="28"/>
        </w:rPr>
      </w:pPr>
      <w:sdt>
        <w:sdtPr>
          <w:rPr>
            <w:rFonts w:asciiTheme="minorBidi" w:hAnsiTheme="minorBidi" w:cstheme="minorBidi"/>
            <w:i w:val="0"/>
            <w:iCs/>
            <w:color w:val="0000FF"/>
            <w:sz w:val="28"/>
            <w:szCs w:val="28"/>
          </w:rPr>
          <w:id w:val="1317691428"/>
          <w:placeholder>
            <w:docPart w:val="858044A44DE343C3B882374D990AB229"/>
          </w:placeholder>
        </w:sdtPr>
        <w:sdtEndPr/>
        <w:sdtContent>
          <w:r w:rsidR="002C3A0F" w:rsidRPr="00E87528">
            <w:rPr>
              <w:rFonts w:asciiTheme="minorBidi" w:hAnsiTheme="minorBidi" w:cstheme="minorBidi"/>
              <w:i w:val="0"/>
              <w:iCs/>
              <w:color w:val="0000FF"/>
              <w:sz w:val="28"/>
              <w:szCs w:val="28"/>
            </w:rPr>
            <w:t>[</w:t>
          </w:r>
          <w:r w:rsidR="00C05C2E">
            <w:rPr>
              <w:rFonts w:asciiTheme="minorBidi" w:hAnsiTheme="minorBidi" w:cstheme="minorBidi"/>
              <w:i w:val="0"/>
              <w:iCs/>
              <w:color w:val="0000FF"/>
              <w:sz w:val="28"/>
              <w:szCs w:val="28"/>
            </w:rPr>
            <w:t xml:space="preserve">Version Date: </w:t>
          </w:r>
          <w:r w:rsidR="002C3A0F" w:rsidRPr="00E87528">
            <w:rPr>
              <w:rFonts w:asciiTheme="minorBidi" w:hAnsiTheme="minorBidi" w:cstheme="minorBidi"/>
              <w:i w:val="0"/>
              <w:iCs/>
              <w:color w:val="0000FF"/>
              <w:sz w:val="28"/>
              <w:szCs w:val="28"/>
            </w:rPr>
            <w:t>DD MMM YYYY]</w:t>
          </w:r>
        </w:sdtContent>
      </w:sdt>
    </w:p>
    <w:p w14:paraId="2171E92C" w14:textId="77777777" w:rsidR="002C3A0F" w:rsidRPr="00E87528" w:rsidRDefault="002C3A0F" w:rsidP="002C3A0F">
      <w:pPr>
        <w:tabs>
          <w:tab w:val="num" w:pos="540"/>
        </w:tabs>
        <w:ind w:left="540" w:hanging="540"/>
        <w:jc w:val="right"/>
        <w:rPr>
          <w:rFonts w:asciiTheme="minorBidi" w:hAnsiTheme="minorBidi" w:cstheme="minorBidi"/>
        </w:rPr>
      </w:pPr>
    </w:p>
    <w:p w14:paraId="2A0B1062" w14:textId="77777777" w:rsidR="002C3A0F" w:rsidRPr="00E87528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</w:rPr>
      </w:pPr>
    </w:p>
    <w:p w14:paraId="05803973" w14:textId="77777777" w:rsidR="002C3A0F" w:rsidRPr="00E87528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</w:rPr>
      </w:pPr>
    </w:p>
    <w:p w14:paraId="2328ACF2" w14:textId="77777777" w:rsidR="002C3A0F" w:rsidRPr="00E87528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</w:rPr>
      </w:pPr>
    </w:p>
    <w:p w14:paraId="6A7F9448" w14:textId="77777777" w:rsidR="002C3A0F" w:rsidRPr="00E87528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</w:rPr>
      </w:pPr>
    </w:p>
    <w:p w14:paraId="3B687C3A" w14:textId="77777777" w:rsidR="002C3A0F" w:rsidRPr="00E87528" w:rsidRDefault="002C3A0F" w:rsidP="00C05C2E">
      <w:pPr>
        <w:tabs>
          <w:tab w:val="num" w:pos="540"/>
        </w:tabs>
        <w:ind w:left="540" w:hanging="540"/>
        <w:jc w:val="right"/>
        <w:rPr>
          <w:rFonts w:asciiTheme="minorBidi" w:hAnsiTheme="minorBidi" w:cstheme="minorBidi"/>
        </w:rPr>
      </w:pPr>
    </w:p>
    <w:p w14:paraId="32729064" w14:textId="77777777" w:rsidR="002C3A0F" w:rsidRPr="00E87528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</w:rPr>
      </w:pPr>
    </w:p>
    <w:p w14:paraId="701A2591" w14:textId="77777777" w:rsidR="002C3A0F" w:rsidRPr="00E87528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</w:rPr>
      </w:pPr>
    </w:p>
    <w:p w14:paraId="36201254" w14:textId="77777777" w:rsidR="002C3A0F" w:rsidRPr="00E87528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</w:rPr>
      </w:pPr>
    </w:p>
    <w:p w14:paraId="076BF4AA" w14:textId="77777777" w:rsidR="002C3A0F" w:rsidRPr="00E87528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</w:rPr>
      </w:pPr>
    </w:p>
    <w:p w14:paraId="5395D08F" w14:textId="77777777" w:rsidR="002C3A0F" w:rsidRPr="00E87528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</w:rPr>
      </w:pPr>
    </w:p>
    <w:p w14:paraId="356EDDA2" w14:textId="77777777" w:rsidR="002C3A0F" w:rsidRPr="00E87528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</w:rPr>
      </w:pPr>
    </w:p>
    <w:p w14:paraId="793967F7" w14:textId="77777777" w:rsidR="002C3A0F" w:rsidRPr="00E87528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</w:rPr>
      </w:pPr>
    </w:p>
    <w:p w14:paraId="2A565FF3" w14:textId="77777777" w:rsidR="002C3A0F" w:rsidRPr="00E87528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</w:rPr>
      </w:pPr>
    </w:p>
    <w:p w14:paraId="4EABB270" w14:textId="77777777" w:rsidR="002C3A0F" w:rsidRPr="00E87528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</w:rPr>
      </w:pPr>
    </w:p>
    <w:p w14:paraId="2BE93F44" w14:textId="77777777" w:rsidR="002C3A0F" w:rsidRPr="00E87528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</w:rPr>
      </w:pPr>
    </w:p>
    <w:p w14:paraId="2E2CDF9B" w14:textId="77777777" w:rsidR="002C3A0F" w:rsidRPr="00E87528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</w:rPr>
      </w:pPr>
    </w:p>
    <w:p w14:paraId="0A8B173A" w14:textId="77777777" w:rsidR="002C3A0F" w:rsidRPr="00E87528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</w:rPr>
      </w:pPr>
    </w:p>
    <w:p w14:paraId="1506BE5A" w14:textId="77777777" w:rsidR="002C3A0F" w:rsidRPr="00E87528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</w:rPr>
      </w:pPr>
    </w:p>
    <w:p w14:paraId="3EC1319A" w14:textId="77777777" w:rsidR="002C3A0F" w:rsidRPr="00E87528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</w:rPr>
      </w:pPr>
    </w:p>
    <w:p w14:paraId="1498AF8C" w14:textId="77777777" w:rsidR="002C3A0F" w:rsidRPr="00E87528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</w:rPr>
      </w:pPr>
    </w:p>
    <w:sdt>
      <w:sdtPr>
        <w:rPr>
          <w:rFonts w:asciiTheme="minorBidi" w:eastAsia="Times New Roman" w:hAnsiTheme="minorBidi" w:cstheme="minorBidi"/>
          <w:color w:val="auto"/>
          <w:sz w:val="24"/>
          <w:szCs w:val="24"/>
        </w:rPr>
        <w:id w:val="-15703407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0935617" w14:textId="77777777" w:rsidR="002C3A0F" w:rsidRPr="00E87528" w:rsidRDefault="002C3A0F" w:rsidP="002C3A0F">
          <w:pPr>
            <w:pStyle w:val="TOCHeading"/>
            <w:rPr>
              <w:rFonts w:asciiTheme="minorBidi" w:hAnsiTheme="minorBidi" w:cstheme="minorBidi"/>
            </w:rPr>
          </w:pPr>
          <w:r w:rsidRPr="00E87528">
            <w:rPr>
              <w:rFonts w:asciiTheme="minorBidi" w:hAnsiTheme="minorBidi" w:cstheme="minorBidi"/>
            </w:rPr>
            <w:t>Contents</w:t>
          </w:r>
        </w:p>
        <w:p w14:paraId="087A6C80" w14:textId="56E7CB14" w:rsidR="006C4E66" w:rsidRDefault="002C3A0F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r w:rsidRPr="00E87528">
            <w:rPr>
              <w:rFonts w:asciiTheme="minorBidi" w:hAnsiTheme="minorBidi" w:cstheme="minorBidi"/>
            </w:rPr>
            <w:fldChar w:fldCharType="begin"/>
          </w:r>
          <w:r w:rsidRPr="00E87528">
            <w:rPr>
              <w:rFonts w:asciiTheme="minorBidi" w:hAnsiTheme="minorBidi" w:cstheme="minorBidi"/>
            </w:rPr>
            <w:instrText xml:space="preserve"> TOC \o "1-3" \h \z \u </w:instrText>
          </w:r>
          <w:r w:rsidRPr="00E87528">
            <w:rPr>
              <w:rFonts w:asciiTheme="minorBidi" w:hAnsiTheme="minorBidi" w:cstheme="minorBidi"/>
            </w:rPr>
            <w:fldChar w:fldCharType="separate"/>
          </w:r>
          <w:hyperlink w:anchor="_Toc114747807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1.0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Purpose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_Toc114747807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4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5BA12AA3" w14:textId="26ADA699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08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2.0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Study Requirements – Summary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_Toc114747808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4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50ED9BA3" w14:textId="1E063ED7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09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3.0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Visit Schedule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_Toc114747809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6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46788FAF" w14:textId="50B96AB7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10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4.0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Visit Checklists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_Toc114747810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6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1A2D13C1" w14:textId="5EB2D01C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11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5.0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Study Hub eCOA eDiary Custom Notification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_Toc114747811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7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4E5B8B29" w14:textId="756B30E6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12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6.0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Kit Management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_Toc114747812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8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28F678A4" w14:textId="202C1A22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13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7.0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Document Upload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_Toc114747813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9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127EEFC4" w14:textId="09BE1DBF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14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8.0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Resource Articles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_Toc114747814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10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2AC0F0EB" w14:textId="447252EE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15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9.0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Quick Links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_Toc114747815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10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46E7427C" w14:textId="37B6F925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16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10.0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Sponsor Features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_Toc114747816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11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30EE6417" w14:textId="1D05B066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17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11.0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Study Hub IT Support Numbers by Country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_Toc114747817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12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4482A66A" w14:textId="345B366A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18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12.0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Document Templates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_Toc114747818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12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6337051A" w14:textId="0F4F5F17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19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13.0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Integrations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_Toc114747819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12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50CB930E" w14:textId="57DA456D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20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13.1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Standard</w:t>
            </w:r>
            <w:r w:rsidR="006C4E66" w:rsidRPr="00136C11">
              <w:rPr>
                <w:rStyle w:val="Hyperlink"/>
                <w:rFonts w:eastAsiaTheme="majorEastAsia"/>
                <w:noProof/>
              </w:rPr>
              <w:t>: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_Toc114747820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12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2CD56D68" w14:textId="108184AF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21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13.2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Custom: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_Toc114747821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13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12D30926" w14:textId="773285E0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22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14.0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Data Plan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_Toc114747822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13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4512AC87" w14:textId="682F254B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23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15.0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Reports &amp; Audit Trails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_Toc114747823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14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787199F2" w14:textId="31F0EF0B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24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15.1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Audit Trail Reports: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_Toc114747824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14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392BD020" w14:textId="4200E729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25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15.2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Custom Reports: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_Toc114747825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15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60DC352A" w14:textId="722C1E6C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26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16.0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Study Configuration External User Acceptance Testing (SCEUAT) Plan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_Toc114747826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15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7AF0686B" w14:textId="3F1B6DB3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27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16.1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Testing Process: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_Toc114747827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15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73E2BABE" w14:textId="39E618A6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28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16.2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Timelines: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_Toc114747828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15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5C22FE30" w14:textId="64D2BBA3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29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17.0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Tasks &amp; Notifications: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_Toc114747829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15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457E5852" w14:textId="29069100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30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17.1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Study-specific Notifications: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_Toc114747830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15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1B0F1650" w14:textId="174C28C1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31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17.2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Standard Study Hub System Alerts, Tasks &amp; Notifications: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_Toc114747831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16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2CD7AA58" w14:textId="3B683FA7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32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18.0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References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_Toc114747832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16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68AEBD0B" w14:textId="0E9D1871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33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19.0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Study Configuration External User Acceptance Testing (SCEUAT) Waiver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_Toc114747833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17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12974F5A" w14:textId="68E9C3C7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34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20.0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Review and Approval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_Toc114747834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17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51CBE8F1" w14:textId="004C8723" w:rsidR="006C4E66" w:rsidRDefault="002609BA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114747835" w:history="1"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21.0</w:t>
            </w:r>
            <w:r w:rsidR="006C4E6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6C4E66" w:rsidRPr="00136C11">
              <w:rPr>
                <w:rStyle w:val="Hyperlink"/>
                <w:rFonts w:asciiTheme="minorBidi" w:eastAsiaTheme="majorEastAsia" w:hAnsiTheme="minorBidi"/>
                <w:b/>
                <w:bCs/>
                <w:noProof/>
              </w:rPr>
              <w:t>Summary of Changes</w:t>
            </w:r>
            <w:r w:rsidR="006C4E66">
              <w:rPr>
                <w:noProof/>
                <w:webHidden/>
              </w:rPr>
              <w:tab/>
            </w:r>
            <w:r w:rsidR="006C4E66">
              <w:rPr>
                <w:noProof/>
                <w:webHidden/>
              </w:rPr>
              <w:fldChar w:fldCharType="begin"/>
            </w:r>
            <w:r w:rsidR="006C4E66">
              <w:rPr>
                <w:noProof/>
                <w:webHidden/>
              </w:rPr>
              <w:instrText xml:space="preserve"> PAGEREF _Toc114747835 \h </w:instrText>
            </w:r>
            <w:r w:rsidR="006C4E66">
              <w:rPr>
                <w:noProof/>
                <w:webHidden/>
              </w:rPr>
            </w:r>
            <w:r w:rsidR="006C4E66">
              <w:rPr>
                <w:noProof/>
                <w:webHidden/>
              </w:rPr>
              <w:fldChar w:fldCharType="separate"/>
            </w:r>
            <w:r w:rsidR="006C4E66">
              <w:rPr>
                <w:noProof/>
                <w:webHidden/>
              </w:rPr>
              <w:t>17</w:t>
            </w:r>
            <w:r w:rsidR="006C4E66">
              <w:rPr>
                <w:noProof/>
                <w:webHidden/>
              </w:rPr>
              <w:fldChar w:fldCharType="end"/>
            </w:r>
          </w:hyperlink>
        </w:p>
        <w:p w14:paraId="20680172" w14:textId="16B436B3" w:rsidR="002C3A0F" w:rsidRPr="00E87528" w:rsidRDefault="002C3A0F" w:rsidP="002C3A0F">
          <w:pPr>
            <w:rPr>
              <w:rFonts w:asciiTheme="minorBidi" w:hAnsiTheme="minorBidi" w:cstheme="minorBidi"/>
            </w:rPr>
          </w:pPr>
          <w:r w:rsidRPr="00E87528">
            <w:rPr>
              <w:rFonts w:asciiTheme="minorBidi" w:hAnsiTheme="minorBidi" w:cstheme="minorBidi"/>
              <w:b/>
              <w:bCs/>
              <w:noProof/>
            </w:rPr>
            <w:fldChar w:fldCharType="end"/>
          </w:r>
        </w:p>
      </w:sdtContent>
    </w:sdt>
    <w:p w14:paraId="510C3660" w14:textId="77777777" w:rsidR="002C3A0F" w:rsidRPr="00E87528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</w:rPr>
      </w:pPr>
    </w:p>
    <w:p w14:paraId="5C8ED10C" w14:textId="77777777" w:rsidR="002C3A0F" w:rsidRDefault="002C3A0F" w:rsidP="002C3A0F">
      <w:pPr>
        <w:rPr>
          <w:rFonts w:asciiTheme="minorBidi" w:eastAsiaTheme="majorEastAsia" w:hAnsiTheme="minorBidi" w:cstheme="minorBidi"/>
          <w:b/>
          <w:bCs/>
          <w:color w:val="000000" w:themeColor="text1"/>
          <w:sz w:val="32"/>
          <w:szCs w:val="32"/>
        </w:rPr>
      </w:pPr>
      <w:r>
        <w:rPr>
          <w:rFonts w:asciiTheme="minorBidi" w:hAnsiTheme="minorBidi" w:cstheme="minorBidi"/>
          <w:b/>
          <w:bCs/>
          <w:color w:val="000000" w:themeColor="text1"/>
        </w:rPr>
        <w:br w:type="page"/>
      </w:r>
    </w:p>
    <w:p w14:paraId="6DF6A0D5" w14:textId="77777777" w:rsidR="002C3A0F" w:rsidRPr="00DD7FFC" w:rsidRDefault="002C3A0F" w:rsidP="00437876">
      <w:pPr>
        <w:pStyle w:val="Heading1"/>
        <w:numPr>
          <w:ilvl w:val="0"/>
          <w:numId w:val="9"/>
        </w:numPr>
        <w:spacing w:line="360" w:lineRule="auto"/>
        <w:ind w:left="720" w:hanging="720"/>
        <w:rPr>
          <w:rFonts w:asciiTheme="minorBidi" w:hAnsiTheme="minorBidi" w:cstheme="minorBidi"/>
          <w:b/>
          <w:bCs/>
          <w:color w:val="000000" w:themeColor="text1"/>
        </w:rPr>
      </w:pPr>
      <w:bookmarkStart w:id="0" w:name="_Toc114747807"/>
      <w:r w:rsidRPr="00DD7FFC">
        <w:rPr>
          <w:rFonts w:asciiTheme="minorBidi" w:hAnsiTheme="minorBidi" w:cstheme="minorBidi"/>
          <w:b/>
          <w:bCs/>
          <w:color w:val="000000" w:themeColor="text1"/>
        </w:rPr>
        <w:lastRenderedPageBreak/>
        <w:t>Purpose</w:t>
      </w:r>
      <w:bookmarkEnd w:id="0"/>
    </w:p>
    <w:p w14:paraId="298505AA" w14:textId="77777777" w:rsidR="002C3A0F" w:rsidRPr="00BD1712" w:rsidRDefault="002C3A0F" w:rsidP="002C3A0F">
      <w:pPr>
        <w:ind w:left="630" w:hanging="90"/>
        <w:rPr>
          <w:rFonts w:asciiTheme="minorBidi" w:hAnsiTheme="minorBidi" w:cstheme="minorBidi"/>
        </w:rPr>
      </w:pPr>
      <w:r w:rsidRPr="00BD1712">
        <w:rPr>
          <w:rFonts w:asciiTheme="minorBidi" w:hAnsiTheme="minorBidi" w:cstheme="minorBidi"/>
          <w:sz w:val="28"/>
          <w:szCs w:val="28"/>
        </w:rPr>
        <w:tab/>
      </w:r>
      <w:r w:rsidRPr="00BD1712">
        <w:rPr>
          <w:rFonts w:asciiTheme="minorBidi" w:hAnsiTheme="minorBidi" w:cstheme="minorBidi"/>
        </w:rPr>
        <w:t>The purpose of this Study Hub Configuration Plan is to collect and document requirements for the IQVIA</w:t>
      </w:r>
      <w:r w:rsidRPr="00BD1712">
        <w:rPr>
          <w:rFonts w:asciiTheme="minorBidi" w:hAnsiTheme="minorBidi" w:cstheme="minorBidi"/>
          <w:vertAlign w:val="superscript"/>
        </w:rPr>
        <w:t>TM</w:t>
      </w:r>
      <w:r w:rsidRPr="00BD1712">
        <w:rPr>
          <w:rFonts w:asciiTheme="minorBidi" w:hAnsiTheme="minorBidi" w:cstheme="minorBidi"/>
        </w:rPr>
        <w:t xml:space="preserve"> Study Hub study configuration.</w:t>
      </w:r>
    </w:p>
    <w:p w14:paraId="6F370F04" w14:textId="77777777" w:rsidR="002C3A0F" w:rsidRDefault="002C3A0F" w:rsidP="00437876">
      <w:pPr>
        <w:pStyle w:val="Heading1"/>
        <w:numPr>
          <w:ilvl w:val="0"/>
          <w:numId w:val="9"/>
        </w:numPr>
        <w:spacing w:line="360" w:lineRule="auto"/>
        <w:ind w:left="720" w:hanging="720"/>
        <w:rPr>
          <w:rFonts w:asciiTheme="minorBidi" w:hAnsiTheme="minorBidi" w:cstheme="minorBidi"/>
          <w:b/>
          <w:bCs/>
          <w:color w:val="000000" w:themeColor="text1"/>
        </w:rPr>
      </w:pPr>
      <w:bookmarkStart w:id="1" w:name="_Toc114747808"/>
      <w:r w:rsidRPr="00DD7FFC">
        <w:rPr>
          <w:rFonts w:asciiTheme="minorBidi" w:hAnsiTheme="minorBidi" w:cstheme="minorBidi"/>
          <w:b/>
          <w:bCs/>
          <w:color w:val="000000" w:themeColor="text1"/>
        </w:rPr>
        <w:t>Study Requirements – Summary</w:t>
      </w:r>
      <w:bookmarkEnd w:id="1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40"/>
        <w:gridCol w:w="4656"/>
      </w:tblGrid>
      <w:tr w:rsidR="002C3A0F" w:rsidRPr="00E811CD" w14:paraId="371EFFEF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2E47F880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>Sponsor Name</w:t>
            </w:r>
          </w:p>
        </w:tc>
        <w:sdt>
          <w:sdtPr>
            <w:rPr>
              <w:rFonts w:asciiTheme="minorBidi" w:eastAsia="TimesNewRoman,Bold" w:hAnsiTheme="minorBidi" w:cstheme="minorBidi"/>
              <w:color w:val="0000FF"/>
              <w:sz w:val="22"/>
              <w:szCs w:val="22"/>
            </w:rPr>
            <w:id w:val="1306502951"/>
            <w:placeholder>
              <w:docPart w:val="07A3D73E4AD44F67B6543D40FDEF1EB2"/>
            </w:placeholder>
            <w:showingPlcHdr/>
            <w:text/>
          </w:sdtPr>
          <w:sdtEndPr/>
          <w:sdtContent>
            <w:tc>
              <w:tcPr>
                <w:tcW w:w="4656" w:type="dxa"/>
              </w:tcPr>
              <w:p w14:paraId="1A151DA5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Click or tap here to enter text</w:t>
                </w:r>
              </w:p>
            </w:tc>
          </w:sdtContent>
        </w:sdt>
      </w:tr>
      <w:tr w:rsidR="002C3A0F" w:rsidRPr="00E811CD" w14:paraId="5B586D71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3B4D481F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>Protocol Number</w:t>
            </w:r>
          </w:p>
        </w:tc>
        <w:sdt>
          <w:sdtPr>
            <w:rPr>
              <w:rFonts w:asciiTheme="minorBidi" w:eastAsia="TimesNewRoman,Bold" w:hAnsiTheme="minorBidi" w:cstheme="minorBidi"/>
              <w:color w:val="0000FF"/>
              <w:sz w:val="22"/>
              <w:szCs w:val="22"/>
            </w:rPr>
            <w:id w:val="1458072325"/>
            <w:placeholder>
              <w:docPart w:val="9DC719489DA04FE59FD03AD9220645EC"/>
            </w:placeholder>
            <w:showingPlcHdr/>
            <w:text/>
          </w:sdtPr>
          <w:sdtEndPr/>
          <w:sdtContent>
            <w:tc>
              <w:tcPr>
                <w:tcW w:w="4656" w:type="dxa"/>
              </w:tcPr>
              <w:p w14:paraId="1ED48E01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Click or tap here to enter text</w:t>
                </w:r>
              </w:p>
            </w:tc>
          </w:sdtContent>
        </w:sdt>
      </w:tr>
      <w:tr w:rsidR="002C3A0F" w:rsidRPr="00E811CD" w14:paraId="0EF25C50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6A6B60EA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>Protocol Version</w:t>
            </w:r>
          </w:p>
        </w:tc>
        <w:sdt>
          <w:sdtPr>
            <w:rPr>
              <w:rFonts w:asciiTheme="minorBidi" w:eastAsia="TimesNewRoman,Bold" w:hAnsiTheme="minorBidi" w:cstheme="minorBidi"/>
              <w:color w:val="0000FF"/>
              <w:sz w:val="22"/>
              <w:szCs w:val="22"/>
            </w:rPr>
            <w:id w:val="1278293458"/>
            <w:placeholder>
              <w:docPart w:val="138D1C946C974B6EA20194079158ED42"/>
            </w:placeholder>
            <w:showingPlcHdr/>
            <w:text/>
          </w:sdtPr>
          <w:sdtEndPr/>
          <w:sdtContent>
            <w:tc>
              <w:tcPr>
                <w:tcW w:w="4656" w:type="dxa"/>
              </w:tcPr>
              <w:p w14:paraId="3471DB2F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Click or tap here to enter text</w:t>
                </w:r>
              </w:p>
            </w:tc>
          </w:sdtContent>
        </w:sdt>
      </w:tr>
      <w:tr w:rsidR="002C3A0F" w:rsidRPr="00E811CD" w14:paraId="7E6F9F4C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02CC326C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>Protocol Title</w:t>
            </w:r>
          </w:p>
        </w:tc>
        <w:sdt>
          <w:sdtPr>
            <w:rPr>
              <w:rFonts w:asciiTheme="minorBidi" w:eastAsia="TimesNewRoman,Bold" w:hAnsiTheme="minorBidi" w:cstheme="minorBidi"/>
              <w:color w:val="0000FF"/>
              <w:sz w:val="22"/>
              <w:szCs w:val="22"/>
            </w:rPr>
            <w:id w:val="76950182"/>
            <w:placeholder>
              <w:docPart w:val="5161413CC22047E794B0A199DA4B588A"/>
            </w:placeholder>
            <w:showingPlcHdr/>
            <w:text/>
          </w:sdtPr>
          <w:sdtEndPr/>
          <w:sdtContent>
            <w:tc>
              <w:tcPr>
                <w:tcW w:w="4656" w:type="dxa"/>
              </w:tcPr>
              <w:p w14:paraId="6EB7060A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Click or tap here to enter text</w:t>
                </w:r>
              </w:p>
            </w:tc>
          </w:sdtContent>
        </w:sdt>
      </w:tr>
      <w:tr w:rsidR="002C3A0F" w:rsidRPr="00E811CD" w14:paraId="1C2BE5C0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1B3F2C82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>Protocol Nickname</w:t>
            </w:r>
          </w:p>
        </w:tc>
        <w:sdt>
          <w:sdtPr>
            <w:rPr>
              <w:rFonts w:asciiTheme="minorBidi" w:eastAsia="TimesNewRoman,Bold" w:hAnsiTheme="minorBidi" w:cstheme="minorBidi"/>
              <w:color w:val="0000FF"/>
              <w:sz w:val="22"/>
              <w:szCs w:val="22"/>
            </w:rPr>
            <w:id w:val="-999416499"/>
            <w:placeholder>
              <w:docPart w:val="586479B826D440F9B10E106EAD116D70"/>
            </w:placeholder>
            <w:showingPlcHdr/>
            <w:text/>
          </w:sdtPr>
          <w:sdtEndPr/>
          <w:sdtContent>
            <w:tc>
              <w:tcPr>
                <w:tcW w:w="4656" w:type="dxa"/>
              </w:tcPr>
              <w:p w14:paraId="619B417B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Click or tap here to enter text</w:t>
                </w:r>
              </w:p>
            </w:tc>
          </w:sdtContent>
        </w:sdt>
      </w:tr>
      <w:tr w:rsidR="002C3A0F" w:rsidRPr="00E811CD" w14:paraId="2DB057D4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5B19B6F6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>Planned Number of Sites</w:t>
            </w:r>
          </w:p>
        </w:tc>
        <w:sdt>
          <w:sdtPr>
            <w:rPr>
              <w:rFonts w:asciiTheme="minorBidi" w:eastAsia="TimesNewRoman,Bold" w:hAnsiTheme="minorBidi" w:cstheme="minorBidi"/>
              <w:color w:val="0000FF"/>
              <w:sz w:val="22"/>
              <w:szCs w:val="22"/>
            </w:rPr>
            <w:id w:val="-581145841"/>
            <w:placeholder>
              <w:docPart w:val="B107FCD470CC4C3B8006279E535012A9"/>
            </w:placeholder>
            <w:showingPlcHdr/>
            <w:text/>
          </w:sdtPr>
          <w:sdtEndPr/>
          <w:sdtContent>
            <w:tc>
              <w:tcPr>
                <w:tcW w:w="4656" w:type="dxa"/>
              </w:tcPr>
              <w:p w14:paraId="048CEEC3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eastAsia="TimesNewRoman,Bold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Click or tap here to enter text</w:t>
                </w:r>
              </w:p>
            </w:tc>
          </w:sdtContent>
        </w:sdt>
      </w:tr>
      <w:tr w:rsidR="002C3A0F" w:rsidRPr="00E811CD" w14:paraId="0E7592CC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61262134" w14:textId="77777777" w:rsidR="002C3A0F" w:rsidRPr="00E811CD" w:rsidRDefault="002C3A0F" w:rsidP="00E80EF8">
            <w:pPr>
              <w:pStyle w:val="ListParagraph"/>
              <w:tabs>
                <w:tab w:val="left" w:pos="2924"/>
              </w:tabs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>Planned Number of Participants</w:t>
            </w:r>
          </w:p>
        </w:tc>
        <w:sdt>
          <w:sdtPr>
            <w:rPr>
              <w:rFonts w:asciiTheme="minorBidi" w:eastAsia="TimesNewRoman,Bold" w:hAnsiTheme="minorBidi" w:cstheme="minorBidi"/>
              <w:color w:val="0000FF"/>
              <w:sz w:val="22"/>
              <w:szCs w:val="22"/>
            </w:rPr>
            <w:id w:val="1891150925"/>
            <w:placeholder>
              <w:docPart w:val="1F9166ED7E884B3A987DCF66ABAFEB15"/>
            </w:placeholder>
            <w:showingPlcHdr/>
            <w:text/>
          </w:sdtPr>
          <w:sdtEndPr/>
          <w:sdtContent>
            <w:tc>
              <w:tcPr>
                <w:tcW w:w="4656" w:type="dxa"/>
              </w:tcPr>
              <w:p w14:paraId="0ED4A2C8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eastAsia="TimesNewRoman,Bold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Click or tap here to enter text</w:t>
                </w:r>
              </w:p>
            </w:tc>
          </w:sdtContent>
        </w:sdt>
      </w:tr>
      <w:tr w:rsidR="002C3A0F" w:rsidRPr="00E811CD" w14:paraId="42AA5C88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4F8D622B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>IQVIA Project Code</w:t>
            </w:r>
          </w:p>
        </w:tc>
        <w:sdt>
          <w:sdtPr>
            <w:rPr>
              <w:rFonts w:asciiTheme="minorBidi" w:eastAsia="TimesNewRoman,Bold" w:hAnsiTheme="minorBidi" w:cstheme="minorBidi"/>
              <w:color w:val="0000FF"/>
              <w:sz w:val="22"/>
              <w:szCs w:val="22"/>
            </w:rPr>
            <w:id w:val="-1626922601"/>
            <w:placeholder>
              <w:docPart w:val="45FF671D840E44359459826003F13794"/>
            </w:placeholder>
            <w:showingPlcHdr/>
            <w:text/>
          </w:sdtPr>
          <w:sdtEndPr/>
          <w:sdtContent>
            <w:tc>
              <w:tcPr>
                <w:tcW w:w="4656" w:type="dxa"/>
              </w:tcPr>
              <w:p w14:paraId="7DFBDF16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Click or tap here to enter text</w:t>
                </w:r>
              </w:p>
            </w:tc>
          </w:sdtContent>
        </w:sdt>
      </w:tr>
      <w:tr w:rsidR="002C3A0F" w:rsidRPr="00E811CD" w14:paraId="274B258B" w14:textId="77777777" w:rsidTr="00E80EF8">
        <w:trPr>
          <w:trHeight w:val="288"/>
        </w:trPr>
        <w:tc>
          <w:tcPr>
            <w:tcW w:w="9296" w:type="dxa"/>
            <w:gridSpan w:val="2"/>
            <w:shd w:val="clear" w:color="auto" w:fill="F2F2F2" w:themeFill="background1" w:themeFillShade="F2"/>
          </w:tcPr>
          <w:p w14:paraId="1CACABE5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Study Features:</w:t>
            </w:r>
          </w:p>
        </w:tc>
      </w:tr>
      <w:tr w:rsidR="002C3A0F" w:rsidRPr="00E811CD" w14:paraId="0AE75B03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08EC0590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 xml:space="preserve">     Participant ID </w:t>
            </w:r>
          </w:p>
        </w:tc>
        <w:tc>
          <w:tcPr>
            <w:tcW w:w="4656" w:type="dxa"/>
          </w:tcPr>
          <w:sdt>
            <w:sdtPr>
              <w:rPr>
                <w:rFonts w:asciiTheme="minorBidi" w:hAnsiTheme="minorBidi" w:cstheme="minorBidi"/>
                <w:color w:val="0000FF"/>
                <w:sz w:val="22"/>
                <w:szCs w:val="22"/>
              </w:rPr>
              <w:id w:val="-161777833"/>
              <w:placeholder>
                <w:docPart w:val="768E1FB463FC4D5BBE227DC6532CEFF9"/>
              </w:placeholder>
              <w:showingPlcHdr/>
              <w:dropDownList>
                <w:listItem w:value="Choose an item."/>
                <w:listItem w:displayText="Manual" w:value="Manual"/>
                <w:listItem w:displayText="Automatic" w:value="Automatic"/>
              </w:dropDownList>
            </w:sdtPr>
            <w:sdtEndPr/>
            <w:sdtContent>
              <w:p w14:paraId="619E2467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sdtContent>
          </w:sdt>
        </w:tc>
      </w:tr>
      <w:tr w:rsidR="002C3A0F" w:rsidRPr="00E811CD" w14:paraId="600237CE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689B4287" w14:textId="77777777" w:rsidR="002C3A0F" w:rsidRPr="00E811CD" w:rsidRDefault="002C3A0F" w:rsidP="00E80EF8">
            <w:pPr>
              <w:pStyle w:val="ListParagraph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>Participant ID format</w:t>
            </w:r>
          </w:p>
        </w:tc>
        <w:sdt>
          <w:sdtPr>
            <w:rPr>
              <w:rFonts w:asciiTheme="minorBidi" w:eastAsia="TimesNewRoman,Bold" w:hAnsiTheme="minorBidi" w:cstheme="minorBidi"/>
              <w:color w:val="0000FF"/>
              <w:sz w:val="22"/>
              <w:szCs w:val="22"/>
            </w:rPr>
            <w:id w:val="2095043160"/>
            <w:placeholder>
              <w:docPart w:val="43A85AF2B2F64FD6B5AFE0F8F1ABE170"/>
            </w:placeholder>
            <w:showingPlcHdr/>
            <w:text/>
          </w:sdtPr>
          <w:sdtEndPr/>
          <w:sdtContent>
            <w:tc>
              <w:tcPr>
                <w:tcW w:w="4656" w:type="dxa"/>
              </w:tcPr>
              <w:p w14:paraId="275416FA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Click or tap here to enter text</w:t>
                </w:r>
              </w:p>
            </w:tc>
          </w:sdtContent>
        </w:sdt>
      </w:tr>
      <w:tr w:rsidR="002C3A0F" w:rsidRPr="00E811CD" w14:paraId="570C3F0E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5023C283" w14:textId="77777777" w:rsidR="002C3A0F" w:rsidRPr="00E811CD" w:rsidRDefault="002C3A0F" w:rsidP="00E80EF8">
            <w:pPr>
              <w:pStyle w:val="ListParagraph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>If generated outside of Study Hub, indicate vendor system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1508019638"/>
            <w:placeholder>
              <w:docPart w:val="9325B1C328C4432E86B2F9E23A6D5B1C"/>
            </w:placeholder>
          </w:sdtPr>
          <w:sdtEndPr/>
          <w:sdtContent>
            <w:sdt>
              <w:sdtPr>
                <w:rPr>
                  <w:rFonts w:asciiTheme="minorBidi" w:hAnsiTheme="minorBidi" w:cstheme="minorBidi"/>
                  <w:color w:val="0000FF"/>
                  <w:sz w:val="22"/>
                  <w:szCs w:val="22"/>
                </w:rPr>
                <w:id w:val="1759245914"/>
                <w:placeholder>
                  <w:docPart w:val="88F0F24C7A4B41FCBC4DE38BD5E419D9"/>
                </w:placeholder>
                <w:showingPlcHdr/>
                <w:text/>
              </w:sdtPr>
              <w:sdtEndPr>
                <w:rPr>
                  <w:rFonts w:eastAsia="TimesNewRoman,Bold"/>
                </w:rPr>
              </w:sdtEndPr>
              <w:sdtContent>
                <w:tc>
                  <w:tcPr>
                    <w:tcW w:w="4656" w:type="dxa"/>
                  </w:tcPr>
                  <w:p w14:paraId="06E9EBEB" w14:textId="77777777" w:rsidR="002C3A0F" w:rsidRPr="00E811CD" w:rsidRDefault="002C3A0F" w:rsidP="00E80EF8">
                    <w:pPr>
                      <w:pStyle w:val="ListParagraph"/>
                      <w:ind w:left="0"/>
                      <w:rPr>
                        <w:rFonts w:asciiTheme="minorBidi" w:hAnsiTheme="minorBidi" w:cstheme="minorBidi"/>
                        <w:color w:val="0000FF"/>
                        <w:sz w:val="22"/>
                        <w:szCs w:val="22"/>
                      </w:rPr>
                    </w:pPr>
                    <w:r w:rsidRPr="00E811CD">
                      <w:rPr>
                        <w:rStyle w:val="PlaceholderText"/>
                        <w:rFonts w:asciiTheme="minorBidi" w:eastAsiaTheme="majorEastAsia" w:hAnsiTheme="minorBidi" w:cstheme="minorBidi"/>
                        <w:color w:val="0000FF"/>
                        <w:sz w:val="22"/>
                        <w:szCs w:val="22"/>
                      </w:rPr>
                      <w:t>Click or tap here to enter text</w:t>
                    </w:r>
                  </w:p>
                </w:tc>
              </w:sdtContent>
            </w:sdt>
          </w:sdtContent>
        </w:sdt>
      </w:tr>
      <w:tr w:rsidR="002C3A0F" w:rsidRPr="00E811CD" w14:paraId="520A17A4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0BDBEE21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 xml:space="preserve">     Televisits 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655026463"/>
            <w:placeholder>
              <w:docPart w:val="6C798D0D6BC44645B03FEC84EE76088F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4656" w:type="dxa"/>
              </w:tcPr>
              <w:p w14:paraId="0F4B2D00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E811CD" w14:paraId="36177832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6839C2B8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 xml:space="preserve">     Visit Schedule</w:t>
            </w:r>
          </w:p>
        </w:tc>
        <w:tc>
          <w:tcPr>
            <w:tcW w:w="4656" w:type="dxa"/>
          </w:tcPr>
          <w:p w14:paraId="0AF00C60" w14:textId="77777777" w:rsidR="002C3A0F" w:rsidRPr="00E811CD" w:rsidRDefault="002609BA" w:rsidP="00E80EF8">
            <w:pPr>
              <w:pStyle w:val="ListParagraph"/>
              <w:ind w:left="0"/>
              <w:rPr>
                <w:rFonts w:asciiTheme="minorBidi" w:hAnsiTheme="minorBidi" w:cstheme="minorBidi"/>
                <w:color w:val="0000FF"/>
                <w:sz w:val="22"/>
                <w:szCs w:val="22"/>
              </w:rPr>
            </w:pPr>
            <w:sdt>
              <w:sdtPr>
                <w:rPr>
                  <w:rFonts w:asciiTheme="minorBidi" w:hAnsiTheme="minorBidi" w:cstheme="minorBidi"/>
                  <w:color w:val="0000FF"/>
                  <w:sz w:val="22"/>
                  <w:szCs w:val="22"/>
                </w:rPr>
                <w:id w:val="-1437659799"/>
                <w:placeholder>
                  <w:docPart w:val="43073309076145A6B68028577FD29FEA"/>
                </w:placeholder>
                <w:showingPlcHdr/>
                <w:dropDownList>
                  <w:listItem w:value="Choose an item."/>
                  <w:listItem w:displayText="Yes (Protocol SOA)" w:value="Yes (Protocol SOA)"/>
                  <w:listItem w:displayText="No (Ad-hoc Televisits Only)" w:value="No (Ad-hoc Televisits Only)"/>
                </w:dropDownList>
              </w:sdtPr>
              <w:sdtEndPr/>
              <w:sdtContent>
                <w:r w:rsidR="002C3A0F"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sdtContent>
            </w:sdt>
          </w:p>
        </w:tc>
      </w:tr>
      <w:tr w:rsidR="002C3A0F" w:rsidRPr="00E811CD" w14:paraId="2F67372D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3D6AEE48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 xml:space="preserve">     Apply Visit Offset from Rule 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1469161330"/>
            <w:placeholder>
              <w:docPart w:val="ED5A894E73B74A48B42F357AB5C1B310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4656" w:type="dxa"/>
              </w:tcPr>
              <w:p w14:paraId="4A440B02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E811CD" w14:paraId="221ADF16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25BC7EF5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 xml:space="preserve">      Users Nurse Network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-1202167774"/>
            <w:placeholder>
              <w:docPart w:val="7975A8E90ADC48EABF3E5A657E6B53A4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4656" w:type="dxa"/>
              </w:tcPr>
              <w:p w14:paraId="4B5F4D07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E811CD" w14:paraId="27CCE7C8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7BED04CA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 xml:space="preserve">      Nurse Assignment</w:t>
            </w:r>
          </w:p>
        </w:tc>
        <w:tc>
          <w:tcPr>
            <w:tcW w:w="4656" w:type="dxa"/>
          </w:tcPr>
          <w:p w14:paraId="4EDDA342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color w:val="0000FF"/>
                <w:sz w:val="22"/>
                <w:szCs w:val="22"/>
              </w:rPr>
              <w:t>Study Hub / External System</w:t>
            </w:r>
          </w:p>
        </w:tc>
      </w:tr>
      <w:tr w:rsidR="002C3A0F" w:rsidRPr="00E811CD" w14:paraId="12D5C87B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7AE49E19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 xml:space="preserve">     eCOA</w:t>
            </w:r>
          </w:p>
        </w:tc>
        <w:sdt>
          <w:sdtPr>
            <w:rPr>
              <w:rFonts w:asciiTheme="minorBidi" w:hAnsiTheme="minorBidi" w:cstheme="minorBidi"/>
              <w:sz w:val="22"/>
              <w:szCs w:val="22"/>
            </w:rPr>
            <w:id w:val="1792710078"/>
            <w:placeholder>
              <w:docPart w:val="36B2A86A6D7E44A9AADF41C2CC9BC913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4656" w:type="dxa"/>
              </w:tcPr>
              <w:p w14:paraId="2F9218FF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E811CD" w14:paraId="2D8775FC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2E78C1FE" w14:textId="77777777" w:rsidR="002C3A0F" w:rsidRPr="00E811CD" w:rsidRDefault="002C3A0F" w:rsidP="00E80EF8">
            <w:pPr>
              <w:pStyle w:val="ListParagraph"/>
              <w:ind w:left="330" w:hanging="33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 xml:space="preserve">     When to Create electronic Clinical Outcome Assessment (eCOA) Participant</w:t>
            </w:r>
          </w:p>
        </w:tc>
        <w:tc>
          <w:tcPr>
            <w:tcW w:w="4656" w:type="dxa"/>
          </w:tcPr>
          <w:p w14:paraId="69B706A9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color w:val="0000FF"/>
                <w:sz w:val="22"/>
                <w:szCs w:val="22"/>
              </w:rPr>
              <w:t>User Activation / Randomization</w:t>
            </w:r>
          </w:p>
        </w:tc>
      </w:tr>
      <w:tr w:rsidR="002C3A0F" w:rsidRPr="00E811CD" w14:paraId="14F8BC2A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40C6104D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 xml:space="preserve">     Clinician-reported outcomes (ClinRO)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-489867654"/>
            <w:placeholder>
              <w:docPart w:val="6E6001D0EA0148378F0661EB20A8E264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4656" w:type="dxa"/>
              </w:tcPr>
              <w:p w14:paraId="096C25F4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E811CD" w14:paraId="7247A83E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2557456A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 xml:space="preserve">    Custom Notifications &amp; Reminders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-677579854"/>
            <w:placeholder>
              <w:docPart w:val="46255BAA2B0748E7A7DB821715061EFB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4656" w:type="dxa"/>
              </w:tcPr>
              <w:p w14:paraId="200EC927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E811CD" w14:paraId="7D7C8690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420E52E0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 xml:space="preserve">    Investigator Site File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1066525972"/>
            <w:placeholder>
              <w:docPart w:val="DDBAAC3411EE47E3A8E9C3AD609E3D40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4656" w:type="dxa"/>
              </w:tcPr>
              <w:p w14:paraId="3A8E3B0F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E811CD" w14:paraId="153B6041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2D433388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 xml:space="preserve">    Kits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169913708"/>
            <w:placeholder>
              <w:docPart w:val="A27959A77C5641A4972676CC0C52CE32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4656" w:type="dxa"/>
              </w:tcPr>
              <w:p w14:paraId="061CAD92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E811CD" w14:paraId="59EE0B4A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21E86985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 xml:space="preserve">    Payments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-1725908952"/>
            <w:placeholder>
              <w:docPart w:val="7CDEC5E6994A4BF19F384C197EC046DD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4656" w:type="dxa"/>
              </w:tcPr>
              <w:p w14:paraId="6C24C6DD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E811CD" w14:paraId="721D88AF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1C33EB3B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 xml:space="preserve">    Document Upload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1512576423"/>
            <w:placeholder>
              <w:docPart w:val="DE40CBC9DB3B4F5CAED2C8F91F988202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4656" w:type="dxa"/>
              </w:tcPr>
              <w:p w14:paraId="0ED3E5A4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E811CD" w14:paraId="0E4310F7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7211A60B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 xml:space="preserve">           Certification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1884985203"/>
            <w:placeholder>
              <w:docPart w:val="C28903C98CC442EB98FAB95C056688A1"/>
            </w:placeholder>
            <w:showingPlcHdr/>
            <w:dropDownList>
              <w:listItem w:value="Choose an item."/>
              <w:listItem w:displayText="Electronic Signature" w:value="Electronic Signature"/>
              <w:listItem w:displayText="Wet Signature" w:value="Wet Signature"/>
              <w:listItem w:displayText="N/A" w:value="N/A"/>
            </w:dropDownList>
          </w:sdtPr>
          <w:sdtEndPr/>
          <w:sdtContent>
            <w:tc>
              <w:tcPr>
                <w:tcW w:w="4656" w:type="dxa"/>
              </w:tcPr>
              <w:p w14:paraId="2A1BF998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E811CD" w14:paraId="08D0141C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3DEE97EA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 xml:space="preserve">    Resource Articles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-1936969263"/>
            <w:placeholder>
              <w:docPart w:val="ACC7110652494F45B59EB73F21E77855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4656" w:type="dxa"/>
              </w:tcPr>
              <w:p w14:paraId="0546D117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E811CD" w14:paraId="4A945535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31A024DA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 xml:space="preserve">    Quick Links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930172507"/>
            <w:placeholder>
              <w:docPart w:val="D6BC9B4380DA4FD58DF111CB63104533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4656" w:type="dxa"/>
              </w:tcPr>
              <w:p w14:paraId="67B29F40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E811CD" w14:paraId="487BB1AC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3795AEDE" w14:textId="77777777" w:rsidR="002C3A0F" w:rsidRPr="00E811CD" w:rsidRDefault="002C3A0F" w:rsidP="00E80EF8">
            <w:pPr>
              <w:pStyle w:val="ListParagraph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>If Yes, list vendors / help desks: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967704051"/>
            <w:placeholder>
              <w:docPart w:val="18D9091B46C84E6D91A1F95BA1A8BF54"/>
            </w:placeholder>
          </w:sdtPr>
          <w:sdtEndPr/>
          <w:sdtContent>
            <w:sdt>
              <w:sdtPr>
                <w:rPr>
                  <w:rFonts w:asciiTheme="minorBidi" w:hAnsiTheme="minorBidi" w:cstheme="minorBidi"/>
                  <w:color w:val="0000FF"/>
                  <w:sz w:val="22"/>
                  <w:szCs w:val="22"/>
                </w:rPr>
                <w:id w:val="-553545859"/>
                <w:placeholder>
                  <w:docPart w:val="1DD297D2CEF34E3FAF0C8DC7554CD581"/>
                </w:placeholder>
                <w:showingPlcHdr/>
                <w:text/>
              </w:sdtPr>
              <w:sdtEndPr>
                <w:rPr>
                  <w:rFonts w:eastAsia="TimesNewRoman,Bold"/>
                </w:rPr>
              </w:sdtEndPr>
              <w:sdtContent>
                <w:tc>
                  <w:tcPr>
                    <w:tcW w:w="4656" w:type="dxa"/>
                  </w:tcPr>
                  <w:p w14:paraId="0462419C" w14:textId="77777777" w:rsidR="002C3A0F" w:rsidRPr="00E811CD" w:rsidRDefault="002C3A0F" w:rsidP="00E80EF8">
                    <w:pPr>
                      <w:pStyle w:val="ListParagraph"/>
                      <w:ind w:left="0"/>
                      <w:rPr>
                        <w:rFonts w:asciiTheme="minorBidi" w:hAnsiTheme="minorBidi" w:cstheme="minorBidi"/>
                        <w:color w:val="0000FF"/>
                        <w:sz w:val="22"/>
                        <w:szCs w:val="22"/>
                      </w:rPr>
                    </w:pPr>
                    <w:r w:rsidRPr="00E811CD">
                      <w:rPr>
                        <w:rStyle w:val="PlaceholderText"/>
                        <w:rFonts w:asciiTheme="minorBidi" w:eastAsiaTheme="majorEastAsia" w:hAnsiTheme="minorBidi" w:cstheme="minorBidi"/>
                        <w:color w:val="0000FF"/>
                        <w:sz w:val="22"/>
                        <w:szCs w:val="22"/>
                      </w:rPr>
                      <w:t>Click or tap here to enter text</w:t>
                    </w:r>
                  </w:p>
                </w:tc>
              </w:sdtContent>
            </w:sdt>
          </w:sdtContent>
        </w:sdt>
      </w:tr>
      <w:tr w:rsidR="002C3A0F" w:rsidRPr="00E811CD" w14:paraId="446592C3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4C5BEF92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 xml:space="preserve">     Custom Features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-1165397424"/>
            <w:placeholder>
              <w:docPart w:val="D5D07FAAB4894382904F9C72061267BB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4656" w:type="dxa"/>
              </w:tcPr>
              <w:p w14:paraId="7E0296F1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E811CD" w14:paraId="5C6BDFED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07BC1C62" w14:textId="77777777" w:rsidR="002C3A0F" w:rsidRPr="00E811CD" w:rsidRDefault="002C3A0F" w:rsidP="00E80EF8">
            <w:pPr>
              <w:pStyle w:val="ListParagraph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lastRenderedPageBreak/>
              <w:t>If Yes, list features: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1056281530"/>
            <w:placeholder>
              <w:docPart w:val="065A4CCE7853444D94D2767D6BD714F5"/>
            </w:placeholder>
            <w:text/>
          </w:sdtPr>
          <w:sdtEndPr/>
          <w:sdtContent>
            <w:tc>
              <w:tcPr>
                <w:tcW w:w="4656" w:type="dxa"/>
              </w:tcPr>
              <w:p w14:paraId="56999166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  <w:t>Click or tap here to enter text</w:t>
                </w:r>
              </w:p>
            </w:tc>
          </w:sdtContent>
        </w:sdt>
      </w:tr>
      <w:tr w:rsidR="002C3A0F" w:rsidRPr="00E811CD" w14:paraId="42AE5D47" w14:textId="77777777" w:rsidTr="00E80EF8">
        <w:trPr>
          <w:trHeight w:val="288"/>
        </w:trPr>
        <w:tc>
          <w:tcPr>
            <w:tcW w:w="9296" w:type="dxa"/>
            <w:gridSpan w:val="2"/>
            <w:shd w:val="clear" w:color="auto" w:fill="F2F2F2" w:themeFill="background1" w:themeFillShade="F2"/>
          </w:tcPr>
          <w:p w14:paraId="317A7A30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Integrations:</w:t>
            </w:r>
          </w:p>
        </w:tc>
      </w:tr>
      <w:tr w:rsidR="002C3A0F" w:rsidRPr="00E811CD" w14:paraId="11F985FD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363D3E77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 xml:space="preserve">     Referral Hub 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-1775546725"/>
            <w:placeholder>
              <w:docPart w:val="0D1637BDCDC94B598CF1458C102C9FAA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4656" w:type="dxa"/>
              </w:tcPr>
              <w:p w14:paraId="6692349E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E811CD" w14:paraId="6486D42D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2C9606AA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 xml:space="preserve">     Complete Consent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982113920"/>
            <w:placeholder>
              <w:docPart w:val="E4ACBFDC694042C3BF44B27A8E9F6623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4656" w:type="dxa"/>
              </w:tcPr>
              <w:p w14:paraId="128A73BD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E811CD" w14:paraId="0AF10859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2386BD3B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 xml:space="preserve">    Interactive Response Technology (IRT)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319002867"/>
            <w:placeholder>
              <w:docPart w:val="05101A62AEDB405BB17D9E0CF55F74DF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4656" w:type="dxa"/>
              </w:tcPr>
              <w:p w14:paraId="03165615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E811CD" w14:paraId="2FE92B78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5BD9F1F5" w14:textId="77777777" w:rsidR="002C3A0F" w:rsidRPr="00E811CD" w:rsidRDefault="002C3A0F" w:rsidP="00E80EF8">
            <w:pPr>
              <w:pStyle w:val="ListParagraph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>If Yes, list vendor: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211539534"/>
            <w:placeholder>
              <w:docPart w:val="15B70EB383D94204810C52AD13A77002"/>
            </w:placeholder>
            <w:text/>
          </w:sdtPr>
          <w:sdtEndPr/>
          <w:sdtContent>
            <w:tc>
              <w:tcPr>
                <w:tcW w:w="4656" w:type="dxa"/>
              </w:tcPr>
              <w:p w14:paraId="53243A9B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  <w:t>Click or tap here to enter text</w:t>
                </w:r>
              </w:p>
            </w:tc>
          </w:sdtContent>
        </w:sdt>
      </w:tr>
      <w:tr w:rsidR="002C3A0F" w:rsidRPr="00E811CD" w14:paraId="0F04E8BE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1F35684C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 xml:space="preserve">    eDC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131301558"/>
            <w:placeholder>
              <w:docPart w:val="E6D26574940145A0BA02C0FBBC0DB914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4656" w:type="dxa"/>
              </w:tcPr>
              <w:p w14:paraId="5EEEECF2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E811CD" w14:paraId="0515ECED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4A6178EB" w14:textId="77777777" w:rsidR="002C3A0F" w:rsidRPr="00E811CD" w:rsidRDefault="002C3A0F" w:rsidP="00E80EF8">
            <w:pPr>
              <w:pStyle w:val="ListParagraph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>If Yes, list vendor: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168142521"/>
            <w:placeholder>
              <w:docPart w:val="41279D8D008D4474905421200288252A"/>
            </w:placeholder>
            <w:showingPlcHdr/>
            <w:text/>
          </w:sdtPr>
          <w:sdtEndPr/>
          <w:sdtContent>
            <w:tc>
              <w:tcPr>
                <w:tcW w:w="4656" w:type="dxa"/>
              </w:tcPr>
              <w:p w14:paraId="1868BC8B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Click or tap here to enter text</w:t>
                </w:r>
              </w:p>
            </w:tc>
          </w:sdtContent>
        </w:sdt>
      </w:tr>
      <w:tr w:rsidR="002C3A0F" w:rsidRPr="00E811CD" w14:paraId="29B43AFC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352EFE10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 xml:space="preserve">    Connected Devices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482900114"/>
            <w:placeholder>
              <w:docPart w:val="2C50E16F816349499298A27EC126010A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4656" w:type="dxa"/>
              </w:tcPr>
              <w:p w14:paraId="66D58DF7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E811CD" w14:paraId="0D89FF00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0247B1DD" w14:textId="77777777" w:rsidR="002C3A0F" w:rsidRPr="00E811CD" w:rsidRDefault="002C3A0F" w:rsidP="00E80EF8">
            <w:pPr>
              <w:pStyle w:val="ListParagraph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>If Yes, list vendor: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1577938157"/>
            <w:placeholder>
              <w:docPart w:val="FB11D0A18269461AB1A5EFC2D04E4E05"/>
            </w:placeholder>
            <w:showingPlcHdr/>
            <w:text/>
          </w:sdtPr>
          <w:sdtEndPr/>
          <w:sdtContent>
            <w:tc>
              <w:tcPr>
                <w:tcW w:w="4656" w:type="dxa"/>
              </w:tcPr>
              <w:p w14:paraId="137F165F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Click or tap here to enter text</w:t>
                </w:r>
              </w:p>
            </w:tc>
          </w:sdtContent>
        </w:sdt>
      </w:tr>
      <w:tr w:rsidR="002C3A0F" w:rsidRPr="00E811CD" w14:paraId="0A6FA402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02086E3B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 xml:space="preserve">    Other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-1945367677"/>
            <w:placeholder>
              <w:docPart w:val="4FB9F6A5E46748488D4C3ABBF24CB684"/>
            </w:placeholder>
            <w:showingPlcHdr/>
            <w:text/>
          </w:sdtPr>
          <w:sdtEndPr/>
          <w:sdtContent>
            <w:tc>
              <w:tcPr>
                <w:tcW w:w="4656" w:type="dxa"/>
              </w:tcPr>
              <w:p w14:paraId="18798F00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Click or tap here to enter text</w:t>
                </w:r>
              </w:p>
            </w:tc>
          </w:sdtContent>
        </w:sdt>
      </w:tr>
      <w:tr w:rsidR="002C3A0F" w:rsidRPr="00E811CD" w14:paraId="049371CE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77F3A343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>Privacy Policy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-334388233"/>
            <w:placeholder>
              <w:docPart w:val="32AB2095BF4F424F8610A90F665E588A"/>
            </w:placeholder>
            <w:showingPlcHdr/>
            <w:dropDownList>
              <w:listItem w:value="Choose an item."/>
              <w:listItem w:displayText="Client" w:value="Client"/>
              <w:listItem w:displayText="IQVIA" w:value="IQVIA"/>
            </w:dropDownList>
          </w:sdtPr>
          <w:sdtEndPr/>
          <w:sdtContent>
            <w:tc>
              <w:tcPr>
                <w:tcW w:w="4656" w:type="dxa"/>
              </w:tcPr>
              <w:p w14:paraId="58CB2691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E811CD" w14:paraId="15A1318C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2781993F" w14:textId="77777777" w:rsidR="002C3A0F" w:rsidRPr="00E811CD" w:rsidRDefault="002C3A0F" w:rsidP="00E80EF8">
            <w:pPr>
              <w:pStyle w:val="ListParagraph"/>
              <w:ind w:left="36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>If Sponsor, link to approved text</w:t>
            </w:r>
          </w:p>
        </w:tc>
        <w:sdt>
          <w:sdtPr>
            <w:rPr>
              <w:rFonts w:asciiTheme="minorBidi" w:eastAsia="TimesNewRoman,Bold" w:hAnsiTheme="minorBidi" w:cstheme="minorBidi"/>
              <w:color w:val="0000FF"/>
              <w:sz w:val="22"/>
              <w:szCs w:val="22"/>
            </w:rPr>
            <w:id w:val="-112513384"/>
            <w:placeholder>
              <w:docPart w:val="38E50CF3DA8F4B979524E49250C33B35"/>
            </w:placeholder>
            <w:showingPlcHdr/>
            <w:text/>
          </w:sdtPr>
          <w:sdtEndPr/>
          <w:sdtContent>
            <w:tc>
              <w:tcPr>
                <w:tcW w:w="4656" w:type="dxa"/>
              </w:tcPr>
              <w:p w14:paraId="31E0BC36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Click or tap here to enter text</w:t>
                </w:r>
              </w:p>
            </w:tc>
          </w:sdtContent>
        </w:sdt>
      </w:tr>
      <w:tr w:rsidR="002C3A0F" w:rsidRPr="00E811CD" w14:paraId="516006A5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63F677BD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>End User License Agreement (EULA)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1509014746"/>
            <w:placeholder>
              <w:docPart w:val="4B40DE723A1C4797BF27D24F8B7983E8"/>
            </w:placeholder>
            <w:showingPlcHdr/>
            <w:dropDownList>
              <w:listItem w:value="Choose an item."/>
              <w:listItem w:displayText="Client" w:value="Client"/>
              <w:listItem w:displayText="IQVIA" w:value="IQVIA"/>
            </w:dropDownList>
          </w:sdtPr>
          <w:sdtEndPr/>
          <w:sdtContent>
            <w:tc>
              <w:tcPr>
                <w:tcW w:w="4656" w:type="dxa"/>
              </w:tcPr>
              <w:p w14:paraId="015C6A20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E811CD" w14:paraId="041E8C54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6BEBCA8C" w14:textId="77777777" w:rsidR="002C3A0F" w:rsidRPr="00E811CD" w:rsidRDefault="002C3A0F" w:rsidP="00E80EF8">
            <w:pPr>
              <w:pStyle w:val="ListParagraph"/>
              <w:ind w:left="36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>If Sponsor, link to approved text</w:t>
            </w:r>
          </w:p>
        </w:tc>
        <w:sdt>
          <w:sdtPr>
            <w:rPr>
              <w:rFonts w:asciiTheme="minorBidi" w:eastAsia="TimesNewRoman,Bold" w:hAnsiTheme="minorBidi" w:cstheme="minorBidi"/>
              <w:color w:val="0000FF"/>
              <w:sz w:val="22"/>
              <w:szCs w:val="22"/>
            </w:rPr>
            <w:id w:val="-428270686"/>
            <w:placeholder>
              <w:docPart w:val="C76E49AF9AE04A88A218683791D48FF1"/>
            </w:placeholder>
            <w:showingPlcHdr/>
            <w:text/>
          </w:sdtPr>
          <w:sdtEndPr/>
          <w:sdtContent>
            <w:tc>
              <w:tcPr>
                <w:tcW w:w="4656" w:type="dxa"/>
              </w:tcPr>
              <w:p w14:paraId="4FC643A9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Click or tap here to enter text</w:t>
                </w:r>
              </w:p>
            </w:tc>
          </w:sdtContent>
        </w:sdt>
      </w:tr>
      <w:tr w:rsidR="002C3A0F" w:rsidRPr="00E811CD" w14:paraId="73BA86AB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22FA3581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>Cookies Policy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462705718"/>
            <w:placeholder>
              <w:docPart w:val="AD1AE77356AA44B8B1E7ACA858C3C48D"/>
            </w:placeholder>
            <w:showingPlcHdr/>
            <w:dropDownList>
              <w:listItem w:value="Choose an item."/>
              <w:listItem w:displayText="Client" w:value="Client"/>
              <w:listItem w:displayText="IQVIA" w:value="IQVIA"/>
            </w:dropDownList>
          </w:sdtPr>
          <w:sdtEndPr/>
          <w:sdtContent>
            <w:tc>
              <w:tcPr>
                <w:tcW w:w="4656" w:type="dxa"/>
              </w:tcPr>
              <w:p w14:paraId="73E3582C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E811CD" w14:paraId="4E2EA2A8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55CD4388" w14:textId="77777777" w:rsidR="002C3A0F" w:rsidRPr="00E811CD" w:rsidRDefault="002C3A0F" w:rsidP="00E80EF8">
            <w:pPr>
              <w:pStyle w:val="ListParagraph"/>
              <w:ind w:left="36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>If Sponsor, link to approved text</w:t>
            </w:r>
          </w:p>
        </w:tc>
        <w:sdt>
          <w:sdtPr>
            <w:rPr>
              <w:rFonts w:asciiTheme="minorBidi" w:eastAsia="TimesNewRoman,Bold" w:hAnsiTheme="minorBidi" w:cstheme="minorBidi"/>
              <w:color w:val="0000FF"/>
              <w:sz w:val="22"/>
              <w:szCs w:val="22"/>
            </w:rPr>
            <w:id w:val="-1383022756"/>
            <w:placeholder>
              <w:docPart w:val="F2DE31EAB88645B2BA67FF734CE06CA3"/>
            </w:placeholder>
            <w:showingPlcHdr/>
            <w:text/>
          </w:sdtPr>
          <w:sdtEndPr/>
          <w:sdtContent>
            <w:tc>
              <w:tcPr>
                <w:tcW w:w="4656" w:type="dxa"/>
              </w:tcPr>
              <w:p w14:paraId="3EA4AA86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Click or tap here to enter text</w:t>
                </w:r>
              </w:p>
            </w:tc>
          </w:sdtContent>
        </w:sdt>
      </w:tr>
      <w:tr w:rsidR="002C3A0F" w:rsidRPr="00E811CD" w14:paraId="2E77A0B0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6E22E7E9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>Provisioned Devices</w:t>
            </w:r>
          </w:p>
        </w:tc>
        <w:sdt>
          <w:sdtPr>
            <w:rPr>
              <w:rFonts w:asciiTheme="minorBidi" w:hAnsiTheme="minorBidi" w:cstheme="minorBidi"/>
              <w:color w:val="0000FF"/>
              <w:sz w:val="22"/>
              <w:szCs w:val="22"/>
            </w:rPr>
            <w:id w:val="605707084"/>
            <w:placeholder>
              <w:docPart w:val="4F4FA3C1B93E473193BF37E63D92ACF8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4656" w:type="dxa"/>
              </w:tcPr>
              <w:p w14:paraId="4C27D087" w14:textId="77777777" w:rsidR="002C3A0F" w:rsidRPr="00E811CD" w:rsidRDefault="002C3A0F" w:rsidP="00E80EF8">
                <w:pPr>
                  <w:pStyle w:val="ListParagraph"/>
                  <w:ind w:left="0"/>
                  <w:rPr>
                    <w:rFonts w:asciiTheme="minorBidi" w:hAnsiTheme="minorBidi" w:cstheme="minorBidi"/>
                    <w:color w:val="0000FF"/>
                    <w:sz w:val="22"/>
                    <w:szCs w:val="22"/>
                  </w:rPr>
                </w:pPr>
                <w:r w:rsidRPr="00E811CD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E811CD" w14:paraId="7CE878A8" w14:textId="77777777" w:rsidTr="00E80EF8">
        <w:trPr>
          <w:trHeight w:val="288"/>
        </w:trPr>
        <w:tc>
          <w:tcPr>
            <w:tcW w:w="4640" w:type="dxa"/>
            <w:shd w:val="clear" w:color="auto" w:fill="F2F2F2" w:themeFill="background1" w:themeFillShade="F2"/>
          </w:tcPr>
          <w:p w14:paraId="3E5C4B04" w14:textId="77777777" w:rsidR="002C3A0F" w:rsidRPr="00E811CD" w:rsidRDefault="002C3A0F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r w:rsidRPr="00E811CD">
              <w:rPr>
                <w:rFonts w:asciiTheme="minorBidi" w:hAnsiTheme="minorBidi" w:cstheme="minorBidi"/>
                <w:sz w:val="22"/>
                <w:szCs w:val="22"/>
              </w:rPr>
              <w:t>Study Logo</w:t>
            </w:r>
          </w:p>
        </w:tc>
        <w:tc>
          <w:tcPr>
            <w:tcW w:w="4656" w:type="dxa"/>
          </w:tcPr>
          <w:p w14:paraId="75B6B270" w14:textId="539954C8" w:rsidR="002C3A0F" w:rsidRPr="00E811CD" w:rsidRDefault="002609BA" w:rsidP="00E80EF8">
            <w:pPr>
              <w:pStyle w:val="ListParagraph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</w:rPr>
                <w:id w:val="-2087062502"/>
                <w:showingPlcHdr/>
                <w:picture/>
              </w:sdtPr>
              <w:sdtEndPr/>
              <w:sdtContent>
                <w:r w:rsidR="002C3A0F" w:rsidRPr="00E811CD">
                  <w:rPr>
                    <w:rFonts w:asciiTheme="minorBidi" w:hAnsiTheme="minorBidi" w:cstheme="minorBidi"/>
                    <w:noProof/>
                    <w:sz w:val="22"/>
                    <w:szCs w:val="22"/>
                  </w:rPr>
                  <w:drawing>
                    <wp:inline distT="0" distB="0" distL="0" distR="0" wp14:anchorId="7E968D6A" wp14:editId="70BC0F92">
                      <wp:extent cx="1905000" cy="1905000"/>
                      <wp:effectExtent l="0" t="0" r="0" b="0"/>
                      <wp:docPr id="8" name="Picture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05000" cy="190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2C3A0F" w:rsidRPr="00E811C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="002C3A0F" w:rsidRPr="00E811CD">
              <w:rPr>
                <w:rFonts w:asciiTheme="minorBidi" w:hAnsiTheme="minorBidi" w:cstheme="minorBidi"/>
                <w:color w:val="0000FF"/>
                <w:sz w:val="22"/>
                <w:szCs w:val="22"/>
              </w:rPr>
              <w:t xml:space="preserve">or </w:t>
            </w:r>
            <w:r w:rsidR="002C3A0F" w:rsidRPr="00E811CD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  <w:r w:rsidR="002C3A0F" w:rsidRPr="00E811CD">
              <w:rPr>
                <w:rFonts w:asciiTheme="minorBidi" w:hAnsiTheme="minorBidi" w:cstheme="minorBidi"/>
                <w:sz w:val="22"/>
                <w:szCs w:val="22"/>
              </w:rPr>
              <w:t xml:space="preserve"> N/A</w:t>
            </w:r>
          </w:p>
        </w:tc>
      </w:tr>
    </w:tbl>
    <w:p w14:paraId="7D69BC8A" w14:textId="77777777" w:rsidR="002C3A0F" w:rsidRPr="00E87528" w:rsidRDefault="002C3A0F" w:rsidP="002C3A0F">
      <w:pPr>
        <w:spacing w:line="360" w:lineRule="auto"/>
        <w:rPr>
          <w:rFonts w:asciiTheme="minorBidi" w:hAnsiTheme="minorBidi" w:cstheme="minorBidi"/>
        </w:rPr>
      </w:pPr>
    </w:p>
    <w:p w14:paraId="5C72EF8B" w14:textId="77777777" w:rsidR="002C3A0F" w:rsidRDefault="002C3A0F" w:rsidP="002C3A0F">
      <w:pPr>
        <w:rPr>
          <w:rFonts w:asciiTheme="minorBidi" w:eastAsiaTheme="majorEastAsia" w:hAnsiTheme="minorBidi" w:cstheme="minorBidi"/>
          <w:b/>
          <w:bCs/>
          <w:color w:val="000000" w:themeColor="text1"/>
          <w:sz w:val="32"/>
          <w:szCs w:val="32"/>
        </w:rPr>
      </w:pPr>
      <w:bookmarkStart w:id="2" w:name="_Toc64432063"/>
      <w:bookmarkStart w:id="3" w:name="_Toc64432132"/>
      <w:bookmarkStart w:id="4" w:name="_Toc64432215"/>
      <w:bookmarkStart w:id="5" w:name="_Toc69298385"/>
      <w:r>
        <w:rPr>
          <w:rFonts w:asciiTheme="minorBidi" w:hAnsiTheme="minorBidi" w:cstheme="minorBidi"/>
          <w:b/>
          <w:bCs/>
          <w:color w:val="000000" w:themeColor="text1"/>
        </w:rPr>
        <w:br w:type="page"/>
      </w:r>
    </w:p>
    <w:p w14:paraId="405C999D" w14:textId="77777777" w:rsidR="002C3A0F" w:rsidRPr="00E87528" w:rsidRDefault="002C3A0F" w:rsidP="00437876">
      <w:pPr>
        <w:pStyle w:val="Heading1"/>
        <w:numPr>
          <w:ilvl w:val="0"/>
          <w:numId w:val="9"/>
        </w:numPr>
        <w:spacing w:line="360" w:lineRule="auto"/>
        <w:ind w:left="360" w:hanging="360"/>
        <w:rPr>
          <w:rFonts w:asciiTheme="minorBidi" w:hAnsiTheme="minorBidi" w:cstheme="minorBidi"/>
          <w:b/>
          <w:bCs/>
          <w:color w:val="000000" w:themeColor="text1"/>
        </w:rPr>
      </w:pPr>
      <w:r w:rsidRPr="3C2553A6">
        <w:rPr>
          <w:rFonts w:asciiTheme="minorBidi" w:hAnsiTheme="minorBidi" w:cstheme="minorBidi"/>
          <w:b/>
          <w:bCs/>
          <w:color w:val="000000" w:themeColor="text1"/>
        </w:rPr>
        <w:lastRenderedPageBreak/>
        <w:t xml:space="preserve"> </w:t>
      </w:r>
      <w:bookmarkStart w:id="6" w:name="_Toc114747809"/>
      <w:r w:rsidRPr="3C2553A6">
        <w:rPr>
          <w:rFonts w:asciiTheme="minorBidi" w:hAnsiTheme="minorBidi" w:cstheme="minorBidi"/>
          <w:b/>
          <w:bCs/>
          <w:color w:val="000000" w:themeColor="text1"/>
        </w:rPr>
        <w:t>Visit Schedule</w:t>
      </w:r>
      <w:bookmarkEnd w:id="2"/>
      <w:bookmarkEnd w:id="3"/>
      <w:bookmarkEnd w:id="4"/>
      <w:bookmarkEnd w:id="5"/>
      <w:bookmarkEnd w:id="6"/>
      <w:r w:rsidRPr="3C2553A6">
        <w:rPr>
          <w:rFonts w:asciiTheme="minorBidi" w:hAnsiTheme="minorBidi" w:cstheme="minorBidi"/>
          <w:b/>
          <w:bCs/>
          <w:color w:val="000000" w:themeColor="text1"/>
        </w:rPr>
        <w:t xml:space="preserve"> </w:t>
      </w:r>
    </w:p>
    <w:p w14:paraId="3B7DE803" w14:textId="385BBF43" w:rsidR="002C3A0F" w:rsidRPr="00E87528" w:rsidRDefault="002C3A0F" w:rsidP="002C3A0F">
      <w:pPr>
        <w:pStyle w:val="Quote"/>
        <w:rPr>
          <w:rFonts w:asciiTheme="minorBidi" w:hAnsiTheme="minorBidi" w:cstheme="minorBidi"/>
          <w:i w:val="0"/>
          <w:iCs w:val="0"/>
          <w:sz w:val="24"/>
        </w:rPr>
      </w:pPr>
      <w:r w:rsidRPr="00E87528">
        <w:rPr>
          <w:rFonts w:ascii="Segoe UI Symbol" w:eastAsia="MS Gothic" w:hAnsi="Segoe UI Symbol" w:cs="Segoe UI Symbol"/>
          <w:i w:val="0"/>
          <w:iCs w:val="0"/>
          <w:sz w:val="24"/>
        </w:rPr>
        <w:t>☐</w:t>
      </w:r>
      <w:r w:rsidRPr="00E87528">
        <w:rPr>
          <w:rFonts w:asciiTheme="minorBidi" w:hAnsiTheme="minorBidi" w:cstheme="minorBidi"/>
          <w:i w:val="0"/>
          <w:iCs w:val="0"/>
          <w:sz w:val="24"/>
        </w:rPr>
        <w:t xml:space="preserve"> Not applicable to study build</w:t>
      </w:r>
    </w:p>
    <w:tbl>
      <w:tblPr>
        <w:tblW w:w="5925" w:type="pct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"/>
        <w:gridCol w:w="1064"/>
        <w:gridCol w:w="928"/>
        <w:gridCol w:w="1473"/>
        <w:gridCol w:w="1595"/>
        <w:gridCol w:w="848"/>
        <w:gridCol w:w="848"/>
        <w:gridCol w:w="1063"/>
        <w:gridCol w:w="2497"/>
      </w:tblGrid>
      <w:tr w:rsidR="002C3A0F" w:rsidRPr="00FD1906" w14:paraId="24FCE674" w14:textId="77777777" w:rsidTr="00C05DDA">
        <w:trPr>
          <w:trHeight w:val="432"/>
          <w:tblHeader/>
        </w:trPr>
        <w:tc>
          <w:tcPr>
            <w:tcW w:w="595" w:type="pct"/>
            <w:shd w:val="clear" w:color="auto" w:fill="F2F2F2" w:themeFill="background1" w:themeFillShade="F2"/>
            <w:vAlign w:val="center"/>
            <w:hideMark/>
          </w:tcPr>
          <w:p w14:paraId="683A9BF8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FD1906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Visit Name</w:t>
            </w:r>
          </w:p>
        </w:tc>
        <w:tc>
          <w:tcPr>
            <w:tcW w:w="454" w:type="pct"/>
            <w:shd w:val="clear" w:color="auto" w:fill="F2F2F2" w:themeFill="background1" w:themeFillShade="F2"/>
            <w:vAlign w:val="center"/>
            <w:hideMark/>
          </w:tcPr>
          <w:p w14:paraId="2B7E73FA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FD1906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Modality</w:t>
            </w:r>
          </w:p>
          <w:p w14:paraId="2D341377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i/>
                <w:iCs/>
                <w:color w:val="000000"/>
                <w:sz w:val="20"/>
                <w:szCs w:val="20"/>
              </w:rPr>
            </w:pPr>
            <w:r w:rsidRPr="00994A30">
              <w:rPr>
                <w:rFonts w:asciiTheme="minorBidi" w:hAnsiTheme="minorBidi" w:cstheme="minorBidi"/>
                <w:i/>
                <w:iCs/>
                <w:color w:val="000000"/>
                <w:sz w:val="18"/>
                <w:szCs w:val="18"/>
              </w:rPr>
              <w:t>(At Home or At Location)</w:t>
            </w:r>
          </w:p>
        </w:tc>
        <w:tc>
          <w:tcPr>
            <w:tcW w:w="396" w:type="pct"/>
            <w:shd w:val="clear" w:color="auto" w:fill="F2F2F2" w:themeFill="background1" w:themeFillShade="F2"/>
            <w:vAlign w:val="center"/>
            <w:hideMark/>
          </w:tcPr>
          <w:p w14:paraId="41DB874F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i/>
                <w:iCs/>
                <w:color w:val="FF0000"/>
                <w:sz w:val="20"/>
                <w:szCs w:val="20"/>
              </w:rPr>
            </w:pPr>
            <w:r w:rsidRPr="00FD1906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Visit Offset Unit</w:t>
            </w:r>
          </w:p>
          <w:p w14:paraId="1DE2BBB1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994A30">
              <w:rPr>
                <w:rFonts w:asciiTheme="minorBidi" w:hAnsiTheme="minorBidi" w:cstheme="minorBidi"/>
                <w:i/>
                <w:iCs/>
                <w:sz w:val="18"/>
                <w:szCs w:val="18"/>
              </w:rPr>
              <w:t>(Days or Weeks)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  <w:hideMark/>
          </w:tcPr>
          <w:p w14:paraId="1E472E8C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FD1906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Visit Offset</w:t>
            </w:r>
            <w:r w:rsidRPr="00FD1906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br/>
            </w:r>
            <w:r w:rsidRPr="00994A30">
              <w:rPr>
                <w:rFonts w:asciiTheme="minorBidi" w:hAnsiTheme="minorBidi" w:cstheme="minorBidi"/>
                <w:i/>
                <w:iCs/>
                <w:sz w:val="18"/>
                <w:szCs w:val="18"/>
              </w:rPr>
              <w:t>(Protocol Visits and Subgroup Timeline Visits Only)</w:t>
            </w:r>
          </w:p>
        </w:tc>
        <w:tc>
          <w:tcPr>
            <w:tcW w:w="681" w:type="pct"/>
            <w:shd w:val="clear" w:color="auto" w:fill="F2F2F2" w:themeFill="background1" w:themeFillShade="F2"/>
          </w:tcPr>
          <w:p w14:paraId="2BD18202" w14:textId="77777777" w:rsidR="002C3A0F" w:rsidRPr="00FD1906" w:rsidRDefault="002C3A0F" w:rsidP="00E80EF8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FD1906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 xml:space="preserve">Visit Offset From </w:t>
            </w:r>
            <w:r w:rsidRPr="00994A30">
              <w:rPr>
                <w:rFonts w:asciiTheme="minorBidi" w:hAnsiTheme="minorBidi" w:cstheme="minorBidi"/>
                <w:i/>
                <w:iCs/>
                <w:sz w:val="18"/>
                <w:szCs w:val="18"/>
              </w:rPr>
              <w:t>(Applicable only if “Apply Visit offset From Rule” =Yes)</w:t>
            </w:r>
          </w:p>
        </w:tc>
        <w:tc>
          <w:tcPr>
            <w:tcW w:w="362" w:type="pct"/>
            <w:shd w:val="clear" w:color="auto" w:fill="F2F2F2" w:themeFill="background1" w:themeFillShade="F2"/>
            <w:vAlign w:val="center"/>
            <w:hideMark/>
          </w:tcPr>
          <w:p w14:paraId="1F7555B4" w14:textId="77777777" w:rsidR="002C3A0F" w:rsidRPr="00FD1906" w:rsidRDefault="002C3A0F" w:rsidP="00E80EF8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FD1906"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t xml:space="preserve">+ve </w:t>
            </w:r>
            <w:r w:rsidRPr="00FD1906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Range</w:t>
            </w:r>
          </w:p>
          <w:p w14:paraId="73659F19" w14:textId="77777777" w:rsidR="002C3A0F" w:rsidRPr="00994A30" w:rsidRDefault="002C3A0F" w:rsidP="00E80EF8">
            <w:pPr>
              <w:jc w:val="center"/>
              <w:rPr>
                <w:rFonts w:asciiTheme="minorBidi" w:hAnsiTheme="minorBidi" w:cstheme="minorBidi"/>
                <w:i/>
                <w:iCs/>
                <w:color w:val="000000"/>
                <w:sz w:val="20"/>
                <w:szCs w:val="20"/>
              </w:rPr>
            </w:pPr>
            <w:r w:rsidRPr="00994A30">
              <w:rPr>
                <w:rFonts w:asciiTheme="minorBidi" w:hAnsiTheme="minorBidi" w:cstheme="minorBidi"/>
                <w:i/>
                <w:iCs/>
                <w:color w:val="000000"/>
                <w:sz w:val="18"/>
                <w:szCs w:val="18"/>
              </w:rPr>
              <w:t>(Days)</w:t>
            </w:r>
          </w:p>
        </w:tc>
        <w:tc>
          <w:tcPr>
            <w:tcW w:w="362" w:type="pct"/>
            <w:shd w:val="clear" w:color="auto" w:fill="F2F2F2" w:themeFill="background1" w:themeFillShade="F2"/>
            <w:vAlign w:val="center"/>
            <w:hideMark/>
          </w:tcPr>
          <w:p w14:paraId="1C957194" w14:textId="77777777" w:rsidR="002C3A0F" w:rsidRPr="00FD1906" w:rsidRDefault="002C3A0F" w:rsidP="00E80EF8">
            <w:pPr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FD1906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-Ve Range</w:t>
            </w:r>
          </w:p>
          <w:p w14:paraId="2C32F908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994A30">
              <w:rPr>
                <w:rFonts w:asciiTheme="minorBidi" w:hAnsiTheme="minorBidi" w:cstheme="minorBidi"/>
                <w:i/>
                <w:iCs/>
                <w:color w:val="000000"/>
                <w:sz w:val="18"/>
                <w:szCs w:val="18"/>
              </w:rPr>
              <w:t>(Days)</w:t>
            </w:r>
          </w:p>
        </w:tc>
        <w:tc>
          <w:tcPr>
            <w:tcW w:w="454" w:type="pct"/>
            <w:shd w:val="clear" w:color="auto" w:fill="F2F2F2" w:themeFill="background1" w:themeFillShade="F2"/>
            <w:vAlign w:val="center"/>
            <w:hideMark/>
          </w:tcPr>
          <w:p w14:paraId="3A887F93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FD1906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Visit Duration</w:t>
            </w:r>
          </w:p>
        </w:tc>
        <w:tc>
          <w:tcPr>
            <w:tcW w:w="1066" w:type="pct"/>
            <w:shd w:val="clear" w:color="auto" w:fill="F2F2F2" w:themeFill="background1" w:themeFillShade="F2"/>
            <w:vAlign w:val="center"/>
            <w:hideMark/>
          </w:tcPr>
          <w:p w14:paraId="2192F1D0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FD1906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Visit Participants</w:t>
            </w:r>
          </w:p>
          <w:p w14:paraId="1D537003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994A30">
              <w:rPr>
                <w:rFonts w:asciiTheme="minorBidi" w:hAnsiTheme="minorBidi" w:cstheme="minorBidi"/>
                <w:i/>
                <w:iCs/>
                <w:color w:val="000000" w:themeColor="text1"/>
                <w:sz w:val="18"/>
                <w:szCs w:val="18"/>
              </w:rPr>
              <w:t>(Primary Investigator, Participant, Caregiver, Decentralized Clinical Trials (DCT) Study Coordinator, Site Coordinator)</w:t>
            </w:r>
          </w:p>
        </w:tc>
      </w:tr>
      <w:tr w:rsidR="002C3A0F" w:rsidRPr="00FD1906" w14:paraId="5406F2FB" w14:textId="77777777" w:rsidTr="00C05DDA">
        <w:trPr>
          <w:trHeight w:val="432"/>
        </w:trPr>
        <w:tc>
          <w:tcPr>
            <w:tcW w:w="595" w:type="pct"/>
            <w:shd w:val="clear" w:color="auto" w:fill="auto"/>
            <w:vAlign w:val="center"/>
          </w:tcPr>
          <w:p w14:paraId="1521AEEF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sdt>
          <w:sdtPr>
            <w:rPr>
              <w:rFonts w:asciiTheme="minorBidi" w:hAnsiTheme="minorBidi" w:cstheme="minorBidi"/>
              <w:color w:val="0000FF"/>
              <w:sz w:val="20"/>
              <w:szCs w:val="20"/>
            </w:rPr>
            <w:id w:val="395481478"/>
            <w:placeholder>
              <w:docPart w:val="AE9941B8881E4D4E914CD913492B6DE3"/>
            </w:placeholder>
            <w:showingPlcHdr/>
            <w:dropDownList>
              <w:listItem w:value="Choose an item."/>
              <w:listItem w:displayText="At Home" w:value="At Home"/>
              <w:listItem w:displayText="At Location" w:value="At Location"/>
            </w:dropDownList>
          </w:sdtPr>
          <w:sdtEndPr/>
          <w:sdtContent>
            <w:tc>
              <w:tcPr>
                <w:tcW w:w="454" w:type="pct"/>
                <w:shd w:val="clear" w:color="auto" w:fill="auto"/>
                <w:vAlign w:val="center"/>
              </w:tcPr>
              <w:p w14:paraId="4840C28B" w14:textId="77777777" w:rsidR="002C3A0F" w:rsidRPr="00FD1906" w:rsidRDefault="002C3A0F" w:rsidP="00E80EF8">
                <w:pPr>
                  <w:jc w:val="center"/>
                  <w:rPr>
                    <w:rFonts w:asciiTheme="minorBidi" w:hAnsiTheme="minorBidi" w:cstheme="minorBidi"/>
                    <w:color w:val="0000FF"/>
                    <w:sz w:val="20"/>
                    <w:szCs w:val="20"/>
                  </w:rPr>
                </w:pPr>
                <w:r w:rsidRPr="00FD1906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0"/>
                    <w:szCs w:val="20"/>
                  </w:rPr>
                  <w:t>Choose an item</w:t>
                </w:r>
              </w:p>
            </w:tc>
          </w:sdtContent>
        </w:sdt>
        <w:sdt>
          <w:sdtPr>
            <w:rPr>
              <w:rFonts w:asciiTheme="minorBidi" w:hAnsiTheme="minorBidi" w:cstheme="minorBidi"/>
              <w:color w:val="0000FF"/>
              <w:sz w:val="20"/>
              <w:szCs w:val="20"/>
            </w:rPr>
            <w:id w:val="-2060383680"/>
            <w:placeholder>
              <w:docPart w:val="D06F92F7757C4608A13999FD1B9FC6DB"/>
            </w:placeholder>
            <w:showingPlcHdr/>
            <w:dropDownList>
              <w:listItem w:value="Choose an item."/>
              <w:listItem w:displayText="Days" w:value="Days"/>
              <w:listItem w:displayText="Weeks" w:value="Weeks"/>
            </w:dropDownList>
          </w:sdtPr>
          <w:sdtEndPr/>
          <w:sdtContent>
            <w:tc>
              <w:tcPr>
                <w:tcW w:w="396" w:type="pct"/>
                <w:shd w:val="clear" w:color="auto" w:fill="auto"/>
                <w:vAlign w:val="center"/>
              </w:tcPr>
              <w:p w14:paraId="77741F6A" w14:textId="77777777" w:rsidR="002C3A0F" w:rsidRPr="00FD1906" w:rsidRDefault="002C3A0F" w:rsidP="00E80EF8">
                <w:pPr>
                  <w:jc w:val="center"/>
                  <w:rPr>
                    <w:rFonts w:asciiTheme="minorBidi" w:hAnsiTheme="minorBidi" w:cstheme="minorBidi"/>
                    <w:color w:val="0000FF"/>
                    <w:sz w:val="20"/>
                    <w:szCs w:val="20"/>
                  </w:rPr>
                </w:pPr>
                <w:r w:rsidRPr="00FD1906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0"/>
                    <w:szCs w:val="20"/>
                  </w:rPr>
                  <w:t>Choose an item</w:t>
                </w:r>
              </w:p>
            </w:tc>
          </w:sdtContent>
        </w:sdt>
        <w:tc>
          <w:tcPr>
            <w:tcW w:w="629" w:type="pct"/>
            <w:shd w:val="clear" w:color="auto" w:fill="auto"/>
            <w:vAlign w:val="center"/>
          </w:tcPr>
          <w:p w14:paraId="3CE62C4E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681" w:type="pct"/>
          </w:tcPr>
          <w:p w14:paraId="653E7D7B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362" w:type="pct"/>
            <w:shd w:val="clear" w:color="auto" w:fill="auto"/>
            <w:vAlign w:val="center"/>
          </w:tcPr>
          <w:p w14:paraId="2960CD06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362" w:type="pct"/>
            <w:shd w:val="clear" w:color="auto" w:fill="auto"/>
            <w:vAlign w:val="center"/>
          </w:tcPr>
          <w:p w14:paraId="01A623E5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5DBBAAF5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066" w:type="pct"/>
            <w:shd w:val="clear" w:color="auto" w:fill="auto"/>
            <w:vAlign w:val="center"/>
          </w:tcPr>
          <w:p w14:paraId="039A5DA3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2C3A0F" w:rsidRPr="00FD1906" w14:paraId="28462411" w14:textId="77777777" w:rsidTr="00C05DDA">
        <w:trPr>
          <w:trHeight w:val="432"/>
        </w:trPr>
        <w:tc>
          <w:tcPr>
            <w:tcW w:w="595" w:type="pct"/>
            <w:shd w:val="clear" w:color="auto" w:fill="auto"/>
            <w:vAlign w:val="center"/>
          </w:tcPr>
          <w:p w14:paraId="29A46CF0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sdt>
          <w:sdtPr>
            <w:rPr>
              <w:rFonts w:asciiTheme="minorBidi" w:hAnsiTheme="minorBidi" w:cstheme="minorBidi"/>
              <w:color w:val="0000FF"/>
              <w:sz w:val="20"/>
              <w:szCs w:val="20"/>
            </w:rPr>
            <w:id w:val="935555908"/>
            <w:placeholder>
              <w:docPart w:val="E336DE9D106044D393BD9346D1A46578"/>
            </w:placeholder>
            <w:showingPlcHdr/>
            <w:dropDownList>
              <w:listItem w:value="Choose an item."/>
              <w:listItem w:displayText="At Home" w:value="At Home"/>
              <w:listItem w:displayText="At Location" w:value="At Location"/>
            </w:dropDownList>
          </w:sdtPr>
          <w:sdtEndPr/>
          <w:sdtContent>
            <w:tc>
              <w:tcPr>
                <w:tcW w:w="454" w:type="pct"/>
                <w:shd w:val="clear" w:color="auto" w:fill="auto"/>
                <w:vAlign w:val="center"/>
              </w:tcPr>
              <w:p w14:paraId="23F4004A" w14:textId="77777777" w:rsidR="002C3A0F" w:rsidRPr="00FD1906" w:rsidRDefault="002C3A0F" w:rsidP="00E80EF8">
                <w:pPr>
                  <w:jc w:val="center"/>
                  <w:rPr>
                    <w:rFonts w:asciiTheme="minorBidi" w:hAnsiTheme="minorBidi" w:cstheme="minorBidi"/>
                    <w:color w:val="0000FF"/>
                    <w:sz w:val="20"/>
                    <w:szCs w:val="20"/>
                  </w:rPr>
                </w:pPr>
                <w:r w:rsidRPr="00FD1906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0"/>
                    <w:szCs w:val="20"/>
                  </w:rPr>
                  <w:t>Choose an item</w:t>
                </w:r>
              </w:p>
            </w:tc>
          </w:sdtContent>
        </w:sdt>
        <w:sdt>
          <w:sdtPr>
            <w:rPr>
              <w:rFonts w:asciiTheme="minorBidi" w:hAnsiTheme="minorBidi" w:cstheme="minorBidi"/>
              <w:color w:val="0000FF"/>
              <w:sz w:val="20"/>
              <w:szCs w:val="20"/>
            </w:rPr>
            <w:id w:val="1314832720"/>
            <w:placeholder>
              <w:docPart w:val="AAB23C06DAA246CD9987FF1E3D3E167B"/>
            </w:placeholder>
            <w:showingPlcHdr/>
            <w:dropDownList>
              <w:listItem w:value="Choose an item."/>
              <w:listItem w:displayText="Days" w:value="Days"/>
              <w:listItem w:displayText="Weeks" w:value="Weeks"/>
            </w:dropDownList>
          </w:sdtPr>
          <w:sdtEndPr/>
          <w:sdtContent>
            <w:tc>
              <w:tcPr>
                <w:tcW w:w="396" w:type="pct"/>
                <w:shd w:val="clear" w:color="auto" w:fill="auto"/>
                <w:vAlign w:val="center"/>
              </w:tcPr>
              <w:p w14:paraId="62BBED33" w14:textId="77777777" w:rsidR="002C3A0F" w:rsidRPr="00FD1906" w:rsidRDefault="002C3A0F" w:rsidP="00E80EF8">
                <w:pPr>
                  <w:jc w:val="center"/>
                  <w:rPr>
                    <w:rFonts w:asciiTheme="minorBidi" w:hAnsiTheme="minorBidi" w:cstheme="minorBidi"/>
                    <w:color w:val="0000FF"/>
                    <w:sz w:val="20"/>
                    <w:szCs w:val="20"/>
                  </w:rPr>
                </w:pPr>
                <w:r w:rsidRPr="00FD1906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0"/>
                    <w:szCs w:val="20"/>
                  </w:rPr>
                  <w:t>Choose an item</w:t>
                </w:r>
              </w:p>
            </w:tc>
          </w:sdtContent>
        </w:sdt>
        <w:tc>
          <w:tcPr>
            <w:tcW w:w="629" w:type="pct"/>
            <w:shd w:val="clear" w:color="auto" w:fill="auto"/>
            <w:vAlign w:val="center"/>
          </w:tcPr>
          <w:p w14:paraId="5E87A0F5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681" w:type="pct"/>
          </w:tcPr>
          <w:p w14:paraId="1436B245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362" w:type="pct"/>
            <w:shd w:val="clear" w:color="auto" w:fill="auto"/>
            <w:vAlign w:val="center"/>
          </w:tcPr>
          <w:p w14:paraId="1161BDB0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362" w:type="pct"/>
            <w:shd w:val="clear" w:color="auto" w:fill="auto"/>
            <w:vAlign w:val="center"/>
          </w:tcPr>
          <w:p w14:paraId="6DB6BA63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161963AD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066" w:type="pct"/>
            <w:shd w:val="clear" w:color="auto" w:fill="auto"/>
            <w:vAlign w:val="center"/>
          </w:tcPr>
          <w:p w14:paraId="67119320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2C3A0F" w:rsidRPr="00FD1906" w14:paraId="0E21819C" w14:textId="77777777" w:rsidTr="00C05DDA">
        <w:trPr>
          <w:trHeight w:val="432"/>
        </w:trPr>
        <w:tc>
          <w:tcPr>
            <w:tcW w:w="595" w:type="pct"/>
            <w:shd w:val="clear" w:color="auto" w:fill="auto"/>
            <w:vAlign w:val="center"/>
          </w:tcPr>
          <w:p w14:paraId="25E27A2B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sdt>
          <w:sdtPr>
            <w:rPr>
              <w:rFonts w:asciiTheme="minorBidi" w:hAnsiTheme="minorBidi" w:cstheme="minorBidi"/>
              <w:color w:val="0000FF"/>
              <w:sz w:val="20"/>
              <w:szCs w:val="20"/>
            </w:rPr>
            <w:id w:val="-619612520"/>
            <w:placeholder>
              <w:docPart w:val="6AE91B4282F6458A801F1669B8286C17"/>
            </w:placeholder>
            <w:showingPlcHdr/>
            <w:dropDownList>
              <w:listItem w:value="Choose an item."/>
              <w:listItem w:displayText="At Home" w:value="At Home"/>
              <w:listItem w:displayText="At Location" w:value="At Location"/>
            </w:dropDownList>
          </w:sdtPr>
          <w:sdtEndPr/>
          <w:sdtContent>
            <w:tc>
              <w:tcPr>
                <w:tcW w:w="454" w:type="pct"/>
                <w:shd w:val="clear" w:color="auto" w:fill="auto"/>
                <w:vAlign w:val="center"/>
              </w:tcPr>
              <w:p w14:paraId="7C757CDD" w14:textId="77777777" w:rsidR="002C3A0F" w:rsidRPr="00FD1906" w:rsidRDefault="002C3A0F" w:rsidP="00E80EF8">
                <w:pPr>
                  <w:jc w:val="center"/>
                  <w:rPr>
                    <w:rFonts w:asciiTheme="minorBidi" w:hAnsiTheme="minorBidi" w:cstheme="minorBidi"/>
                    <w:color w:val="0000FF"/>
                    <w:sz w:val="20"/>
                    <w:szCs w:val="20"/>
                  </w:rPr>
                </w:pPr>
                <w:r w:rsidRPr="00FD1906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0"/>
                    <w:szCs w:val="20"/>
                  </w:rPr>
                  <w:t>Choose an item</w:t>
                </w:r>
              </w:p>
            </w:tc>
          </w:sdtContent>
        </w:sdt>
        <w:sdt>
          <w:sdtPr>
            <w:rPr>
              <w:rFonts w:asciiTheme="minorBidi" w:hAnsiTheme="minorBidi" w:cstheme="minorBidi"/>
              <w:color w:val="0000FF"/>
              <w:sz w:val="20"/>
              <w:szCs w:val="20"/>
            </w:rPr>
            <w:id w:val="-932279058"/>
            <w:placeholder>
              <w:docPart w:val="6280ECAEB8C64382A4C38779971C9D67"/>
            </w:placeholder>
            <w:showingPlcHdr/>
            <w:dropDownList>
              <w:listItem w:value="Choose an item."/>
              <w:listItem w:displayText="Days" w:value="Days"/>
              <w:listItem w:displayText="Weeks" w:value="Weeks"/>
            </w:dropDownList>
          </w:sdtPr>
          <w:sdtEndPr/>
          <w:sdtContent>
            <w:tc>
              <w:tcPr>
                <w:tcW w:w="396" w:type="pct"/>
                <w:shd w:val="clear" w:color="auto" w:fill="auto"/>
                <w:vAlign w:val="center"/>
              </w:tcPr>
              <w:p w14:paraId="424421CC" w14:textId="77777777" w:rsidR="002C3A0F" w:rsidRPr="00FD1906" w:rsidRDefault="002C3A0F" w:rsidP="00E80EF8">
                <w:pPr>
                  <w:jc w:val="center"/>
                  <w:rPr>
                    <w:rFonts w:asciiTheme="minorBidi" w:hAnsiTheme="minorBidi" w:cstheme="minorBidi"/>
                    <w:color w:val="0000FF"/>
                    <w:sz w:val="20"/>
                    <w:szCs w:val="20"/>
                  </w:rPr>
                </w:pPr>
                <w:r w:rsidRPr="00FD1906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0"/>
                    <w:szCs w:val="20"/>
                  </w:rPr>
                  <w:t>Choose an item</w:t>
                </w:r>
              </w:p>
            </w:tc>
          </w:sdtContent>
        </w:sdt>
        <w:tc>
          <w:tcPr>
            <w:tcW w:w="629" w:type="pct"/>
            <w:shd w:val="clear" w:color="auto" w:fill="auto"/>
            <w:vAlign w:val="center"/>
          </w:tcPr>
          <w:p w14:paraId="4AD15E29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681" w:type="pct"/>
          </w:tcPr>
          <w:p w14:paraId="5D161692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362" w:type="pct"/>
            <w:shd w:val="clear" w:color="auto" w:fill="auto"/>
            <w:vAlign w:val="center"/>
          </w:tcPr>
          <w:p w14:paraId="336CCA6A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362" w:type="pct"/>
            <w:shd w:val="clear" w:color="auto" w:fill="auto"/>
            <w:vAlign w:val="center"/>
          </w:tcPr>
          <w:p w14:paraId="6F9E0325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1BEB9CF4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066" w:type="pct"/>
            <w:shd w:val="clear" w:color="auto" w:fill="auto"/>
            <w:vAlign w:val="center"/>
          </w:tcPr>
          <w:p w14:paraId="38F0EF85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2C3A0F" w:rsidRPr="00FD1906" w14:paraId="0F0D5727" w14:textId="77777777" w:rsidTr="00C05DDA">
        <w:trPr>
          <w:trHeight w:val="432"/>
        </w:trPr>
        <w:tc>
          <w:tcPr>
            <w:tcW w:w="595" w:type="pct"/>
            <w:shd w:val="clear" w:color="auto" w:fill="auto"/>
            <w:vAlign w:val="center"/>
          </w:tcPr>
          <w:p w14:paraId="3675EB4E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sdt>
          <w:sdtPr>
            <w:rPr>
              <w:rFonts w:asciiTheme="minorBidi" w:hAnsiTheme="minorBidi" w:cstheme="minorBidi"/>
              <w:color w:val="0000FF"/>
              <w:sz w:val="20"/>
              <w:szCs w:val="20"/>
            </w:rPr>
            <w:id w:val="13351236"/>
            <w:placeholder>
              <w:docPart w:val="367A300EAE2D46B084883A90237BDF8A"/>
            </w:placeholder>
            <w:showingPlcHdr/>
            <w:dropDownList>
              <w:listItem w:value="Choose an item."/>
              <w:listItem w:displayText="At Home" w:value="At Home"/>
              <w:listItem w:displayText="At Location" w:value="At Location"/>
            </w:dropDownList>
          </w:sdtPr>
          <w:sdtEndPr/>
          <w:sdtContent>
            <w:tc>
              <w:tcPr>
                <w:tcW w:w="454" w:type="pct"/>
                <w:shd w:val="clear" w:color="auto" w:fill="auto"/>
                <w:vAlign w:val="center"/>
              </w:tcPr>
              <w:p w14:paraId="64D0DA90" w14:textId="77777777" w:rsidR="002C3A0F" w:rsidRPr="00FD1906" w:rsidRDefault="002C3A0F" w:rsidP="00E80EF8">
                <w:pPr>
                  <w:jc w:val="center"/>
                  <w:rPr>
                    <w:rFonts w:asciiTheme="minorBidi" w:hAnsiTheme="minorBidi" w:cstheme="minorBidi"/>
                    <w:color w:val="0000FF"/>
                    <w:sz w:val="20"/>
                    <w:szCs w:val="20"/>
                  </w:rPr>
                </w:pPr>
                <w:r w:rsidRPr="00FD1906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0"/>
                    <w:szCs w:val="20"/>
                  </w:rPr>
                  <w:t>Choose an item</w:t>
                </w:r>
              </w:p>
            </w:tc>
          </w:sdtContent>
        </w:sdt>
        <w:sdt>
          <w:sdtPr>
            <w:rPr>
              <w:rFonts w:asciiTheme="minorBidi" w:hAnsiTheme="minorBidi" w:cstheme="minorBidi"/>
              <w:color w:val="0000FF"/>
              <w:sz w:val="20"/>
              <w:szCs w:val="20"/>
            </w:rPr>
            <w:id w:val="-1487777791"/>
            <w:placeholder>
              <w:docPart w:val="7837DC24E1F540BDA84B7B26C577ED74"/>
            </w:placeholder>
            <w:showingPlcHdr/>
            <w:dropDownList>
              <w:listItem w:value="Choose an item."/>
              <w:listItem w:displayText="Days" w:value="Days"/>
              <w:listItem w:displayText="Weeks" w:value="Weeks"/>
            </w:dropDownList>
          </w:sdtPr>
          <w:sdtEndPr/>
          <w:sdtContent>
            <w:tc>
              <w:tcPr>
                <w:tcW w:w="396" w:type="pct"/>
                <w:shd w:val="clear" w:color="auto" w:fill="auto"/>
                <w:vAlign w:val="center"/>
              </w:tcPr>
              <w:p w14:paraId="3B5DAE3D" w14:textId="77777777" w:rsidR="002C3A0F" w:rsidRPr="00FD1906" w:rsidRDefault="002C3A0F" w:rsidP="00E80EF8">
                <w:pPr>
                  <w:jc w:val="center"/>
                  <w:rPr>
                    <w:rFonts w:asciiTheme="minorBidi" w:hAnsiTheme="minorBidi" w:cstheme="minorBidi"/>
                    <w:color w:val="0000FF"/>
                    <w:sz w:val="20"/>
                    <w:szCs w:val="20"/>
                  </w:rPr>
                </w:pPr>
                <w:r w:rsidRPr="00FD1906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0"/>
                    <w:szCs w:val="20"/>
                  </w:rPr>
                  <w:t>Choose an item</w:t>
                </w:r>
              </w:p>
            </w:tc>
          </w:sdtContent>
        </w:sdt>
        <w:tc>
          <w:tcPr>
            <w:tcW w:w="629" w:type="pct"/>
            <w:shd w:val="clear" w:color="auto" w:fill="auto"/>
            <w:vAlign w:val="center"/>
          </w:tcPr>
          <w:p w14:paraId="13F23188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681" w:type="pct"/>
          </w:tcPr>
          <w:p w14:paraId="4D62D9F0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362" w:type="pct"/>
            <w:shd w:val="clear" w:color="auto" w:fill="auto"/>
            <w:vAlign w:val="center"/>
          </w:tcPr>
          <w:p w14:paraId="644FBA7B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362" w:type="pct"/>
            <w:shd w:val="clear" w:color="auto" w:fill="auto"/>
            <w:vAlign w:val="center"/>
          </w:tcPr>
          <w:p w14:paraId="61B1E8E8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0140FF86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066" w:type="pct"/>
            <w:shd w:val="clear" w:color="auto" w:fill="auto"/>
            <w:vAlign w:val="center"/>
          </w:tcPr>
          <w:p w14:paraId="35977918" w14:textId="77777777" w:rsidR="002C3A0F" w:rsidRPr="00FD190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</w:tbl>
    <w:p w14:paraId="0DD53269" w14:textId="77777777" w:rsidR="002C3A0F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</w:rPr>
      </w:pPr>
    </w:p>
    <w:p w14:paraId="46FBA54F" w14:textId="77777777" w:rsidR="002C3A0F" w:rsidRPr="00AD4359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  <w:sz w:val="20"/>
          <w:szCs w:val="20"/>
        </w:rPr>
      </w:pPr>
      <w:r w:rsidRPr="00AD4359">
        <w:rPr>
          <w:rFonts w:asciiTheme="minorBidi" w:hAnsiTheme="minorBidi" w:cstheme="minorBidi"/>
          <w:sz w:val="20"/>
          <w:szCs w:val="20"/>
        </w:rPr>
        <w:t>Note: The visit offset value configured is used to calculate the target date of a specific visit to be scheduled in reference to a randomization date and/or offset visit completion. The visit offset values can be selected either in Days or Weeks with no limitation.</w:t>
      </w:r>
    </w:p>
    <w:p w14:paraId="3F01A642" w14:textId="77777777" w:rsidR="002C3A0F" w:rsidRPr="00E87528" w:rsidRDefault="002C3A0F" w:rsidP="00437876">
      <w:pPr>
        <w:pStyle w:val="Heading1"/>
        <w:numPr>
          <w:ilvl w:val="0"/>
          <w:numId w:val="9"/>
        </w:numPr>
        <w:spacing w:line="360" w:lineRule="auto"/>
        <w:ind w:left="360" w:hanging="360"/>
        <w:rPr>
          <w:rFonts w:asciiTheme="minorBidi" w:hAnsiTheme="minorBidi" w:cstheme="minorBidi"/>
          <w:b/>
          <w:bCs/>
          <w:color w:val="000000" w:themeColor="text1"/>
        </w:rPr>
      </w:pPr>
      <w:r w:rsidRPr="00E87528">
        <w:rPr>
          <w:rFonts w:asciiTheme="minorBidi" w:hAnsiTheme="minorBidi" w:cstheme="minorBidi"/>
          <w:b/>
          <w:bCs/>
          <w:color w:val="000000" w:themeColor="text1"/>
        </w:rPr>
        <w:t xml:space="preserve"> </w:t>
      </w:r>
      <w:bookmarkStart w:id="7" w:name="_Toc114747810"/>
      <w:r w:rsidRPr="00E87528">
        <w:rPr>
          <w:rFonts w:asciiTheme="minorBidi" w:hAnsiTheme="minorBidi" w:cstheme="minorBidi"/>
          <w:b/>
          <w:bCs/>
          <w:color w:val="000000" w:themeColor="text1"/>
        </w:rPr>
        <w:t>Visit Checklists</w:t>
      </w:r>
      <w:bookmarkEnd w:id="7"/>
    </w:p>
    <w:p w14:paraId="3D5414A8" w14:textId="4159D81A" w:rsidR="002C3A0F" w:rsidRPr="00E87528" w:rsidRDefault="002C3A0F" w:rsidP="002C3A0F">
      <w:pPr>
        <w:pStyle w:val="Quote"/>
        <w:rPr>
          <w:rFonts w:asciiTheme="minorBidi" w:hAnsiTheme="minorBidi" w:cstheme="minorBidi"/>
          <w:i w:val="0"/>
          <w:iCs w:val="0"/>
          <w:sz w:val="24"/>
        </w:rPr>
      </w:pPr>
      <w:r w:rsidRPr="00E87528">
        <w:rPr>
          <w:rFonts w:ascii="Segoe UI Symbol" w:eastAsia="MS Gothic" w:hAnsi="Segoe UI Symbol" w:cs="Segoe UI Symbol"/>
          <w:i w:val="0"/>
          <w:iCs w:val="0"/>
          <w:sz w:val="24"/>
        </w:rPr>
        <w:t>☐</w:t>
      </w:r>
      <w:r w:rsidRPr="00E87528">
        <w:rPr>
          <w:rFonts w:asciiTheme="minorBidi" w:hAnsiTheme="minorBidi" w:cstheme="minorBidi"/>
          <w:i w:val="0"/>
          <w:iCs w:val="0"/>
          <w:sz w:val="24"/>
        </w:rPr>
        <w:t xml:space="preserve"> Not applicable to study build</w:t>
      </w:r>
    </w:p>
    <w:tbl>
      <w:tblPr>
        <w:tblW w:w="5920" w:type="pct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3"/>
        <w:gridCol w:w="2157"/>
        <w:gridCol w:w="2394"/>
        <w:gridCol w:w="2757"/>
        <w:gridCol w:w="2789"/>
      </w:tblGrid>
      <w:tr w:rsidR="002C3A0F" w:rsidRPr="00B15216" w14:paraId="0B09460B" w14:textId="77777777" w:rsidTr="006B23E0">
        <w:trPr>
          <w:trHeight w:val="908"/>
          <w:tblHeader/>
        </w:trPr>
        <w:tc>
          <w:tcPr>
            <w:tcW w:w="685" w:type="pct"/>
            <w:shd w:val="clear" w:color="auto" w:fill="F2F2F2" w:themeFill="background1" w:themeFillShade="F2"/>
            <w:vAlign w:val="center"/>
          </w:tcPr>
          <w:p w14:paraId="5DA95356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B15216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Visit Name</w:t>
            </w:r>
          </w:p>
        </w:tc>
        <w:tc>
          <w:tcPr>
            <w:tcW w:w="922" w:type="pct"/>
            <w:shd w:val="clear" w:color="auto" w:fill="F2F2F2" w:themeFill="background1" w:themeFillShade="F2"/>
            <w:vAlign w:val="center"/>
          </w:tcPr>
          <w:p w14:paraId="43EEF012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B15216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Visit Description</w:t>
            </w:r>
          </w:p>
          <w:p w14:paraId="407CB69C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i/>
                <w:iCs/>
                <w:color w:val="000000"/>
                <w:sz w:val="20"/>
                <w:szCs w:val="20"/>
              </w:rPr>
            </w:pPr>
            <w:r w:rsidRPr="007914F9">
              <w:rPr>
                <w:rFonts w:asciiTheme="minorBidi" w:hAnsiTheme="minorBidi" w:cstheme="minorBidi"/>
                <w:i/>
                <w:iCs/>
                <w:color w:val="000000"/>
                <w:sz w:val="18"/>
                <w:szCs w:val="18"/>
              </w:rPr>
              <w:t>(255 Character Limit)</w:t>
            </w:r>
          </w:p>
        </w:tc>
        <w:tc>
          <w:tcPr>
            <w:tcW w:w="1023" w:type="pct"/>
            <w:shd w:val="clear" w:color="auto" w:fill="F2F2F2" w:themeFill="background1" w:themeFillShade="F2"/>
            <w:vAlign w:val="center"/>
            <w:hideMark/>
          </w:tcPr>
          <w:p w14:paraId="0B7650DF" w14:textId="77777777" w:rsidR="002C3A0F" w:rsidRPr="007914F9" w:rsidRDefault="002C3A0F" w:rsidP="00E80EF8">
            <w:pPr>
              <w:jc w:val="center"/>
              <w:rPr>
                <w:rFonts w:asciiTheme="minorBidi" w:hAnsiTheme="minorBidi" w:cstheme="minorBidi"/>
                <w:i/>
                <w:iCs/>
                <w:sz w:val="18"/>
                <w:szCs w:val="18"/>
              </w:rPr>
            </w:pPr>
            <w:r w:rsidRPr="00B15216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 xml:space="preserve">Pre-Visit Instructions </w:t>
            </w:r>
            <w:r w:rsidRPr="007914F9">
              <w:rPr>
                <w:rFonts w:asciiTheme="minorBidi" w:hAnsiTheme="minorBidi" w:cstheme="minorBidi"/>
                <w:i/>
                <w:iCs/>
                <w:sz w:val="18"/>
                <w:szCs w:val="18"/>
              </w:rPr>
              <w:t>(Participant-facing)</w:t>
            </w:r>
          </w:p>
          <w:p w14:paraId="5DC791E1" w14:textId="44BA6514" w:rsidR="002C3A0F" w:rsidRPr="00B15216" w:rsidRDefault="002C3A0F" w:rsidP="006B23E0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7914F9">
              <w:rPr>
                <w:rFonts w:asciiTheme="minorBidi" w:hAnsiTheme="minorBidi" w:cstheme="minorBidi"/>
                <w:i/>
                <w:iCs/>
                <w:sz w:val="18"/>
                <w:szCs w:val="18"/>
              </w:rPr>
              <w:t>(32768 Character Limit)</w:t>
            </w:r>
          </w:p>
        </w:tc>
        <w:tc>
          <w:tcPr>
            <w:tcW w:w="1178" w:type="pct"/>
            <w:shd w:val="clear" w:color="auto" w:fill="F2F2F2" w:themeFill="background1" w:themeFillShade="F2"/>
            <w:vAlign w:val="center"/>
            <w:hideMark/>
          </w:tcPr>
          <w:p w14:paraId="4C34597A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B15216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Participant Visit Checklist</w:t>
            </w:r>
          </w:p>
          <w:p w14:paraId="0F597703" w14:textId="77777777" w:rsidR="002C3A0F" w:rsidRPr="007914F9" w:rsidRDefault="002C3A0F" w:rsidP="00E80EF8">
            <w:pPr>
              <w:jc w:val="center"/>
              <w:rPr>
                <w:rFonts w:asciiTheme="minorBidi" w:hAnsiTheme="minorBidi" w:cstheme="minorBidi"/>
                <w:i/>
                <w:iCs/>
                <w:sz w:val="18"/>
                <w:szCs w:val="18"/>
              </w:rPr>
            </w:pPr>
            <w:r w:rsidRPr="007914F9">
              <w:rPr>
                <w:rFonts w:asciiTheme="minorBidi" w:hAnsiTheme="minorBidi" w:cstheme="minorBidi"/>
                <w:i/>
                <w:iCs/>
                <w:sz w:val="18"/>
                <w:szCs w:val="18"/>
              </w:rPr>
              <w:t>(Participant-facing)</w:t>
            </w:r>
          </w:p>
          <w:p w14:paraId="763771D2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i/>
                <w:iCs/>
                <w:color w:val="000000"/>
                <w:sz w:val="20"/>
                <w:szCs w:val="20"/>
              </w:rPr>
            </w:pPr>
            <w:r w:rsidRPr="007914F9">
              <w:rPr>
                <w:rFonts w:asciiTheme="minorBidi" w:hAnsiTheme="minorBidi" w:cstheme="minorBidi"/>
                <w:i/>
                <w:iCs/>
                <w:color w:val="000000"/>
                <w:sz w:val="18"/>
                <w:szCs w:val="18"/>
              </w:rPr>
              <w:t>(255 Character Limit)</w:t>
            </w:r>
          </w:p>
        </w:tc>
        <w:tc>
          <w:tcPr>
            <w:tcW w:w="1192" w:type="pct"/>
            <w:shd w:val="clear" w:color="auto" w:fill="F2F2F2" w:themeFill="background1" w:themeFillShade="F2"/>
            <w:vAlign w:val="center"/>
            <w:hideMark/>
          </w:tcPr>
          <w:p w14:paraId="48168D49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B15216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Study Team Visit Checklist</w:t>
            </w:r>
          </w:p>
          <w:p w14:paraId="2436F713" w14:textId="77777777" w:rsidR="002C3A0F" w:rsidRPr="007914F9" w:rsidRDefault="002C3A0F" w:rsidP="00E80EF8">
            <w:pPr>
              <w:jc w:val="center"/>
              <w:rPr>
                <w:rFonts w:asciiTheme="minorBidi" w:hAnsiTheme="minorBidi" w:cstheme="minorBidi"/>
                <w:i/>
                <w:iCs/>
                <w:sz w:val="18"/>
                <w:szCs w:val="18"/>
              </w:rPr>
            </w:pPr>
            <w:r w:rsidRPr="007914F9">
              <w:rPr>
                <w:rFonts w:asciiTheme="minorBidi" w:hAnsiTheme="minorBidi" w:cstheme="minorBidi"/>
                <w:i/>
                <w:iCs/>
                <w:sz w:val="18"/>
                <w:szCs w:val="18"/>
              </w:rPr>
              <w:t>(Site-facing)</w:t>
            </w:r>
          </w:p>
          <w:p w14:paraId="6BB1474D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7914F9">
              <w:rPr>
                <w:rFonts w:asciiTheme="minorBidi" w:hAnsiTheme="minorBidi" w:cstheme="minorBidi"/>
                <w:i/>
                <w:iCs/>
                <w:color w:val="000000"/>
                <w:sz w:val="18"/>
                <w:szCs w:val="18"/>
              </w:rPr>
              <w:t>(255 Character Limit)</w:t>
            </w:r>
          </w:p>
        </w:tc>
      </w:tr>
      <w:tr w:rsidR="002C3A0F" w:rsidRPr="00B15216" w14:paraId="1B5E4D17" w14:textId="77777777" w:rsidTr="006B23E0">
        <w:trPr>
          <w:trHeight w:val="456"/>
        </w:trPr>
        <w:tc>
          <w:tcPr>
            <w:tcW w:w="685" w:type="pct"/>
            <w:vAlign w:val="center"/>
          </w:tcPr>
          <w:p w14:paraId="7DD0CB37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922" w:type="pct"/>
            <w:vAlign w:val="center"/>
          </w:tcPr>
          <w:p w14:paraId="4E10F829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023" w:type="pct"/>
            <w:shd w:val="clear" w:color="auto" w:fill="auto"/>
            <w:vAlign w:val="center"/>
          </w:tcPr>
          <w:p w14:paraId="7C0D2E68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78" w:type="pct"/>
            <w:shd w:val="clear" w:color="auto" w:fill="auto"/>
            <w:vAlign w:val="center"/>
          </w:tcPr>
          <w:p w14:paraId="20BA531B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92" w:type="pct"/>
            <w:shd w:val="clear" w:color="auto" w:fill="auto"/>
            <w:vAlign w:val="center"/>
          </w:tcPr>
          <w:p w14:paraId="2712E816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2C3A0F" w:rsidRPr="00B15216" w14:paraId="4285CE8C" w14:textId="77777777" w:rsidTr="006B23E0">
        <w:trPr>
          <w:trHeight w:val="456"/>
        </w:trPr>
        <w:tc>
          <w:tcPr>
            <w:tcW w:w="685" w:type="pct"/>
            <w:vAlign w:val="center"/>
          </w:tcPr>
          <w:p w14:paraId="0BC02E92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922" w:type="pct"/>
            <w:vAlign w:val="center"/>
          </w:tcPr>
          <w:p w14:paraId="66C747E4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023" w:type="pct"/>
            <w:shd w:val="clear" w:color="auto" w:fill="auto"/>
            <w:vAlign w:val="center"/>
          </w:tcPr>
          <w:p w14:paraId="061DE028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78" w:type="pct"/>
            <w:shd w:val="clear" w:color="auto" w:fill="auto"/>
            <w:vAlign w:val="center"/>
          </w:tcPr>
          <w:p w14:paraId="432D0857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92" w:type="pct"/>
            <w:shd w:val="clear" w:color="auto" w:fill="auto"/>
            <w:vAlign w:val="center"/>
          </w:tcPr>
          <w:p w14:paraId="31A5D915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2C3A0F" w:rsidRPr="00B15216" w14:paraId="6E76FBC2" w14:textId="77777777" w:rsidTr="006B23E0">
        <w:trPr>
          <w:trHeight w:val="456"/>
        </w:trPr>
        <w:tc>
          <w:tcPr>
            <w:tcW w:w="685" w:type="pct"/>
            <w:vAlign w:val="center"/>
          </w:tcPr>
          <w:p w14:paraId="2251BB7C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922" w:type="pct"/>
            <w:vAlign w:val="center"/>
          </w:tcPr>
          <w:p w14:paraId="349249BB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023" w:type="pct"/>
            <w:shd w:val="clear" w:color="auto" w:fill="auto"/>
            <w:vAlign w:val="center"/>
          </w:tcPr>
          <w:p w14:paraId="6B2361EC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78" w:type="pct"/>
            <w:shd w:val="clear" w:color="auto" w:fill="auto"/>
            <w:vAlign w:val="center"/>
          </w:tcPr>
          <w:p w14:paraId="47709684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92" w:type="pct"/>
            <w:shd w:val="clear" w:color="auto" w:fill="auto"/>
            <w:vAlign w:val="center"/>
          </w:tcPr>
          <w:p w14:paraId="454B227D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2C3A0F" w:rsidRPr="00B15216" w14:paraId="353E96CF" w14:textId="77777777" w:rsidTr="006B23E0">
        <w:trPr>
          <w:trHeight w:val="456"/>
        </w:trPr>
        <w:tc>
          <w:tcPr>
            <w:tcW w:w="685" w:type="pct"/>
            <w:vAlign w:val="center"/>
          </w:tcPr>
          <w:p w14:paraId="65A54653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922" w:type="pct"/>
            <w:vAlign w:val="center"/>
          </w:tcPr>
          <w:p w14:paraId="1087B9F1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023" w:type="pct"/>
            <w:shd w:val="clear" w:color="auto" w:fill="auto"/>
            <w:vAlign w:val="center"/>
          </w:tcPr>
          <w:p w14:paraId="41F51995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78" w:type="pct"/>
            <w:shd w:val="clear" w:color="auto" w:fill="auto"/>
            <w:vAlign w:val="center"/>
          </w:tcPr>
          <w:p w14:paraId="72E34A75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92" w:type="pct"/>
            <w:shd w:val="clear" w:color="auto" w:fill="auto"/>
            <w:vAlign w:val="center"/>
          </w:tcPr>
          <w:p w14:paraId="14AC68D6" w14:textId="77777777" w:rsidR="002C3A0F" w:rsidRPr="00B15216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</w:tbl>
    <w:p w14:paraId="3D2C5E76" w14:textId="77777777" w:rsidR="002C3A0F" w:rsidRPr="00E87528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</w:rPr>
      </w:pPr>
    </w:p>
    <w:p w14:paraId="6A30B7D8" w14:textId="77777777" w:rsidR="002C3A0F" w:rsidRPr="00E87528" w:rsidRDefault="002C3A0F" w:rsidP="00437876">
      <w:pPr>
        <w:pStyle w:val="Heading1"/>
        <w:numPr>
          <w:ilvl w:val="0"/>
          <w:numId w:val="9"/>
        </w:numPr>
        <w:spacing w:line="360" w:lineRule="auto"/>
        <w:ind w:left="360" w:hanging="360"/>
        <w:rPr>
          <w:rFonts w:asciiTheme="minorBidi" w:hAnsiTheme="minorBidi" w:cstheme="minorBidi"/>
          <w:b/>
          <w:bCs/>
          <w:color w:val="000000" w:themeColor="text1"/>
        </w:rPr>
      </w:pPr>
      <w:r w:rsidRPr="00E87528">
        <w:rPr>
          <w:rFonts w:asciiTheme="minorBidi" w:hAnsiTheme="minorBidi" w:cstheme="minorBidi"/>
          <w:b/>
          <w:bCs/>
          <w:color w:val="000000" w:themeColor="text1"/>
        </w:rPr>
        <w:lastRenderedPageBreak/>
        <w:t xml:space="preserve"> </w:t>
      </w:r>
      <w:bookmarkStart w:id="8" w:name="_Toc114747811"/>
      <w:r w:rsidRPr="00E87528">
        <w:rPr>
          <w:rFonts w:asciiTheme="minorBidi" w:hAnsiTheme="minorBidi" w:cstheme="minorBidi"/>
          <w:b/>
          <w:bCs/>
          <w:color w:val="000000" w:themeColor="text1"/>
        </w:rPr>
        <w:t xml:space="preserve">Study Hub </w:t>
      </w:r>
      <w:r w:rsidRPr="00E87528">
        <w:rPr>
          <w:rFonts w:asciiTheme="minorBidi" w:hAnsiTheme="minorBidi" w:cstheme="minorBidi"/>
          <w:b/>
          <w:bCs/>
          <w:color w:val="auto"/>
        </w:rPr>
        <w:t>eCOA</w:t>
      </w:r>
      <w:r w:rsidRPr="00E87528">
        <w:rPr>
          <w:rFonts w:asciiTheme="minorBidi" w:hAnsiTheme="minorBidi" w:cstheme="minorBidi"/>
          <w:b/>
          <w:bCs/>
          <w:color w:val="000000" w:themeColor="text1" w:themeShade="BF"/>
        </w:rPr>
        <w:t xml:space="preserve"> </w:t>
      </w:r>
      <w:r w:rsidRPr="00E87528">
        <w:rPr>
          <w:rFonts w:asciiTheme="minorBidi" w:hAnsiTheme="minorBidi" w:cstheme="minorBidi"/>
          <w:b/>
          <w:bCs/>
          <w:color w:val="000000" w:themeColor="text1"/>
        </w:rPr>
        <w:t>eDiary Custom Notification</w:t>
      </w:r>
      <w:bookmarkEnd w:id="8"/>
      <w:r w:rsidRPr="00E87528">
        <w:rPr>
          <w:rFonts w:asciiTheme="minorBidi" w:hAnsiTheme="minorBidi" w:cstheme="minorBidi"/>
          <w:b/>
          <w:bCs/>
          <w:color w:val="000000" w:themeColor="text1"/>
        </w:rPr>
        <w:t xml:space="preserve">    </w:t>
      </w:r>
    </w:p>
    <w:p w14:paraId="6A09D7A5" w14:textId="77777777" w:rsidR="002C3A0F" w:rsidRPr="00E87528" w:rsidRDefault="002C3A0F" w:rsidP="002C3A0F">
      <w:pPr>
        <w:rPr>
          <w:rFonts w:asciiTheme="minorBidi" w:hAnsiTheme="minorBidi" w:cstheme="minorBidi"/>
          <w:i/>
          <w:iCs/>
        </w:rPr>
      </w:pPr>
      <w:r w:rsidRPr="00E87528">
        <w:rPr>
          <w:rStyle w:val="Emphasis"/>
          <w:rFonts w:asciiTheme="minorBidi" w:hAnsiTheme="minorBidi" w:cstheme="minorBidi"/>
          <w:i w:val="0"/>
          <w:iCs w:val="0"/>
        </w:rPr>
        <w:t xml:space="preserve">Participant-facing notifications configured as part of eCOA’s Study Configuration Specification will be delivered to via Study Hub as both a notification and task to complete the diary, according to their assigned diary schedule. </w:t>
      </w:r>
      <w:r>
        <w:rPr>
          <w:rStyle w:val="Emphasis"/>
          <w:rFonts w:asciiTheme="minorBidi" w:hAnsiTheme="minorBidi" w:cstheme="minorBidi"/>
          <w:i w:val="0"/>
          <w:iCs w:val="0"/>
        </w:rPr>
        <w:t>The f</w:t>
      </w:r>
      <w:r w:rsidRPr="00E87528">
        <w:rPr>
          <w:rStyle w:val="Emphasis"/>
          <w:rFonts w:asciiTheme="minorBidi" w:hAnsiTheme="minorBidi" w:cstheme="minorBidi"/>
          <w:i w:val="0"/>
          <w:iCs w:val="0"/>
        </w:rPr>
        <w:t xml:space="preserve">ollowing </w:t>
      </w:r>
      <w:r>
        <w:rPr>
          <w:rStyle w:val="Emphasis"/>
          <w:rFonts w:asciiTheme="minorBidi" w:hAnsiTheme="minorBidi" w:cstheme="minorBidi"/>
          <w:i w:val="0"/>
          <w:iCs w:val="0"/>
        </w:rPr>
        <w:t>s</w:t>
      </w:r>
      <w:r w:rsidRPr="00E87528">
        <w:rPr>
          <w:rStyle w:val="Emphasis"/>
          <w:rFonts w:asciiTheme="minorBidi" w:hAnsiTheme="minorBidi" w:cstheme="minorBidi"/>
          <w:i w:val="0"/>
          <w:iCs w:val="0"/>
        </w:rPr>
        <w:t>ection cover</w:t>
      </w:r>
      <w:r>
        <w:rPr>
          <w:rStyle w:val="Emphasis"/>
          <w:rFonts w:asciiTheme="minorBidi" w:hAnsiTheme="minorBidi" w:cstheme="minorBidi"/>
          <w:i w:val="0"/>
          <w:iCs w:val="0"/>
        </w:rPr>
        <w:t>s</w:t>
      </w:r>
      <w:r w:rsidRPr="00E87528">
        <w:rPr>
          <w:rStyle w:val="Emphasis"/>
          <w:rFonts w:asciiTheme="minorBidi" w:hAnsiTheme="minorBidi" w:cstheme="minorBidi"/>
          <w:i w:val="0"/>
          <w:iCs w:val="0"/>
        </w:rPr>
        <w:t xml:space="preserve"> certain custom eCOA eDiary notifications configured to trigger by Study Hub.</w:t>
      </w:r>
    </w:p>
    <w:p w14:paraId="16A2D0A7" w14:textId="6FBE5737" w:rsidR="002C3A0F" w:rsidRPr="00E87528" w:rsidRDefault="002C3A0F" w:rsidP="002C3A0F">
      <w:pPr>
        <w:pStyle w:val="Quote"/>
        <w:rPr>
          <w:rFonts w:asciiTheme="minorBidi" w:eastAsia="MS Gothic" w:hAnsiTheme="minorBidi" w:cstheme="minorBidi"/>
          <w:i w:val="0"/>
          <w:iCs w:val="0"/>
          <w:sz w:val="24"/>
        </w:rPr>
      </w:pPr>
      <w:r>
        <w:rPr>
          <w:rFonts w:ascii="MS Gothic" w:eastAsia="MS Gothic" w:hAnsi="MS Gothic" w:cstheme="minorBidi" w:hint="eastAsia"/>
          <w:i w:val="0"/>
          <w:iCs w:val="0"/>
          <w:sz w:val="24"/>
        </w:rPr>
        <w:t>☐</w:t>
      </w:r>
      <w:r w:rsidRPr="00E87528">
        <w:rPr>
          <w:rFonts w:asciiTheme="minorBidi" w:eastAsia="MS Gothic" w:hAnsiTheme="minorBidi" w:cstheme="minorBidi"/>
          <w:i w:val="0"/>
          <w:iCs w:val="0"/>
          <w:sz w:val="24"/>
        </w:rPr>
        <w:t xml:space="preserve"> Not applicable to study build</w:t>
      </w:r>
    </w:p>
    <w:p w14:paraId="7F2B45DF" w14:textId="77777777" w:rsidR="002C3A0F" w:rsidRPr="00E87528" w:rsidRDefault="002C3A0F" w:rsidP="002C3A0F">
      <w:pPr>
        <w:spacing w:after="160" w:line="259" w:lineRule="auto"/>
        <w:rPr>
          <w:rStyle w:val="Strong"/>
          <w:rFonts w:asciiTheme="minorBidi" w:hAnsiTheme="minorBidi" w:cstheme="minorBidi"/>
        </w:rPr>
      </w:pPr>
      <w:r w:rsidRPr="00E87528">
        <w:rPr>
          <w:rStyle w:val="Strong"/>
          <w:rFonts w:asciiTheme="minorBidi" w:hAnsiTheme="minorBidi" w:cstheme="minorBidi"/>
        </w:rPr>
        <w:t>Daily Alert</w:t>
      </w:r>
    </w:p>
    <w:tbl>
      <w:tblPr>
        <w:tblW w:w="5355" w:type="pct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185"/>
        <w:gridCol w:w="1596"/>
        <w:gridCol w:w="1031"/>
        <w:gridCol w:w="1928"/>
        <w:gridCol w:w="1522"/>
        <w:gridCol w:w="1882"/>
      </w:tblGrid>
      <w:tr w:rsidR="003E5B9D" w:rsidRPr="00E87528" w14:paraId="3F16335F" w14:textId="77777777" w:rsidTr="006B23E0">
        <w:trPr>
          <w:trHeight w:val="432"/>
          <w:tblHeader/>
        </w:trPr>
        <w:tc>
          <w:tcPr>
            <w:tcW w:w="680" w:type="pct"/>
            <w:shd w:val="clear" w:color="auto" w:fill="F2F2F2" w:themeFill="background1" w:themeFillShade="F2"/>
            <w:noWrap/>
            <w:vAlign w:val="center"/>
            <w:hideMark/>
          </w:tcPr>
          <w:p w14:paraId="3A24667C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eDiary Name</w:t>
            </w:r>
          </w:p>
        </w:tc>
        <w:tc>
          <w:tcPr>
            <w:tcW w:w="560" w:type="pct"/>
            <w:shd w:val="clear" w:color="auto" w:fill="F2F2F2" w:themeFill="background1" w:themeFillShade="F2"/>
            <w:noWrap/>
            <w:vAlign w:val="center"/>
            <w:hideMark/>
          </w:tcPr>
          <w:p w14:paraId="217C813C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Recipient Type</w:t>
            </w:r>
          </w:p>
        </w:tc>
        <w:tc>
          <w:tcPr>
            <w:tcW w:w="754" w:type="pct"/>
            <w:shd w:val="clear" w:color="auto" w:fill="F2F2F2" w:themeFill="background1" w:themeFillShade="F2"/>
            <w:noWrap/>
            <w:vAlign w:val="center"/>
            <w:hideMark/>
          </w:tcPr>
          <w:p w14:paraId="40769AA3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Days of the Week</w:t>
            </w:r>
          </w:p>
        </w:tc>
        <w:tc>
          <w:tcPr>
            <w:tcW w:w="487" w:type="pct"/>
            <w:shd w:val="clear" w:color="auto" w:fill="F2F2F2" w:themeFill="background1" w:themeFillShade="F2"/>
            <w:noWrap/>
            <w:vAlign w:val="center"/>
            <w:hideMark/>
          </w:tcPr>
          <w:p w14:paraId="21172FC4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Alert Time</w:t>
            </w:r>
          </w:p>
        </w:tc>
        <w:tc>
          <w:tcPr>
            <w:tcW w:w="911" w:type="pct"/>
            <w:shd w:val="clear" w:color="auto" w:fill="F2F2F2" w:themeFill="background1" w:themeFillShade="F2"/>
            <w:noWrap/>
            <w:vAlign w:val="center"/>
            <w:hideMark/>
          </w:tcPr>
          <w:p w14:paraId="11902FCC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Notification Recipient</w:t>
            </w:r>
          </w:p>
        </w:tc>
        <w:tc>
          <w:tcPr>
            <w:tcW w:w="719" w:type="pct"/>
            <w:shd w:val="clear" w:color="auto" w:fill="F2F2F2" w:themeFill="background1" w:themeFillShade="F2"/>
            <w:noWrap/>
            <w:vAlign w:val="center"/>
            <w:hideMark/>
          </w:tcPr>
          <w:p w14:paraId="6386646C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Notification Title</w:t>
            </w:r>
          </w:p>
        </w:tc>
        <w:tc>
          <w:tcPr>
            <w:tcW w:w="889" w:type="pct"/>
            <w:shd w:val="clear" w:color="auto" w:fill="F2F2F2" w:themeFill="background1" w:themeFillShade="F2"/>
            <w:noWrap/>
            <w:vAlign w:val="center"/>
            <w:hideMark/>
          </w:tcPr>
          <w:p w14:paraId="35C76FBB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Notification Message</w:t>
            </w:r>
          </w:p>
        </w:tc>
      </w:tr>
      <w:tr w:rsidR="006359A5" w:rsidRPr="00E87528" w14:paraId="21FB1329" w14:textId="77777777" w:rsidTr="006B23E0">
        <w:trPr>
          <w:trHeight w:val="432"/>
        </w:trPr>
        <w:tc>
          <w:tcPr>
            <w:tcW w:w="680" w:type="pct"/>
            <w:shd w:val="clear" w:color="auto" w:fill="auto"/>
            <w:vAlign w:val="center"/>
            <w:hideMark/>
          </w:tcPr>
          <w:p w14:paraId="51BDA691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560" w:type="pct"/>
            <w:shd w:val="clear" w:color="auto" w:fill="auto"/>
            <w:vAlign w:val="center"/>
            <w:hideMark/>
          </w:tcPr>
          <w:p w14:paraId="73ABE775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754" w:type="pct"/>
            <w:shd w:val="clear" w:color="auto" w:fill="auto"/>
            <w:noWrap/>
            <w:vAlign w:val="center"/>
            <w:hideMark/>
          </w:tcPr>
          <w:p w14:paraId="24DB6B17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  <w:p w14:paraId="10A8274D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487" w:type="pct"/>
            <w:shd w:val="clear" w:color="auto" w:fill="auto"/>
            <w:vAlign w:val="center"/>
            <w:hideMark/>
          </w:tcPr>
          <w:p w14:paraId="1DF87590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11" w:type="pct"/>
            <w:shd w:val="clear" w:color="auto" w:fill="auto"/>
            <w:vAlign w:val="center"/>
            <w:hideMark/>
          </w:tcPr>
          <w:p w14:paraId="5FC2DED1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719" w:type="pct"/>
            <w:shd w:val="clear" w:color="auto" w:fill="auto"/>
            <w:vAlign w:val="center"/>
            <w:hideMark/>
          </w:tcPr>
          <w:p w14:paraId="51EAD908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889" w:type="pct"/>
            <w:shd w:val="clear" w:color="auto" w:fill="auto"/>
            <w:vAlign w:val="center"/>
            <w:hideMark/>
          </w:tcPr>
          <w:p w14:paraId="3994F155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</w:tr>
      <w:tr w:rsidR="006359A5" w14:paraId="67D24164" w14:textId="77777777" w:rsidTr="006B23E0">
        <w:trPr>
          <w:trHeight w:val="432"/>
        </w:trPr>
        <w:tc>
          <w:tcPr>
            <w:tcW w:w="680" w:type="pct"/>
            <w:shd w:val="clear" w:color="auto" w:fill="auto"/>
            <w:vAlign w:val="center"/>
            <w:hideMark/>
          </w:tcPr>
          <w:p w14:paraId="381AD819" w14:textId="77777777" w:rsidR="002C3A0F" w:rsidRDefault="002C3A0F" w:rsidP="00E80EF8">
            <w:pPr>
              <w:jc w:val="center"/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560" w:type="pct"/>
            <w:shd w:val="clear" w:color="auto" w:fill="auto"/>
            <w:vAlign w:val="center"/>
            <w:hideMark/>
          </w:tcPr>
          <w:p w14:paraId="78E10681" w14:textId="77777777" w:rsidR="002C3A0F" w:rsidRDefault="002C3A0F" w:rsidP="00E80EF8">
            <w:pPr>
              <w:jc w:val="center"/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754" w:type="pct"/>
            <w:shd w:val="clear" w:color="auto" w:fill="auto"/>
            <w:noWrap/>
            <w:vAlign w:val="center"/>
            <w:hideMark/>
          </w:tcPr>
          <w:p w14:paraId="6BC37161" w14:textId="77777777" w:rsidR="002C3A0F" w:rsidRDefault="002C3A0F" w:rsidP="00E80EF8">
            <w:pPr>
              <w:jc w:val="center"/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487" w:type="pct"/>
            <w:shd w:val="clear" w:color="auto" w:fill="auto"/>
            <w:vAlign w:val="center"/>
            <w:hideMark/>
          </w:tcPr>
          <w:p w14:paraId="43E19372" w14:textId="77777777" w:rsidR="002C3A0F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11" w:type="pct"/>
            <w:shd w:val="clear" w:color="auto" w:fill="auto"/>
            <w:vAlign w:val="center"/>
            <w:hideMark/>
          </w:tcPr>
          <w:p w14:paraId="3FE243F9" w14:textId="77777777" w:rsidR="002C3A0F" w:rsidRDefault="002C3A0F" w:rsidP="00E80EF8">
            <w:pPr>
              <w:jc w:val="center"/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719" w:type="pct"/>
            <w:shd w:val="clear" w:color="auto" w:fill="auto"/>
            <w:vAlign w:val="center"/>
            <w:hideMark/>
          </w:tcPr>
          <w:p w14:paraId="66566CD7" w14:textId="77777777" w:rsidR="002C3A0F" w:rsidRDefault="002C3A0F" w:rsidP="00E80EF8">
            <w:pPr>
              <w:jc w:val="center"/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889" w:type="pct"/>
            <w:shd w:val="clear" w:color="auto" w:fill="auto"/>
            <w:vAlign w:val="center"/>
            <w:hideMark/>
          </w:tcPr>
          <w:p w14:paraId="1C9A5597" w14:textId="77777777" w:rsidR="002C3A0F" w:rsidRDefault="002C3A0F" w:rsidP="00E80EF8">
            <w:pPr>
              <w:jc w:val="center"/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</w:pPr>
          </w:p>
        </w:tc>
      </w:tr>
      <w:tr w:rsidR="002C3A0F" w14:paraId="2C7DF660" w14:textId="77777777" w:rsidTr="006B23E0">
        <w:trPr>
          <w:trHeight w:val="432"/>
        </w:trPr>
        <w:tc>
          <w:tcPr>
            <w:tcW w:w="680" w:type="pct"/>
            <w:shd w:val="clear" w:color="auto" w:fill="auto"/>
            <w:vAlign w:val="center"/>
          </w:tcPr>
          <w:p w14:paraId="08239ABC" w14:textId="77777777" w:rsidR="002C3A0F" w:rsidRDefault="002C3A0F" w:rsidP="00E80EF8">
            <w:pPr>
              <w:jc w:val="center"/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560" w:type="pct"/>
            <w:shd w:val="clear" w:color="auto" w:fill="auto"/>
            <w:vAlign w:val="center"/>
          </w:tcPr>
          <w:p w14:paraId="58F3C602" w14:textId="77777777" w:rsidR="002C3A0F" w:rsidRDefault="002C3A0F" w:rsidP="00E80EF8">
            <w:pPr>
              <w:jc w:val="center"/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754" w:type="pct"/>
            <w:shd w:val="clear" w:color="auto" w:fill="auto"/>
            <w:noWrap/>
            <w:vAlign w:val="center"/>
          </w:tcPr>
          <w:p w14:paraId="1B001EE9" w14:textId="77777777" w:rsidR="002C3A0F" w:rsidRDefault="002C3A0F" w:rsidP="00E80EF8">
            <w:pPr>
              <w:jc w:val="center"/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487" w:type="pct"/>
            <w:shd w:val="clear" w:color="auto" w:fill="auto"/>
            <w:vAlign w:val="center"/>
          </w:tcPr>
          <w:p w14:paraId="6EAE7E80" w14:textId="77777777" w:rsidR="002C3A0F" w:rsidRDefault="002C3A0F" w:rsidP="00E80EF8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911" w:type="pct"/>
            <w:shd w:val="clear" w:color="auto" w:fill="auto"/>
            <w:vAlign w:val="center"/>
          </w:tcPr>
          <w:p w14:paraId="3737D4A2" w14:textId="77777777" w:rsidR="002C3A0F" w:rsidRDefault="002C3A0F" w:rsidP="00E80EF8">
            <w:pPr>
              <w:jc w:val="center"/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719" w:type="pct"/>
            <w:shd w:val="clear" w:color="auto" w:fill="auto"/>
            <w:vAlign w:val="center"/>
          </w:tcPr>
          <w:p w14:paraId="73E5267C" w14:textId="77777777" w:rsidR="002C3A0F" w:rsidRDefault="002C3A0F" w:rsidP="00E80EF8">
            <w:pPr>
              <w:jc w:val="center"/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889" w:type="pct"/>
            <w:shd w:val="clear" w:color="auto" w:fill="auto"/>
            <w:vAlign w:val="center"/>
          </w:tcPr>
          <w:p w14:paraId="390268DF" w14:textId="77777777" w:rsidR="002C3A0F" w:rsidRDefault="002C3A0F" w:rsidP="00E80EF8">
            <w:pPr>
              <w:jc w:val="center"/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</w:pPr>
          </w:p>
        </w:tc>
      </w:tr>
    </w:tbl>
    <w:p w14:paraId="38116F8F" w14:textId="77777777" w:rsidR="002C3A0F" w:rsidRPr="00E87528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</w:rPr>
      </w:pPr>
    </w:p>
    <w:p w14:paraId="0FF19D7D" w14:textId="77777777" w:rsidR="002C3A0F" w:rsidRPr="00E87528" w:rsidRDefault="002C3A0F" w:rsidP="002C3A0F">
      <w:pPr>
        <w:spacing w:after="160" w:line="259" w:lineRule="auto"/>
        <w:rPr>
          <w:rStyle w:val="Strong"/>
          <w:rFonts w:asciiTheme="minorBidi" w:hAnsiTheme="minorBidi" w:cstheme="minorBidi"/>
        </w:rPr>
      </w:pPr>
      <w:r w:rsidRPr="00E87528">
        <w:rPr>
          <w:rStyle w:val="Strong"/>
          <w:rFonts w:asciiTheme="minorBidi" w:hAnsiTheme="minorBidi" w:cstheme="minorBidi"/>
        </w:rPr>
        <w:t>Expiration Alert</w:t>
      </w:r>
    </w:p>
    <w:tbl>
      <w:tblPr>
        <w:tblW w:w="597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8"/>
        <w:gridCol w:w="1639"/>
        <w:gridCol w:w="795"/>
        <w:gridCol w:w="1683"/>
        <w:gridCol w:w="2272"/>
        <w:gridCol w:w="1783"/>
        <w:gridCol w:w="2217"/>
      </w:tblGrid>
      <w:tr w:rsidR="006B23E0" w:rsidRPr="00E87528" w14:paraId="5F6EB1F7" w14:textId="77777777" w:rsidTr="006B23E0">
        <w:trPr>
          <w:trHeight w:val="432"/>
          <w:tblHeader/>
        </w:trPr>
        <w:tc>
          <w:tcPr>
            <w:tcW w:w="604" w:type="pct"/>
            <w:shd w:val="clear" w:color="auto" w:fill="F2F2F2" w:themeFill="background1" w:themeFillShade="F2"/>
            <w:noWrap/>
            <w:vAlign w:val="center"/>
            <w:hideMark/>
          </w:tcPr>
          <w:p w14:paraId="43338466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eDiary Name</w:t>
            </w:r>
          </w:p>
        </w:tc>
        <w:tc>
          <w:tcPr>
            <w:tcW w:w="510" w:type="pct"/>
            <w:shd w:val="clear" w:color="auto" w:fill="F2F2F2" w:themeFill="background1" w:themeFillShade="F2"/>
            <w:noWrap/>
            <w:vAlign w:val="center"/>
            <w:hideMark/>
          </w:tcPr>
          <w:p w14:paraId="2A6B1B8A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Recipient Type</w:t>
            </w:r>
          </w:p>
        </w:tc>
        <w:tc>
          <w:tcPr>
            <w:tcW w:w="520" w:type="pct"/>
            <w:shd w:val="clear" w:color="auto" w:fill="F2F2F2" w:themeFill="background1" w:themeFillShade="F2"/>
            <w:noWrap/>
            <w:vAlign w:val="center"/>
            <w:hideMark/>
          </w:tcPr>
          <w:p w14:paraId="6A0C58D8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Offset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76B93CE5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Operation Type</w:t>
            </w:r>
          </w:p>
        </w:tc>
        <w:tc>
          <w:tcPr>
            <w:tcW w:w="961" w:type="pct"/>
            <w:shd w:val="clear" w:color="auto" w:fill="F2F2F2" w:themeFill="background1" w:themeFillShade="F2"/>
            <w:noWrap/>
            <w:vAlign w:val="center"/>
            <w:hideMark/>
          </w:tcPr>
          <w:p w14:paraId="3B6202A5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Notification Recipient</w:t>
            </w:r>
          </w:p>
        </w:tc>
        <w:tc>
          <w:tcPr>
            <w:tcW w:w="754" w:type="pct"/>
            <w:shd w:val="clear" w:color="auto" w:fill="F2F2F2" w:themeFill="background1" w:themeFillShade="F2"/>
            <w:noWrap/>
            <w:vAlign w:val="center"/>
            <w:hideMark/>
          </w:tcPr>
          <w:p w14:paraId="3A0C4BAF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Notification Title</w:t>
            </w:r>
          </w:p>
        </w:tc>
        <w:tc>
          <w:tcPr>
            <w:tcW w:w="938" w:type="pct"/>
            <w:shd w:val="clear" w:color="auto" w:fill="F2F2F2" w:themeFill="background1" w:themeFillShade="F2"/>
            <w:noWrap/>
            <w:vAlign w:val="center"/>
            <w:hideMark/>
          </w:tcPr>
          <w:p w14:paraId="04C046F4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Notification Message</w:t>
            </w:r>
          </w:p>
        </w:tc>
      </w:tr>
      <w:tr w:rsidR="002C3A0F" w:rsidRPr="00E87528" w14:paraId="36A64DB2" w14:textId="77777777" w:rsidTr="006B23E0">
        <w:trPr>
          <w:trHeight w:val="432"/>
        </w:trPr>
        <w:tc>
          <w:tcPr>
            <w:tcW w:w="604" w:type="pct"/>
            <w:shd w:val="clear" w:color="auto" w:fill="auto"/>
            <w:vAlign w:val="center"/>
            <w:hideMark/>
          </w:tcPr>
          <w:p w14:paraId="34AE3AD4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1B13B8A6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520" w:type="pct"/>
            <w:shd w:val="clear" w:color="auto" w:fill="auto"/>
            <w:vAlign w:val="center"/>
            <w:hideMark/>
          </w:tcPr>
          <w:p w14:paraId="5E9F85C7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12" w:type="pct"/>
            <w:shd w:val="clear" w:color="auto" w:fill="auto"/>
            <w:vAlign w:val="center"/>
            <w:hideMark/>
          </w:tcPr>
          <w:p w14:paraId="28DC1C74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1" w:type="pct"/>
            <w:shd w:val="clear" w:color="auto" w:fill="auto"/>
            <w:vAlign w:val="center"/>
            <w:hideMark/>
          </w:tcPr>
          <w:p w14:paraId="1F3C5CF8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54" w:type="pct"/>
            <w:shd w:val="clear" w:color="auto" w:fill="auto"/>
            <w:vAlign w:val="center"/>
            <w:hideMark/>
          </w:tcPr>
          <w:p w14:paraId="69C74CDD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38" w:type="pct"/>
            <w:shd w:val="clear" w:color="auto" w:fill="auto"/>
            <w:vAlign w:val="center"/>
            <w:hideMark/>
          </w:tcPr>
          <w:p w14:paraId="1DDCB206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 </w:t>
            </w:r>
          </w:p>
        </w:tc>
      </w:tr>
      <w:tr w:rsidR="002C3A0F" w:rsidRPr="00E87528" w14:paraId="40FB08BA" w14:textId="77777777" w:rsidTr="006B23E0">
        <w:trPr>
          <w:trHeight w:val="432"/>
        </w:trPr>
        <w:tc>
          <w:tcPr>
            <w:tcW w:w="604" w:type="pct"/>
            <w:shd w:val="clear" w:color="auto" w:fill="auto"/>
            <w:vAlign w:val="center"/>
          </w:tcPr>
          <w:p w14:paraId="24FF8460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510" w:type="pct"/>
            <w:shd w:val="clear" w:color="auto" w:fill="auto"/>
            <w:vAlign w:val="center"/>
          </w:tcPr>
          <w:p w14:paraId="79862120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29B1C90E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247ADE74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961" w:type="pct"/>
            <w:shd w:val="clear" w:color="auto" w:fill="auto"/>
            <w:vAlign w:val="center"/>
          </w:tcPr>
          <w:p w14:paraId="18B4BCBE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754" w:type="pct"/>
            <w:shd w:val="clear" w:color="auto" w:fill="auto"/>
            <w:vAlign w:val="center"/>
          </w:tcPr>
          <w:p w14:paraId="68B98C21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938" w:type="pct"/>
            <w:shd w:val="clear" w:color="auto" w:fill="auto"/>
            <w:vAlign w:val="center"/>
          </w:tcPr>
          <w:p w14:paraId="3141B64A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</w:tr>
      <w:tr w:rsidR="002C3A0F" w:rsidRPr="00E87528" w14:paraId="510A91DA" w14:textId="77777777" w:rsidTr="006B23E0">
        <w:trPr>
          <w:trHeight w:val="432"/>
        </w:trPr>
        <w:tc>
          <w:tcPr>
            <w:tcW w:w="604" w:type="pct"/>
            <w:shd w:val="clear" w:color="auto" w:fill="auto"/>
            <w:vAlign w:val="center"/>
          </w:tcPr>
          <w:p w14:paraId="798AAB39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510" w:type="pct"/>
            <w:shd w:val="clear" w:color="auto" w:fill="auto"/>
            <w:vAlign w:val="center"/>
          </w:tcPr>
          <w:p w14:paraId="57D799E0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0536FD12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29975516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961" w:type="pct"/>
            <w:shd w:val="clear" w:color="auto" w:fill="auto"/>
            <w:vAlign w:val="center"/>
          </w:tcPr>
          <w:p w14:paraId="2DA7F3A7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754" w:type="pct"/>
            <w:shd w:val="clear" w:color="auto" w:fill="auto"/>
            <w:vAlign w:val="center"/>
          </w:tcPr>
          <w:p w14:paraId="1F3B0C29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938" w:type="pct"/>
            <w:shd w:val="clear" w:color="auto" w:fill="auto"/>
            <w:vAlign w:val="center"/>
          </w:tcPr>
          <w:p w14:paraId="374E471A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</w:tr>
    </w:tbl>
    <w:p w14:paraId="5CD36B66" w14:textId="3688A051" w:rsidR="002C3A0F" w:rsidRPr="00E87528" w:rsidRDefault="00455486" w:rsidP="002C3A0F">
      <w:pPr>
        <w:spacing w:after="160" w:line="259" w:lineRule="auto"/>
        <w:rPr>
          <w:rStyle w:val="Strong"/>
          <w:rFonts w:asciiTheme="minorBidi" w:hAnsiTheme="minorBidi" w:cstheme="minorBidi"/>
        </w:rPr>
      </w:pPr>
      <w:r>
        <w:rPr>
          <w:rStyle w:val="Strong"/>
          <w:rFonts w:asciiTheme="minorBidi" w:hAnsiTheme="minorBidi" w:cstheme="minorBidi"/>
        </w:rPr>
        <w:br/>
      </w:r>
      <w:r w:rsidR="002C3A0F" w:rsidRPr="00E87528">
        <w:rPr>
          <w:rStyle w:val="Strong"/>
          <w:rFonts w:asciiTheme="minorBidi" w:hAnsiTheme="minorBidi" w:cstheme="minorBidi"/>
        </w:rPr>
        <w:t>Answer Alert</w:t>
      </w:r>
    </w:p>
    <w:tbl>
      <w:tblPr>
        <w:tblW w:w="5363" w:type="pct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3"/>
        <w:gridCol w:w="1462"/>
        <w:gridCol w:w="1776"/>
        <w:gridCol w:w="1291"/>
        <w:gridCol w:w="852"/>
        <w:gridCol w:w="1634"/>
        <w:gridCol w:w="922"/>
        <w:gridCol w:w="1319"/>
      </w:tblGrid>
      <w:tr w:rsidR="002C3A0F" w:rsidRPr="00E87528" w14:paraId="1785199C" w14:textId="77777777" w:rsidTr="006B23E0">
        <w:trPr>
          <w:trHeight w:val="432"/>
          <w:tblHeader/>
        </w:trPr>
        <w:tc>
          <w:tcPr>
            <w:tcW w:w="633" w:type="pct"/>
            <w:shd w:val="clear" w:color="auto" w:fill="F2F2F2" w:themeFill="background1" w:themeFillShade="F2"/>
            <w:noWrap/>
            <w:vAlign w:val="center"/>
            <w:hideMark/>
          </w:tcPr>
          <w:p w14:paraId="35CBFFF2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eDiary Name</w:t>
            </w:r>
          </w:p>
        </w:tc>
        <w:tc>
          <w:tcPr>
            <w:tcW w:w="689" w:type="pct"/>
            <w:shd w:val="clear" w:color="auto" w:fill="F2F2F2" w:themeFill="background1" w:themeFillShade="F2"/>
            <w:noWrap/>
            <w:vAlign w:val="center"/>
            <w:hideMark/>
          </w:tcPr>
          <w:p w14:paraId="6E26C339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Recipient Type</w:t>
            </w:r>
          </w:p>
        </w:tc>
        <w:tc>
          <w:tcPr>
            <w:tcW w:w="838" w:type="pct"/>
            <w:shd w:val="clear" w:color="auto" w:fill="F2F2F2" w:themeFill="background1" w:themeFillShade="F2"/>
            <w:noWrap/>
            <w:vAlign w:val="center"/>
            <w:hideMark/>
          </w:tcPr>
          <w:p w14:paraId="601C5984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Notification Recipient</w:t>
            </w:r>
          </w:p>
        </w:tc>
        <w:tc>
          <w:tcPr>
            <w:tcW w:w="609" w:type="pct"/>
            <w:shd w:val="clear" w:color="auto" w:fill="F2F2F2" w:themeFill="background1" w:themeFillShade="F2"/>
            <w:noWrap/>
            <w:vAlign w:val="center"/>
            <w:hideMark/>
          </w:tcPr>
          <w:p w14:paraId="3AA307E0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Send Email</w:t>
            </w:r>
          </w:p>
        </w:tc>
        <w:tc>
          <w:tcPr>
            <w:tcW w:w="402" w:type="pct"/>
            <w:shd w:val="clear" w:color="auto" w:fill="F2F2F2" w:themeFill="background1" w:themeFillShade="F2"/>
            <w:noWrap/>
            <w:vAlign w:val="center"/>
            <w:hideMark/>
          </w:tcPr>
          <w:p w14:paraId="1B71FDEF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Active</w:t>
            </w:r>
          </w:p>
        </w:tc>
        <w:tc>
          <w:tcPr>
            <w:tcW w:w="771" w:type="pct"/>
            <w:shd w:val="clear" w:color="auto" w:fill="F2F2F2" w:themeFill="background1" w:themeFillShade="F2"/>
            <w:vAlign w:val="center"/>
            <w:hideMark/>
          </w:tcPr>
          <w:p w14:paraId="7F278054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eDiary Answer Alert Configuration Question Content</w:t>
            </w:r>
          </w:p>
        </w:tc>
        <w:tc>
          <w:tcPr>
            <w:tcW w:w="435" w:type="pct"/>
            <w:shd w:val="clear" w:color="auto" w:fill="F2F2F2" w:themeFill="background1" w:themeFillShade="F2"/>
            <w:noWrap/>
            <w:vAlign w:val="center"/>
            <w:hideMark/>
          </w:tcPr>
          <w:p w14:paraId="297313CC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Operator</w:t>
            </w:r>
          </w:p>
        </w:tc>
        <w:tc>
          <w:tcPr>
            <w:tcW w:w="622" w:type="pct"/>
            <w:shd w:val="clear" w:color="auto" w:fill="F2F2F2" w:themeFill="background1" w:themeFillShade="F2"/>
            <w:noWrap/>
            <w:vAlign w:val="center"/>
            <w:hideMark/>
          </w:tcPr>
          <w:p w14:paraId="3ECB478F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Answer Content</w:t>
            </w:r>
          </w:p>
        </w:tc>
      </w:tr>
      <w:tr w:rsidR="002C3A0F" w:rsidRPr="00E87528" w14:paraId="4C902092" w14:textId="77777777" w:rsidTr="006B23E0">
        <w:trPr>
          <w:trHeight w:val="432"/>
        </w:trPr>
        <w:tc>
          <w:tcPr>
            <w:tcW w:w="633" w:type="pct"/>
            <w:shd w:val="clear" w:color="auto" w:fill="auto"/>
            <w:vAlign w:val="center"/>
            <w:hideMark/>
          </w:tcPr>
          <w:p w14:paraId="68343549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9" w:type="pct"/>
            <w:shd w:val="clear" w:color="auto" w:fill="auto"/>
            <w:vAlign w:val="center"/>
          </w:tcPr>
          <w:p w14:paraId="35ED1387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838" w:type="pct"/>
            <w:shd w:val="clear" w:color="auto" w:fill="auto"/>
            <w:vAlign w:val="center"/>
          </w:tcPr>
          <w:p w14:paraId="6312EBFF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609" w:type="pct"/>
            <w:shd w:val="clear" w:color="auto" w:fill="auto"/>
            <w:vAlign w:val="center"/>
            <w:hideMark/>
          </w:tcPr>
          <w:p w14:paraId="67F47A30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02" w:type="pct"/>
            <w:shd w:val="clear" w:color="auto" w:fill="auto"/>
            <w:vAlign w:val="center"/>
            <w:hideMark/>
          </w:tcPr>
          <w:p w14:paraId="29007A80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71" w:type="pct"/>
            <w:shd w:val="clear" w:color="auto" w:fill="auto"/>
            <w:vAlign w:val="center"/>
            <w:hideMark/>
          </w:tcPr>
          <w:p w14:paraId="12684C08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5" w:type="pct"/>
            <w:shd w:val="clear" w:color="auto" w:fill="auto"/>
            <w:vAlign w:val="center"/>
            <w:hideMark/>
          </w:tcPr>
          <w:p w14:paraId="463985FA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22" w:type="pct"/>
            <w:shd w:val="clear" w:color="auto" w:fill="auto"/>
            <w:vAlign w:val="center"/>
            <w:hideMark/>
          </w:tcPr>
          <w:p w14:paraId="27D5B511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 </w:t>
            </w:r>
          </w:p>
        </w:tc>
      </w:tr>
      <w:tr w:rsidR="002C3A0F" w:rsidRPr="00E87528" w14:paraId="700110BE" w14:textId="77777777" w:rsidTr="006B23E0">
        <w:trPr>
          <w:trHeight w:val="432"/>
        </w:trPr>
        <w:tc>
          <w:tcPr>
            <w:tcW w:w="633" w:type="pct"/>
            <w:shd w:val="clear" w:color="auto" w:fill="auto"/>
            <w:vAlign w:val="center"/>
          </w:tcPr>
          <w:p w14:paraId="503E613F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689" w:type="pct"/>
            <w:shd w:val="clear" w:color="auto" w:fill="auto"/>
            <w:vAlign w:val="center"/>
          </w:tcPr>
          <w:p w14:paraId="0425906C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838" w:type="pct"/>
            <w:shd w:val="clear" w:color="auto" w:fill="auto"/>
            <w:vAlign w:val="center"/>
          </w:tcPr>
          <w:p w14:paraId="30222D3E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609" w:type="pct"/>
            <w:shd w:val="clear" w:color="auto" w:fill="auto"/>
            <w:vAlign w:val="center"/>
          </w:tcPr>
          <w:p w14:paraId="2A2E6B3B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402" w:type="pct"/>
            <w:shd w:val="clear" w:color="auto" w:fill="auto"/>
            <w:vAlign w:val="center"/>
          </w:tcPr>
          <w:p w14:paraId="51D489C1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771" w:type="pct"/>
            <w:shd w:val="clear" w:color="auto" w:fill="auto"/>
            <w:vAlign w:val="center"/>
          </w:tcPr>
          <w:p w14:paraId="61B58A5A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435" w:type="pct"/>
            <w:shd w:val="clear" w:color="auto" w:fill="auto"/>
            <w:vAlign w:val="center"/>
          </w:tcPr>
          <w:p w14:paraId="0C89855A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622" w:type="pct"/>
            <w:shd w:val="clear" w:color="auto" w:fill="auto"/>
            <w:vAlign w:val="center"/>
          </w:tcPr>
          <w:p w14:paraId="12CD7B54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</w:tr>
      <w:tr w:rsidR="002C3A0F" w:rsidRPr="00E87528" w14:paraId="2C6B0739" w14:textId="77777777" w:rsidTr="006B23E0">
        <w:trPr>
          <w:trHeight w:val="432"/>
        </w:trPr>
        <w:tc>
          <w:tcPr>
            <w:tcW w:w="633" w:type="pct"/>
            <w:shd w:val="clear" w:color="auto" w:fill="auto"/>
            <w:vAlign w:val="center"/>
          </w:tcPr>
          <w:p w14:paraId="73EC30F2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689" w:type="pct"/>
            <w:shd w:val="clear" w:color="auto" w:fill="auto"/>
            <w:vAlign w:val="center"/>
          </w:tcPr>
          <w:p w14:paraId="471EB1B8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838" w:type="pct"/>
            <w:shd w:val="clear" w:color="auto" w:fill="auto"/>
            <w:vAlign w:val="center"/>
          </w:tcPr>
          <w:p w14:paraId="7F94B8C8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609" w:type="pct"/>
            <w:shd w:val="clear" w:color="auto" w:fill="auto"/>
            <w:vAlign w:val="center"/>
          </w:tcPr>
          <w:p w14:paraId="0781C1CD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402" w:type="pct"/>
            <w:shd w:val="clear" w:color="auto" w:fill="auto"/>
            <w:vAlign w:val="center"/>
          </w:tcPr>
          <w:p w14:paraId="17F493BE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771" w:type="pct"/>
            <w:shd w:val="clear" w:color="auto" w:fill="auto"/>
            <w:vAlign w:val="center"/>
          </w:tcPr>
          <w:p w14:paraId="1CD49154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435" w:type="pct"/>
            <w:shd w:val="clear" w:color="auto" w:fill="auto"/>
            <w:vAlign w:val="center"/>
          </w:tcPr>
          <w:p w14:paraId="21D80AED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  <w:tc>
          <w:tcPr>
            <w:tcW w:w="622" w:type="pct"/>
            <w:shd w:val="clear" w:color="auto" w:fill="auto"/>
            <w:vAlign w:val="center"/>
          </w:tcPr>
          <w:p w14:paraId="7827DD8B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</w:tr>
    </w:tbl>
    <w:p w14:paraId="1353815F" w14:textId="77777777" w:rsidR="002C3A0F" w:rsidRPr="00E87528" w:rsidRDefault="002C3A0F" w:rsidP="00437876">
      <w:pPr>
        <w:pStyle w:val="Heading1"/>
        <w:numPr>
          <w:ilvl w:val="0"/>
          <w:numId w:val="9"/>
        </w:numPr>
        <w:spacing w:line="360" w:lineRule="auto"/>
        <w:ind w:left="630" w:hanging="630"/>
        <w:rPr>
          <w:rFonts w:asciiTheme="minorBidi" w:hAnsiTheme="minorBidi" w:cstheme="minorBidi"/>
          <w:b/>
          <w:bCs/>
          <w:color w:val="000000" w:themeColor="text1"/>
        </w:rPr>
      </w:pPr>
      <w:bookmarkStart w:id="9" w:name="_Toc111123788"/>
      <w:bookmarkStart w:id="10" w:name="_Toc114747812"/>
      <w:r w:rsidRPr="3C2553A6">
        <w:rPr>
          <w:rFonts w:asciiTheme="minorBidi" w:hAnsiTheme="minorBidi" w:cstheme="minorBidi"/>
          <w:b/>
          <w:bCs/>
          <w:color w:val="000000" w:themeColor="text1"/>
        </w:rPr>
        <w:lastRenderedPageBreak/>
        <w:t>Kit Management</w:t>
      </w:r>
      <w:bookmarkEnd w:id="9"/>
      <w:bookmarkEnd w:id="10"/>
      <w:r w:rsidRPr="3C2553A6">
        <w:rPr>
          <w:rFonts w:asciiTheme="minorBidi" w:hAnsiTheme="minorBidi" w:cstheme="minorBidi"/>
          <w:b/>
          <w:bCs/>
          <w:color w:val="000000" w:themeColor="text1"/>
        </w:rPr>
        <w:t xml:space="preserve">  </w:t>
      </w:r>
    </w:p>
    <w:p w14:paraId="0596D3A9" w14:textId="4C24D978" w:rsidR="002C3A0F" w:rsidRPr="00E87528" w:rsidRDefault="002C3A0F" w:rsidP="002C3A0F">
      <w:pPr>
        <w:pStyle w:val="Quote"/>
        <w:rPr>
          <w:rFonts w:asciiTheme="minorBidi" w:eastAsia="MS Gothic" w:hAnsiTheme="minorBidi" w:cstheme="minorBidi"/>
          <w:i w:val="0"/>
          <w:iCs w:val="0"/>
          <w:sz w:val="24"/>
        </w:rPr>
      </w:pPr>
      <w:r w:rsidRPr="00E87528">
        <w:rPr>
          <w:rFonts w:ascii="Segoe UI Symbol" w:eastAsia="MS Gothic" w:hAnsi="Segoe UI Symbol" w:cs="Segoe UI Symbol"/>
          <w:i w:val="0"/>
          <w:iCs w:val="0"/>
          <w:sz w:val="24"/>
        </w:rPr>
        <w:t>☐</w:t>
      </w:r>
      <w:r w:rsidRPr="00E87528">
        <w:rPr>
          <w:rFonts w:asciiTheme="minorBidi" w:eastAsia="MS Gothic" w:hAnsiTheme="minorBidi" w:cstheme="minorBidi"/>
          <w:i w:val="0"/>
          <w:iCs w:val="0"/>
          <w:sz w:val="24"/>
        </w:rPr>
        <w:t xml:space="preserve"> Not applicable to study build</w:t>
      </w:r>
    </w:p>
    <w:p w14:paraId="0642AC13" w14:textId="77777777" w:rsidR="002C3A0F" w:rsidRPr="008C7D67" w:rsidRDefault="002C3A0F" w:rsidP="002C3A0F">
      <w:pPr>
        <w:rPr>
          <w:rFonts w:asciiTheme="minorBidi" w:eastAsia="MS Gothic" w:hAnsiTheme="minorBidi" w:cstheme="minorBidi"/>
          <w:i/>
          <w:iCs/>
          <w:noProof/>
          <w:color w:val="0000FF"/>
        </w:rPr>
      </w:pPr>
      <w:r w:rsidRPr="008C7D67">
        <w:rPr>
          <w:rFonts w:asciiTheme="minorBidi" w:eastAsia="MS Gothic" w:hAnsiTheme="minorBidi" w:cstheme="minorBidi"/>
          <w:i/>
          <w:iCs/>
          <w:noProof/>
          <w:color w:val="0000FF"/>
        </w:rPr>
        <w:t xml:space="preserve">&lt; Delete the below tables if Kits Management is </w:t>
      </w:r>
      <w:r>
        <w:rPr>
          <w:rFonts w:asciiTheme="minorBidi" w:eastAsia="MS Gothic" w:hAnsiTheme="minorBidi" w:cstheme="minorBidi"/>
          <w:i/>
          <w:iCs/>
          <w:noProof/>
          <w:color w:val="0000FF"/>
        </w:rPr>
        <w:t>n</w:t>
      </w:r>
      <w:r w:rsidRPr="008C7D67">
        <w:rPr>
          <w:rFonts w:asciiTheme="minorBidi" w:eastAsia="MS Gothic" w:hAnsiTheme="minorBidi" w:cstheme="minorBidi"/>
          <w:i/>
          <w:iCs/>
          <w:noProof/>
          <w:color w:val="0000FF"/>
        </w:rPr>
        <w:t xml:space="preserve">ot </w:t>
      </w:r>
      <w:r>
        <w:rPr>
          <w:rFonts w:asciiTheme="minorBidi" w:eastAsia="MS Gothic" w:hAnsiTheme="minorBidi" w:cstheme="minorBidi"/>
          <w:i/>
          <w:iCs/>
          <w:noProof/>
          <w:color w:val="0000FF"/>
        </w:rPr>
        <w:t>a</w:t>
      </w:r>
      <w:r w:rsidRPr="008C7D67">
        <w:rPr>
          <w:rFonts w:asciiTheme="minorBidi" w:eastAsia="MS Gothic" w:hAnsiTheme="minorBidi" w:cstheme="minorBidi"/>
          <w:i/>
          <w:iCs/>
          <w:noProof/>
          <w:color w:val="0000FF"/>
        </w:rPr>
        <w:t>pplicable for the study&gt;</w:t>
      </w:r>
    </w:p>
    <w:p w14:paraId="46D018CA" w14:textId="77777777" w:rsidR="002C3A0F" w:rsidRDefault="002C3A0F" w:rsidP="002C3A0F">
      <w:pPr>
        <w:rPr>
          <w:rFonts w:asciiTheme="minorBidi" w:eastAsia="MS Gothic" w:hAnsiTheme="minorBidi" w:cstheme="minorBidi"/>
          <w:i/>
          <w:iCs/>
        </w:rPr>
      </w:pPr>
    </w:p>
    <w:p w14:paraId="3853C697" w14:textId="77777777" w:rsidR="002C3A0F" w:rsidRDefault="002C3A0F" w:rsidP="002C3A0F">
      <w:pPr>
        <w:rPr>
          <w:rFonts w:asciiTheme="minorBidi" w:eastAsia="MS Gothic" w:hAnsiTheme="minorBidi" w:cstheme="minorBidi"/>
          <w:b/>
          <w:bCs/>
        </w:rPr>
      </w:pPr>
      <w:r w:rsidRPr="00A73241">
        <w:rPr>
          <w:rFonts w:asciiTheme="minorBidi" w:eastAsia="MS Gothic" w:hAnsiTheme="minorBidi" w:cstheme="minorBidi"/>
          <w:b/>
          <w:bCs/>
        </w:rPr>
        <w:t>Deliveries</w:t>
      </w:r>
    </w:p>
    <w:p w14:paraId="00F65418" w14:textId="77777777" w:rsidR="002C3A0F" w:rsidRPr="00E87528" w:rsidRDefault="002C3A0F" w:rsidP="002C3A0F">
      <w:pPr>
        <w:rPr>
          <w:rFonts w:asciiTheme="minorBidi" w:eastAsia="MS Gothic" w:hAnsiTheme="minorBidi" w:cstheme="minorBidi"/>
          <w:i/>
          <w:iCs/>
        </w:rPr>
      </w:pPr>
    </w:p>
    <w:tbl>
      <w:tblPr>
        <w:tblW w:w="9702" w:type="dxa"/>
        <w:tblInd w:w="-5" w:type="dxa"/>
        <w:tblLook w:val="04A0" w:firstRow="1" w:lastRow="0" w:firstColumn="1" w:lastColumn="0" w:noHBand="0" w:noVBand="1"/>
      </w:tblPr>
      <w:tblGrid>
        <w:gridCol w:w="4333"/>
        <w:gridCol w:w="2649"/>
        <w:gridCol w:w="2720"/>
      </w:tblGrid>
      <w:tr w:rsidR="002C3A0F" w:rsidRPr="00441E0B" w14:paraId="0FD119B1" w14:textId="77777777" w:rsidTr="00E80EF8">
        <w:trPr>
          <w:trHeight w:val="480"/>
          <w:tblHeader/>
        </w:trPr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4C9E8" w14:textId="77777777" w:rsidR="002C3A0F" w:rsidRPr="00441E0B" w:rsidRDefault="002C3A0F" w:rsidP="00E80EF8">
            <w:pPr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  <w:t> Deliveries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3C26AB4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  <w:t>Delivery 1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4843ACF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  <w:t>Delivery 2</w:t>
            </w:r>
          </w:p>
        </w:tc>
      </w:tr>
      <w:tr w:rsidR="002C3A0F" w:rsidRPr="00441E0B" w14:paraId="7EA2ABA4" w14:textId="77777777" w:rsidTr="00E80EF8">
        <w:trPr>
          <w:trHeight w:val="480"/>
        </w:trPr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3D3482E" w14:textId="77777777" w:rsidR="002C3A0F" w:rsidRPr="00441E0B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Protocol Delivery Name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50559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AEBBD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  <w:tr w:rsidR="002C3A0F" w:rsidRPr="00441E0B" w14:paraId="22F80564" w14:textId="77777777" w:rsidTr="00E80EF8">
        <w:trPr>
          <w:trHeight w:val="480"/>
        </w:trPr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9FA7B1" w14:textId="77777777" w:rsidR="002C3A0F" w:rsidRPr="00441E0B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Shipment Type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1078C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B3BF5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  <w:tr w:rsidR="002C3A0F" w:rsidRPr="00441E0B" w14:paraId="063A575A" w14:textId="77777777" w:rsidTr="00E80EF8">
        <w:trPr>
          <w:trHeight w:val="480"/>
        </w:trPr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FF38993" w14:textId="77777777" w:rsidR="002C3A0F" w:rsidRPr="00441E0B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Delivery Description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18160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D29D3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  <w:tr w:rsidR="002C3A0F" w:rsidRPr="00441E0B" w14:paraId="50D3584F" w14:textId="77777777" w:rsidTr="00E80EF8">
        <w:trPr>
          <w:trHeight w:val="480"/>
        </w:trPr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735C70E" w14:textId="77777777" w:rsidR="002C3A0F" w:rsidRPr="00441E0B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Investigational Medicinal Product (IMP) Baseline Status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20FC5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3CE6E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  <w:tr w:rsidR="002C3A0F" w:rsidRPr="00441E0B" w14:paraId="0FFA9573" w14:textId="77777777" w:rsidTr="00E80EF8">
        <w:trPr>
          <w:trHeight w:val="480"/>
        </w:trPr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6EF9C66" w14:textId="77777777" w:rsidR="002C3A0F" w:rsidRPr="00441E0B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Lab Baseline Status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FDCC1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4C0F0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  <w:tr w:rsidR="002C3A0F" w:rsidRPr="00441E0B" w14:paraId="4FB0292F" w14:textId="77777777" w:rsidTr="00E80EF8">
        <w:trPr>
          <w:trHeight w:val="480"/>
        </w:trPr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442396" w14:textId="77777777" w:rsidR="002C3A0F" w:rsidRPr="00441E0B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Destination Type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5FDEC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B04B4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  <w:tr w:rsidR="002C3A0F" w:rsidRPr="00441E0B" w14:paraId="46D5D7E6" w14:textId="77777777" w:rsidTr="00E80EF8">
        <w:trPr>
          <w:trHeight w:val="480"/>
        </w:trPr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428C7F7" w14:textId="77777777" w:rsidR="002C3A0F" w:rsidRPr="00441E0B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Delivery Offset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C2B0B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C1671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  <w:tr w:rsidR="002C3A0F" w:rsidRPr="00441E0B" w14:paraId="0D990402" w14:textId="77777777" w:rsidTr="00E80EF8">
        <w:trPr>
          <w:trHeight w:val="480"/>
        </w:trPr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4C86D4C" w14:textId="77777777" w:rsidR="002C3A0F" w:rsidRPr="00441E0B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Delivery Offset Unit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5AECF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02FDD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  <w:tr w:rsidR="002C3A0F" w:rsidRPr="00441E0B" w14:paraId="4C1057C5" w14:textId="77777777" w:rsidTr="00E80EF8">
        <w:trPr>
          <w:trHeight w:val="480"/>
        </w:trPr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23B8895" w14:textId="77777777" w:rsidR="002C3A0F" w:rsidRPr="00441E0B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Delivery Order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39D64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9AFF7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</w:tbl>
    <w:p w14:paraId="75750BE1" w14:textId="77777777" w:rsidR="002C3A0F" w:rsidRDefault="002C3A0F" w:rsidP="002C3A0F">
      <w:pPr>
        <w:rPr>
          <w:rFonts w:asciiTheme="minorBidi" w:eastAsia="MS Gothic" w:hAnsiTheme="minorBidi" w:cstheme="minorBidi"/>
          <w:i/>
          <w:iCs/>
          <w:noProof/>
          <w:color w:val="0000FF"/>
        </w:rPr>
      </w:pPr>
    </w:p>
    <w:p w14:paraId="2655B97D" w14:textId="77777777" w:rsidR="002C3A0F" w:rsidRPr="00A73241" w:rsidRDefault="002C3A0F" w:rsidP="002C3A0F">
      <w:pPr>
        <w:rPr>
          <w:rFonts w:asciiTheme="minorBidi" w:eastAsia="MS Gothic" w:hAnsiTheme="minorBidi" w:cstheme="minorBidi"/>
          <w:b/>
          <w:bCs/>
        </w:rPr>
      </w:pPr>
      <w:r w:rsidRPr="00A73241">
        <w:rPr>
          <w:rFonts w:asciiTheme="minorBidi" w:eastAsia="MS Gothic" w:hAnsiTheme="minorBidi" w:cstheme="minorBidi"/>
          <w:b/>
          <w:bCs/>
        </w:rPr>
        <w:t>Kit</w:t>
      </w:r>
      <w:r>
        <w:rPr>
          <w:rFonts w:asciiTheme="minorBidi" w:eastAsia="MS Gothic" w:hAnsiTheme="minorBidi" w:cstheme="minorBidi"/>
          <w:b/>
          <w:bCs/>
        </w:rPr>
        <w:t xml:space="preserve"> 1</w:t>
      </w:r>
    </w:p>
    <w:p w14:paraId="41B9C8E7" w14:textId="77777777" w:rsidR="002C3A0F" w:rsidRDefault="002C3A0F" w:rsidP="002C3A0F">
      <w:pPr>
        <w:rPr>
          <w:rFonts w:asciiTheme="minorBidi" w:eastAsia="MS Gothic" w:hAnsiTheme="minorBidi" w:cstheme="minorBidi"/>
          <w:i/>
          <w:iCs/>
          <w:noProof/>
          <w:color w:val="0000FF"/>
        </w:rPr>
      </w:pPr>
    </w:p>
    <w:tbl>
      <w:tblPr>
        <w:tblW w:w="9702" w:type="dxa"/>
        <w:tblLook w:val="04A0" w:firstRow="1" w:lastRow="0" w:firstColumn="1" w:lastColumn="0" w:noHBand="0" w:noVBand="1"/>
      </w:tblPr>
      <w:tblGrid>
        <w:gridCol w:w="4433"/>
        <w:gridCol w:w="2557"/>
        <w:gridCol w:w="2712"/>
      </w:tblGrid>
      <w:tr w:rsidR="002C3A0F" w:rsidRPr="00441E0B" w14:paraId="7A130874" w14:textId="77777777" w:rsidTr="00E80EF8">
        <w:trPr>
          <w:trHeight w:val="480"/>
          <w:tblHeader/>
        </w:trPr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D0D41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  <w:t> Kit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FD22717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  <w:t>Delivery 1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C328B33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  <w:t>Delivery 2</w:t>
            </w:r>
          </w:p>
        </w:tc>
      </w:tr>
      <w:tr w:rsidR="002C3A0F" w:rsidRPr="00441E0B" w14:paraId="4A0F50D5" w14:textId="77777777" w:rsidTr="00E80EF8">
        <w:trPr>
          <w:trHeight w:val="480"/>
        </w:trPr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7383DAE" w14:textId="77777777" w:rsidR="002C3A0F" w:rsidRPr="00441E0B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sz w:val="22"/>
                <w:szCs w:val="22"/>
              </w:rPr>
              <w:t>Kit Type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319A5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BBC30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  <w:tr w:rsidR="002C3A0F" w:rsidRPr="00441E0B" w14:paraId="3D4FC6EE" w14:textId="77777777" w:rsidTr="00E80EF8">
        <w:trPr>
          <w:trHeight w:val="480"/>
        </w:trPr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89CDB96" w14:textId="77777777" w:rsidR="002C3A0F" w:rsidRPr="00441E0B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sz w:val="22"/>
                <w:szCs w:val="22"/>
              </w:rPr>
              <w:t>Protocol Kit Name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0EC06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B768C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  <w:tr w:rsidR="002C3A0F" w:rsidRPr="00441E0B" w14:paraId="381AADBE" w14:textId="77777777" w:rsidTr="00E80EF8">
        <w:trPr>
          <w:trHeight w:val="480"/>
        </w:trPr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88F6BDB" w14:textId="77777777" w:rsidR="002C3A0F" w:rsidRPr="00441E0B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sz w:val="22"/>
                <w:szCs w:val="22"/>
              </w:rPr>
              <w:t>Reason for Creation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990C4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391BB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  <w:tr w:rsidR="002C3A0F" w:rsidRPr="00441E0B" w14:paraId="0CD9F0A7" w14:textId="77777777" w:rsidTr="00E80EF8">
        <w:trPr>
          <w:trHeight w:val="480"/>
        </w:trPr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28820B2" w14:textId="77777777" w:rsidR="002C3A0F" w:rsidRPr="00441E0B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sz w:val="22"/>
                <w:szCs w:val="22"/>
              </w:rPr>
              <w:t>Instructions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B4239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884C3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  <w:tr w:rsidR="002C3A0F" w:rsidRPr="00441E0B" w14:paraId="370C6E45" w14:textId="77777777" w:rsidTr="00E80EF8">
        <w:trPr>
          <w:trHeight w:val="480"/>
        </w:trPr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FF1F8E8" w14:textId="77777777" w:rsidR="002C3A0F" w:rsidRPr="00441E0B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sz w:val="22"/>
                <w:szCs w:val="22"/>
              </w:rPr>
              <w:t>Notes/Comments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6A5A3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D3163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  <w:tr w:rsidR="002C3A0F" w:rsidRPr="00441E0B" w14:paraId="629CBF29" w14:textId="77777777" w:rsidTr="00E80EF8">
        <w:trPr>
          <w:trHeight w:val="480"/>
        </w:trPr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2EF1598" w14:textId="77777777" w:rsidR="002C3A0F" w:rsidRPr="00441E0B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sz w:val="22"/>
                <w:szCs w:val="22"/>
              </w:rPr>
              <w:lastRenderedPageBreak/>
              <w:t>Requesting Principal Investigator (PI)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C61D3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1D45D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  <w:tr w:rsidR="002C3A0F" w:rsidRPr="00441E0B" w14:paraId="3DD1302F" w14:textId="77777777" w:rsidTr="00E80EF8">
        <w:trPr>
          <w:trHeight w:val="480"/>
        </w:trPr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25E7DC2" w14:textId="77777777" w:rsidR="002C3A0F" w:rsidRPr="00441E0B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sz w:val="22"/>
                <w:szCs w:val="22"/>
              </w:rPr>
              <w:t>Kit Distributor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B4A99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9C897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  <w:tr w:rsidR="002C3A0F" w:rsidRPr="00441E0B" w14:paraId="455EAE70" w14:textId="77777777" w:rsidTr="00E80EF8">
        <w:trPr>
          <w:trHeight w:val="480"/>
        </w:trPr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D32410F" w14:textId="77777777" w:rsidR="002C3A0F" w:rsidRPr="00441E0B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sz w:val="22"/>
                <w:szCs w:val="22"/>
              </w:rPr>
              <w:t>Required for Screening?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6A8F4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C5D93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  <w:tr w:rsidR="002C3A0F" w:rsidRPr="00441E0B" w14:paraId="030B59FC" w14:textId="77777777" w:rsidTr="00E80EF8">
        <w:trPr>
          <w:trHeight w:val="480"/>
        </w:trPr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C56D6F4" w14:textId="77777777" w:rsidR="002C3A0F" w:rsidRPr="00441E0B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sz w:val="22"/>
                <w:szCs w:val="22"/>
              </w:rPr>
              <w:t>Number Dispensed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1276F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28A2B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  <w:tr w:rsidR="002C3A0F" w:rsidRPr="00441E0B" w14:paraId="778AE264" w14:textId="77777777" w:rsidTr="00E80EF8">
        <w:trPr>
          <w:trHeight w:val="480"/>
        </w:trPr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587BB29" w14:textId="77777777" w:rsidR="002C3A0F" w:rsidRPr="00441E0B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sz w:val="22"/>
                <w:szCs w:val="22"/>
              </w:rPr>
              <w:t>Temperature Controlled?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410F4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B3130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  <w:tr w:rsidR="002C3A0F" w:rsidRPr="00441E0B" w14:paraId="572B6E5E" w14:textId="77777777" w:rsidTr="00E80EF8">
        <w:trPr>
          <w:trHeight w:val="480"/>
        </w:trPr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61BFC02" w14:textId="77777777" w:rsidR="002C3A0F" w:rsidRPr="00441E0B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sz w:val="22"/>
                <w:szCs w:val="22"/>
              </w:rPr>
              <w:t>Lower Temperature Range (F)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F9EF0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1183A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  <w:tr w:rsidR="002C3A0F" w:rsidRPr="00441E0B" w14:paraId="63E5F024" w14:textId="77777777" w:rsidTr="00E80EF8">
        <w:trPr>
          <w:trHeight w:val="480"/>
        </w:trPr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835EB62" w14:textId="77777777" w:rsidR="002C3A0F" w:rsidRPr="00441E0B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sz w:val="22"/>
                <w:szCs w:val="22"/>
              </w:rPr>
              <w:t>Upper Temperature Range (F)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3E346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2B1A5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  <w:tr w:rsidR="002C3A0F" w:rsidRPr="00441E0B" w14:paraId="383DC0A0" w14:textId="77777777" w:rsidTr="00E80EF8">
        <w:trPr>
          <w:trHeight w:val="480"/>
        </w:trPr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73A6FD2" w14:textId="77777777" w:rsidR="002C3A0F" w:rsidRPr="00441E0B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sz w:val="22"/>
                <w:szCs w:val="22"/>
              </w:rPr>
              <w:t>Other Temperature Details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07D7D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B1913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  <w:tr w:rsidR="002C3A0F" w:rsidRPr="00441E0B" w14:paraId="1731E6D7" w14:textId="77777777" w:rsidTr="00E80EF8">
        <w:trPr>
          <w:trHeight w:val="480"/>
        </w:trPr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41381FB" w14:textId="77777777" w:rsidR="002C3A0F" w:rsidRPr="00441E0B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sz w:val="22"/>
                <w:szCs w:val="22"/>
              </w:rPr>
              <w:t>PSC Visit Activity Checklist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E5B70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6CF0D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  <w:tr w:rsidR="002C3A0F" w:rsidRPr="00441E0B" w14:paraId="5CA6235C" w14:textId="77777777" w:rsidTr="00E80EF8">
        <w:trPr>
          <w:trHeight w:val="480"/>
        </w:trPr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07173A9" w14:textId="77777777" w:rsidR="002C3A0F" w:rsidRPr="00441E0B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sz w:val="22"/>
                <w:szCs w:val="22"/>
              </w:rPr>
              <w:t>RN/Phleb Visit Activity Checklist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F0504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05692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  <w:tr w:rsidR="002C3A0F" w:rsidRPr="00441E0B" w14:paraId="647267D4" w14:textId="77777777" w:rsidTr="00E80EF8">
        <w:trPr>
          <w:trHeight w:val="480"/>
        </w:trPr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CA7783B" w14:textId="77777777" w:rsidR="002C3A0F" w:rsidRPr="00441E0B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sz w:val="22"/>
                <w:szCs w:val="22"/>
              </w:rPr>
              <w:t>Courier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C5A47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056E5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  <w:tr w:rsidR="002C3A0F" w:rsidRPr="00441E0B" w14:paraId="24F0D054" w14:textId="77777777" w:rsidTr="00E80EF8">
        <w:trPr>
          <w:trHeight w:val="480"/>
        </w:trPr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4062BA6" w14:textId="77777777" w:rsidR="002C3A0F" w:rsidRPr="00441E0B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sz w:val="22"/>
                <w:szCs w:val="22"/>
              </w:rPr>
              <w:t>Quantity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54DE7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A8583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  <w:tr w:rsidR="002C3A0F" w:rsidRPr="00441E0B" w14:paraId="1BE385E5" w14:textId="77777777" w:rsidTr="00E80EF8">
        <w:trPr>
          <w:trHeight w:val="480"/>
        </w:trPr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574E2FC" w14:textId="77777777" w:rsidR="002C3A0F" w:rsidRPr="00441E0B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sz w:val="22"/>
                <w:szCs w:val="22"/>
              </w:rPr>
              <w:t>Description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4A76D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7DE2E" w14:textId="77777777" w:rsidR="002C3A0F" w:rsidRPr="00441E0B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441E0B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 </w:t>
            </w:r>
          </w:p>
        </w:tc>
      </w:tr>
    </w:tbl>
    <w:p w14:paraId="02946D59" w14:textId="77777777" w:rsidR="002C3A0F" w:rsidRDefault="002C3A0F" w:rsidP="002C3A0F">
      <w:pPr>
        <w:rPr>
          <w:rFonts w:asciiTheme="minorBidi" w:eastAsia="MS Gothic" w:hAnsiTheme="minorBidi" w:cstheme="minorBidi"/>
          <w:i/>
          <w:iCs/>
          <w:noProof/>
          <w:color w:val="0000FF"/>
        </w:rPr>
      </w:pPr>
    </w:p>
    <w:p w14:paraId="1333A9EE" w14:textId="77777777" w:rsidR="002C3A0F" w:rsidRPr="008C7D67" w:rsidRDefault="002C3A0F" w:rsidP="002C3A0F">
      <w:pPr>
        <w:rPr>
          <w:rFonts w:asciiTheme="minorBidi" w:eastAsia="MS Gothic" w:hAnsiTheme="minorBidi" w:cstheme="minorBidi"/>
          <w:i/>
          <w:iCs/>
          <w:noProof/>
          <w:color w:val="0000FF"/>
        </w:rPr>
      </w:pPr>
      <w:r w:rsidRPr="008C7D67">
        <w:rPr>
          <w:rFonts w:asciiTheme="minorBidi" w:eastAsia="MS Gothic" w:hAnsiTheme="minorBidi" w:cstheme="minorBidi"/>
          <w:i/>
          <w:iCs/>
          <w:noProof/>
          <w:color w:val="0000FF"/>
        </w:rPr>
        <w:t>&lt;Add additional kits added as required&gt;</w:t>
      </w:r>
    </w:p>
    <w:p w14:paraId="400AC496" w14:textId="77777777" w:rsidR="002C3A0F" w:rsidRPr="00E87528" w:rsidRDefault="002C3A0F" w:rsidP="00437876">
      <w:pPr>
        <w:pStyle w:val="Heading1"/>
        <w:numPr>
          <w:ilvl w:val="0"/>
          <w:numId w:val="9"/>
        </w:numPr>
        <w:spacing w:line="360" w:lineRule="auto"/>
        <w:ind w:left="360" w:hanging="360"/>
        <w:rPr>
          <w:rFonts w:asciiTheme="minorBidi" w:hAnsiTheme="minorBidi" w:cstheme="minorBidi"/>
          <w:b/>
          <w:bCs/>
          <w:color w:val="000000" w:themeColor="text1"/>
        </w:rPr>
      </w:pPr>
      <w:bookmarkStart w:id="11" w:name="_Toc64432070"/>
      <w:bookmarkStart w:id="12" w:name="_Toc64432139"/>
      <w:bookmarkStart w:id="13" w:name="_Toc64432222"/>
      <w:bookmarkStart w:id="14" w:name="_Toc111123789"/>
      <w:r w:rsidRPr="00E87528">
        <w:rPr>
          <w:rFonts w:asciiTheme="minorBidi" w:hAnsiTheme="minorBidi" w:cstheme="minorBidi"/>
          <w:b/>
          <w:bCs/>
          <w:color w:val="000000" w:themeColor="text1"/>
        </w:rPr>
        <w:t xml:space="preserve"> </w:t>
      </w:r>
      <w:bookmarkStart w:id="15" w:name="_Toc114747813"/>
      <w:r w:rsidRPr="00E87528">
        <w:rPr>
          <w:rFonts w:asciiTheme="minorBidi" w:hAnsiTheme="minorBidi" w:cstheme="minorBidi"/>
          <w:b/>
          <w:bCs/>
          <w:color w:val="000000" w:themeColor="text1"/>
        </w:rPr>
        <w:t>Document Upload</w:t>
      </w:r>
      <w:bookmarkEnd w:id="11"/>
      <w:bookmarkEnd w:id="12"/>
      <w:bookmarkEnd w:id="13"/>
      <w:bookmarkEnd w:id="14"/>
      <w:bookmarkEnd w:id="15"/>
      <w:r w:rsidRPr="00E87528">
        <w:rPr>
          <w:rFonts w:asciiTheme="minorBidi" w:hAnsiTheme="minorBidi" w:cstheme="minorBidi"/>
          <w:b/>
          <w:bCs/>
          <w:color w:val="000000" w:themeColor="text1"/>
        </w:rPr>
        <w:t xml:space="preserve"> </w:t>
      </w:r>
      <w:bookmarkStart w:id="16" w:name="_Hlk64461550"/>
    </w:p>
    <w:bookmarkEnd w:id="16"/>
    <w:p w14:paraId="78249704" w14:textId="52D47E5A" w:rsidR="002C3A0F" w:rsidRPr="00E87528" w:rsidRDefault="002C3A0F" w:rsidP="002C3A0F">
      <w:pPr>
        <w:pStyle w:val="Quote"/>
        <w:rPr>
          <w:rFonts w:asciiTheme="minorBidi" w:eastAsia="MS Gothic" w:hAnsiTheme="minorBidi" w:cstheme="minorBidi"/>
          <w:i w:val="0"/>
          <w:iCs w:val="0"/>
          <w:sz w:val="24"/>
        </w:rPr>
      </w:pPr>
      <w:r w:rsidRPr="00E87528">
        <w:rPr>
          <w:rFonts w:ascii="Segoe UI Symbol" w:eastAsia="MS Gothic" w:hAnsi="Segoe UI Symbol" w:cs="Segoe UI Symbol"/>
          <w:i w:val="0"/>
          <w:iCs w:val="0"/>
          <w:sz w:val="24"/>
        </w:rPr>
        <w:t>☐</w:t>
      </w:r>
      <w:r w:rsidRPr="00E87528">
        <w:rPr>
          <w:rFonts w:asciiTheme="minorBidi" w:eastAsia="MS Gothic" w:hAnsiTheme="minorBidi" w:cstheme="minorBidi"/>
          <w:i w:val="0"/>
          <w:iCs w:val="0"/>
          <w:sz w:val="24"/>
        </w:rPr>
        <w:t xml:space="preserve"> Not applicable to study build</w:t>
      </w:r>
    </w:p>
    <w:tbl>
      <w:tblPr>
        <w:tblW w:w="5919" w:type="pct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4"/>
        <w:gridCol w:w="1194"/>
        <w:gridCol w:w="1150"/>
        <w:gridCol w:w="1194"/>
        <w:gridCol w:w="772"/>
        <w:gridCol w:w="639"/>
        <w:gridCol w:w="772"/>
        <w:gridCol w:w="528"/>
        <w:gridCol w:w="627"/>
        <w:gridCol w:w="1139"/>
        <w:gridCol w:w="1139"/>
        <w:gridCol w:w="861"/>
        <w:gridCol w:w="583"/>
      </w:tblGrid>
      <w:tr w:rsidR="002C3A0F" w:rsidRPr="00E87528" w14:paraId="388E2FB4" w14:textId="77777777" w:rsidTr="00E80EF8">
        <w:trPr>
          <w:trHeight w:val="432"/>
          <w:tblHeader/>
        </w:trPr>
        <w:tc>
          <w:tcPr>
            <w:tcW w:w="493" w:type="pct"/>
            <w:shd w:val="clear" w:color="000000" w:fill="F2F2F2"/>
            <w:vAlign w:val="center"/>
            <w:hideMark/>
          </w:tcPr>
          <w:p w14:paraId="2EC25D34" w14:textId="77777777" w:rsidR="002C3A0F" w:rsidRPr="00665FB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</w:pPr>
            <w:r w:rsidRPr="00665FB8">
              <w:rPr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  <w:t>Document Name</w:t>
            </w:r>
          </w:p>
        </w:tc>
        <w:tc>
          <w:tcPr>
            <w:tcW w:w="493" w:type="pct"/>
            <w:shd w:val="clear" w:color="000000" w:fill="F2F2F2"/>
            <w:vAlign w:val="center"/>
            <w:hideMark/>
          </w:tcPr>
          <w:p w14:paraId="717E6B54" w14:textId="77777777" w:rsidR="002C3A0F" w:rsidRPr="00665FB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</w:pPr>
            <w:r w:rsidRPr="00665FB8">
              <w:rPr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474" w:type="pct"/>
            <w:shd w:val="clear" w:color="000000" w:fill="F2F2F2"/>
            <w:vAlign w:val="center"/>
            <w:hideMark/>
          </w:tcPr>
          <w:p w14:paraId="19E874BF" w14:textId="77777777" w:rsidR="002C3A0F" w:rsidRPr="00665FB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</w:pPr>
            <w:r w:rsidRPr="00665FB8">
              <w:rPr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  <w:t>Way to Send with DocuSign</w:t>
            </w:r>
          </w:p>
        </w:tc>
        <w:tc>
          <w:tcPr>
            <w:tcW w:w="493" w:type="pct"/>
            <w:shd w:val="clear" w:color="000000" w:fill="F2F2F2"/>
            <w:vAlign w:val="center"/>
            <w:hideMark/>
          </w:tcPr>
          <w:p w14:paraId="05D3875A" w14:textId="77777777" w:rsidR="002C3A0F" w:rsidRPr="00665FB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</w:pPr>
            <w:r w:rsidRPr="00665FB8">
              <w:rPr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  <w:t>Document Level</w:t>
            </w:r>
          </w:p>
        </w:tc>
        <w:tc>
          <w:tcPr>
            <w:tcW w:w="318" w:type="pct"/>
            <w:shd w:val="clear" w:color="000000" w:fill="F2F2F2"/>
            <w:vAlign w:val="center"/>
            <w:hideMark/>
          </w:tcPr>
          <w:p w14:paraId="1EFC3182" w14:textId="77777777" w:rsidR="002C3A0F" w:rsidRPr="00665FB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</w:pPr>
            <w:r w:rsidRPr="00665FB8">
              <w:rPr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  <w:t>Study RSU</w:t>
            </w:r>
          </w:p>
        </w:tc>
        <w:tc>
          <w:tcPr>
            <w:tcW w:w="280" w:type="pct"/>
            <w:shd w:val="clear" w:color="000000" w:fill="F2F2F2"/>
            <w:vAlign w:val="center"/>
            <w:hideMark/>
          </w:tcPr>
          <w:p w14:paraId="4C040957" w14:textId="77777777" w:rsidR="002C3A0F" w:rsidRPr="00665FB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</w:pPr>
            <w:r w:rsidRPr="00665FB8">
              <w:rPr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  <w:t>Site RSU</w:t>
            </w:r>
          </w:p>
        </w:tc>
        <w:tc>
          <w:tcPr>
            <w:tcW w:w="318" w:type="pct"/>
            <w:shd w:val="clear" w:color="000000" w:fill="F2F2F2"/>
            <w:vAlign w:val="center"/>
            <w:hideMark/>
          </w:tcPr>
          <w:p w14:paraId="51E72286" w14:textId="77777777" w:rsidR="002C3A0F" w:rsidRPr="00665FB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</w:pPr>
            <w:r w:rsidRPr="00665FB8">
              <w:rPr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  <w:t>Study IRB</w:t>
            </w:r>
          </w:p>
        </w:tc>
        <w:tc>
          <w:tcPr>
            <w:tcW w:w="231" w:type="pct"/>
            <w:shd w:val="clear" w:color="000000" w:fill="F2F2F2"/>
            <w:vAlign w:val="center"/>
            <w:hideMark/>
          </w:tcPr>
          <w:p w14:paraId="2B24594E" w14:textId="77777777" w:rsidR="002C3A0F" w:rsidRPr="00665FB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</w:pPr>
            <w:r w:rsidRPr="00665FB8">
              <w:rPr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  <w:t>ISF</w:t>
            </w:r>
          </w:p>
        </w:tc>
        <w:tc>
          <w:tcPr>
            <w:tcW w:w="274" w:type="pct"/>
            <w:shd w:val="clear" w:color="000000" w:fill="F2F2F2"/>
            <w:vAlign w:val="center"/>
            <w:hideMark/>
          </w:tcPr>
          <w:p w14:paraId="2C82CB05" w14:textId="77777777" w:rsidR="002C3A0F" w:rsidRPr="00665FB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</w:pPr>
            <w:r w:rsidRPr="00665FB8">
              <w:rPr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  <w:t>TMF</w:t>
            </w:r>
          </w:p>
        </w:tc>
        <w:tc>
          <w:tcPr>
            <w:tcW w:w="469" w:type="pct"/>
            <w:shd w:val="clear" w:color="000000" w:fill="F2F2F2"/>
            <w:vAlign w:val="center"/>
            <w:hideMark/>
          </w:tcPr>
          <w:p w14:paraId="30B355CF" w14:textId="77777777" w:rsidR="002C3A0F" w:rsidRPr="00665FB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</w:pPr>
            <w:r w:rsidRPr="00665FB8">
              <w:rPr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  <w:t>PI Signature Required</w:t>
            </w:r>
          </w:p>
        </w:tc>
        <w:tc>
          <w:tcPr>
            <w:tcW w:w="469" w:type="pct"/>
            <w:shd w:val="clear" w:color="000000" w:fill="F2F2F2"/>
            <w:vAlign w:val="center"/>
            <w:hideMark/>
          </w:tcPr>
          <w:p w14:paraId="6AEFBB9D" w14:textId="77777777" w:rsidR="002C3A0F" w:rsidRPr="00665FB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</w:pPr>
            <w:r w:rsidRPr="00665FB8">
              <w:rPr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  <w:t>Signature Type</w:t>
            </w:r>
          </w:p>
        </w:tc>
        <w:tc>
          <w:tcPr>
            <w:tcW w:w="353" w:type="pct"/>
            <w:shd w:val="clear" w:color="000000" w:fill="F2F2F2"/>
            <w:vAlign w:val="center"/>
            <w:hideMark/>
          </w:tcPr>
          <w:p w14:paraId="09FD78F0" w14:textId="77777777" w:rsidR="002C3A0F" w:rsidRPr="00665FB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</w:pPr>
            <w:r w:rsidRPr="00665FB8">
              <w:rPr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  <w:t>Visible to Site Staff?</w:t>
            </w:r>
          </w:p>
        </w:tc>
        <w:tc>
          <w:tcPr>
            <w:tcW w:w="332" w:type="pct"/>
            <w:shd w:val="clear" w:color="000000" w:fill="F2F2F2"/>
            <w:vAlign w:val="center"/>
            <w:hideMark/>
          </w:tcPr>
          <w:p w14:paraId="5C154F40" w14:textId="77777777" w:rsidR="002C3A0F" w:rsidRPr="00665FB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</w:pPr>
            <w:r w:rsidRPr="00665FB8">
              <w:rPr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  <w:t>Site IRB</w:t>
            </w:r>
          </w:p>
        </w:tc>
      </w:tr>
      <w:tr w:rsidR="002C3A0F" w:rsidRPr="00E87528" w14:paraId="6B17922C" w14:textId="77777777" w:rsidTr="00E80EF8">
        <w:trPr>
          <w:trHeight w:val="432"/>
        </w:trPr>
        <w:tc>
          <w:tcPr>
            <w:tcW w:w="493" w:type="pct"/>
            <w:shd w:val="clear" w:color="auto" w:fill="auto"/>
            <w:noWrap/>
            <w:vAlign w:val="center"/>
            <w:hideMark/>
          </w:tcPr>
          <w:p w14:paraId="41C8E3FB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  <w:r w:rsidRPr="00E87528">
              <w:rPr>
                <w:rFonts w:asciiTheme="minorBidi" w:eastAsiaTheme="majorEastAsia" w:hAnsiTheme="minorBidi" w:cstheme="minorBidi"/>
                <w:sz w:val="20"/>
                <w:szCs w:val="20"/>
              </w:rPr>
              <w:t> </w:t>
            </w:r>
          </w:p>
        </w:tc>
        <w:tc>
          <w:tcPr>
            <w:tcW w:w="493" w:type="pct"/>
            <w:shd w:val="clear" w:color="auto" w:fill="auto"/>
            <w:vAlign w:val="center"/>
          </w:tcPr>
          <w:p w14:paraId="52DEFAFC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474" w:type="pct"/>
            <w:shd w:val="clear" w:color="auto" w:fill="auto"/>
            <w:noWrap/>
            <w:vAlign w:val="center"/>
          </w:tcPr>
          <w:p w14:paraId="4F4F777A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493" w:type="pct"/>
            <w:shd w:val="clear" w:color="auto" w:fill="auto"/>
            <w:noWrap/>
            <w:vAlign w:val="center"/>
            <w:hideMark/>
          </w:tcPr>
          <w:p w14:paraId="36A76CAC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  <w:r w:rsidRPr="00E87528">
              <w:rPr>
                <w:rFonts w:asciiTheme="minorBidi" w:eastAsiaTheme="majorEastAsia" w:hAnsiTheme="minorBidi" w:cstheme="minorBidi"/>
                <w:sz w:val="20"/>
                <w:szCs w:val="20"/>
              </w:rPr>
              <w:t> </w:t>
            </w:r>
          </w:p>
        </w:tc>
        <w:tc>
          <w:tcPr>
            <w:tcW w:w="318" w:type="pct"/>
            <w:shd w:val="clear" w:color="auto" w:fill="auto"/>
            <w:vAlign w:val="center"/>
            <w:hideMark/>
          </w:tcPr>
          <w:p w14:paraId="5000C4CC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  <w:r w:rsidRPr="00E87528">
              <w:rPr>
                <w:rFonts w:asciiTheme="minorBidi" w:eastAsiaTheme="majorEastAsia" w:hAnsiTheme="minorBidi" w:cstheme="minorBidi"/>
                <w:sz w:val="20"/>
                <w:szCs w:val="20"/>
              </w:rPr>
              <w:t> </w:t>
            </w:r>
          </w:p>
        </w:tc>
        <w:tc>
          <w:tcPr>
            <w:tcW w:w="280" w:type="pct"/>
            <w:shd w:val="clear" w:color="auto" w:fill="auto"/>
            <w:vAlign w:val="center"/>
            <w:hideMark/>
          </w:tcPr>
          <w:p w14:paraId="488A966F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  <w:r w:rsidRPr="00E87528">
              <w:rPr>
                <w:rFonts w:asciiTheme="minorBidi" w:eastAsiaTheme="majorEastAsia" w:hAnsiTheme="minorBidi" w:cstheme="minorBidi"/>
                <w:sz w:val="20"/>
                <w:szCs w:val="20"/>
              </w:rPr>
              <w:t> </w:t>
            </w:r>
          </w:p>
        </w:tc>
        <w:tc>
          <w:tcPr>
            <w:tcW w:w="318" w:type="pct"/>
            <w:shd w:val="clear" w:color="auto" w:fill="auto"/>
            <w:vAlign w:val="center"/>
            <w:hideMark/>
          </w:tcPr>
          <w:p w14:paraId="07B9EF61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  <w:r w:rsidRPr="00E87528">
              <w:rPr>
                <w:rFonts w:asciiTheme="minorBidi" w:eastAsiaTheme="majorEastAsia" w:hAnsiTheme="minorBidi" w:cstheme="minorBidi"/>
                <w:sz w:val="20"/>
                <w:szCs w:val="20"/>
              </w:rPr>
              <w:t> </w:t>
            </w:r>
          </w:p>
        </w:tc>
        <w:tc>
          <w:tcPr>
            <w:tcW w:w="231" w:type="pct"/>
            <w:shd w:val="clear" w:color="auto" w:fill="auto"/>
            <w:vAlign w:val="center"/>
            <w:hideMark/>
          </w:tcPr>
          <w:p w14:paraId="0321018E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  <w:r w:rsidRPr="00E87528">
              <w:rPr>
                <w:rFonts w:asciiTheme="minorBidi" w:eastAsiaTheme="majorEastAsia" w:hAnsiTheme="minorBidi" w:cstheme="minorBidi"/>
                <w:sz w:val="20"/>
                <w:szCs w:val="20"/>
              </w:rPr>
              <w:t> </w:t>
            </w:r>
          </w:p>
        </w:tc>
        <w:tc>
          <w:tcPr>
            <w:tcW w:w="274" w:type="pct"/>
            <w:shd w:val="clear" w:color="auto" w:fill="auto"/>
            <w:vAlign w:val="center"/>
            <w:hideMark/>
          </w:tcPr>
          <w:p w14:paraId="24456999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  <w:r w:rsidRPr="00E87528">
              <w:rPr>
                <w:rFonts w:asciiTheme="minorBidi" w:eastAsiaTheme="majorEastAsia" w:hAnsiTheme="minorBidi" w:cstheme="minorBidi"/>
                <w:sz w:val="20"/>
                <w:szCs w:val="20"/>
              </w:rPr>
              <w:t> </w:t>
            </w:r>
          </w:p>
        </w:tc>
        <w:tc>
          <w:tcPr>
            <w:tcW w:w="469" w:type="pct"/>
            <w:shd w:val="clear" w:color="auto" w:fill="auto"/>
            <w:vAlign w:val="center"/>
            <w:hideMark/>
          </w:tcPr>
          <w:p w14:paraId="15F0D13A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  <w:r w:rsidRPr="00E87528">
              <w:rPr>
                <w:rFonts w:asciiTheme="minorBidi" w:eastAsiaTheme="majorEastAsia" w:hAnsiTheme="minorBidi" w:cstheme="minorBidi"/>
                <w:sz w:val="20"/>
                <w:szCs w:val="20"/>
              </w:rPr>
              <w:t> </w:t>
            </w:r>
          </w:p>
        </w:tc>
        <w:tc>
          <w:tcPr>
            <w:tcW w:w="469" w:type="pct"/>
            <w:shd w:val="clear" w:color="auto" w:fill="auto"/>
            <w:noWrap/>
            <w:vAlign w:val="center"/>
            <w:hideMark/>
          </w:tcPr>
          <w:p w14:paraId="529762DB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  <w:r w:rsidRPr="00E87528">
              <w:rPr>
                <w:rFonts w:asciiTheme="minorBidi" w:eastAsiaTheme="majorEastAsia" w:hAnsiTheme="minorBidi" w:cstheme="minorBidi"/>
                <w:sz w:val="20"/>
                <w:szCs w:val="20"/>
              </w:rPr>
              <w:t> 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14B83BA9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  <w:r w:rsidRPr="00E87528">
              <w:rPr>
                <w:rFonts w:asciiTheme="minorBidi" w:eastAsiaTheme="majorEastAsia" w:hAnsiTheme="minorBidi" w:cstheme="minorBidi"/>
                <w:sz w:val="20"/>
                <w:szCs w:val="20"/>
              </w:rPr>
              <w:t> </w:t>
            </w:r>
          </w:p>
        </w:tc>
        <w:tc>
          <w:tcPr>
            <w:tcW w:w="332" w:type="pct"/>
            <w:shd w:val="clear" w:color="auto" w:fill="auto"/>
            <w:vAlign w:val="center"/>
            <w:hideMark/>
          </w:tcPr>
          <w:p w14:paraId="7AD57C89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  <w:r w:rsidRPr="00E87528">
              <w:rPr>
                <w:rFonts w:asciiTheme="minorBidi" w:eastAsiaTheme="majorEastAsia" w:hAnsiTheme="minorBidi" w:cstheme="minorBidi"/>
                <w:sz w:val="20"/>
                <w:szCs w:val="20"/>
              </w:rPr>
              <w:t> </w:t>
            </w:r>
          </w:p>
        </w:tc>
      </w:tr>
      <w:tr w:rsidR="002C3A0F" w:rsidRPr="00E87528" w14:paraId="55999C61" w14:textId="77777777" w:rsidTr="00E80EF8">
        <w:trPr>
          <w:trHeight w:val="432"/>
        </w:trPr>
        <w:tc>
          <w:tcPr>
            <w:tcW w:w="493" w:type="pct"/>
            <w:shd w:val="clear" w:color="auto" w:fill="auto"/>
            <w:noWrap/>
            <w:vAlign w:val="center"/>
          </w:tcPr>
          <w:p w14:paraId="024F8C50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493" w:type="pct"/>
            <w:shd w:val="clear" w:color="auto" w:fill="auto"/>
            <w:vAlign w:val="center"/>
          </w:tcPr>
          <w:p w14:paraId="40C682F3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474" w:type="pct"/>
            <w:shd w:val="clear" w:color="auto" w:fill="auto"/>
            <w:noWrap/>
            <w:vAlign w:val="center"/>
          </w:tcPr>
          <w:p w14:paraId="1A9A6C5D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493" w:type="pct"/>
            <w:shd w:val="clear" w:color="auto" w:fill="auto"/>
            <w:noWrap/>
            <w:vAlign w:val="center"/>
          </w:tcPr>
          <w:p w14:paraId="313BEC3A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318" w:type="pct"/>
            <w:shd w:val="clear" w:color="auto" w:fill="auto"/>
            <w:vAlign w:val="center"/>
          </w:tcPr>
          <w:p w14:paraId="62E228A3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280" w:type="pct"/>
            <w:shd w:val="clear" w:color="auto" w:fill="auto"/>
            <w:vAlign w:val="center"/>
          </w:tcPr>
          <w:p w14:paraId="193DDE91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318" w:type="pct"/>
            <w:shd w:val="clear" w:color="auto" w:fill="auto"/>
            <w:vAlign w:val="center"/>
          </w:tcPr>
          <w:p w14:paraId="759022FC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auto"/>
            <w:vAlign w:val="center"/>
          </w:tcPr>
          <w:p w14:paraId="359B143C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196410D9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469" w:type="pct"/>
            <w:shd w:val="clear" w:color="auto" w:fill="auto"/>
            <w:vAlign w:val="center"/>
          </w:tcPr>
          <w:p w14:paraId="2EE72083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469" w:type="pct"/>
            <w:shd w:val="clear" w:color="auto" w:fill="auto"/>
            <w:noWrap/>
            <w:vAlign w:val="center"/>
          </w:tcPr>
          <w:p w14:paraId="73D70699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</w:tcPr>
          <w:p w14:paraId="1B250097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332" w:type="pct"/>
            <w:shd w:val="clear" w:color="auto" w:fill="auto"/>
            <w:vAlign w:val="center"/>
          </w:tcPr>
          <w:p w14:paraId="75944EA2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</w:tr>
      <w:tr w:rsidR="002C3A0F" w:rsidRPr="00E87528" w14:paraId="046D875E" w14:textId="77777777" w:rsidTr="00E80EF8">
        <w:trPr>
          <w:trHeight w:val="432"/>
        </w:trPr>
        <w:tc>
          <w:tcPr>
            <w:tcW w:w="493" w:type="pct"/>
            <w:shd w:val="clear" w:color="auto" w:fill="auto"/>
            <w:noWrap/>
            <w:vAlign w:val="center"/>
          </w:tcPr>
          <w:p w14:paraId="01111513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493" w:type="pct"/>
            <w:shd w:val="clear" w:color="auto" w:fill="auto"/>
            <w:vAlign w:val="center"/>
          </w:tcPr>
          <w:p w14:paraId="07623998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474" w:type="pct"/>
            <w:shd w:val="clear" w:color="auto" w:fill="auto"/>
            <w:noWrap/>
            <w:vAlign w:val="center"/>
          </w:tcPr>
          <w:p w14:paraId="5E483ED4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493" w:type="pct"/>
            <w:shd w:val="clear" w:color="auto" w:fill="auto"/>
            <w:noWrap/>
            <w:vAlign w:val="center"/>
          </w:tcPr>
          <w:p w14:paraId="149F42B7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318" w:type="pct"/>
            <w:shd w:val="clear" w:color="auto" w:fill="auto"/>
            <w:vAlign w:val="center"/>
          </w:tcPr>
          <w:p w14:paraId="3CCF33A8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280" w:type="pct"/>
            <w:shd w:val="clear" w:color="auto" w:fill="auto"/>
            <w:vAlign w:val="center"/>
          </w:tcPr>
          <w:p w14:paraId="73FD9150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318" w:type="pct"/>
            <w:shd w:val="clear" w:color="auto" w:fill="auto"/>
            <w:vAlign w:val="center"/>
          </w:tcPr>
          <w:p w14:paraId="61BCAFBC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auto"/>
            <w:vAlign w:val="center"/>
          </w:tcPr>
          <w:p w14:paraId="1EAE9AF0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2B7AA249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469" w:type="pct"/>
            <w:shd w:val="clear" w:color="auto" w:fill="auto"/>
            <w:vAlign w:val="center"/>
          </w:tcPr>
          <w:p w14:paraId="1AB08DBC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469" w:type="pct"/>
            <w:shd w:val="clear" w:color="auto" w:fill="auto"/>
            <w:noWrap/>
            <w:vAlign w:val="center"/>
          </w:tcPr>
          <w:p w14:paraId="023A1627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353" w:type="pct"/>
            <w:shd w:val="clear" w:color="auto" w:fill="auto"/>
            <w:noWrap/>
            <w:vAlign w:val="center"/>
          </w:tcPr>
          <w:p w14:paraId="09709A22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332" w:type="pct"/>
            <w:shd w:val="clear" w:color="auto" w:fill="auto"/>
            <w:vAlign w:val="center"/>
          </w:tcPr>
          <w:p w14:paraId="3FD5B42A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</w:tr>
      <w:tr w:rsidR="002C3A0F" w:rsidRPr="00E87528" w14:paraId="0167E9CC" w14:textId="77777777" w:rsidTr="00E80EF8">
        <w:trPr>
          <w:trHeight w:val="432"/>
        </w:trPr>
        <w:tc>
          <w:tcPr>
            <w:tcW w:w="493" w:type="pct"/>
            <w:shd w:val="clear" w:color="auto" w:fill="auto"/>
            <w:noWrap/>
            <w:vAlign w:val="center"/>
            <w:hideMark/>
          </w:tcPr>
          <w:p w14:paraId="78EEDCB7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  <w:r w:rsidRPr="00E87528">
              <w:rPr>
                <w:rFonts w:asciiTheme="minorBidi" w:eastAsiaTheme="majorEastAsia" w:hAnsiTheme="minorBidi" w:cstheme="minorBidi"/>
                <w:sz w:val="20"/>
                <w:szCs w:val="20"/>
              </w:rPr>
              <w:lastRenderedPageBreak/>
              <w:t> </w:t>
            </w:r>
          </w:p>
        </w:tc>
        <w:tc>
          <w:tcPr>
            <w:tcW w:w="493" w:type="pct"/>
            <w:shd w:val="clear" w:color="auto" w:fill="auto"/>
            <w:vAlign w:val="center"/>
          </w:tcPr>
          <w:p w14:paraId="7E9641D3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474" w:type="pct"/>
            <w:shd w:val="clear" w:color="auto" w:fill="auto"/>
            <w:noWrap/>
            <w:vAlign w:val="center"/>
          </w:tcPr>
          <w:p w14:paraId="65684AD7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</w:p>
        </w:tc>
        <w:tc>
          <w:tcPr>
            <w:tcW w:w="493" w:type="pct"/>
            <w:shd w:val="clear" w:color="auto" w:fill="auto"/>
            <w:noWrap/>
            <w:vAlign w:val="center"/>
            <w:hideMark/>
          </w:tcPr>
          <w:p w14:paraId="6D0BF870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  <w:r w:rsidRPr="00E87528">
              <w:rPr>
                <w:rFonts w:asciiTheme="minorBidi" w:eastAsiaTheme="majorEastAsia" w:hAnsiTheme="minorBidi" w:cstheme="minorBidi"/>
                <w:sz w:val="20"/>
                <w:szCs w:val="20"/>
              </w:rPr>
              <w:t> </w:t>
            </w:r>
          </w:p>
        </w:tc>
        <w:tc>
          <w:tcPr>
            <w:tcW w:w="318" w:type="pct"/>
            <w:shd w:val="clear" w:color="auto" w:fill="auto"/>
            <w:vAlign w:val="center"/>
            <w:hideMark/>
          </w:tcPr>
          <w:p w14:paraId="7F46D4D3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  <w:r w:rsidRPr="00E87528">
              <w:rPr>
                <w:rFonts w:asciiTheme="minorBidi" w:eastAsiaTheme="majorEastAsia" w:hAnsiTheme="minorBidi" w:cstheme="minorBidi"/>
                <w:sz w:val="20"/>
                <w:szCs w:val="20"/>
              </w:rPr>
              <w:t> </w:t>
            </w:r>
          </w:p>
        </w:tc>
        <w:tc>
          <w:tcPr>
            <w:tcW w:w="280" w:type="pct"/>
            <w:shd w:val="clear" w:color="auto" w:fill="auto"/>
            <w:vAlign w:val="center"/>
            <w:hideMark/>
          </w:tcPr>
          <w:p w14:paraId="5B5F9178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  <w:r w:rsidRPr="00E87528">
              <w:rPr>
                <w:rFonts w:asciiTheme="minorBidi" w:eastAsiaTheme="majorEastAsia" w:hAnsiTheme="minorBidi" w:cstheme="minorBidi"/>
                <w:sz w:val="20"/>
                <w:szCs w:val="20"/>
              </w:rPr>
              <w:t> </w:t>
            </w:r>
          </w:p>
        </w:tc>
        <w:tc>
          <w:tcPr>
            <w:tcW w:w="318" w:type="pct"/>
            <w:shd w:val="clear" w:color="auto" w:fill="auto"/>
            <w:vAlign w:val="center"/>
            <w:hideMark/>
          </w:tcPr>
          <w:p w14:paraId="7C5C9B4E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  <w:r w:rsidRPr="00E87528">
              <w:rPr>
                <w:rFonts w:asciiTheme="minorBidi" w:eastAsiaTheme="majorEastAsia" w:hAnsiTheme="minorBidi" w:cstheme="minorBidi"/>
                <w:sz w:val="20"/>
                <w:szCs w:val="20"/>
              </w:rPr>
              <w:t> </w:t>
            </w:r>
          </w:p>
        </w:tc>
        <w:tc>
          <w:tcPr>
            <w:tcW w:w="231" w:type="pct"/>
            <w:shd w:val="clear" w:color="auto" w:fill="auto"/>
            <w:vAlign w:val="center"/>
            <w:hideMark/>
          </w:tcPr>
          <w:p w14:paraId="07BF0310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  <w:r w:rsidRPr="00E87528">
              <w:rPr>
                <w:rFonts w:asciiTheme="minorBidi" w:eastAsiaTheme="majorEastAsia" w:hAnsiTheme="minorBidi" w:cstheme="minorBidi"/>
                <w:sz w:val="20"/>
                <w:szCs w:val="20"/>
              </w:rPr>
              <w:t> </w:t>
            </w:r>
          </w:p>
        </w:tc>
        <w:tc>
          <w:tcPr>
            <w:tcW w:w="274" w:type="pct"/>
            <w:shd w:val="clear" w:color="auto" w:fill="auto"/>
            <w:vAlign w:val="center"/>
            <w:hideMark/>
          </w:tcPr>
          <w:p w14:paraId="45E53CE0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  <w:r w:rsidRPr="00E87528">
              <w:rPr>
                <w:rFonts w:asciiTheme="minorBidi" w:eastAsiaTheme="majorEastAsia" w:hAnsiTheme="minorBidi" w:cstheme="minorBidi"/>
                <w:sz w:val="20"/>
                <w:szCs w:val="20"/>
              </w:rPr>
              <w:t> </w:t>
            </w:r>
          </w:p>
        </w:tc>
        <w:tc>
          <w:tcPr>
            <w:tcW w:w="469" w:type="pct"/>
            <w:shd w:val="clear" w:color="auto" w:fill="auto"/>
            <w:vAlign w:val="center"/>
            <w:hideMark/>
          </w:tcPr>
          <w:p w14:paraId="065D42D5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  <w:r w:rsidRPr="00E87528">
              <w:rPr>
                <w:rFonts w:asciiTheme="minorBidi" w:eastAsiaTheme="majorEastAsia" w:hAnsiTheme="minorBidi" w:cstheme="minorBidi"/>
                <w:sz w:val="20"/>
                <w:szCs w:val="20"/>
              </w:rPr>
              <w:t> </w:t>
            </w:r>
          </w:p>
        </w:tc>
        <w:tc>
          <w:tcPr>
            <w:tcW w:w="469" w:type="pct"/>
            <w:shd w:val="clear" w:color="auto" w:fill="auto"/>
            <w:noWrap/>
            <w:vAlign w:val="center"/>
            <w:hideMark/>
          </w:tcPr>
          <w:p w14:paraId="42D9969B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  <w:r w:rsidRPr="00E87528">
              <w:rPr>
                <w:rFonts w:asciiTheme="minorBidi" w:eastAsiaTheme="majorEastAsia" w:hAnsiTheme="minorBidi" w:cstheme="minorBidi"/>
                <w:sz w:val="20"/>
                <w:szCs w:val="20"/>
              </w:rPr>
              <w:t> </w:t>
            </w:r>
          </w:p>
        </w:tc>
        <w:tc>
          <w:tcPr>
            <w:tcW w:w="353" w:type="pct"/>
            <w:shd w:val="clear" w:color="auto" w:fill="auto"/>
            <w:noWrap/>
            <w:vAlign w:val="center"/>
            <w:hideMark/>
          </w:tcPr>
          <w:p w14:paraId="30739F1D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  <w:r w:rsidRPr="00E87528">
              <w:rPr>
                <w:rFonts w:asciiTheme="minorBidi" w:eastAsiaTheme="majorEastAsia" w:hAnsiTheme="minorBidi" w:cstheme="minorBidi"/>
                <w:sz w:val="20"/>
                <w:szCs w:val="20"/>
              </w:rPr>
              <w:t> </w:t>
            </w:r>
          </w:p>
        </w:tc>
        <w:tc>
          <w:tcPr>
            <w:tcW w:w="332" w:type="pct"/>
            <w:shd w:val="clear" w:color="auto" w:fill="auto"/>
            <w:vAlign w:val="center"/>
            <w:hideMark/>
          </w:tcPr>
          <w:p w14:paraId="5EABD71A" w14:textId="77777777" w:rsidR="002C3A0F" w:rsidRPr="00E8752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0"/>
                <w:szCs w:val="20"/>
              </w:rPr>
            </w:pPr>
            <w:r w:rsidRPr="00E87528">
              <w:rPr>
                <w:rFonts w:asciiTheme="minorBidi" w:eastAsiaTheme="majorEastAsia" w:hAnsiTheme="minorBidi" w:cstheme="minorBidi"/>
                <w:sz w:val="20"/>
                <w:szCs w:val="20"/>
              </w:rPr>
              <w:t> </w:t>
            </w:r>
          </w:p>
        </w:tc>
      </w:tr>
    </w:tbl>
    <w:p w14:paraId="0A80F96D" w14:textId="77777777" w:rsidR="002C3A0F" w:rsidRPr="00E87528" w:rsidRDefault="002C3A0F" w:rsidP="00437876">
      <w:pPr>
        <w:pStyle w:val="Heading1"/>
        <w:numPr>
          <w:ilvl w:val="0"/>
          <w:numId w:val="9"/>
        </w:numPr>
        <w:spacing w:line="360" w:lineRule="auto"/>
        <w:ind w:left="360" w:hanging="360"/>
        <w:rPr>
          <w:rFonts w:asciiTheme="minorBidi" w:hAnsiTheme="minorBidi" w:cstheme="minorBidi"/>
          <w:b/>
          <w:bCs/>
          <w:color w:val="000000" w:themeColor="text1"/>
        </w:rPr>
      </w:pPr>
      <w:bookmarkStart w:id="17" w:name="_Toc64432071"/>
      <w:bookmarkStart w:id="18" w:name="_Toc64432140"/>
      <w:bookmarkStart w:id="19" w:name="_Toc64432223"/>
      <w:bookmarkStart w:id="20" w:name="_Toc111123790"/>
      <w:r w:rsidRPr="00E87528">
        <w:rPr>
          <w:rFonts w:asciiTheme="minorBidi" w:hAnsiTheme="minorBidi" w:cstheme="minorBidi"/>
          <w:b/>
          <w:bCs/>
          <w:color w:val="000000" w:themeColor="text1"/>
        </w:rPr>
        <w:t xml:space="preserve"> </w:t>
      </w:r>
      <w:bookmarkStart w:id="21" w:name="_Toc114747814"/>
      <w:r w:rsidRPr="00E87528">
        <w:rPr>
          <w:rFonts w:asciiTheme="minorBidi" w:hAnsiTheme="minorBidi" w:cstheme="minorBidi"/>
          <w:b/>
          <w:bCs/>
          <w:color w:val="000000" w:themeColor="text1"/>
        </w:rPr>
        <w:t>Resource Articles</w:t>
      </w:r>
      <w:bookmarkEnd w:id="17"/>
      <w:bookmarkEnd w:id="18"/>
      <w:bookmarkEnd w:id="19"/>
      <w:bookmarkEnd w:id="20"/>
      <w:bookmarkEnd w:id="21"/>
      <w:r w:rsidRPr="00E87528">
        <w:rPr>
          <w:rFonts w:asciiTheme="minorBidi" w:hAnsiTheme="minorBidi" w:cstheme="minorBidi"/>
          <w:b/>
          <w:bCs/>
          <w:color w:val="000000" w:themeColor="text1"/>
        </w:rPr>
        <w:t xml:space="preserve"> </w:t>
      </w:r>
    </w:p>
    <w:p w14:paraId="10ED7490" w14:textId="0C78224A" w:rsidR="002C3A0F" w:rsidRPr="00E87528" w:rsidRDefault="002C3A0F" w:rsidP="002C3A0F">
      <w:pPr>
        <w:pStyle w:val="Quote"/>
        <w:rPr>
          <w:rFonts w:asciiTheme="minorBidi" w:eastAsia="MS Gothic" w:hAnsiTheme="minorBidi" w:cstheme="minorBidi"/>
          <w:i w:val="0"/>
          <w:iCs w:val="0"/>
          <w:sz w:val="24"/>
        </w:rPr>
      </w:pPr>
      <w:r>
        <w:rPr>
          <w:rFonts w:ascii="MS Gothic" w:eastAsia="MS Gothic" w:hAnsi="MS Gothic" w:cstheme="minorBidi" w:hint="eastAsia"/>
          <w:i w:val="0"/>
          <w:iCs w:val="0"/>
          <w:sz w:val="24"/>
        </w:rPr>
        <w:t>☐</w:t>
      </w:r>
      <w:r w:rsidRPr="00E87528">
        <w:rPr>
          <w:rFonts w:asciiTheme="minorBidi" w:eastAsia="MS Gothic" w:hAnsiTheme="minorBidi" w:cstheme="minorBidi"/>
          <w:i w:val="0"/>
          <w:iCs w:val="0"/>
          <w:sz w:val="24"/>
        </w:rPr>
        <w:t xml:space="preserve"> Not applicable to study build</w:t>
      </w:r>
    </w:p>
    <w:tbl>
      <w:tblPr>
        <w:tblpPr w:leftFromText="180" w:rightFromText="180" w:vertAnchor="text" w:horzAnchor="margin" w:tblpXSpec="center" w:tblpY="207"/>
        <w:tblW w:w="59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7"/>
        <w:gridCol w:w="1456"/>
        <w:gridCol w:w="1381"/>
        <w:gridCol w:w="1657"/>
        <w:gridCol w:w="1657"/>
        <w:gridCol w:w="3234"/>
      </w:tblGrid>
      <w:tr w:rsidR="002C3A0F" w:rsidRPr="004C6BAB" w14:paraId="6A9C7B0C" w14:textId="77777777" w:rsidTr="00E80EF8">
        <w:trPr>
          <w:trHeight w:val="432"/>
          <w:tblHeader/>
        </w:trPr>
        <w:tc>
          <w:tcPr>
            <w:tcW w:w="990" w:type="pct"/>
            <w:shd w:val="clear" w:color="auto" w:fill="F2F2F2" w:themeFill="background1" w:themeFillShade="F2"/>
            <w:noWrap/>
            <w:vAlign w:val="center"/>
            <w:hideMark/>
          </w:tcPr>
          <w:p w14:paraId="009D6C81" w14:textId="77777777" w:rsidR="002C3A0F" w:rsidRPr="004C6BAB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b/>
                <w:bCs/>
                <w:sz w:val="22"/>
                <w:szCs w:val="22"/>
              </w:rPr>
            </w:pPr>
            <w:bookmarkStart w:id="22" w:name="_Toc111123791"/>
            <w:bookmarkStart w:id="23" w:name="_Toc64432072"/>
            <w:bookmarkStart w:id="24" w:name="_Toc64432141"/>
            <w:bookmarkStart w:id="25" w:name="_Toc64432224"/>
            <w:r w:rsidRPr="004C6BAB">
              <w:rPr>
                <w:rFonts w:asciiTheme="minorBidi" w:eastAsiaTheme="majorEastAsia" w:hAnsiTheme="minorBidi" w:cstheme="minorBidi"/>
                <w:b/>
                <w:bCs/>
                <w:sz w:val="22"/>
                <w:szCs w:val="22"/>
              </w:rPr>
              <w:t>Article Type</w:t>
            </w:r>
          </w:p>
          <w:p w14:paraId="325844D4" w14:textId="77777777" w:rsidR="002C3A0F" w:rsidRPr="004C6BAB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2"/>
                <w:szCs w:val="22"/>
              </w:rPr>
            </w:pPr>
            <w:r w:rsidRPr="004C6BAB">
              <w:rPr>
                <w:rFonts w:asciiTheme="minorBidi" w:eastAsiaTheme="majorEastAsia" w:hAnsiTheme="minorBidi" w:cstheme="minorBidi"/>
                <w:sz w:val="20"/>
                <w:szCs w:val="20"/>
              </w:rPr>
              <w:t>(Training Materials, External Links, Study Details, etc.)</w:t>
            </w:r>
          </w:p>
        </w:tc>
        <w:tc>
          <w:tcPr>
            <w:tcW w:w="622" w:type="pct"/>
            <w:shd w:val="clear" w:color="auto" w:fill="F2F2F2" w:themeFill="background1" w:themeFillShade="F2"/>
            <w:noWrap/>
            <w:vAlign w:val="center"/>
            <w:hideMark/>
          </w:tcPr>
          <w:p w14:paraId="7F553E6F" w14:textId="77777777" w:rsidR="002C3A0F" w:rsidRPr="004C6BAB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b/>
                <w:bCs/>
                <w:sz w:val="22"/>
                <w:szCs w:val="22"/>
              </w:rPr>
            </w:pPr>
            <w:r w:rsidRPr="004C6BAB">
              <w:rPr>
                <w:rFonts w:asciiTheme="minorBidi" w:eastAsiaTheme="majorEastAsia" w:hAnsiTheme="minorBidi" w:cstheme="minorBidi"/>
                <w:b/>
                <w:bCs/>
                <w:sz w:val="22"/>
                <w:szCs w:val="22"/>
              </w:rPr>
              <w:t>Article Title</w:t>
            </w:r>
          </w:p>
        </w:tc>
        <w:tc>
          <w:tcPr>
            <w:tcW w:w="590" w:type="pct"/>
            <w:shd w:val="clear" w:color="auto" w:fill="F2F2F2" w:themeFill="background1" w:themeFillShade="F2"/>
            <w:vAlign w:val="center"/>
          </w:tcPr>
          <w:p w14:paraId="04492BFA" w14:textId="77777777" w:rsidR="002C3A0F" w:rsidRPr="004C6BAB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b/>
                <w:bCs/>
                <w:sz w:val="22"/>
                <w:szCs w:val="22"/>
              </w:rPr>
            </w:pPr>
            <w:r w:rsidRPr="004C6BAB">
              <w:rPr>
                <w:rFonts w:asciiTheme="minorBidi" w:eastAsiaTheme="majorEastAsia" w:hAnsiTheme="minorBidi" w:cstheme="minorBidi"/>
                <w:b/>
                <w:bCs/>
                <w:sz w:val="22"/>
                <w:szCs w:val="22"/>
              </w:rPr>
              <w:t>Language</w:t>
            </w:r>
          </w:p>
        </w:tc>
        <w:tc>
          <w:tcPr>
            <w:tcW w:w="708" w:type="pct"/>
            <w:shd w:val="clear" w:color="auto" w:fill="F2F2F2" w:themeFill="background1" w:themeFillShade="F2"/>
            <w:noWrap/>
            <w:vAlign w:val="center"/>
            <w:hideMark/>
          </w:tcPr>
          <w:p w14:paraId="0628CED8" w14:textId="77777777" w:rsidR="002C3A0F" w:rsidRPr="004C6BAB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b/>
                <w:bCs/>
                <w:sz w:val="22"/>
                <w:szCs w:val="22"/>
              </w:rPr>
            </w:pPr>
            <w:r w:rsidRPr="004C6BAB">
              <w:rPr>
                <w:rFonts w:asciiTheme="minorBidi" w:eastAsiaTheme="majorEastAsia" w:hAnsiTheme="minorBidi" w:cstheme="minorBidi"/>
                <w:b/>
                <w:bCs/>
                <w:sz w:val="22"/>
                <w:szCs w:val="22"/>
              </w:rPr>
              <w:t>Country Availability</w:t>
            </w:r>
          </w:p>
        </w:tc>
        <w:tc>
          <w:tcPr>
            <w:tcW w:w="708" w:type="pct"/>
            <w:shd w:val="clear" w:color="auto" w:fill="F2F2F2" w:themeFill="background1" w:themeFillShade="F2"/>
            <w:noWrap/>
            <w:vAlign w:val="center"/>
            <w:hideMark/>
          </w:tcPr>
          <w:p w14:paraId="6693F0B6" w14:textId="77777777" w:rsidR="002C3A0F" w:rsidRPr="004C6BAB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b/>
                <w:bCs/>
                <w:sz w:val="22"/>
                <w:szCs w:val="22"/>
              </w:rPr>
            </w:pPr>
            <w:r w:rsidRPr="004C6BAB">
              <w:rPr>
                <w:rFonts w:asciiTheme="minorBidi" w:eastAsiaTheme="majorEastAsia" w:hAnsiTheme="minorBidi" w:cstheme="minorBidi"/>
                <w:b/>
                <w:bCs/>
                <w:sz w:val="22"/>
                <w:szCs w:val="22"/>
              </w:rPr>
              <w:t xml:space="preserve">Audience </w:t>
            </w:r>
          </w:p>
          <w:p w14:paraId="54865174" w14:textId="77777777" w:rsidR="002C3A0F" w:rsidRPr="004C6BAB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sz w:val="22"/>
                <w:szCs w:val="22"/>
              </w:rPr>
            </w:pPr>
            <w:r w:rsidRPr="004C6BAB">
              <w:rPr>
                <w:rFonts w:asciiTheme="minorBidi" w:eastAsiaTheme="majorEastAsia" w:hAnsiTheme="minorBidi" w:cstheme="minorBidi"/>
                <w:sz w:val="20"/>
                <w:szCs w:val="20"/>
              </w:rPr>
              <w:t>(Sites and/or Participants)</w:t>
            </w:r>
          </w:p>
        </w:tc>
        <w:tc>
          <w:tcPr>
            <w:tcW w:w="1382" w:type="pct"/>
            <w:shd w:val="clear" w:color="auto" w:fill="F2F2F2" w:themeFill="background1" w:themeFillShade="F2"/>
            <w:noWrap/>
            <w:vAlign w:val="center"/>
            <w:hideMark/>
          </w:tcPr>
          <w:p w14:paraId="3FEFB917" w14:textId="77777777" w:rsidR="002C3A0F" w:rsidRPr="004C6BAB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b/>
                <w:bCs/>
                <w:sz w:val="22"/>
                <w:szCs w:val="22"/>
              </w:rPr>
            </w:pPr>
            <w:r w:rsidRPr="004C6BAB">
              <w:rPr>
                <w:rFonts w:asciiTheme="minorBidi" w:eastAsiaTheme="majorEastAsia" w:hAnsiTheme="minorBidi" w:cstheme="minorBidi"/>
                <w:b/>
                <w:bCs/>
                <w:sz w:val="22"/>
                <w:szCs w:val="22"/>
              </w:rPr>
              <w:t>Link to Content</w:t>
            </w:r>
          </w:p>
        </w:tc>
      </w:tr>
      <w:tr w:rsidR="002C3A0F" w:rsidRPr="004C6BAB" w14:paraId="62E91A93" w14:textId="77777777" w:rsidTr="00E80EF8">
        <w:trPr>
          <w:trHeight w:val="432"/>
        </w:trPr>
        <w:tc>
          <w:tcPr>
            <w:tcW w:w="990" w:type="pct"/>
            <w:shd w:val="clear" w:color="auto" w:fill="auto"/>
            <w:vAlign w:val="center"/>
          </w:tcPr>
          <w:p w14:paraId="10297772" w14:textId="77777777" w:rsidR="002C3A0F" w:rsidRPr="004C6BAB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622" w:type="pct"/>
            <w:shd w:val="clear" w:color="auto" w:fill="auto"/>
            <w:vAlign w:val="center"/>
          </w:tcPr>
          <w:p w14:paraId="21D7FC19" w14:textId="77777777" w:rsidR="002C3A0F" w:rsidRPr="004C6BAB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590" w:type="pct"/>
            <w:vAlign w:val="center"/>
          </w:tcPr>
          <w:p w14:paraId="75EF20F2" w14:textId="77777777" w:rsidR="002C3A0F" w:rsidRPr="004C6BAB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708" w:type="pct"/>
            <w:shd w:val="clear" w:color="auto" w:fill="auto"/>
            <w:vAlign w:val="center"/>
          </w:tcPr>
          <w:p w14:paraId="71CFEA42" w14:textId="77777777" w:rsidR="002C3A0F" w:rsidRPr="004C6BAB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708" w:type="pct"/>
            <w:shd w:val="clear" w:color="auto" w:fill="auto"/>
            <w:vAlign w:val="center"/>
          </w:tcPr>
          <w:p w14:paraId="505ADA0A" w14:textId="77777777" w:rsidR="002C3A0F" w:rsidRPr="004C6BAB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486B9969" w14:textId="77777777" w:rsidR="002C3A0F" w:rsidRPr="004C6BAB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2C3A0F" w:rsidRPr="004C6BAB" w14:paraId="0EEBA100" w14:textId="77777777" w:rsidTr="00E80EF8">
        <w:trPr>
          <w:trHeight w:val="432"/>
        </w:trPr>
        <w:tc>
          <w:tcPr>
            <w:tcW w:w="990" w:type="pct"/>
            <w:shd w:val="clear" w:color="auto" w:fill="auto"/>
            <w:vAlign w:val="center"/>
          </w:tcPr>
          <w:p w14:paraId="23AD538B" w14:textId="77777777" w:rsidR="002C3A0F" w:rsidRPr="004C6BAB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622" w:type="pct"/>
            <w:shd w:val="clear" w:color="auto" w:fill="auto"/>
            <w:vAlign w:val="center"/>
          </w:tcPr>
          <w:p w14:paraId="4B6AC2AD" w14:textId="77777777" w:rsidR="002C3A0F" w:rsidRPr="004C6BAB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590" w:type="pct"/>
            <w:vAlign w:val="center"/>
          </w:tcPr>
          <w:p w14:paraId="59BB561D" w14:textId="77777777" w:rsidR="002C3A0F" w:rsidRPr="004C6BAB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708" w:type="pct"/>
            <w:shd w:val="clear" w:color="auto" w:fill="auto"/>
            <w:vAlign w:val="center"/>
          </w:tcPr>
          <w:p w14:paraId="02E38CA0" w14:textId="77777777" w:rsidR="002C3A0F" w:rsidRPr="004C6BAB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708" w:type="pct"/>
            <w:shd w:val="clear" w:color="auto" w:fill="auto"/>
            <w:vAlign w:val="center"/>
          </w:tcPr>
          <w:p w14:paraId="6E9693CA" w14:textId="77777777" w:rsidR="002C3A0F" w:rsidRPr="004C6BAB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21B09909" w14:textId="77777777" w:rsidR="002C3A0F" w:rsidRPr="004C6BAB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2C3A0F" w:rsidRPr="004C6BAB" w14:paraId="4376EDEA" w14:textId="77777777" w:rsidTr="00E80EF8">
        <w:trPr>
          <w:trHeight w:val="432"/>
        </w:trPr>
        <w:tc>
          <w:tcPr>
            <w:tcW w:w="990" w:type="pct"/>
            <w:shd w:val="clear" w:color="auto" w:fill="auto"/>
            <w:vAlign w:val="center"/>
          </w:tcPr>
          <w:p w14:paraId="008C2F5B" w14:textId="77777777" w:rsidR="002C3A0F" w:rsidRPr="004C6BAB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622" w:type="pct"/>
            <w:shd w:val="clear" w:color="auto" w:fill="auto"/>
            <w:vAlign w:val="center"/>
          </w:tcPr>
          <w:p w14:paraId="1D016BEF" w14:textId="77777777" w:rsidR="002C3A0F" w:rsidRPr="004C6BAB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590" w:type="pct"/>
            <w:vAlign w:val="center"/>
          </w:tcPr>
          <w:p w14:paraId="5A967A4E" w14:textId="77777777" w:rsidR="002C3A0F" w:rsidRPr="004C6BAB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708" w:type="pct"/>
            <w:shd w:val="clear" w:color="auto" w:fill="auto"/>
          </w:tcPr>
          <w:p w14:paraId="59DED671" w14:textId="77777777" w:rsidR="002C3A0F" w:rsidRPr="004C6BAB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708" w:type="pct"/>
            <w:shd w:val="clear" w:color="auto" w:fill="auto"/>
            <w:vAlign w:val="center"/>
          </w:tcPr>
          <w:p w14:paraId="54D595F3" w14:textId="77777777" w:rsidR="002C3A0F" w:rsidRPr="004C6BAB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20E67082" w14:textId="77777777" w:rsidR="002C3A0F" w:rsidRPr="004C6BAB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2C3A0F" w:rsidRPr="004C6BAB" w14:paraId="44D81D90" w14:textId="77777777" w:rsidTr="00E80EF8">
        <w:trPr>
          <w:trHeight w:val="432"/>
        </w:trPr>
        <w:tc>
          <w:tcPr>
            <w:tcW w:w="990" w:type="pct"/>
            <w:shd w:val="clear" w:color="auto" w:fill="auto"/>
            <w:vAlign w:val="center"/>
          </w:tcPr>
          <w:p w14:paraId="4491F6CF" w14:textId="77777777" w:rsidR="002C3A0F" w:rsidRPr="004C6BAB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622" w:type="pct"/>
            <w:shd w:val="clear" w:color="auto" w:fill="auto"/>
            <w:noWrap/>
            <w:vAlign w:val="center"/>
          </w:tcPr>
          <w:p w14:paraId="2EB64402" w14:textId="77777777" w:rsidR="002C3A0F" w:rsidRPr="004C6BAB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590" w:type="pct"/>
            <w:vAlign w:val="center"/>
          </w:tcPr>
          <w:p w14:paraId="215BCE48" w14:textId="77777777" w:rsidR="002C3A0F" w:rsidRPr="004C6BAB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708" w:type="pct"/>
            <w:shd w:val="clear" w:color="auto" w:fill="auto"/>
          </w:tcPr>
          <w:p w14:paraId="5A05538E" w14:textId="77777777" w:rsidR="002C3A0F" w:rsidRPr="004C6BAB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708" w:type="pct"/>
            <w:shd w:val="clear" w:color="auto" w:fill="auto"/>
            <w:vAlign w:val="center"/>
          </w:tcPr>
          <w:p w14:paraId="19635FA8" w14:textId="77777777" w:rsidR="002C3A0F" w:rsidRPr="004C6BAB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1459672E" w14:textId="77777777" w:rsidR="002C3A0F" w:rsidRPr="004C6BAB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</w:tbl>
    <w:p w14:paraId="31F2EC96" w14:textId="77777777" w:rsidR="002C3A0F" w:rsidRPr="00E87528" w:rsidRDefault="002C3A0F" w:rsidP="00437876">
      <w:pPr>
        <w:pStyle w:val="Heading1"/>
        <w:numPr>
          <w:ilvl w:val="0"/>
          <w:numId w:val="9"/>
        </w:numPr>
        <w:spacing w:line="360" w:lineRule="auto"/>
        <w:ind w:left="360" w:hanging="360"/>
        <w:rPr>
          <w:rFonts w:asciiTheme="minorBidi" w:hAnsiTheme="minorBidi" w:cstheme="minorBidi"/>
          <w:b/>
          <w:bCs/>
          <w:color w:val="000000" w:themeColor="text1"/>
        </w:rPr>
      </w:pPr>
      <w:r w:rsidRPr="00E87528">
        <w:rPr>
          <w:rFonts w:asciiTheme="minorBidi" w:hAnsiTheme="minorBidi" w:cstheme="minorBidi"/>
          <w:b/>
          <w:bCs/>
          <w:color w:val="000000" w:themeColor="text1"/>
        </w:rPr>
        <w:t xml:space="preserve"> </w:t>
      </w:r>
      <w:bookmarkStart w:id="26" w:name="_Toc114747815"/>
      <w:r w:rsidRPr="00E87528">
        <w:rPr>
          <w:rFonts w:asciiTheme="minorBidi" w:hAnsiTheme="minorBidi" w:cstheme="minorBidi"/>
          <w:b/>
          <w:bCs/>
          <w:color w:val="000000" w:themeColor="text1"/>
        </w:rPr>
        <w:t>Quick Links</w:t>
      </w:r>
      <w:bookmarkEnd w:id="22"/>
      <w:bookmarkEnd w:id="26"/>
      <w:r w:rsidRPr="00E87528">
        <w:rPr>
          <w:rFonts w:asciiTheme="minorBidi" w:hAnsiTheme="minorBidi" w:cstheme="minorBidi"/>
          <w:b/>
          <w:bCs/>
          <w:color w:val="000000" w:themeColor="text1"/>
        </w:rPr>
        <w:t xml:space="preserve"> </w:t>
      </w:r>
    </w:p>
    <w:bookmarkEnd w:id="23"/>
    <w:bookmarkEnd w:id="24"/>
    <w:bookmarkEnd w:id="25"/>
    <w:p w14:paraId="4F6B1713" w14:textId="5AB84F41" w:rsidR="002C3A0F" w:rsidRPr="00E87528" w:rsidRDefault="002C3A0F" w:rsidP="002C3A0F">
      <w:pPr>
        <w:pStyle w:val="Quote"/>
        <w:rPr>
          <w:rFonts w:asciiTheme="minorBidi" w:eastAsia="MS Gothic" w:hAnsiTheme="minorBidi" w:cstheme="minorBidi"/>
          <w:i w:val="0"/>
          <w:iCs w:val="0"/>
          <w:sz w:val="24"/>
        </w:rPr>
      </w:pPr>
      <w:r w:rsidRPr="00E87528">
        <w:rPr>
          <w:rFonts w:ascii="Segoe UI Symbol" w:eastAsia="MS Gothic" w:hAnsi="Segoe UI Symbol" w:cs="Segoe UI Symbol"/>
          <w:i w:val="0"/>
          <w:iCs w:val="0"/>
          <w:sz w:val="24"/>
        </w:rPr>
        <w:t>☐</w:t>
      </w:r>
      <w:r w:rsidRPr="00E87528">
        <w:rPr>
          <w:rFonts w:asciiTheme="minorBidi" w:eastAsia="MS Gothic" w:hAnsiTheme="minorBidi" w:cstheme="minorBidi"/>
          <w:i w:val="0"/>
          <w:iCs w:val="0"/>
          <w:sz w:val="24"/>
        </w:rPr>
        <w:t xml:space="preserve"> Not applicable to study build</w:t>
      </w:r>
    </w:p>
    <w:tbl>
      <w:tblPr>
        <w:tblW w:w="5377" w:type="pct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7"/>
        <w:gridCol w:w="7160"/>
      </w:tblGrid>
      <w:tr w:rsidR="002C3A0F" w:rsidRPr="00665FB8" w14:paraId="22EA2783" w14:textId="77777777" w:rsidTr="00E80EF8">
        <w:trPr>
          <w:trHeight w:val="432"/>
          <w:tblHeader/>
        </w:trPr>
        <w:tc>
          <w:tcPr>
            <w:tcW w:w="1631" w:type="pct"/>
            <w:shd w:val="clear" w:color="auto" w:fill="F2F2F2" w:themeFill="background1" w:themeFillShade="F2"/>
            <w:noWrap/>
            <w:vAlign w:val="center"/>
            <w:hideMark/>
          </w:tcPr>
          <w:p w14:paraId="5A6112E9" w14:textId="77777777" w:rsidR="002C3A0F" w:rsidRPr="00665FB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b/>
                <w:bCs/>
                <w:sz w:val="22"/>
                <w:szCs w:val="22"/>
              </w:rPr>
            </w:pPr>
            <w:r w:rsidRPr="00665FB8">
              <w:rPr>
                <w:rFonts w:asciiTheme="minorBidi" w:eastAsiaTheme="majorEastAsia" w:hAnsiTheme="minorBidi" w:cstheme="minorBidi"/>
                <w:b/>
                <w:bCs/>
                <w:sz w:val="22"/>
                <w:szCs w:val="22"/>
              </w:rPr>
              <w:lastRenderedPageBreak/>
              <w:t>Display Name</w:t>
            </w:r>
          </w:p>
        </w:tc>
        <w:tc>
          <w:tcPr>
            <w:tcW w:w="3369" w:type="pct"/>
            <w:shd w:val="clear" w:color="auto" w:fill="F2F2F2" w:themeFill="background1" w:themeFillShade="F2"/>
            <w:noWrap/>
            <w:vAlign w:val="center"/>
            <w:hideMark/>
          </w:tcPr>
          <w:p w14:paraId="591F5AC5" w14:textId="77777777" w:rsidR="002C3A0F" w:rsidRPr="00665FB8" w:rsidRDefault="002C3A0F" w:rsidP="00E80EF8">
            <w:pPr>
              <w:pStyle w:val="ListParagraph"/>
              <w:ind w:left="0"/>
              <w:rPr>
                <w:rFonts w:asciiTheme="minorBidi" w:eastAsiaTheme="majorEastAsia" w:hAnsiTheme="minorBidi" w:cstheme="minorBidi"/>
                <w:b/>
                <w:bCs/>
                <w:sz w:val="22"/>
                <w:szCs w:val="22"/>
              </w:rPr>
            </w:pPr>
            <w:r w:rsidRPr="00665FB8">
              <w:rPr>
                <w:rFonts w:asciiTheme="minorBidi" w:eastAsiaTheme="majorEastAsia" w:hAnsiTheme="minorBidi" w:cstheme="minorBidi"/>
                <w:b/>
                <w:bCs/>
                <w:sz w:val="22"/>
                <w:szCs w:val="22"/>
              </w:rPr>
              <w:t>URL</w:t>
            </w:r>
          </w:p>
        </w:tc>
      </w:tr>
      <w:tr w:rsidR="002C3A0F" w:rsidRPr="00665FB8" w14:paraId="68013E72" w14:textId="77777777" w:rsidTr="00E80EF8">
        <w:trPr>
          <w:trHeight w:val="432"/>
        </w:trPr>
        <w:tc>
          <w:tcPr>
            <w:tcW w:w="1631" w:type="pct"/>
            <w:shd w:val="clear" w:color="auto" w:fill="auto"/>
            <w:vAlign w:val="center"/>
          </w:tcPr>
          <w:p w14:paraId="0BFA8E4E" w14:textId="77777777" w:rsidR="002C3A0F" w:rsidRPr="00665FB8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3369" w:type="pct"/>
            <w:shd w:val="clear" w:color="auto" w:fill="auto"/>
            <w:noWrap/>
            <w:vAlign w:val="center"/>
          </w:tcPr>
          <w:p w14:paraId="26320547" w14:textId="77777777" w:rsidR="002C3A0F" w:rsidRPr="00665FB8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2C3A0F" w:rsidRPr="00665FB8" w14:paraId="02C4A8F9" w14:textId="77777777" w:rsidTr="00E80EF8">
        <w:trPr>
          <w:trHeight w:val="432"/>
        </w:trPr>
        <w:tc>
          <w:tcPr>
            <w:tcW w:w="1631" w:type="pct"/>
            <w:shd w:val="clear" w:color="auto" w:fill="auto"/>
            <w:vAlign w:val="center"/>
          </w:tcPr>
          <w:p w14:paraId="12C58A76" w14:textId="77777777" w:rsidR="002C3A0F" w:rsidRPr="00665FB8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3369" w:type="pct"/>
            <w:shd w:val="clear" w:color="auto" w:fill="auto"/>
            <w:noWrap/>
            <w:vAlign w:val="center"/>
          </w:tcPr>
          <w:p w14:paraId="3F5D8BB0" w14:textId="77777777" w:rsidR="002C3A0F" w:rsidRPr="00665FB8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2C3A0F" w:rsidRPr="00665FB8" w14:paraId="7C7F4BB4" w14:textId="77777777" w:rsidTr="00E80EF8">
        <w:trPr>
          <w:trHeight w:val="432"/>
        </w:trPr>
        <w:tc>
          <w:tcPr>
            <w:tcW w:w="1631" w:type="pct"/>
            <w:shd w:val="clear" w:color="auto" w:fill="auto"/>
            <w:vAlign w:val="center"/>
          </w:tcPr>
          <w:p w14:paraId="4D92F741" w14:textId="77777777" w:rsidR="002C3A0F" w:rsidRPr="00665FB8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3369" w:type="pct"/>
            <w:shd w:val="clear" w:color="auto" w:fill="auto"/>
            <w:noWrap/>
            <w:vAlign w:val="center"/>
          </w:tcPr>
          <w:p w14:paraId="1A244532" w14:textId="77777777" w:rsidR="002C3A0F" w:rsidRPr="00665FB8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  <w:tr w:rsidR="002C3A0F" w:rsidRPr="00665FB8" w14:paraId="5CFA7135" w14:textId="77777777" w:rsidTr="00E80EF8">
        <w:trPr>
          <w:trHeight w:val="432"/>
        </w:trPr>
        <w:tc>
          <w:tcPr>
            <w:tcW w:w="1631" w:type="pct"/>
            <w:shd w:val="clear" w:color="auto" w:fill="auto"/>
            <w:vAlign w:val="center"/>
          </w:tcPr>
          <w:p w14:paraId="3A882F9A" w14:textId="77777777" w:rsidR="002C3A0F" w:rsidRPr="00665FB8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  <w:tc>
          <w:tcPr>
            <w:tcW w:w="3369" w:type="pct"/>
            <w:shd w:val="clear" w:color="auto" w:fill="auto"/>
            <w:noWrap/>
            <w:vAlign w:val="center"/>
          </w:tcPr>
          <w:p w14:paraId="1597007D" w14:textId="77777777" w:rsidR="002C3A0F" w:rsidRPr="00665FB8" w:rsidRDefault="002C3A0F" w:rsidP="00E80EF8">
            <w:pPr>
              <w:pStyle w:val="Heading1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</w:p>
        </w:tc>
      </w:tr>
    </w:tbl>
    <w:p w14:paraId="0ED5E822" w14:textId="77777777" w:rsidR="002C3A0F" w:rsidRPr="00E87528" w:rsidRDefault="002C3A0F" w:rsidP="00437876">
      <w:pPr>
        <w:pStyle w:val="Heading1"/>
        <w:numPr>
          <w:ilvl w:val="0"/>
          <w:numId w:val="9"/>
        </w:numPr>
        <w:spacing w:line="360" w:lineRule="auto"/>
        <w:ind w:left="360" w:hanging="360"/>
        <w:rPr>
          <w:rFonts w:asciiTheme="minorBidi" w:hAnsiTheme="minorBidi" w:cstheme="minorBidi"/>
          <w:b/>
          <w:bCs/>
          <w:color w:val="000000" w:themeColor="text1"/>
        </w:rPr>
      </w:pPr>
      <w:bookmarkStart w:id="27" w:name="_Toc64432073"/>
      <w:bookmarkStart w:id="28" w:name="_Toc64432142"/>
      <w:bookmarkStart w:id="29" w:name="_Toc64432225"/>
      <w:bookmarkStart w:id="30" w:name="_Toc111123792"/>
      <w:bookmarkStart w:id="31" w:name="_Toc114747816"/>
      <w:r>
        <w:rPr>
          <w:rFonts w:asciiTheme="minorBidi" w:hAnsiTheme="minorBidi" w:cstheme="minorBidi"/>
          <w:b/>
          <w:bCs/>
          <w:color w:val="000000" w:themeColor="text1"/>
        </w:rPr>
        <w:t>Sponsor</w:t>
      </w:r>
      <w:r w:rsidRPr="00E87528">
        <w:rPr>
          <w:rFonts w:asciiTheme="minorBidi" w:hAnsiTheme="minorBidi" w:cstheme="minorBidi"/>
          <w:b/>
          <w:bCs/>
          <w:color w:val="000000" w:themeColor="text1"/>
        </w:rPr>
        <w:t xml:space="preserve"> Features</w:t>
      </w:r>
      <w:bookmarkEnd w:id="27"/>
      <w:bookmarkEnd w:id="28"/>
      <w:bookmarkEnd w:id="29"/>
      <w:bookmarkEnd w:id="30"/>
      <w:bookmarkEnd w:id="31"/>
    </w:p>
    <w:p w14:paraId="3F3706B7" w14:textId="6F87723D" w:rsidR="002C3A0F" w:rsidRPr="00E87528" w:rsidRDefault="002C3A0F" w:rsidP="002C3A0F">
      <w:pPr>
        <w:pStyle w:val="Quote"/>
        <w:rPr>
          <w:rFonts w:asciiTheme="minorBidi" w:eastAsia="MS Gothic" w:hAnsiTheme="minorBidi" w:cstheme="minorBidi"/>
          <w:i w:val="0"/>
          <w:iCs w:val="0"/>
          <w:sz w:val="24"/>
        </w:rPr>
      </w:pPr>
      <w:r w:rsidRPr="00E87528">
        <w:rPr>
          <w:rFonts w:ascii="Segoe UI Symbol" w:eastAsia="MS Gothic" w:hAnsi="Segoe UI Symbol" w:cs="Segoe UI Symbol"/>
          <w:i w:val="0"/>
          <w:iCs w:val="0"/>
          <w:sz w:val="24"/>
        </w:rPr>
        <w:t>☐</w:t>
      </w:r>
      <w:r w:rsidRPr="00E87528">
        <w:rPr>
          <w:rFonts w:asciiTheme="minorBidi" w:eastAsia="MS Gothic" w:hAnsiTheme="minorBidi" w:cstheme="minorBidi"/>
          <w:i w:val="0"/>
          <w:iCs w:val="0"/>
          <w:sz w:val="24"/>
        </w:rPr>
        <w:t xml:space="preserve"> Not applicable to study build</w:t>
      </w:r>
    </w:p>
    <w:p w14:paraId="3D097452" w14:textId="77777777" w:rsidR="002C3A0F" w:rsidRDefault="002C3A0F" w:rsidP="002C3A0F">
      <w:pPr>
        <w:spacing w:after="160" w:line="259" w:lineRule="auto"/>
        <w:rPr>
          <w:rFonts w:asciiTheme="minorBidi" w:hAnsiTheme="minorBidi" w:cstheme="minorBidi"/>
          <w:i/>
          <w:iCs/>
          <w:color w:val="0000FF"/>
        </w:rPr>
      </w:pPr>
      <w:r w:rsidRPr="008C7D67">
        <w:rPr>
          <w:rFonts w:asciiTheme="minorBidi" w:hAnsiTheme="minorBidi" w:cstheme="minorBidi"/>
          <w:i/>
          <w:iCs/>
          <w:color w:val="0000FF"/>
        </w:rPr>
        <w:t>&lt;Describe any features the Sponsor wishes to enable for this trial (i.e., new development work, or enhancements to existing platform)&gt;</w:t>
      </w:r>
      <w:bookmarkStart w:id="32" w:name="_Toc94699957"/>
    </w:p>
    <w:p w14:paraId="2EC03F76" w14:textId="77777777" w:rsidR="002C3A0F" w:rsidRPr="00E87528" w:rsidRDefault="002C3A0F" w:rsidP="002C3A0F">
      <w:pPr>
        <w:spacing w:after="160" w:line="259" w:lineRule="auto"/>
        <w:rPr>
          <w:rFonts w:asciiTheme="minorBidi" w:hAnsiTheme="minorBidi" w:cstheme="minorBidi"/>
        </w:rPr>
      </w:pPr>
      <w:r w:rsidRPr="00E87528">
        <w:rPr>
          <w:rFonts w:asciiTheme="minorBidi" w:hAnsiTheme="minorBidi" w:cstheme="minorBidi"/>
          <w:b/>
          <w:bCs/>
          <w:color w:val="000000" w:themeColor="text1"/>
        </w:rPr>
        <w:t>Translations</w:t>
      </w:r>
      <w:bookmarkEnd w:id="32"/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335"/>
        <w:gridCol w:w="3510"/>
        <w:gridCol w:w="2610"/>
      </w:tblGrid>
      <w:tr w:rsidR="002C3A0F" w:rsidRPr="00066A70" w14:paraId="16DC0442" w14:textId="77777777" w:rsidTr="00E80EF8">
        <w:trPr>
          <w:trHeight w:val="432"/>
          <w:tblHeader/>
        </w:trPr>
        <w:tc>
          <w:tcPr>
            <w:tcW w:w="2335" w:type="dxa"/>
            <w:shd w:val="clear" w:color="auto" w:fill="F2F2F2" w:themeFill="background1" w:themeFillShade="F2"/>
            <w:hideMark/>
          </w:tcPr>
          <w:p w14:paraId="204F6B42" w14:textId="77777777" w:rsidR="002C3A0F" w:rsidRDefault="002C3A0F" w:rsidP="00E80EF8">
            <w:pPr>
              <w:rPr>
                <w:rFonts w:asciiTheme="minorBidi" w:hAnsiTheme="minorBidi" w:cstheme="minorBidi"/>
                <w:b/>
                <w:bCs/>
              </w:rPr>
            </w:pPr>
            <w:r w:rsidRPr="00066A70">
              <w:rPr>
                <w:rFonts w:asciiTheme="minorBidi" w:hAnsiTheme="minorBidi" w:cstheme="minorBidi"/>
                <w:b/>
                <w:bCs/>
              </w:rPr>
              <w:t>Country</w:t>
            </w:r>
          </w:p>
          <w:p w14:paraId="21D29134" w14:textId="77777777" w:rsidR="002C3A0F" w:rsidRPr="00066A70" w:rsidRDefault="002C3A0F" w:rsidP="00E80EF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3510" w:type="dxa"/>
            <w:shd w:val="clear" w:color="auto" w:fill="F2F2F2" w:themeFill="background1" w:themeFillShade="F2"/>
          </w:tcPr>
          <w:p w14:paraId="261943A5" w14:textId="77777777" w:rsidR="002C3A0F" w:rsidRPr="00066A70" w:rsidRDefault="002C3A0F" w:rsidP="00E80EF8">
            <w:pPr>
              <w:rPr>
                <w:rFonts w:asciiTheme="minorBidi" w:hAnsiTheme="minorBidi" w:cstheme="minorBidi"/>
                <w:b/>
                <w:bCs/>
              </w:rPr>
            </w:pPr>
            <w:r w:rsidRPr="00066A70">
              <w:rPr>
                <w:rFonts w:asciiTheme="minorBidi" w:hAnsiTheme="minorBidi" w:cstheme="minorBidi"/>
                <w:b/>
                <w:bCs/>
              </w:rPr>
              <w:t>Language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3244DCEB" w14:textId="77777777" w:rsidR="002C3A0F" w:rsidRPr="00066A70" w:rsidRDefault="002C3A0F" w:rsidP="00E80EF8">
            <w:pPr>
              <w:rPr>
                <w:rFonts w:asciiTheme="minorBidi" w:hAnsiTheme="minorBidi" w:cstheme="minorBidi"/>
                <w:b/>
                <w:bCs/>
              </w:rPr>
            </w:pPr>
            <w:r w:rsidRPr="00066A70">
              <w:rPr>
                <w:rFonts w:asciiTheme="minorBidi" w:hAnsiTheme="minorBidi" w:cstheme="minorBidi"/>
                <w:b/>
                <w:bCs/>
              </w:rPr>
              <w:t>Static Field Translation Required?</w:t>
            </w:r>
          </w:p>
        </w:tc>
      </w:tr>
      <w:tr w:rsidR="002C3A0F" w:rsidRPr="00066A70" w14:paraId="0D9DD679" w14:textId="77777777" w:rsidTr="00E80EF8">
        <w:trPr>
          <w:trHeight w:val="432"/>
        </w:trPr>
        <w:tc>
          <w:tcPr>
            <w:tcW w:w="2335" w:type="dxa"/>
            <w:shd w:val="clear" w:color="auto" w:fill="auto"/>
          </w:tcPr>
          <w:p w14:paraId="119C0623" w14:textId="77777777" w:rsidR="002C3A0F" w:rsidRPr="00066A70" w:rsidRDefault="002C3A0F" w:rsidP="00E80EF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3510" w:type="dxa"/>
            <w:shd w:val="clear" w:color="auto" w:fill="auto"/>
          </w:tcPr>
          <w:p w14:paraId="29A41BFF" w14:textId="77777777" w:rsidR="002C3A0F" w:rsidRPr="00066A70" w:rsidRDefault="002C3A0F" w:rsidP="00E80EF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2610" w:type="dxa"/>
          </w:tcPr>
          <w:p w14:paraId="17D2D0B8" w14:textId="77777777" w:rsidR="002C3A0F" w:rsidRPr="00066A70" w:rsidRDefault="002C3A0F" w:rsidP="00E80EF8">
            <w:pPr>
              <w:rPr>
                <w:rFonts w:asciiTheme="minorBidi" w:eastAsia="Times New Roman" w:hAnsiTheme="minorBidi" w:cstheme="minorBidi"/>
              </w:rPr>
            </w:pPr>
          </w:p>
        </w:tc>
      </w:tr>
      <w:tr w:rsidR="002C3A0F" w:rsidRPr="00066A70" w14:paraId="6FEFD453" w14:textId="77777777" w:rsidTr="00E80EF8">
        <w:trPr>
          <w:trHeight w:val="432"/>
        </w:trPr>
        <w:tc>
          <w:tcPr>
            <w:tcW w:w="2335" w:type="dxa"/>
            <w:shd w:val="clear" w:color="auto" w:fill="auto"/>
          </w:tcPr>
          <w:p w14:paraId="7B399933" w14:textId="77777777" w:rsidR="002C3A0F" w:rsidRPr="00066A70" w:rsidRDefault="002C3A0F" w:rsidP="00E80EF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3510" w:type="dxa"/>
            <w:shd w:val="clear" w:color="auto" w:fill="auto"/>
          </w:tcPr>
          <w:p w14:paraId="6BB73109" w14:textId="77777777" w:rsidR="002C3A0F" w:rsidRPr="00066A70" w:rsidRDefault="002C3A0F" w:rsidP="00E80EF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2610" w:type="dxa"/>
          </w:tcPr>
          <w:p w14:paraId="6DE11BAE" w14:textId="77777777" w:rsidR="002C3A0F" w:rsidRPr="00066A70" w:rsidRDefault="002C3A0F" w:rsidP="00E80EF8">
            <w:pPr>
              <w:rPr>
                <w:rFonts w:asciiTheme="minorBidi" w:hAnsiTheme="minorBidi" w:cstheme="minorBidi"/>
              </w:rPr>
            </w:pPr>
          </w:p>
        </w:tc>
      </w:tr>
      <w:tr w:rsidR="002C3A0F" w:rsidRPr="00066A70" w14:paraId="0CF95DF6" w14:textId="77777777" w:rsidTr="00E80EF8">
        <w:trPr>
          <w:trHeight w:val="432"/>
        </w:trPr>
        <w:tc>
          <w:tcPr>
            <w:tcW w:w="2335" w:type="dxa"/>
            <w:shd w:val="clear" w:color="auto" w:fill="auto"/>
          </w:tcPr>
          <w:p w14:paraId="5EB16691" w14:textId="77777777" w:rsidR="002C3A0F" w:rsidRPr="00066A70" w:rsidRDefault="002C3A0F" w:rsidP="00E80EF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3510" w:type="dxa"/>
            <w:shd w:val="clear" w:color="auto" w:fill="auto"/>
          </w:tcPr>
          <w:p w14:paraId="56B8B09A" w14:textId="77777777" w:rsidR="002C3A0F" w:rsidRPr="00066A70" w:rsidRDefault="002C3A0F" w:rsidP="00E80EF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2610" w:type="dxa"/>
          </w:tcPr>
          <w:p w14:paraId="065BDB51" w14:textId="77777777" w:rsidR="002C3A0F" w:rsidRPr="00066A70" w:rsidRDefault="002C3A0F" w:rsidP="00E80EF8">
            <w:pPr>
              <w:rPr>
                <w:rFonts w:asciiTheme="minorBidi" w:eastAsia="Times New Roman" w:hAnsiTheme="minorBidi" w:cstheme="minorBidi"/>
              </w:rPr>
            </w:pPr>
          </w:p>
        </w:tc>
      </w:tr>
      <w:tr w:rsidR="002C3A0F" w:rsidRPr="00066A70" w14:paraId="29B7442D" w14:textId="77777777" w:rsidTr="00E80EF8">
        <w:trPr>
          <w:trHeight w:val="432"/>
        </w:trPr>
        <w:tc>
          <w:tcPr>
            <w:tcW w:w="2335" w:type="dxa"/>
            <w:shd w:val="clear" w:color="auto" w:fill="auto"/>
          </w:tcPr>
          <w:p w14:paraId="55966E4C" w14:textId="77777777" w:rsidR="002C3A0F" w:rsidRPr="00066A70" w:rsidRDefault="002C3A0F" w:rsidP="00E80EF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3510" w:type="dxa"/>
            <w:shd w:val="clear" w:color="auto" w:fill="auto"/>
          </w:tcPr>
          <w:p w14:paraId="071241D7" w14:textId="77777777" w:rsidR="002C3A0F" w:rsidRPr="00066A70" w:rsidRDefault="002C3A0F" w:rsidP="00E80EF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2610" w:type="dxa"/>
          </w:tcPr>
          <w:p w14:paraId="62747B9E" w14:textId="77777777" w:rsidR="002C3A0F" w:rsidRPr="00066A70" w:rsidRDefault="002C3A0F" w:rsidP="00E80EF8">
            <w:pPr>
              <w:rPr>
                <w:rFonts w:asciiTheme="minorBidi" w:eastAsia="Times New Roman" w:hAnsiTheme="minorBidi" w:cstheme="minorBidi"/>
              </w:rPr>
            </w:pPr>
          </w:p>
        </w:tc>
      </w:tr>
    </w:tbl>
    <w:p w14:paraId="76BF3BC6" w14:textId="77777777" w:rsidR="002C3A0F" w:rsidRPr="00E87528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</w:rPr>
      </w:pPr>
    </w:p>
    <w:p w14:paraId="21651B6F" w14:textId="77777777" w:rsidR="002C3A0F" w:rsidRPr="00E87528" w:rsidRDefault="002C3A0F" w:rsidP="002C3A0F">
      <w:pPr>
        <w:spacing w:after="160" w:line="259" w:lineRule="auto"/>
        <w:ind w:left="360"/>
        <w:rPr>
          <w:rFonts w:asciiTheme="minorBidi" w:hAnsiTheme="minorBidi" w:cstheme="minorBidi"/>
          <w:b/>
          <w:bCs/>
        </w:rPr>
      </w:pPr>
      <w:r w:rsidRPr="00E87528">
        <w:rPr>
          <w:rFonts w:asciiTheme="minorBidi" w:hAnsiTheme="minorBidi" w:cstheme="minorBidi"/>
          <w:b/>
          <w:bCs/>
        </w:rPr>
        <w:t xml:space="preserve">15.1 Custom Fields: </w:t>
      </w:r>
      <w:r w:rsidRPr="00E87528">
        <w:rPr>
          <w:rFonts w:asciiTheme="minorBidi" w:hAnsiTheme="minorBidi" w:cstheme="minorBidi"/>
        </w:rPr>
        <w:t>All approved text in Visit Schedule, Visit Checklists, and Custom Notifications sections will be translated and made available to the above languages, unless otherwise noted.</w:t>
      </w:r>
    </w:p>
    <w:p w14:paraId="3EDA3895" w14:textId="77777777" w:rsidR="002C3A0F" w:rsidRPr="00E87528" w:rsidRDefault="002C3A0F" w:rsidP="002C3A0F">
      <w:pPr>
        <w:pStyle w:val="ListParagraph"/>
        <w:spacing w:after="160" w:line="259" w:lineRule="auto"/>
        <w:ind w:left="360"/>
        <w:rPr>
          <w:rFonts w:asciiTheme="minorBidi" w:hAnsiTheme="minorBidi" w:cstheme="minorBidi"/>
          <w:b/>
          <w:bCs/>
        </w:rPr>
      </w:pPr>
      <w:r w:rsidRPr="00E87528">
        <w:rPr>
          <w:rFonts w:asciiTheme="minorBidi" w:hAnsiTheme="minorBidi" w:cstheme="minorBidi"/>
          <w:b/>
          <w:bCs/>
        </w:rPr>
        <w:t xml:space="preserve">15.2 Timelines: </w:t>
      </w:r>
      <w:r w:rsidRPr="00E87528">
        <w:rPr>
          <w:rFonts w:asciiTheme="minorBidi" w:hAnsiTheme="minorBidi" w:cstheme="minorBidi"/>
        </w:rPr>
        <w:t>Static Fields will take 4-6 weeks to acquire and update Study Hub accordingly. Custom fields will take 2-4 weeks and will be submitted with the Configuration Checklist for IQVIA Study Admins to configure in Study Hub.</w:t>
      </w:r>
      <w:r w:rsidRPr="00E87528">
        <w:rPr>
          <w:rFonts w:asciiTheme="minorBidi" w:hAnsiTheme="minorBidi" w:cstheme="minorBidi"/>
          <w:b/>
          <w:bCs/>
        </w:rPr>
        <w:t xml:space="preserve">  </w:t>
      </w:r>
    </w:p>
    <w:p w14:paraId="54B97C00" w14:textId="77777777" w:rsidR="002C3A0F" w:rsidRPr="00E87528" w:rsidRDefault="002C3A0F" w:rsidP="00437876">
      <w:pPr>
        <w:pStyle w:val="Heading1"/>
        <w:numPr>
          <w:ilvl w:val="0"/>
          <w:numId w:val="9"/>
        </w:numPr>
        <w:spacing w:line="360" w:lineRule="auto"/>
        <w:ind w:left="360" w:hanging="360"/>
        <w:rPr>
          <w:rFonts w:asciiTheme="minorBidi" w:hAnsiTheme="minorBidi" w:cstheme="minorBidi"/>
          <w:b/>
          <w:bCs/>
          <w:color w:val="000000" w:themeColor="text1"/>
        </w:rPr>
      </w:pPr>
      <w:bookmarkStart w:id="33" w:name="_Toc114747817"/>
      <w:r w:rsidRPr="00E87528">
        <w:rPr>
          <w:rFonts w:asciiTheme="minorBidi" w:hAnsiTheme="minorBidi" w:cstheme="minorBidi"/>
          <w:b/>
          <w:bCs/>
          <w:color w:val="000000" w:themeColor="text1"/>
        </w:rPr>
        <w:t>Study Hub IT Support Numbers by Country</w:t>
      </w:r>
      <w:bookmarkEnd w:id="33"/>
    </w:p>
    <w:p w14:paraId="6AD6FDF7" w14:textId="4BB71593" w:rsidR="002C3A0F" w:rsidRPr="00E87528" w:rsidRDefault="002C3A0F" w:rsidP="002C3A0F">
      <w:pPr>
        <w:pStyle w:val="Quote"/>
        <w:ind w:left="0"/>
        <w:rPr>
          <w:rFonts w:asciiTheme="minorBidi" w:eastAsia="MS Gothic" w:hAnsiTheme="minorBidi" w:cstheme="minorBidi"/>
          <w:i w:val="0"/>
          <w:iCs w:val="0"/>
          <w:sz w:val="24"/>
        </w:rPr>
      </w:pPr>
      <w:r w:rsidRPr="00E87528">
        <w:rPr>
          <w:rFonts w:ascii="Segoe UI Symbol" w:eastAsia="MS Gothic" w:hAnsi="Segoe UI Symbol" w:cs="Segoe UI Symbol"/>
          <w:i w:val="0"/>
          <w:iCs w:val="0"/>
          <w:sz w:val="24"/>
        </w:rPr>
        <w:t>☐</w:t>
      </w:r>
      <w:r w:rsidRPr="00E87528">
        <w:rPr>
          <w:rFonts w:asciiTheme="minorBidi" w:eastAsia="MS Gothic" w:hAnsiTheme="minorBidi" w:cstheme="minorBidi"/>
          <w:i w:val="0"/>
          <w:iCs w:val="0"/>
          <w:sz w:val="24"/>
        </w:rPr>
        <w:t xml:space="preserve"> Not applicable to study build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"/>
        <w:gridCol w:w="1533"/>
        <w:gridCol w:w="2295"/>
        <w:gridCol w:w="1907"/>
        <w:gridCol w:w="1895"/>
        <w:gridCol w:w="1972"/>
      </w:tblGrid>
      <w:tr w:rsidR="002C3A0F" w:rsidRPr="00066A70" w14:paraId="20FF2C1F" w14:textId="77777777" w:rsidTr="00E80EF8">
        <w:trPr>
          <w:trHeight w:val="432"/>
          <w:tblHeader/>
        </w:trPr>
        <w:tc>
          <w:tcPr>
            <w:tcW w:w="146" w:type="pct"/>
            <w:shd w:val="clear" w:color="auto" w:fill="auto"/>
            <w:noWrap/>
            <w:vAlign w:val="center"/>
            <w:hideMark/>
          </w:tcPr>
          <w:p w14:paraId="54D9D122" w14:textId="77777777" w:rsidR="002C3A0F" w:rsidRPr="00066A70" w:rsidRDefault="002C3A0F" w:rsidP="00E80EF8">
            <w:pPr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  <w:lastRenderedPageBreak/>
              <w:t> </w:t>
            </w:r>
          </w:p>
        </w:tc>
        <w:tc>
          <w:tcPr>
            <w:tcW w:w="811" w:type="pct"/>
            <w:shd w:val="clear" w:color="auto" w:fill="F2F2F2" w:themeFill="background1" w:themeFillShade="F2"/>
            <w:noWrap/>
            <w:vAlign w:val="center"/>
            <w:hideMark/>
          </w:tcPr>
          <w:p w14:paraId="4338EE7A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  <w:t>Study Geography Name</w:t>
            </w:r>
          </w:p>
        </w:tc>
        <w:tc>
          <w:tcPr>
            <w:tcW w:w="1101" w:type="pct"/>
            <w:shd w:val="clear" w:color="auto" w:fill="F2F2F2" w:themeFill="background1" w:themeFillShade="F2"/>
            <w:noWrap/>
            <w:vAlign w:val="center"/>
            <w:hideMark/>
          </w:tcPr>
          <w:p w14:paraId="7A219216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  <w:t>Phone Number for Participants to call</w:t>
            </w:r>
          </w:p>
        </w:tc>
        <w:tc>
          <w:tcPr>
            <w:tcW w:w="1009" w:type="pct"/>
            <w:shd w:val="clear" w:color="auto" w:fill="F2F2F2" w:themeFill="background1" w:themeFillShade="F2"/>
            <w:noWrap/>
            <w:vAlign w:val="center"/>
            <w:hideMark/>
          </w:tcPr>
          <w:p w14:paraId="74EE590A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  <w:t>Phone Number for Sites to call</w:t>
            </w:r>
          </w:p>
        </w:tc>
        <w:tc>
          <w:tcPr>
            <w:tcW w:w="1002" w:type="pct"/>
            <w:shd w:val="clear" w:color="auto" w:fill="F2F2F2" w:themeFill="background1" w:themeFillShade="F2"/>
            <w:noWrap/>
            <w:vAlign w:val="center"/>
            <w:hideMark/>
          </w:tcPr>
          <w:p w14:paraId="76DAC8FE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  <w:t>Languages Spoken in Country</w:t>
            </w:r>
          </w:p>
        </w:tc>
        <w:tc>
          <w:tcPr>
            <w:tcW w:w="930" w:type="pct"/>
            <w:shd w:val="clear" w:color="auto" w:fill="F2F2F2" w:themeFill="background1" w:themeFillShade="F2"/>
            <w:noWrap/>
            <w:vAlign w:val="center"/>
            <w:hideMark/>
          </w:tcPr>
          <w:p w14:paraId="425DBBEC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  <w:t>Participant Date of Birth Format</w:t>
            </w:r>
          </w:p>
        </w:tc>
      </w:tr>
      <w:tr w:rsidR="002C3A0F" w:rsidRPr="00066A70" w14:paraId="35FB5BED" w14:textId="77777777" w:rsidTr="00E80EF8">
        <w:trPr>
          <w:trHeight w:val="432"/>
        </w:trPr>
        <w:tc>
          <w:tcPr>
            <w:tcW w:w="146" w:type="pct"/>
            <w:shd w:val="clear" w:color="auto" w:fill="auto"/>
            <w:noWrap/>
            <w:vAlign w:val="center"/>
            <w:hideMark/>
          </w:tcPr>
          <w:p w14:paraId="784C5D80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811" w:type="pct"/>
            <w:shd w:val="clear" w:color="auto" w:fill="auto"/>
            <w:noWrap/>
          </w:tcPr>
          <w:p w14:paraId="24ABF934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</w:p>
        </w:tc>
        <w:tc>
          <w:tcPr>
            <w:tcW w:w="1101" w:type="pct"/>
            <w:shd w:val="clear" w:color="auto" w:fill="auto"/>
          </w:tcPr>
          <w:p w14:paraId="7484038C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color w:val="444444"/>
                <w:sz w:val="22"/>
                <w:szCs w:val="22"/>
              </w:rPr>
            </w:pPr>
          </w:p>
        </w:tc>
        <w:tc>
          <w:tcPr>
            <w:tcW w:w="1009" w:type="pct"/>
            <w:shd w:val="clear" w:color="auto" w:fill="auto"/>
          </w:tcPr>
          <w:p w14:paraId="078912E4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</w:p>
        </w:tc>
        <w:tc>
          <w:tcPr>
            <w:tcW w:w="1002" w:type="pct"/>
            <w:shd w:val="clear" w:color="auto" w:fill="auto"/>
          </w:tcPr>
          <w:p w14:paraId="30A66036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noWrap/>
          </w:tcPr>
          <w:p w14:paraId="79C5D7F9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</w:p>
        </w:tc>
      </w:tr>
      <w:tr w:rsidR="002C3A0F" w:rsidRPr="00066A70" w14:paraId="4ABA8DCA" w14:textId="77777777" w:rsidTr="00E80EF8">
        <w:trPr>
          <w:trHeight w:val="432"/>
        </w:trPr>
        <w:tc>
          <w:tcPr>
            <w:tcW w:w="146" w:type="pct"/>
            <w:shd w:val="clear" w:color="auto" w:fill="auto"/>
            <w:noWrap/>
            <w:vAlign w:val="center"/>
            <w:hideMark/>
          </w:tcPr>
          <w:p w14:paraId="07025F4E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811" w:type="pct"/>
            <w:shd w:val="clear" w:color="auto" w:fill="auto"/>
            <w:noWrap/>
          </w:tcPr>
          <w:p w14:paraId="010EDC67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</w:p>
        </w:tc>
        <w:tc>
          <w:tcPr>
            <w:tcW w:w="1101" w:type="pct"/>
            <w:shd w:val="clear" w:color="auto" w:fill="auto"/>
          </w:tcPr>
          <w:p w14:paraId="3229FD36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color w:val="444444"/>
                <w:sz w:val="22"/>
                <w:szCs w:val="22"/>
              </w:rPr>
            </w:pPr>
          </w:p>
        </w:tc>
        <w:tc>
          <w:tcPr>
            <w:tcW w:w="1009" w:type="pct"/>
            <w:shd w:val="clear" w:color="auto" w:fill="auto"/>
          </w:tcPr>
          <w:p w14:paraId="0FE3D763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</w:p>
        </w:tc>
        <w:tc>
          <w:tcPr>
            <w:tcW w:w="1002" w:type="pct"/>
            <w:shd w:val="clear" w:color="auto" w:fill="auto"/>
          </w:tcPr>
          <w:p w14:paraId="32CABCFB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noWrap/>
          </w:tcPr>
          <w:p w14:paraId="26C0BA5F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</w:p>
        </w:tc>
      </w:tr>
      <w:tr w:rsidR="002C3A0F" w:rsidRPr="00066A70" w14:paraId="675F6AC6" w14:textId="77777777" w:rsidTr="00E80EF8">
        <w:trPr>
          <w:trHeight w:val="432"/>
        </w:trPr>
        <w:tc>
          <w:tcPr>
            <w:tcW w:w="146" w:type="pct"/>
            <w:shd w:val="clear" w:color="auto" w:fill="auto"/>
            <w:noWrap/>
            <w:vAlign w:val="center"/>
          </w:tcPr>
          <w:p w14:paraId="71DE5436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811" w:type="pct"/>
            <w:shd w:val="clear" w:color="auto" w:fill="auto"/>
            <w:noWrap/>
          </w:tcPr>
          <w:p w14:paraId="79518B42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</w:p>
        </w:tc>
        <w:tc>
          <w:tcPr>
            <w:tcW w:w="1101" w:type="pct"/>
            <w:shd w:val="clear" w:color="auto" w:fill="auto"/>
          </w:tcPr>
          <w:p w14:paraId="485855B1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color w:val="444444"/>
                <w:sz w:val="22"/>
                <w:szCs w:val="22"/>
              </w:rPr>
            </w:pPr>
          </w:p>
        </w:tc>
        <w:tc>
          <w:tcPr>
            <w:tcW w:w="1009" w:type="pct"/>
            <w:shd w:val="clear" w:color="auto" w:fill="auto"/>
          </w:tcPr>
          <w:p w14:paraId="7FDC44BC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</w:p>
        </w:tc>
        <w:tc>
          <w:tcPr>
            <w:tcW w:w="1002" w:type="pct"/>
            <w:shd w:val="clear" w:color="auto" w:fill="auto"/>
          </w:tcPr>
          <w:p w14:paraId="4045CD8B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noWrap/>
          </w:tcPr>
          <w:p w14:paraId="50EB210A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</w:p>
        </w:tc>
      </w:tr>
      <w:tr w:rsidR="002C3A0F" w:rsidRPr="00066A70" w14:paraId="08591581" w14:textId="77777777" w:rsidTr="00E80EF8">
        <w:trPr>
          <w:trHeight w:val="432"/>
        </w:trPr>
        <w:tc>
          <w:tcPr>
            <w:tcW w:w="146" w:type="pct"/>
            <w:shd w:val="clear" w:color="auto" w:fill="auto"/>
            <w:noWrap/>
            <w:vAlign w:val="center"/>
          </w:tcPr>
          <w:p w14:paraId="52902E95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811" w:type="pct"/>
            <w:shd w:val="clear" w:color="auto" w:fill="auto"/>
            <w:noWrap/>
          </w:tcPr>
          <w:p w14:paraId="0057DF40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</w:p>
        </w:tc>
        <w:tc>
          <w:tcPr>
            <w:tcW w:w="1101" w:type="pct"/>
            <w:shd w:val="clear" w:color="auto" w:fill="auto"/>
          </w:tcPr>
          <w:p w14:paraId="461C5AEA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color w:val="444444"/>
                <w:sz w:val="22"/>
                <w:szCs w:val="22"/>
              </w:rPr>
            </w:pPr>
          </w:p>
        </w:tc>
        <w:tc>
          <w:tcPr>
            <w:tcW w:w="1009" w:type="pct"/>
            <w:shd w:val="clear" w:color="auto" w:fill="auto"/>
          </w:tcPr>
          <w:p w14:paraId="48D8937B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</w:p>
        </w:tc>
        <w:tc>
          <w:tcPr>
            <w:tcW w:w="1002" w:type="pct"/>
            <w:shd w:val="clear" w:color="auto" w:fill="auto"/>
          </w:tcPr>
          <w:p w14:paraId="379EC10F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noWrap/>
          </w:tcPr>
          <w:p w14:paraId="60611B16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</w:p>
        </w:tc>
      </w:tr>
    </w:tbl>
    <w:p w14:paraId="5C9AA8AA" w14:textId="77777777" w:rsidR="002C3A0F" w:rsidRPr="00E87528" w:rsidRDefault="002C3A0F" w:rsidP="00437876">
      <w:pPr>
        <w:pStyle w:val="Heading1"/>
        <w:numPr>
          <w:ilvl w:val="0"/>
          <w:numId w:val="9"/>
        </w:numPr>
        <w:spacing w:line="360" w:lineRule="auto"/>
        <w:ind w:left="360" w:hanging="360"/>
        <w:rPr>
          <w:rFonts w:asciiTheme="minorBidi" w:hAnsiTheme="minorBidi" w:cstheme="minorBidi"/>
          <w:b/>
          <w:bCs/>
          <w:color w:val="000000" w:themeColor="text1"/>
        </w:rPr>
      </w:pPr>
      <w:bookmarkStart w:id="34" w:name="_Toc64432077"/>
      <w:bookmarkStart w:id="35" w:name="_Toc64432146"/>
      <w:bookmarkStart w:id="36" w:name="_Toc64432229"/>
      <w:bookmarkStart w:id="37" w:name="_Toc111123796"/>
      <w:bookmarkStart w:id="38" w:name="_Toc114747818"/>
      <w:r w:rsidRPr="00E87528">
        <w:rPr>
          <w:rFonts w:asciiTheme="minorBidi" w:hAnsiTheme="minorBidi" w:cstheme="minorBidi"/>
          <w:b/>
          <w:bCs/>
          <w:color w:val="000000" w:themeColor="text1"/>
        </w:rPr>
        <w:t>Document Templates</w:t>
      </w:r>
      <w:bookmarkEnd w:id="34"/>
      <w:bookmarkEnd w:id="35"/>
      <w:bookmarkEnd w:id="36"/>
      <w:bookmarkEnd w:id="37"/>
      <w:bookmarkEnd w:id="38"/>
      <w:r w:rsidRPr="00E87528">
        <w:rPr>
          <w:rFonts w:asciiTheme="minorBidi" w:hAnsiTheme="minorBidi" w:cstheme="minorBidi"/>
          <w:b/>
          <w:bCs/>
          <w:color w:val="000000" w:themeColor="text1"/>
        </w:rPr>
        <w:t xml:space="preserve"> </w:t>
      </w:r>
    </w:p>
    <w:p w14:paraId="34456171" w14:textId="77777777" w:rsidR="002C3A0F" w:rsidRPr="0086388B" w:rsidRDefault="002C3A0F" w:rsidP="002C3A0F">
      <w:pPr>
        <w:pStyle w:val="Quote"/>
        <w:rPr>
          <w:rFonts w:asciiTheme="minorBidi" w:hAnsiTheme="minorBidi" w:cstheme="minorBidi"/>
          <w:b/>
          <w:bCs/>
          <w:color w:val="0000FF"/>
          <w:sz w:val="24"/>
        </w:rPr>
      </w:pPr>
      <w:r w:rsidRPr="0086388B">
        <w:rPr>
          <w:rFonts w:asciiTheme="minorBidi" w:hAnsiTheme="minorBidi" w:cstheme="minorBidi"/>
          <w:color w:val="0000FF"/>
          <w:sz w:val="24"/>
        </w:rPr>
        <w:t>&lt;Insert links to approved form or note as N/A&gt;</w:t>
      </w:r>
    </w:p>
    <w:p w14:paraId="64B8042A" w14:textId="55A7E597" w:rsidR="002C3A0F" w:rsidRPr="00FF4383" w:rsidRDefault="002C3A0F" w:rsidP="00437876">
      <w:pPr>
        <w:pStyle w:val="ListParagraph"/>
        <w:numPr>
          <w:ilvl w:val="1"/>
          <w:numId w:val="9"/>
        </w:numPr>
        <w:spacing w:after="160" w:line="259" w:lineRule="auto"/>
        <w:rPr>
          <w:rFonts w:asciiTheme="minorBidi" w:hAnsiTheme="minorBidi" w:cstheme="minorBidi"/>
        </w:rPr>
      </w:pPr>
      <w:r w:rsidRPr="00FF4383">
        <w:rPr>
          <w:rFonts w:asciiTheme="minorBidi" w:hAnsiTheme="minorBidi" w:cstheme="minorBidi"/>
        </w:rPr>
        <w:t xml:space="preserve">Eligibility Form </w:t>
      </w:r>
      <w:r w:rsidRPr="00FF4383">
        <w:rPr>
          <w:rFonts w:asciiTheme="minorBidi" w:hAnsiTheme="minorBidi" w:cstheme="minorBidi"/>
          <w:i/>
          <w:iCs/>
        </w:rPr>
        <w:t xml:space="preserve">or </w:t>
      </w:r>
      <w:r>
        <w:rPr>
          <w:rFonts w:ascii="MS Gothic" w:eastAsia="MS Gothic" w:hAnsi="MS Gothic" w:cs="Segoe UI Symbol" w:hint="eastAsia"/>
        </w:rPr>
        <w:t>☐</w:t>
      </w:r>
      <w:r w:rsidRPr="00FF4383">
        <w:rPr>
          <w:rFonts w:asciiTheme="minorBidi" w:hAnsiTheme="minorBidi" w:cstheme="minorBidi"/>
          <w:i/>
          <w:iCs/>
        </w:rPr>
        <w:t xml:space="preserve"> N/A</w:t>
      </w:r>
    </w:p>
    <w:p w14:paraId="0284B07B" w14:textId="4F1855DF" w:rsidR="002C3A0F" w:rsidRDefault="002C3A0F" w:rsidP="00437876">
      <w:pPr>
        <w:pStyle w:val="ListParagraph"/>
        <w:numPr>
          <w:ilvl w:val="1"/>
          <w:numId w:val="9"/>
        </w:numPr>
        <w:spacing w:after="160" w:line="259" w:lineRule="auto"/>
        <w:rPr>
          <w:rFonts w:asciiTheme="minorBidi" w:hAnsiTheme="minorBidi" w:cstheme="minorBidi"/>
        </w:rPr>
      </w:pPr>
      <w:r w:rsidRPr="00FF4383">
        <w:rPr>
          <w:rFonts w:asciiTheme="minorBidi" w:hAnsiTheme="minorBidi" w:cstheme="minorBidi"/>
        </w:rPr>
        <w:t xml:space="preserve">eConsent Form or </w:t>
      </w:r>
      <w:r w:rsidRPr="00FF4383">
        <w:rPr>
          <w:rFonts w:ascii="Segoe UI Symbol" w:hAnsi="Segoe UI Symbol" w:cs="Segoe UI Symbol"/>
        </w:rPr>
        <w:t>☐</w:t>
      </w:r>
      <w:r w:rsidRPr="00FF4383">
        <w:rPr>
          <w:rFonts w:asciiTheme="minorBidi" w:hAnsiTheme="minorBidi" w:cstheme="minorBidi"/>
        </w:rPr>
        <w:t xml:space="preserve"> N/A</w:t>
      </w:r>
    </w:p>
    <w:p w14:paraId="3772FD68" w14:textId="23192A17" w:rsidR="002C3A0F" w:rsidRDefault="002C3A0F" w:rsidP="00437876">
      <w:pPr>
        <w:pStyle w:val="ListParagraph"/>
        <w:numPr>
          <w:ilvl w:val="1"/>
          <w:numId w:val="9"/>
        </w:numPr>
        <w:spacing w:after="160" w:line="259" w:lineRule="auto"/>
        <w:rPr>
          <w:rFonts w:asciiTheme="minorBidi" w:hAnsiTheme="minorBidi" w:cstheme="minorBidi"/>
        </w:rPr>
      </w:pPr>
      <w:r w:rsidRPr="00FF4383">
        <w:rPr>
          <w:rFonts w:asciiTheme="minorBidi" w:hAnsiTheme="minorBidi" w:cstheme="minorBidi"/>
        </w:rPr>
        <w:t xml:space="preserve">Research Nurse (RN) Order Form or </w:t>
      </w:r>
      <w:r w:rsidRPr="00FF4383">
        <w:rPr>
          <w:rFonts w:ascii="Segoe UI Symbol" w:hAnsi="Segoe UI Symbol" w:cs="Segoe UI Symbol"/>
        </w:rPr>
        <w:t>☐</w:t>
      </w:r>
      <w:r w:rsidRPr="00FF4383">
        <w:rPr>
          <w:rFonts w:asciiTheme="minorBidi" w:hAnsiTheme="minorBidi" w:cstheme="minorBidi"/>
        </w:rPr>
        <w:t xml:space="preserve"> N/A</w:t>
      </w:r>
    </w:p>
    <w:p w14:paraId="51704464" w14:textId="79671708" w:rsidR="002C3A0F" w:rsidRPr="00FF4383" w:rsidRDefault="002C3A0F" w:rsidP="00437876">
      <w:pPr>
        <w:pStyle w:val="ListParagraph"/>
        <w:numPr>
          <w:ilvl w:val="1"/>
          <w:numId w:val="9"/>
        </w:numPr>
        <w:spacing w:after="160" w:line="259" w:lineRule="auto"/>
        <w:rPr>
          <w:rFonts w:asciiTheme="minorBidi" w:hAnsiTheme="minorBidi" w:cstheme="minorBidi"/>
        </w:rPr>
      </w:pPr>
      <w:r w:rsidRPr="00FF4383">
        <w:rPr>
          <w:rFonts w:asciiTheme="minorBidi" w:hAnsiTheme="minorBidi" w:cstheme="minorBidi"/>
        </w:rPr>
        <w:t xml:space="preserve">Other or </w:t>
      </w:r>
      <w:r w:rsidRPr="00FF4383">
        <w:rPr>
          <w:rFonts w:ascii="Segoe UI Symbol" w:hAnsi="Segoe UI Symbol" w:cs="Segoe UI Symbol"/>
        </w:rPr>
        <w:t>☐</w:t>
      </w:r>
      <w:r w:rsidRPr="00FF4383">
        <w:rPr>
          <w:rFonts w:asciiTheme="minorBidi" w:hAnsiTheme="minorBidi" w:cstheme="minorBidi"/>
        </w:rPr>
        <w:t xml:space="preserve"> N/A</w:t>
      </w:r>
    </w:p>
    <w:p w14:paraId="5AFC975A" w14:textId="77777777" w:rsidR="002C3A0F" w:rsidRDefault="002C3A0F" w:rsidP="00437876">
      <w:pPr>
        <w:pStyle w:val="Heading1"/>
        <w:numPr>
          <w:ilvl w:val="0"/>
          <w:numId w:val="9"/>
        </w:numPr>
        <w:spacing w:line="360" w:lineRule="auto"/>
        <w:ind w:left="360" w:hanging="360"/>
        <w:rPr>
          <w:rFonts w:asciiTheme="minorBidi" w:hAnsiTheme="minorBidi" w:cstheme="minorBidi"/>
          <w:b/>
          <w:bCs/>
          <w:color w:val="000000" w:themeColor="text1"/>
        </w:rPr>
      </w:pPr>
      <w:bookmarkStart w:id="39" w:name="_Toc64432079"/>
      <w:bookmarkStart w:id="40" w:name="_Toc64432148"/>
      <w:bookmarkStart w:id="41" w:name="_Toc64432231"/>
      <w:bookmarkStart w:id="42" w:name="_Toc111123797"/>
      <w:bookmarkStart w:id="43" w:name="_Toc114747819"/>
      <w:r w:rsidRPr="00E87528">
        <w:rPr>
          <w:rFonts w:asciiTheme="minorBidi" w:hAnsiTheme="minorBidi" w:cstheme="minorBidi"/>
          <w:b/>
          <w:bCs/>
          <w:color w:val="000000" w:themeColor="text1"/>
        </w:rPr>
        <w:t>Integrations</w:t>
      </w:r>
      <w:bookmarkStart w:id="44" w:name="_Toc111132246"/>
      <w:bookmarkEnd w:id="39"/>
      <w:bookmarkEnd w:id="40"/>
      <w:bookmarkEnd w:id="41"/>
      <w:bookmarkEnd w:id="42"/>
      <w:bookmarkEnd w:id="43"/>
    </w:p>
    <w:p w14:paraId="27474E89" w14:textId="77777777" w:rsidR="002C3A0F" w:rsidRPr="0086388B" w:rsidRDefault="002C3A0F" w:rsidP="00437876">
      <w:pPr>
        <w:pStyle w:val="Heading1"/>
        <w:numPr>
          <w:ilvl w:val="1"/>
          <w:numId w:val="9"/>
        </w:numPr>
        <w:spacing w:line="360" w:lineRule="auto"/>
        <w:ind w:left="1080" w:hanging="360"/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</w:pPr>
      <w:bookmarkStart w:id="45" w:name="_Toc114747820"/>
      <w:r w:rsidRPr="0086388B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Standard</w:t>
      </w:r>
      <w:r w:rsidRPr="0086388B">
        <w:rPr>
          <w:sz w:val="24"/>
          <w:szCs w:val="24"/>
        </w:rPr>
        <w:t>:</w:t>
      </w:r>
      <w:bookmarkEnd w:id="44"/>
      <w:bookmarkEnd w:id="45"/>
    </w:p>
    <w:tbl>
      <w:tblPr>
        <w:tblStyle w:val="TableGrid"/>
        <w:tblW w:w="9656" w:type="dxa"/>
        <w:tblLook w:val="04A0" w:firstRow="1" w:lastRow="0" w:firstColumn="1" w:lastColumn="0" w:noHBand="0" w:noVBand="1"/>
      </w:tblPr>
      <w:tblGrid>
        <w:gridCol w:w="1708"/>
        <w:gridCol w:w="1485"/>
        <w:gridCol w:w="1779"/>
        <w:gridCol w:w="3123"/>
        <w:gridCol w:w="1561"/>
      </w:tblGrid>
      <w:tr w:rsidR="002C3A0F" w:rsidRPr="00066A70" w14:paraId="52976A24" w14:textId="77777777" w:rsidTr="00E80EF8">
        <w:trPr>
          <w:trHeight w:val="432"/>
          <w:tblHeader/>
        </w:trPr>
        <w:tc>
          <w:tcPr>
            <w:tcW w:w="1708" w:type="dxa"/>
            <w:shd w:val="clear" w:color="auto" w:fill="F2F2F2" w:themeFill="background1" w:themeFillShade="F2"/>
          </w:tcPr>
          <w:p w14:paraId="759C9464" w14:textId="77777777" w:rsidR="002C3A0F" w:rsidRPr="00066A70" w:rsidRDefault="002C3A0F" w:rsidP="00E80EF8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Integration</w:t>
            </w:r>
          </w:p>
        </w:tc>
        <w:tc>
          <w:tcPr>
            <w:tcW w:w="1485" w:type="dxa"/>
            <w:shd w:val="clear" w:color="auto" w:fill="F2F2F2" w:themeFill="background1" w:themeFillShade="F2"/>
          </w:tcPr>
          <w:p w14:paraId="12F5AA21" w14:textId="77777777" w:rsidR="002C3A0F" w:rsidRPr="00066A70" w:rsidRDefault="002C3A0F" w:rsidP="00E80EF8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779" w:type="dxa"/>
            <w:shd w:val="clear" w:color="auto" w:fill="F2F2F2" w:themeFill="background1" w:themeFillShade="F2"/>
          </w:tcPr>
          <w:p w14:paraId="758C79BE" w14:textId="77777777" w:rsidR="002C3A0F" w:rsidRPr="00066A70" w:rsidRDefault="002C3A0F" w:rsidP="00E80EF8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Parameters</w:t>
            </w:r>
          </w:p>
        </w:tc>
        <w:tc>
          <w:tcPr>
            <w:tcW w:w="3123" w:type="dxa"/>
            <w:shd w:val="clear" w:color="auto" w:fill="F2F2F2" w:themeFill="background1" w:themeFillShade="F2"/>
          </w:tcPr>
          <w:p w14:paraId="29277259" w14:textId="77777777" w:rsidR="002C3A0F" w:rsidRPr="00066A70" w:rsidRDefault="002C3A0F" w:rsidP="00E80EF8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Setup Time Needed</w:t>
            </w:r>
          </w:p>
        </w:tc>
        <w:tc>
          <w:tcPr>
            <w:tcW w:w="1561" w:type="dxa"/>
            <w:shd w:val="clear" w:color="auto" w:fill="F2F2F2" w:themeFill="background1" w:themeFillShade="F2"/>
          </w:tcPr>
          <w:p w14:paraId="695A91C7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In Scope? (Yes/No)</w:t>
            </w:r>
          </w:p>
        </w:tc>
      </w:tr>
      <w:tr w:rsidR="002C3A0F" w:rsidRPr="00066A70" w14:paraId="3F16BFA1" w14:textId="77777777" w:rsidTr="00E80EF8">
        <w:trPr>
          <w:trHeight w:val="432"/>
        </w:trPr>
        <w:tc>
          <w:tcPr>
            <w:tcW w:w="1708" w:type="dxa"/>
          </w:tcPr>
          <w:p w14:paraId="15CFC1AB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Referral Hub</w:t>
            </w:r>
          </w:p>
        </w:tc>
        <w:tc>
          <w:tcPr>
            <w:tcW w:w="1485" w:type="dxa"/>
          </w:tcPr>
          <w:p w14:paraId="5E4587C0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Recruiting</w:t>
            </w:r>
          </w:p>
        </w:tc>
        <w:tc>
          <w:tcPr>
            <w:tcW w:w="1779" w:type="dxa"/>
          </w:tcPr>
          <w:p w14:paraId="2C75A74B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N/A</w:t>
            </w:r>
          </w:p>
        </w:tc>
        <w:tc>
          <w:tcPr>
            <w:tcW w:w="3123" w:type="dxa"/>
          </w:tcPr>
          <w:p w14:paraId="389FBA38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Standard – no setup needed</w:t>
            </w:r>
          </w:p>
        </w:tc>
        <w:tc>
          <w:tcPr>
            <w:tcW w:w="1561" w:type="dxa"/>
          </w:tcPr>
          <w:p w14:paraId="62B7C53E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  <w:tr w:rsidR="002C3A0F" w:rsidRPr="00066A70" w14:paraId="7BD2237C" w14:textId="77777777" w:rsidTr="00E80EF8">
        <w:trPr>
          <w:trHeight w:val="432"/>
        </w:trPr>
        <w:tc>
          <w:tcPr>
            <w:tcW w:w="1708" w:type="dxa"/>
          </w:tcPr>
          <w:p w14:paraId="66C250BD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MD Connect</w:t>
            </w:r>
          </w:p>
        </w:tc>
        <w:tc>
          <w:tcPr>
            <w:tcW w:w="1485" w:type="dxa"/>
          </w:tcPr>
          <w:p w14:paraId="47A046EA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Recruiting</w:t>
            </w:r>
          </w:p>
        </w:tc>
        <w:tc>
          <w:tcPr>
            <w:tcW w:w="1779" w:type="dxa"/>
          </w:tcPr>
          <w:p w14:paraId="6ACD5A31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Config checklist</w:t>
            </w:r>
          </w:p>
        </w:tc>
        <w:tc>
          <w:tcPr>
            <w:tcW w:w="3123" w:type="dxa"/>
          </w:tcPr>
          <w:p w14:paraId="630A0C2D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3-6 weeks</w:t>
            </w:r>
          </w:p>
        </w:tc>
        <w:tc>
          <w:tcPr>
            <w:tcW w:w="1561" w:type="dxa"/>
          </w:tcPr>
          <w:p w14:paraId="1381F64A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  <w:tr w:rsidR="002C3A0F" w:rsidRPr="00066A70" w14:paraId="124BC690" w14:textId="77777777" w:rsidTr="00E80EF8">
        <w:trPr>
          <w:trHeight w:val="432"/>
        </w:trPr>
        <w:tc>
          <w:tcPr>
            <w:tcW w:w="1708" w:type="dxa"/>
          </w:tcPr>
          <w:p w14:paraId="47A84B80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Cenduit</w:t>
            </w:r>
          </w:p>
        </w:tc>
        <w:tc>
          <w:tcPr>
            <w:tcW w:w="1485" w:type="dxa"/>
          </w:tcPr>
          <w:p w14:paraId="1E65464B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IRT</w:t>
            </w:r>
          </w:p>
        </w:tc>
        <w:tc>
          <w:tcPr>
            <w:tcW w:w="1779" w:type="dxa"/>
          </w:tcPr>
          <w:p w14:paraId="2E466817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Config checklist</w:t>
            </w:r>
          </w:p>
        </w:tc>
        <w:tc>
          <w:tcPr>
            <w:tcW w:w="3123" w:type="dxa"/>
          </w:tcPr>
          <w:p w14:paraId="5E1400B6" w14:textId="77777777" w:rsidR="002C3A0F" w:rsidRPr="00066A70" w:rsidRDefault="002C3A0F" w:rsidP="00E80EF8">
            <w:pPr>
              <w:tabs>
                <w:tab w:val="left" w:pos="660"/>
              </w:tabs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3-6 weeks</w:t>
            </w:r>
          </w:p>
        </w:tc>
        <w:tc>
          <w:tcPr>
            <w:tcW w:w="1561" w:type="dxa"/>
          </w:tcPr>
          <w:p w14:paraId="406C3576" w14:textId="77777777" w:rsidR="002C3A0F" w:rsidRPr="00066A70" w:rsidRDefault="002C3A0F" w:rsidP="00E80EF8">
            <w:pPr>
              <w:tabs>
                <w:tab w:val="left" w:pos="660"/>
              </w:tabs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  <w:tr w:rsidR="002C3A0F" w:rsidRPr="00066A70" w14:paraId="605F2702" w14:textId="77777777" w:rsidTr="00E80EF8">
        <w:trPr>
          <w:trHeight w:val="432"/>
        </w:trPr>
        <w:tc>
          <w:tcPr>
            <w:tcW w:w="1708" w:type="dxa"/>
          </w:tcPr>
          <w:p w14:paraId="000D3BDD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Signant</w:t>
            </w:r>
          </w:p>
        </w:tc>
        <w:tc>
          <w:tcPr>
            <w:tcW w:w="1485" w:type="dxa"/>
          </w:tcPr>
          <w:p w14:paraId="16BE2D95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IRT</w:t>
            </w:r>
          </w:p>
        </w:tc>
        <w:tc>
          <w:tcPr>
            <w:tcW w:w="1779" w:type="dxa"/>
          </w:tcPr>
          <w:p w14:paraId="18E76BA0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Config checklist</w:t>
            </w:r>
          </w:p>
        </w:tc>
        <w:tc>
          <w:tcPr>
            <w:tcW w:w="3123" w:type="dxa"/>
          </w:tcPr>
          <w:p w14:paraId="011886A1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3-6 weeks</w:t>
            </w:r>
          </w:p>
        </w:tc>
        <w:tc>
          <w:tcPr>
            <w:tcW w:w="1561" w:type="dxa"/>
          </w:tcPr>
          <w:p w14:paraId="24F183EF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  <w:tr w:rsidR="002C3A0F" w:rsidRPr="00066A70" w14:paraId="203E8413" w14:textId="77777777" w:rsidTr="00E80EF8">
        <w:trPr>
          <w:trHeight w:val="432"/>
        </w:trPr>
        <w:tc>
          <w:tcPr>
            <w:tcW w:w="1708" w:type="dxa"/>
          </w:tcPr>
          <w:p w14:paraId="3D6859EC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IQVIA eCOA</w:t>
            </w:r>
          </w:p>
        </w:tc>
        <w:tc>
          <w:tcPr>
            <w:tcW w:w="1485" w:type="dxa"/>
          </w:tcPr>
          <w:p w14:paraId="674E7AF7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eCOA</w:t>
            </w:r>
          </w:p>
        </w:tc>
        <w:tc>
          <w:tcPr>
            <w:tcW w:w="1779" w:type="dxa"/>
          </w:tcPr>
          <w:p w14:paraId="48D03377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Config checklist</w:t>
            </w:r>
          </w:p>
        </w:tc>
        <w:tc>
          <w:tcPr>
            <w:tcW w:w="3123" w:type="dxa"/>
          </w:tcPr>
          <w:p w14:paraId="76533EFC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3-6 weeks</w:t>
            </w:r>
          </w:p>
        </w:tc>
        <w:tc>
          <w:tcPr>
            <w:tcW w:w="1561" w:type="dxa"/>
          </w:tcPr>
          <w:p w14:paraId="72A432D2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  <w:tr w:rsidR="002C3A0F" w:rsidRPr="00066A70" w14:paraId="1EF08A7E" w14:textId="77777777" w:rsidTr="00E80EF8">
        <w:trPr>
          <w:trHeight w:val="432"/>
        </w:trPr>
        <w:tc>
          <w:tcPr>
            <w:tcW w:w="1708" w:type="dxa"/>
          </w:tcPr>
          <w:p w14:paraId="195D8207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Data Factory</w:t>
            </w:r>
          </w:p>
        </w:tc>
        <w:tc>
          <w:tcPr>
            <w:tcW w:w="1485" w:type="dxa"/>
          </w:tcPr>
          <w:p w14:paraId="33521811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Study Data</w:t>
            </w:r>
          </w:p>
        </w:tc>
        <w:tc>
          <w:tcPr>
            <w:tcW w:w="1779" w:type="dxa"/>
          </w:tcPr>
          <w:p w14:paraId="6F720FA0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Config checklist</w:t>
            </w:r>
          </w:p>
        </w:tc>
        <w:tc>
          <w:tcPr>
            <w:tcW w:w="3123" w:type="dxa"/>
          </w:tcPr>
          <w:p w14:paraId="05CE69F6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3-6 weeks</w:t>
            </w:r>
          </w:p>
        </w:tc>
        <w:tc>
          <w:tcPr>
            <w:tcW w:w="1561" w:type="dxa"/>
          </w:tcPr>
          <w:p w14:paraId="5AC3A728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  <w:tr w:rsidR="002C3A0F" w:rsidRPr="00066A70" w14:paraId="2B61C517" w14:textId="77777777" w:rsidTr="00E80EF8">
        <w:trPr>
          <w:trHeight w:val="432"/>
        </w:trPr>
        <w:tc>
          <w:tcPr>
            <w:tcW w:w="1708" w:type="dxa"/>
          </w:tcPr>
          <w:p w14:paraId="0CFDB8E7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Customer Success Management (CSM)</w:t>
            </w:r>
          </w:p>
        </w:tc>
        <w:tc>
          <w:tcPr>
            <w:tcW w:w="1485" w:type="dxa"/>
          </w:tcPr>
          <w:p w14:paraId="7CAB2113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IMP</w:t>
            </w:r>
          </w:p>
        </w:tc>
        <w:tc>
          <w:tcPr>
            <w:tcW w:w="1779" w:type="dxa"/>
          </w:tcPr>
          <w:p w14:paraId="4C20C7B8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Config checklist</w:t>
            </w:r>
          </w:p>
        </w:tc>
        <w:tc>
          <w:tcPr>
            <w:tcW w:w="3123" w:type="dxa"/>
          </w:tcPr>
          <w:p w14:paraId="209AB463" w14:textId="77777777" w:rsidR="002C3A0F" w:rsidRPr="00066A70" w:rsidRDefault="002C3A0F" w:rsidP="00E80EF8">
            <w:pPr>
              <w:tabs>
                <w:tab w:val="right" w:pos="3688"/>
              </w:tabs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3-6 weeks</w:t>
            </w:r>
          </w:p>
        </w:tc>
        <w:tc>
          <w:tcPr>
            <w:tcW w:w="1561" w:type="dxa"/>
          </w:tcPr>
          <w:p w14:paraId="6A070BEF" w14:textId="77777777" w:rsidR="002C3A0F" w:rsidRPr="00066A70" w:rsidRDefault="002C3A0F" w:rsidP="00E80EF8">
            <w:pPr>
              <w:tabs>
                <w:tab w:val="right" w:pos="3688"/>
              </w:tabs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  <w:tr w:rsidR="002C3A0F" w:rsidRPr="00066A70" w14:paraId="57338961" w14:textId="77777777" w:rsidTr="00E80EF8">
        <w:trPr>
          <w:trHeight w:val="432"/>
        </w:trPr>
        <w:tc>
          <w:tcPr>
            <w:tcW w:w="1708" w:type="dxa"/>
          </w:tcPr>
          <w:p w14:paraId="60D2C118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lastRenderedPageBreak/>
              <w:t>Payments</w:t>
            </w:r>
          </w:p>
        </w:tc>
        <w:tc>
          <w:tcPr>
            <w:tcW w:w="1485" w:type="dxa"/>
          </w:tcPr>
          <w:p w14:paraId="1046A956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Payments</w:t>
            </w:r>
          </w:p>
        </w:tc>
        <w:tc>
          <w:tcPr>
            <w:tcW w:w="1779" w:type="dxa"/>
          </w:tcPr>
          <w:p w14:paraId="01DB0623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Config checklist</w:t>
            </w:r>
          </w:p>
        </w:tc>
        <w:tc>
          <w:tcPr>
            <w:tcW w:w="3123" w:type="dxa"/>
          </w:tcPr>
          <w:p w14:paraId="4A87218A" w14:textId="77777777" w:rsidR="002C3A0F" w:rsidRPr="00066A70" w:rsidRDefault="002C3A0F" w:rsidP="00E80EF8">
            <w:pPr>
              <w:tabs>
                <w:tab w:val="right" w:pos="3688"/>
              </w:tabs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3-6 weeks</w:t>
            </w:r>
          </w:p>
        </w:tc>
        <w:tc>
          <w:tcPr>
            <w:tcW w:w="1561" w:type="dxa"/>
          </w:tcPr>
          <w:p w14:paraId="3D1E8726" w14:textId="77777777" w:rsidR="002C3A0F" w:rsidRPr="00066A70" w:rsidRDefault="002C3A0F" w:rsidP="00E80EF8">
            <w:pPr>
              <w:tabs>
                <w:tab w:val="right" w:pos="3688"/>
              </w:tabs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  <w:tr w:rsidR="002C3A0F" w:rsidRPr="00066A70" w14:paraId="40A8B2C3" w14:textId="77777777" w:rsidTr="00E80EF8">
        <w:trPr>
          <w:trHeight w:val="432"/>
        </w:trPr>
        <w:tc>
          <w:tcPr>
            <w:tcW w:w="1708" w:type="dxa"/>
          </w:tcPr>
          <w:p w14:paraId="6F2A4080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Complete Consent</w:t>
            </w:r>
          </w:p>
        </w:tc>
        <w:tc>
          <w:tcPr>
            <w:tcW w:w="1485" w:type="dxa"/>
          </w:tcPr>
          <w:p w14:paraId="42F96EC7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Consent</w:t>
            </w:r>
          </w:p>
        </w:tc>
        <w:tc>
          <w:tcPr>
            <w:tcW w:w="1779" w:type="dxa"/>
          </w:tcPr>
          <w:p w14:paraId="761BA0EE" w14:textId="77777777" w:rsidR="002C3A0F" w:rsidRPr="00066A70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Config Checklist</w:t>
            </w:r>
          </w:p>
        </w:tc>
        <w:tc>
          <w:tcPr>
            <w:tcW w:w="3123" w:type="dxa"/>
          </w:tcPr>
          <w:p w14:paraId="1CF9C618" w14:textId="77777777" w:rsidR="002C3A0F" w:rsidRPr="00066A70" w:rsidRDefault="002C3A0F" w:rsidP="00E80EF8">
            <w:pPr>
              <w:tabs>
                <w:tab w:val="right" w:pos="3688"/>
              </w:tabs>
              <w:rPr>
                <w:rFonts w:asciiTheme="minorBidi" w:hAnsiTheme="minorBidi" w:cstheme="minorBidi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sz w:val="22"/>
                <w:szCs w:val="22"/>
              </w:rPr>
              <w:t>3-6 Weeks</w:t>
            </w:r>
          </w:p>
        </w:tc>
        <w:tc>
          <w:tcPr>
            <w:tcW w:w="1561" w:type="dxa"/>
          </w:tcPr>
          <w:p w14:paraId="35315578" w14:textId="77777777" w:rsidR="002C3A0F" w:rsidRPr="00066A70" w:rsidRDefault="002C3A0F" w:rsidP="00E80EF8">
            <w:pPr>
              <w:tabs>
                <w:tab w:val="right" w:pos="3688"/>
              </w:tabs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</w:tbl>
    <w:p w14:paraId="22DEB856" w14:textId="77777777" w:rsidR="002C3A0F" w:rsidRPr="0086388B" w:rsidRDefault="002C3A0F" w:rsidP="00437876">
      <w:pPr>
        <w:pStyle w:val="Heading1"/>
        <w:numPr>
          <w:ilvl w:val="1"/>
          <w:numId w:val="9"/>
        </w:numPr>
        <w:spacing w:line="360" w:lineRule="auto"/>
        <w:ind w:left="1080" w:hanging="360"/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</w:pPr>
      <w:bookmarkStart w:id="46" w:name="_Toc111132247"/>
      <w:bookmarkStart w:id="47" w:name="_Toc114747821"/>
      <w:r w:rsidRPr="0086388B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Custom:</w:t>
      </w:r>
      <w:bookmarkEnd w:id="46"/>
      <w:bookmarkEnd w:id="47"/>
      <w:r w:rsidRPr="0086388B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 xml:space="preserve">      </w:t>
      </w:r>
    </w:p>
    <w:p w14:paraId="55527862" w14:textId="4AE6B7C6" w:rsidR="002C3A0F" w:rsidRPr="00E87528" w:rsidRDefault="002C3A0F" w:rsidP="002C3A0F">
      <w:pPr>
        <w:pStyle w:val="Quote"/>
        <w:ind w:left="0"/>
        <w:rPr>
          <w:rFonts w:asciiTheme="minorBidi" w:eastAsia="MS Gothic" w:hAnsiTheme="minorBidi" w:cstheme="minorBidi"/>
          <w:i w:val="0"/>
          <w:iCs w:val="0"/>
          <w:sz w:val="24"/>
        </w:rPr>
      </w:pPr>
      <w:r w:rsidRPr="00E87528">
        <w:rPr>
          <w:rFonts w:ascii="Segoe UI Symbol" w:eastAsia="MS Gothic" w:hAnsi="Segoe UI Symbol" w:cs="Segoe UI Symbol"/>
          <w:i w:val="0"/>
          <w:iCs w:val="0"/>
          <w:sz w:val="24"/>
        </w:rPr>
        <w:t>☐</w:t>
      </w:r>
      <w:r w:rsidRPr="00E87528">
        <w:rPr>
          <w:rFonts w:asciiTheme="minorBidi" w:eastAsia="MS Gothic" w:hAnsiTheme="minorBidi" w:cstheme="minorBidi"/>
          <w:i w:val="0"/>
          <w:iCs w:val="0"/>
          <w:sz w:val="24"/>
        </w:rPr>
        <w:t xml:space="preserve"> Not applicable to study build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04"/>
        <w:gridCol w:w="2006"/>
        <w:gridCol w:w="1870"/>
        <w:gridCol w:w="1951"/>
        <w:gridCol w:w="2951"/>
      </w:tblGrid>
      <w:tr w:rsidR="002C3A0F" w:rsidRPr="00066A70" w14:paraId="142B75E7" w14:textId="77777777" w:rsidTr="00E80EF8">
        <w:trPr>
          <w:trHeight w:val="432"/>
          <w:tblHeader/>
        </w:trPr>
        <w:tc>
          <w:tcPr>
            <w:tcW w:w="559" w:type="pct"/>
            <w:shd w:val="clear" w:color="auto" w:fill="F2F2F2" w:themeFill="background1" w:themeFillShade="F2"/>
          </w:tcPr>
          <w:p w14:paraId="57E129D5" w14:textId="77777777" w:rsidR="002C3A0F" w:rsidRPr="00066A70" w:rsidRDefault="002C3A0F" w:rsidP="00E80EF8">
            <w:pPr>
              <w:pStyle w:val="ListParagraph"/>
              <w:spacing w:after="160" w:line="259" w:lineRule="auto"/>
              <w:ind w:left="0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Vendor</w:t>
            </w:r>
          </w:p>
        </w:tc>
        <w:tc>
          <w:tcPr>
            <w:tcW w:w="1015" w:type="pct"/>
            <w:shd w:val="clear" w:color="auto" w:fill="F2F2F2" w:themeFill="background1" w:themeFillShade="F2"/>
          </w:tcPr>
          <w:p w14:paraId="740EAF3C" w14:textId="77777777" w:rsidR="002C3A0F" w:rsidRPr="00066A70" w:rsidRDefault="002C3A0F" w:rsidP="00E80EF8">
            <w:pPr>
              <w:pStyle w:val="ListParagraph"/>
              <w:spacing w:after="160" w:line="259" w:lineRule="auto"/>
              <w:ind w:left="0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Data Receiving</w:t>
            </w:r>
          </w:p>
        </w:tc>
        <w:tc>
          <w:tcPr>
            <w:tcW w:w="946" w:type="pct"/>
            <w:shd w:val="clear" w:color="auto" w:fill="F2F2F2" w:themeFill="background1" w:themeFillShade="F2"/>
          </w:tcPr>
          <w:p w14:paraId="72658F59" w14:textId="77777777" w:rsidR="002C3A0F" w:rsidRPr="00066A70" w:rsidRDefault="002C3A0F" w:rsidP="00E80EF8">
            <w:pPr>
              <w:pStyle w:val="ListParagraph"/>
              <w:spacing w:after="160" w:line="259" w:lineRule="auto"/>
              <w:ind w:left="0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Data Returning</w:t>
            </w:r>
          </w:p>
        </w:tc>
        <w:tc>
          <w:tcPr>
            <w:tcW w:w="987" w:type="pct"/>
            <w:shd w:val="clear" w:color="auto" w:fill="F2F2F2" w:themeFill="background1" w:themeFillShade="F2"/>
          </w:tcPr>
          <w:p w14:paraId="3D394198" w14:textId="77777777" w:rsidR="002C3A0F" w:rsidRPr="00066A70" w:rsidRDefault="002C3A0F" w:rsidP="00E80EF8">
            <w:pPr>
              <w:pStyle w:val="ListParagraph"/>
              <w:spacing w:after="160" w:line="259" w:lineRule="auto"/>
              <w:ind w:left="0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Timelines</w:t>
            </w:r>
          </w:p>
        </w:tc>
        <w:tc>
          <w:tcPr>
            <w:tcW w:w="1493" w:type="pct"/>
            <w:shd w:val="clear" w:color="auto" w:fill="F2F2F2" w:themeFill="background1" w:themeFillShade="F2"/>
          </w:tcPr>
          <w:p w14:paraId="58962C39" w14:textId="77777777" w:rsidR="002C3A0F" w:rsidRPr="00066A70" w:rsidRDefault="002C3A0F" w:rsidP="00E80EF8">
            <w:pPr>
              <w:pStyle w:val="ListParagraph"/>
              <w:spacing w:after="160" w:line="259" w:lineRule="auto"/>
              <w:ind w:left="0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Data Transfer Specifications Document</w:t>
            </w:r>
          </w:p>
        </w:tc>
      </w:tr>
      <w:tr w:rsidR="002C3A0F" w:rsidRPr="00066A70" w14:paraId="215721F1" w14:textId="77777777" w:rsidTr="00E80EF8">
        <w:trPr>
          <w:trHeight w:val="432"/>
        </w:trPr>
        <w:tc>
          <w:tcPr>
            <w:tcW w:w="559" w:type="pct"/>
          </w:tcPr>
          <w:p w14:paraId="6256E7AC" w14:textId="77777777" w:rsidR="002C3A0F" w:rsidRPr="00066A70" w:rsidRDefault="002C3A0F" w:rsidP="00E80EF8">
            <w:pPr>
              <w:pStyle w:val="ListParagraph"/>
              <w:spacing w:after="160" w:line="259" w:lineRule="auto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1015" w:type="pct"/>
          </w:tcPr>
          <w:p w14:paraId="3B0299A3" w14:textId="77777777" w:rsidR="002C3A0F" w:rsidRPr="00066A70" w:rsidRDefault="002C3A0F" w:rsidP="00E80EF8">
            <w:pPr>
              <w:pStyle w:val="ListParagraph"/>
              <w:spacing w:after="160" w:line="259" w:lineRule="auto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946" w:type="pct"/>
          </w:tcPr>
          <w:p w14:paraId="6DCCC81F" w14:textId="77777777" w:rsidR="002C3A0F" w:rsidRPr="00066A70" w:rsidRDefault="002C3A0F" w:rsidP="00E80EF8">
            <w:pPr>
              <w:pStyle w:val="ListParagraph"/>
              <w:spacing w:after="160" w:line="259" w:lineRule="auto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987" w:type="pct"/>
          </w:tcPr>
          <w:p w14:paraId="64263928" w14:textId="77777777" w:rsidR="002C3A0F" w:rsidRPr="00066A70" w:rsidRDefault="002C3A0F" w:rsidP="00E80EF8">
            <w:pPr>
              <w:pStyle w:val="ListParagraph"/>
              <w:spacing w:after="160" w:line="259" w:lineRule="auto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1493" w:type="pct"/>
          </w:tcPr>
          <w:p w14:paraId="296BA2F4" w14:textId="77777777" w:rsidR="002C3A0F" w:rsidRPr="00066A70" w:rsidRDefault="002C3A0F" w:rsidP="00E80EF8">
            <w:pPr>
              <w:pStyle w:val="ListParagraph"/>
              <w:spacing w:after="160" w:line="259" w:lineRule="auto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  <w:tr w:rsidR="002C3A0F" w:rsidRPr="00066A70" w14:paraId="488B60CB" w14:textId="77777777" w:rsidTr="00E80EF8">
        <w:trPr>
          <w:trHeight w:val="432"/>
        </w:trPr>
        <w:tc>
          <w:tcPr>
            <w:tcW w:w="559" w:type="pct"/>
          </w:tcPr>
          <w:p w14:paraId="26BDCFFA" w14:textId="77777777" w:rsidR="002C3A0F" w:rsidRPr="00066A70" w:rsidRDefault="002C3A0F" w:rsidP="00E80EF8">
            <w:pPr>
              <w:pStyle w:val="ListParagraph"/>
              <w:spacing w:after="160" w:line="259" w:lineRule="auto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1015" w:type="pct"/>
          </w:tcPr>
          <w:p w14:paraId="5AE070DA" w14:textId="77777777" w:rsidR="002C3A0F" w:rsidRPr="00066A70" w:rsidRDefault="002C3A0F" w:rsidP="00E80EF8">
            <w:pPr>
              <w:pStyle w:val="ListParagraph"/>
              <w:spacing w:after="160" w:line="259" w:lineRule="auto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946" w:type="pct"/>
          </w:tcPr>
          <w:p w14:paraId="6F563C86" w14:textId="77777777" w:rsidR="002C3A0F" w:rsidRPr="00066A70" w:rsidRDefault="002C3A0F" w:rsidP="00E80EF8">
            <w:pPr>
              <w:pStyle w:val="ListParagraph"/>
              <w:spacing w:after="160" w:line="259" w:lineRule="auto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987" w:type="pct"/>
          </w:tcPr>
          <w:p w14:paraId="5A5CDF02" w14:textId="77777777" w:rsidR="002C3A0F" w:rsidRPr="00066A70" w:rsidRDefault="002C3A0F" w:rsidP="00E80EF8">
            <w:pPr>
              <w:pStyle w:val="ListParagraph"/>
              <w:spacing w:after="160" w:line="259" w:lineRule="auto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1493" w:type="pct"/>
          </w:tcPr>
          <w:p w14:paraId="37E43328" w14:textId="77777777" w:rsidR="002C3A0F" w:rsidRPr="00066A70" w:rsidRDefault="002C3A0F" w:rsidP="00E80EF8">
            <w:pPr>
              <w:pStyle w:val="ListParagraph"/>
              <w:spacing w:after="160" w:line="259" w:lineRule="auto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  <w:tr w:rsidR="002C3A0F" w:rsidRPr="00066A70" w14:paraId="61D78B46" w14:textId="77777777" w:rsidTr="00E80EF8">
        <w:trPr>
          <w:trHeight w:val="432"/>
        </w:trPr>
        <w:tc>
          <w:tcPr>
            <w:tcW w:w="559" w:type="pct"/>
          </w:tcPr>
          <w:p w14:paraId="260D2EBA" w14:textId="77777777" w:rsidR="002C3A0F" w:rsidRPr="00066A70" w:rsidRDefault="002C3A0F" w:rsidP="00E80EF8">
            <w:pPr>
              <w:pStyle w:val="ListParagraph"/>
              <w:spacing w:after="160" w:line="259" w:lineRule="auto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1015" w:type="pct"/>
          </w:tcPr>
          <w:p w14:paraId="62C66D62" w14:textId="77777777" w:rsidR="002C3A0F" w:rsidRPr="00066A70" w:rsidRDefault="002C3A0F" w:rsidP="00E80EF8">
            <w:pPr>
              <w:pStyle w:val="ListParagraph"/>
              <w:spacing w:after="160" w:line="259" w:lineRule="auto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946" w:type="pct"/>
          </w:tcPr>
          <w:p w14:paraId="715F444E" w14:textId="77777777" w:rsidR="002C3A0F" w:rsidRPr="00066A70" w:rsidRDefault="002C3A0F" w:rsidP="00E80EF8">
            <w:pPr>
              <w:pStyle w:val="ListParagraph"/>
              <w:spacing w:after="160" w:line="259" w:lineRule="auto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987" w:type="pct"/>
          </w:tcPr>
          <w:p w14:paraId="6ECC6044" w14:textId="77777777" w:rsidR="002C3A0F" w:rsidRPr="00066A70" w:rsidRDefault="002C3A0F" w:rsidP="00E80EF8">
            <w:pPr>
              <w:pStyle w:val="ListParagraph"/>
              <w:spacing w:after="160" w:line="259" w:lineRule="auto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1493" w:type="pct"/>
          </w:tcPr>
          <w:p w14:paraId="3195FB54" w14:textId="77777777" w:rsidR="002C3A0F" w:rsidRPr="00066A70" w:rsidRDefault="002C3A0F" w:rsidP="00E80EF8">
            <w:pPr>
              <w:pStyle w:val="ListParagraph"/>
              <w:spacing w:after="160" w:line="259" w:lineRule="auto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  <w:tr w:rsidR="002C3A0F" w:rsidRPr="00066A70" w14:paraId="5FE95EE3" w14:textId="77777777" w:rsidTr="00E80EF8">
        <w:trPr>
          <w:trHeight w:val="432"/>
        </w:trPr>
        <w:tc>
          <w:tcPr>
            <w:tcW w:w="559" w:type="pct"/>
          </w:tcPr>
          <w:p w14:paraId="2506DA64" w14:textId="77777777" w:rsidR="002C3A0F" w:rsidRPr="00066A70" w:rsidRDefault="002C3A0F" w:rsidP="00E80EF8">
            <w:pPr>
              <w:pStyle w:val="ListParagraph"/>
              <w:spacing w:after="160" w:line="259" w:lineRule="auto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1015" w:type="pct"/>
          </w:tcPr>
          <w:p w14:paraId="12F4FFA1" w14:textId="77777777" w:rsidR="002C3A0F" w:rsidRPr="00066A70" w:rsidRDefault="002C3A0F" w:rsidP="00E80EF8">
            <w:pPr>
              <w:pStyle w:val="ListParagraph"/>
              <w:spacing w:after="160" w:line="259" w:lineRule="auto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946" w:type="pct"/>
          </w:tcPr>
          <w:p w14:paraId="5BFF7A09" w14:textId="77777777" w:rsidR="002C3A0F" w:rsidRPr="00066A70" w:rsidRDefault="002C3A0F" w:rsidP="00E80EF8">
            <w:pPr>
              <w:pStyle w:val="ListParagraph"/>
              <w:spacing w:after="160" w:line="259" w:lineRule="auto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987" w:type="pct"/>
          </w:tcPr>
          <w:p w14:paraId="72F98E19" w14:textId="77777777" w:rsidR="002C3A0F" w:rsidRPr="00066A70" w:rsidRDefault="002C3A0F" w:rsidP="00E80EF8">
            <w:pPr>
              <w:pStyle w:val="ListParagraph"/>
              <w:spacing w:after="160" w:line="259" w:lineRule="auto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1493" w:type="pct"/>
          </w:tcPr>
          <w:p w14:paraId="6ACD4553" w14:textId="77777777" w:rsidR="002C3A0F" w:rsidRPr="00066A70" w:rsidRDefault="002C3A0F" w:rsidP="00E80EF8">
            <w:pPr>
              <w:pStyle w:val="ListParagraph"/>
              <w:spacing w:after="160" w:line="259" w:lineRule="auto"/>
              <w:ind w:left="0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</w:tbl>
    <w:p w14:paraId="16EA0D4C" w14:textId="77777777" w:rsidR="002C3A0F" w:rsidRPr="00E87528" w:rsidRDefault="002C3A0F" w:rsidP="00437876">
      <w:pPr>
        <w:pStyle w:val="Heading1"/>
        <w:numPr>
          <w:ilvl w:val="0"/>
          <w:numId w:val="9"/>
        </w:numPr>
        <w:spacing w:line="360" w:lineRule="auto"/>
        <w:ind w:left="360" w:hanging="360"/>
        <w:rPr>
          <w:rFonts w:asciiTheme="minorBidi" w:hAnsiTheme="minorBidi" w:cstheme="minorBidi"/>
          <w:b/>
          <w:bCs/>
          <w:color w:val="000000" w:themeColor="text1"/>
        </w:rPr>
      </w:pPr>
      <w:bookmarkStart w:id="48" w:name="_Toc111123798"/>
      <w:bookmarkStart w:id="49" w:name="_Toc114747822"/>
      <w:r w:rsidRPr="00E87528">
        <w:rPr>
          <w:rFonts w:asciiTheme="minorBidi" w:hAnsiTheme="minorBidi" w:cstheme="minorBidi"/>
          <w:b/>
          <w:bCs/>
          <w:color w:val="000000" w:themeColor="text1"/>
        </w:rPr>
        <w:t>Data Plan</w:t>
      </w:r>
      <w:bookmarkEnd w:id="48"/>
      <w:bookmarkEnd w:id="49"/>
    </w:p>
    <w:p w14:paraId="2C0CE67D" w14:textId="77777777" w:rsidR="002C3A0F" w:rsidRPr="00E87528" w:rsidRDefault="002C3A0F" w:rsidP="002C3A0F">
      <w:pPr>
        <w:pStyle w:val="Quote"/>
        <w:ind w:left="0"/>
        <w:rPr>
          <w:rFonts w:asciiTheme="minorBidi" w:hAnsiTheme="minorBidi" w:cstheme="minorBidi"/>
          <w:i w:val="0"/>
          <w:iCs w:val="0"/>
          <w:color w:val="auto"/>
          <w:sz w:val="24"/>
        </w:rPr>
      </w:pPr>
      <w:r w:rsidRPr="00E87528">
        <w:rPr>
          <w:rFonts w:asciiTheme="minorBidi" w:hAnsiTheme="minorBidi" w:cstheme="minorBidi"/>
          <w:i w:val="0"/>
          <w:iCs w:val="0"/>
          <w:color w:val="auto"/>
          <w:sz w:val="24"/>
        </w:rPr>
        <w:t xml:space="preserve">The study-specific data plan will be created in accordance with applicable </w:t>
      </w:r>
      <w:r>
        <w:rPr>
          <w:rFonts w:asciiTheme="minorBidi" w:hAnsiTheme="minorBidi" w:cstheme="minorBidi"/>
          <w:i w:val="0"/>
          <w:iCs w:val="0"/>
          <w:color w:val="auto"/>
          <w:sz w:val="24"/>
        </w:rPr>
        <w:t>Standard Operating Procedures (</w:t>
      </w:r>
      <w:r w:rsidRPr="00E87528">
        <w:rPr>
          <w:rFonts w:asciiTheme="minorBidi" w:hAnsiTheme="minorBidi" w:cstheme="minorBidi"/>
          <w:i w:val="0"/>
          <w:iCs w:val="0"/>
          <w:color w:val="auto"/>
          <w:sz w:val="24"/>
        </w:rPr>
        <w:t>SOPs</w:t>
      </w:r>
      <w:r>
        <w:rPr>
          <w:rFonts w:asciiTheme="minorBidi" w:hAnsiTheme="minorBidi" w:cstheme="minorBidi"/>
          <w:i w:val="0"/>
          <w:iCs w:val="0"/>
          <w:color w:val="auto"/>
          <w:sz w:val="24"/>
        </w:rPr>
        <w:t>)</w:t>
      </w:r>
      <w:r w:rsidRPr="00E87528">
        <w:rPr>
          <w:rFonts w:asciiTheme="minorBidi" w:hAnsiTheme="minorBidi" w:cstheme="minorBidi"/>
          <w:i w:val="0"/>
          <w:iCs w:val="0"/>
          <w:color w:val="auto"/>
          <w:sz w:val="24"/>
        </w:rPr>
        <w:t xml:space="preserve">, and should be referenced for data flows, close-out policies, etc. If consulted for the development of this plan, the dataplan may be listed in </w:t>
      </w:r>
      <w:r>
        <w:rPr>
          <w:rFonts w:asciiTheme="minorBidi" w:hAnsiTheme="minorBidi" w:cstheme="minorBidi"/>
          <w:i w:val="0"/>
          <w:iCs w:val="0"/>
          <w:color w:val="auto"/>
          <w:sz w:val="24"/>
        </w:rPr>
        <w:t xml:space="preserve">the </w:t>
      </w:r>
      <w:r w:rsidRPr="00E87528">
        <w:rPr>
          <w:rFonts w:asciiTheme="minorBidi" w:hAnsiTheme="minorBidi" w:cstheme="minorBidi"/>
          <w:i w:val="0"/>
          <w:iCs w:val="0"/>
          <w:color w:val="auto"/>
          <w:sz w:val="24"/>
        </w:rPr>
        <w:t>References section.</w:t>
      </w:r>
    </w:p>
    <w:p w14:paraId="05F32700" w14:textId="77777777" w:rsidR="002C3A0F" w:rsidRPr="00E87528" w:rsidRDefault="002C3A0F" w:rsidP="00437876">
      <w:pPr>
        <w:pStyle w:val="Heading1"/>
        <w:numPr>
          <w:ilvl w:val="0"/>
          <w:numId w:val="9"/>
        </w:numPr>
        <w:spacing w:line="360" w:lineRule="auto"/>
        <w:ind w:left="360" w:hanging="360"/>
        <w:rPr>
          <w:rFonts w:asciiTheme="minorBidi" w:hAnsiTheme="minorBidi" w:cstheme="minorBidi"/>
          <w:b/>
          <w:bCs/>
          <w:color w:val="000000" w:themeColor="text1"/>
        </w:rPr>
      </w:pPr>
      <w:bookmarkStart w:id="50" w:name="_Toc111123799"/>
      <w:bookmarkStart w:id="51" w:name="_Toc114747823"/>
      <w:r w:rsidRPr="00E87528">
        <w:rPr>
          <w:rFonts w:asciiTheme="minorBidi" w:hAnsiTheme="minorBidi" w:cstheme="minorBidi"/>
          <w:b/>
          <w:bCs/>
          <w:color w:val="000000" w:themeColor="text1"/>
        </w:rPr>
        <w:t>Reports &amp; Audit Trails</w:t>
      </w:r>
      <w:bookmarkEnd w:id="50"/>
      <w:bookmarkEnd w:id="51"/>
    </w:p>
    <w:p w14:paraId="5C2BD974" w14:textId="77777777" w:rsidR="002C3A0F" w:rsidRPr="00805061" w:rsidRDefault="002C3A0F" w:rsidP="00437876">
      <w:pPr>
        <w:pStyle w:val="Heading1"/>
        <w:numPr>
          <w:ilvl w:val="1"/>
          <w:numId w:val="9"/>
        </w:numPr>
        <w:spacing w:line="360" w:lineRule="auto"/>
        <w:ind w:left="1080" w:hanging="360"/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</w:pPr>
      <w:bookmarkStart w:id="52" w:name="_Toc111132250"/>
      <w:bookmarkStart w:id="53" w:name="_Toc114747824"/>
      <w:r w:rsidRPr="00805061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Audit Trail Reports:</w:t>
      </w:r>
      <w:bookmarkEnd w:id="52"/>
      <w:bookmarkEnd w:id="53"/>
      <w:r w:rsidRPr="00805061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 xml:space="preserve"> </w:t>
      </w:r>
    </w:p>
    <w:tbl>
      <w:tblPr>
        <w:tblW w:w="5217" w:type="pct"/>
        <w:tblInd w:w="90" w:type="dxa"/>
        <w:tblLayout w:type="fixed"/>
        <w:tblLook w:val="04A0" w:firstRow="1" w:lastRow="0" w:firstColumn="1" w:lastColumn="0" w:noHBand="0" w:noVBand="1"/>
      </w:tblPr>
      <w:tblGrid>
        <w:gridCol w:w="1909"/>
        <w:gridCol w:w="11"/>
        <w:gridCol w:w="4339"/>
        <w:gridCol w:w="2026"/>
        <w:gridCol w:w="2026"/>
      </w:tblGrid>
      <w:tr w:rsidR="002C3A0F" w:rsidRPr="00066A70" w14:paraId="27830138" w14:textId="77777777" w:rsidTr="00E80EF8">
        <w:trPr>
          <w:trHeight w:val="432"/>
          <w:tblHeader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94228A9" w14:textId="77777777" w:rsidR="002C3A0F" w:rsidRPr="00066A70" w:rsidRDefault="002C3A0F" w:rsidP="00E80EF8">
            <w:pPr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  <w:t>Critical Data Fields</w:t>
            </w:r>
          </w:p>
        </w:tc>
        <w:tc>
          <w:tcPr>
            <w:tcW w:w="4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A1E95FE" w14:textId="77777777" w:rsidR="002C3A0F" w:rsidRPr="00066A70" w:rsidRDefault="002C3A0F" w:rsidP="00E80EF8">
            <w:pPr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  <w:t>Description of Audit Report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26CE666" w14:textId="77777777" w:rsidR="002C3A0F" w:rsidRPr="00066A70" w:rsidRDefault="002C3A0F" w:rsidP="00E80EF8">
            <w:pPr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  <w:t>Audit Trial Report Name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6CFA894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  <w:t xml:space="preserve">Setup Required </w:t>
            </w:r>
            <w:r w:rsidRPr="00066A70"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</w:rPr>
              <w:br/>
            </w:r>
            <w:r w:rsidRPr="00066A70">
              <w:rPr>
                <w:rFonts w:asciiTheme="minorBidi" w:hAnsiTheme="minorBidi" w:cstheme="minorBidi"/>
                <w:i/>
                <w:iCs/>
                <w:color w:val="000000"/>
                <w:sz w:val="22"/>
                <w:szCs w:val="22"/>
              </w:rPr>
              <w:t>(Yes, No or Not Applicable)</w:t>
            </w:r>
          </w:p>
        </w:tc>
      </w:tr>
      <w:tr w:rsidR="002C3A0F" w:rsidRPr="00066A70" w14:paraId="5ACF0D76" w14:textId="77777777" w:rsidTr="00E80EF8">
        <w:trPr>
          <w:trHeight w:val="43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7D297CF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User Accounts</w:t>
            </w:r>
          </w:p>
        </w:tc>
        <w:tc>
          <w:tcPr>
            <w:tcW w:w="4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1516D192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Information on user account creation and deactivation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7727AB3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User Account</w:t>
            </w:r>
          </w:p>
        </w:tc>
        <w:sdt>
          <w:sdtPr>
            <w:rPr>
              <w:rStyle w:val="PlaceholderText"/>
              <w:rFonts w:asciiTheme="minorBidi" w:eastAsiaTheme="majorEastAsia" w:hAnsiTheme="minorBidi" w:cstheme="minorBidi"/>
              <w:color w:val="0000FF"/>
              <w:sz w:val="22"/>
              <w:szCs w:val="22"/>
            </w:rPr>
            <w:id w:val="1834419540"/>
            <w:placeholder>
              <w:docPart w:val="F0FACBE0564346A59A70B4EC2A59D199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  <w:listItem w:displayText="Not Applicable" w:value="Not Applicable"/>
            </w:dropDownList>
          </w:sdtPr>
          <w:sdtEndPr>
            <w:rPr>
              <w:rStyle w:val="PlaceholderText"/>
            </w:rPr>
          </w:sdtEndPr>
          <w:sdtContent>
            <w:tc>
              <w:tcPr>
                <w:tcW w:w="198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DD9E264" w14:textId="77777777" w:rsidR="002C3A0F" w:rsidRPr="00066A70" w:rsidRDefault="002C3A0F" w:rsidP="00E80EF8">
                <w:pPr>
                  <w:jc w:val="center"/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</w:pPr>
                <w:r w:rsidRPr="00066A70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066A70" w14:paraId="30FBBFF9" w14:textId="77777777" w:rsidTr="00E80EF8">
        <w:trPr>
          <w:trHeight w:val="43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44460E0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 xml:space="preserve">Participant Profile </w:t>
            </w:r>
          </w:p>
        </w:tc>
        <w:tc>
          <w:tcPr>
            <w:tcW w:w="4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E4558A0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Participant Demographics and Contact Information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565D781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Participant Profile</w:t>
            </w:r>
          </w:p>
        </w:tc>
        <w:sdt>
          <w:sdtPr>
            <w:rPr>
              <w:rStyle w:val="PlaceholderText"/>
              <w:rFonts w:asciiTheme="minorBidi" w:eastAsiaTheme="majorEastAsia" w:hAnsiTheme="minorBidi" w:cstheme="minorBidi"/>
              <w:color w:val="0000FF"/>
              <w:sz w:val="22"/>
              <w:szCs w:val="22"/>
            </w:rPr>
            <w:id w:val="2085721607"/>
            <w:placeholder>
              <w:docPart w:val="10BFA21C65EB477FACB9F535D4A353B1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  <w:listItem w:displayText="Not Applicable" w:value="Not Applicable"/>
            </w:dropDownList>
          </w:sdtPr>
          <w:sdtEndPr>
            <w:rPr>
              <w:rStyle w:val="PlaceholderText"/>
            </w:rPr>
          </w:sdtEndPr>
          <w:sdtContent>
            <w:tc>
              <w:tcPr>
                <w:tcW w:w="198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  <w:p w14:paraId="4F09407C" w14:textId="77777777" w:rsidR="002C3A0F" w:rsidRPr="00066A70" w:rsidRDefault="002C3A0F" w:rsidP="00E80EF8">
                <w:pPr>
                  <w:jc w:val="center"/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</w:pPr>
                <w:r w:rsidRPr="00066A70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066A70" w14:paraId="072927D4" w14:textId="77777777" w:rsidTr="00E80EF8">
        <w:trPr>
          <w:trHeight w:val="43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5006EA7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lastRenderedPageBreak/>
              <w:t>Participant Medical Records</w:t>
            </w:r>
          </w:p>
        </w:tc>
        <w:tc>
          <w:tcPr>
            <w:tcW w:w="4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3CA1C32D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Used for eligibility determination, and upload of medical records collected for standard of care (Health Care Practitioner (HCP) visit procedures) for each HCP visit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4C96C44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Participant Documents</w:t>
            </w:r>
          </w:p>
        </w:tc>
        <w:sdt>
          <w:sdtPr>
            <w:rPr>
              <w:rStyle w:val="PlaceholderText"/>
              <w:rFonts w:asciiTheme="minorBidi" w:eastAsiaTheme="majorEastAsia" w:hAnsiTheme="minorBidi" w:cstheme="minorBidi"/>
              <w:color w:val="0000FF"/>
              <w:sz w:val="22"/>
              <w:szCs w:val="22"/>
            </w:rPr>
            <w:id w:val="-549452329"/>
            <w:placeholder>
              <w:docPart w:val="003DDD418DE04CDEB6461ECC782E8510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  <w:listItem w:displayText="Not Applicable" w:value="Not Applicable"/>
            </w:dropDownList>
          </w:sdtPr>
          <w:sdtEndPr>
            <w:rPr>
              <w:rStyle w:val="PlaceholderText"/>
            </w:rPr>
          </w:sdtEndPr>
          <w:sdtContent>
            <w:tc>
              <w:tcPr>
                <w:tcW w:w="198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  <w:p w14:paraId="5E4B3B27" w14:textId="77777777" w:rsidR="002C3A0F" w:rsidRPr="00066A70" w:rsidRDefault="002C3A0F" w:rsidP="00E80EF8">
                <w:pPr>
                  <w:jc w:val="center"/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</w:pPr>
                <w:r w:rsidRPr="00066A70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066A70" w14:paraId="6062C457" w14:textId="77777777" w:rsidTr="00E80EF8">
        <w:trPr>
          <w:trHeight w:val="43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E9AFA1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Eligibility Form</w:t>
            </w:r>
          </w:p>
        </w:tc>
        <w:tc>
          <w:tcPr>
            <w:tcW w:w="4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3003957F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Electronic form used for PI to confirm Participant eligibility prior to randomization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48AF318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Participant Documents</w:t>
            </w:r>
          </w:p>
        </w:tc>
        <w:sdt>
          <w:sdtPr>
            <w:rPr>
              <w:rStyle w:val="PlaceholderText"/>
              <w:rFonts w:asciiTheme="minorBidi" w:eastAsiaTheme="majorEastAsia" w:hAnsiTheme="minorBidi" w:cstheme="minorBidi"/>
              <w:color w:val="0000FF"/>
              <w:sz w:val="22"/>
              <w:szCs w:val="22"/>
            </w:rPr>
            <w:id w:val="1783382236"/>
            <w:placeholder>
              <w:docPart w:val="EF7AD46F81084B00B9FAA64C07C6CB22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  <w:listItem w:displayText="Not Applicable" w:value="Not Applicable"/>
            </w:dropDownList>
          </w:sdtPr>
          <w:sdtEndPr>
            <w:rPr>
              <w:rStyle w:val="PlaceholderText"/>
            </w:rPr>
          </w:sdtEndPr>
          <w:sdtContent>
            <w:tc>
              <w:tcPr>
                <w:tcW w:w="198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  <w:p w14:paraId="319C9DE9" w14:textId="77777777" w:rsidR="002C3A0F" w:rsidRPr="00066A70" w:rsidRDefault="002C3A0F" w:rsidP="00E80EF8">
                <w:pPr>
                  <w:jc w:val="center"/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</w:pPr>
                <w:r w:rsidRPr="00066A70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066A70" w14:paraId="4D475E37" w14:textId="77777777" w:rsidTr="00E80EF8">
        <w:trPr>
          <w:trHeight w:val="43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8132F7F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Participant Contact Form (PCF)</w:t>
            </w:r>
          </w:p>
        </w:tc>
        <w:tc>
          <w:tcPr>
            <w:tcW w:w="4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2311F893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Used by the DCT team to document any interactions with a Participant or caregiver that needs to be communicated to the Investigator or alternative team members.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379E64A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 xml:space="preserve">PCF History </w:t>
            </w:r>
          </w:p>
        </w:tc>
        <w:sdt>
          <w:sdtPr>
            <w:rPr>
              <w:rStyle w:val="PlaceholderText"/>
              <w:rFonts w:asciiTheme="minorBidi" w:eastAsiaTheme="majorEastAsia" w:hAnsiTheme="minorBidi" w:cstheme="minorBidi"/>
              <w:color w:val="0000FF"/>
              <w:sz w:val="22"/>
              <w:szCs w:val="22"/>
            </w:rPr>
            <w:id w:val="-1262834424"/>
            <w:placeholder>
              <w:docPart w:val="2666FBDAB34948D8A863C729AB74A8E9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  <w:listItem w:displayText="Not Applicable" w:value="Not Applicable"/>
            </w:dropDownList>
          </w:sdtPr>
          <w:sdtEndPr>
            <w:rPr>
              <w:rStyle w:val="PlaceholderText"/>
            </w:rPr>
          </w:sdtEndPr>
          <w:sdtContent>
            <w:tc>
              <w:tcPr>
                <w:tcW w:w="198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  <w:p w14:paraId="768451E9" w14:textId="77777777" w:rsidR="002C3A0F" w:rsidRPr="00066A70" w:rsidRDefault="002C3A0F" w:rsidP="00E80EF8">
                <w:pPr>
                  <w:jc w:val="center"/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</w:pPr>
                <w:r w:rsidRPr="00066A70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066A70" w14:paraId="255DDBF3" w14:textId="77777777" w:rsidTr="00E80EF8">
        <w:trPr>
          <w:trHeight w:val="43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5F64683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Participant Deliveries</w:t>
            </w:r>
          </w:p>
        </w:tc>
        <w:tc>
          <w:tcPr>
            <w:tcW w:w="4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13FBE3F6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Information on delivery of IMP, lab or other kit/information to Participant using Study Hub integration with CSM (direct to Participant shipping provider)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1651C13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Participant Deliveries</w:t>
            </w:r>
          </w:p>
        </w:tc>
        <w:sdt>
          <w:sdtPr>
            <w:rPr>
              <w:rStyle w:val="PlaceholderText"/>
              <w:rFonts w:asciiTheme="minorBidi" w:eastAsiaTheme="majorEastAsia" w:hAnsiTheme="minorBidi" w:cstheme="minorBidi"/>
              <w:color w:val="0000FF"/>
              <w:sz w:val="22"/>
              <w:szCs w:val="22"/>
            </w:rPr>
            <w:id w:val="-2092223895"/>
            <w:placeholder>
              <w:docPart w:val="7505EADB061448C9A7AF6E2B432C874E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  <w:listItem w:displayText="Not Applicable" w:value="Not Applicable"/>
            </w:dropDownList>
          </w:sdtPr>
          <w:sdtEndPr>
            <w:rPr>
              <w:rStyle w:val="PlaceholderText"/>
            </w:rPr>
          </w:sdtEndPr>
          <w:sdtContent>
            <w:tc>
              <w:tcPr>
                <w:tcW w:w="198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  <w:p w14:paraId="5EF2D839" w14:textId="77777777" w:rsidR="002C3A0F" w:rsidRPr="00066A70" w:rsidRDefault="002C3A0F" w:rsidP="00E80EF8">
                <w:pPr>
                  <w:jc w:val="center"/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</w:pPr>
                <w:r w:rsidRPr="00066A70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066A70" w14:paraId="132DDB5E" w14:textId="77777777" w:rsidTr="00E80EF8">
        <w:trPr>
          <w:trHeight w:val="43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CCBB991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Participant Documents</w:t>
            </w:r>
          </w:p>
        </w:tc>
        <w:tc>
          <w:tcPr>
            <w:tcW w:w="4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4E9AC3AB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Files / documents uploaded to Participant visits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25168B7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Participant Documents</w:t>
            </w:r>
          </w:p>
        </w:tc>
        <w:sdt>
          <w:sdtPr>
            <w:rPr>
              <w:rStyle w:val="PlaceholderText"/>
              <w:rFonts w:asciiTheme="minorBidi" w:eastAsiaTheme="majorEastAsia" w:hAnsiTheme="minorBidi" w:cstheme="minorBidi"/>
              <w:color w:val="0000FF"/>
              <w:sz w:val="22"/>
              <w:szCs w:val="22"/>
            </w:rPr>
            <w:id w:val="-1661930002"/>
            <w:placeholder>
              <w:docPart w:val="003439CBAEC04497ACB34C3C394F2DC4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  <w:listItem w:displayText="Not Applicable" w:value="Not Applicable"/>
            </w:dropDownList>
          </w:sdtPr>
          <w:sdtEndPr>
            <w:rPr>
              <w:rStyle w:val="PlaceholderText"/>
            </w:rPr>
          </w:sdtEndPr>
          <w:sdtContent>
            <w:tc>
              <w:tcPr>
                <w:tcW w:w="198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  <w:p w14:paraId="282AF60B" w14:textId="77777777" w:rsidR="002C3A0F" w:rsidRPr="00066A70" w:rsidRDefault="002C3A0F" w:rsidP="00E80EF8">
                <w:pPr>
                  <w:jc w:val="center"/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</w:pPr>
                <w:r w:rsidRPr="00066A70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066A70" w14:paraId="1600DC5D" w14:textId="77777777" w:rsidTr="00E80EF8">
        <w:trPr>
          <w:trHeight w:val="43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14550AE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Regulatory Documents</w:t>
            </w:r>
          </w:p>
        </w:tc>
        <w:tc>
          <w:tcPr>
            <w:tcW w:w="4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3B351182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Files / documents available in the electronic Investigator Site File in Study Hub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DED6A16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Reg Docs</w:t>
            </w:r>
          </w:p>
        </w:tc>
        <w:sdt>
          <w:sdtPr>
            <w:rPr>
              <w:rStyle w:val="PlaceholderText"/>
              <w:rFonts w:asciiTheme="minorBidi" w:eastAsiaTheme="majorEastAsia" w:hAnsiTheme="minorBidi" w:cstheme="minorBidi"/>
              <w:color w:val="0000FF"/>
              <w:sz w:val="22"/>
              <w:szCs w:val="22"/>
            </w:rPr>
            <w:id w:val="1481193658"/>
            <w:placeholder>
              <w:docPart w:val="BF18E33286F24B3F83CD9A022C5C09F8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  <w:listItem w:displayText="Not Applicable" w:value="Not Applicable"/>
            </w:dropDownList>
          </w:sdtPr>
          <w:sdtEndPr>
            <w:rPr>
              <w:rStyle w:val="PlaceholderText"/>
            </w:rPr>
          </w:sdtEndPr>
          <w:sdtContent>
            <w:tc>
              <w:tcPr>
                <w:tcW w:w="198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  <w:p w14:paraId="180BC13C" w14:textId="77777777" w:rsidR="002C3A0F" w:rsidRPr="00066A70" w:rsidRDefault="002C3A0F" w:rsidP="00E80EF8">
                <w:pPr>
                  <w:jc w:val="center"/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</w:pPr>
                <w:r w:rsidRPr="00066A70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066A70" w14:paraId="78437638" w14:textId="77777777" w:rsidTr="00E80EF8">
        <w:trPr>
          <w:trHeight w:val="43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A128CCA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Research Nurse Order Form</w:t>
            </w:r>
          </w:p>
        </w:tc>
        <w:tc>
          <w:tcPr>
            <w:tcW w:w="4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74AFF347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Form to be completed by the PI documenting procedures the RN will complete with the Participant for the DCT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D14D917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Participant Documents</w:t>
            </w:r>
          </w:p>
        </w:tc>
        <w:sdt>
          <w:sdtPr>
            <w:rPr>
              <w:rStyle w:val="PlaceholderText"/>
              <w:rFonts w:asciiTheme="minorBidi" w:eastAsiaTheme="majorEastAsia" w:hAnsiTheme="minorBidi" w:cstheme="minorBidi"/>
              <w:color w:val="0000FF"/>
              <w:sz w:val="22"/>
              <w:szCs w:val="22"/>
            </w:rPr>
            <w:id w:val="-565024591"/>
            <w:placeholder>
              <w:docPart w:val="76104D0D9E7B4A4AB90F1FAD6A401D65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  <w:listItem w:displayText="Not Applicable" w:value="Not Applicable"/>
            </w:dropDownList>
          </w:sdtPr>
          <w:sdtEndPr>
            <w:rPr>
              <w:rStyle w:val="PlaceholderText"/>
            </w:rPr>
          </w:sdtEndPr>
          <w:sdtContent>
            <w:tc>
              <w:tcPr>
                <w:tcW w:w="198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  <w:p w14:paraId="43D90938" w14:textId="77777777" w:rsidR="002C3A0F" w:rsidRPr="00066A70" w:rsidRDefault="002C3A0F" w:rsidP="00E80EF8">
                <w:pPr>
                  <w:jc w:val="center"/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</w:pPr>
                <w:r w:rsidRPr="00066A70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066A70" w14:paraId="775604E7" w14:textId="77777777" w:rsidTr="00E80EF8">
        <w:trPr>
          <w:trHeight w:val="432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F1B2A1E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Visit Schedule</w:t>
            </w:r>
          </w:p>
        </w:tc>
        <w:tc>
          <w:tcPr>
            <w:tcW w:w="4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602BB0C4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Visit Schedule is maintained in Study Hub with visit status (completed, scheduled, to be scheduled, etc.)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7293050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Visit Schedule | Actual Visit History</w:t>
            </w:r>
          </w:p>
        </w:tc>
        <w:sdt>
          <w:sdtPr>
            <w:rPr>
              <w:rStyle w:val="PlaceholderText"/>
              <w:rFonts w:asciiTheme="minorBidi" w:eastAsiaTheme="majorEastAsia" w:hAnsiTheme="minorBidi" w:cstheme="minorBidi"/>
              <w:color w:val="0000FF"/>
              <w:sz w:val="22"/>
              <w:szCs w:val="22"/>
            </w:rPr>
            <w:id w:val="-819183564"/>
            <w:placeholder>
              <w:docPart w:val="A443CFB131FA41A5B56C81EFB822B5C8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  <w:listItem w:displayText="Not Applicable" w:value="Not Applicable"/>
            </w:dropDownList>
          </w:sdtPr>
          <w:sdtEndPr>
            <w:rPr>
              <w:rStyle w:val="PlaceholderText"/>
            </w:rPr>
          </w:sdtEndPr>
          <w:sdtContent>
            <w:tc>
              <w:tcPr>
                <w:tcW w:w="198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  <w:p w14:paraId="522F301F" w14:textId="77777777" w:rsidR="002C3A0F" w:rsidRPr="00066A70" w:rsidRDefault="002C3A0F" w:rsidP="00E80EF8">
                <w:pPr>
                  <w:jc w:val="center"/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</w:pPr>
                <w:r w:rsidRPr="00066A70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066A70" w14:paraId="60B7C60D" w14:textId="77777777" w:rsidTr="00E80EF8">
        <w:trPr>
          <w:trHeight w:val="432"/>
        </w:trPr>
        <w:tc>
          <w:tcPr>
            <w:tcW w:w="1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A07047C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Participant Status</w:t>
            </w:r>
          </w:p>
        </w:tc>
        <w:tc>
          <w:tcPr>
            <w:tcW w:w="4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3A43D88C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Participant Status is maintained in Study Hub (pre-consent, consented, active/randomized, etc.)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7D741FC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Participant Visit</w:t>
            </w:r>
          </w:p>
        </w:tc>
        <w:sdt>
          <w:sdtPr>
            <w:rPr>
              <w:rStyle w:val="PlaceholderText"/>
              <w:rFonts w:asciiTheme="minorBidi" w:eastAsiaTheme="majorEastAsia" w:hAnsiTheme="minorBidi" w:cstheme="minorBidi"/>
              <w:color w:val="0000FF"/>
              <w:sz w:val="22"/>
              <w:szCs w:val="22"/>
            </w:rPr>
            <w:id w:val="1587192285"/>
            <w:placeholder>
              <w:docPart w:val="5AE0C63685DF46B3876B0A99A809CEA0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  <w:listItem w:displayText="Not Applicable" w:value="Not Applicable"/>
            </w:dropDownList>
          </w:sdtPr>
          <w:sdtEndPr>
            <w:rPr>
              <w:rStyle w:val="PlaceholderText"/>
            </w:rPr>
          </w:sdtEndPr>
          <w:sdtContent>
            <w:tc>
              <w:tcPr>
                <w:tcW w:w="198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  <w:p w14:paraId="780B3331" w14:textId="77777777" w:rsidR="002C3A0F" w:rsidRPr="00066A70" w:rsidRDefault="002C3A0F" w:rsidP="00E80EF8">
                <w:pPr>
                  <w:jc w:val="center"/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</w:pPr>
                <w:r w:rsidRPr="00066A70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066A70" w14:paraId="2347ABB2" w14:textId="77777777" w:rsidTr="00E80EF8">
        <w:trPr>
          <w:trHeight w:val="432"/>
        </w:trPr>
        <w:tc>
          <w:tcPr>
            <w:tcW w:w="1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535C641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Televisits</w:t>
            </w:r>
          </w:p>
        </w:tc>
        <w:tc>
          <w:tcPr>
            <w:tcW w:w="4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7B0363CE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Study Hub Televisit functionality is utilized to connect the investigator and study team to Participant for remote visits.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C18DEE1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 xml:space="preserve">Televisit </w:t>
            </w:r>
          </w:p>
        </w:tc>
        <w:sdt>
          <w:sdtPr>
            <w:rPr>
              <w:rStyle w:val="PlaceholderText"/>
              <w:rFonts w:asciiTheme="minorBidi" w:eastAsiaTheme="majorEastAsia" w:hAnsiTheme="minorBidi" w:cstheme="minorBidi"/>
              <w:color w:val="0000FF"/>
              <w:sz w:val="22"/>
              <w:szCs w:val="22"/>
            </w:rPr>
            <w:id w:val="-1895042892"/>
            <w:placeholder>
              <w:docPart w:val="BCA75250CE374A8DBB8FC4CC9A931915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  <w:listItem w:displayText="Not Applicable" w:value="Not Applicable"/>
            </w:dropDownList>
          </w:sdtPr>
          <w:sdtEndPr>
            <w:rPr>
              <w:rStyle w:val="PlaceholderText"/>
            </w:rPr>
          </w:sdtEndPr>
          <w:sdtContent>
            <w:tc>
              <w:tcPr>
                <w:tcW w:w="198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  <w:p w14:paraId="712B401E" w14:textId="77777777" w:rsidR="002C3A0F" w:rsidRPr="00066A70" w:rsidRDefault="002C3A0F" w:rsidP="00E80EF8">
                <w:pPr>
                  <w:jc w:val="center"/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</w:pPr>
                <w:r w:rsidRPr="00066A70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066A70" w14:paraId="7555474E" w14:textId="77777777" w:rsidTr="00E80EF8">
        <w:trPr>
          <w:trHeight w:val="432"/>
        </w:trPr>
        <w:tc>
          <w:tcPr>
            <w:tcW w:w="1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F929B9E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Chat History</w:t>
            </w:r>
          </w:p>
        </w:tc>
        <w:tc>
          <w:tcPr>
            <w:tcW w:w="4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0668A89C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Communication between Participant / caregiver and DCT Site Operations Team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8192297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Chat</w:t>
            </w:r>
          </w:p>
        </w:tc>
        <w:sdt>
          <w:sdtPr>
            <w:rPr>
              <w:rStyle w:val="PlaceholderText"/>
              <w:rFonts w:asciiTheme="minorBidi" w:eastAsiaTheme="majorEastAsia" w:hAnsiTheme="minorBidi" w:cstheme="minorBidi"/>
              <w:color w:val="0000FF"/>
              <w:sz w:val="22"/>
              <w:szCs w:val="22"/>
            </w:rPr>
            <w:id w:val="1208762251"/>
            <w:placeholder>
              <w:docPart w:val="3D28E4E0C3644EA8A1A859866DBCBD66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  <w:listItem w:displayText="Not Applicable" w:value="Not Applicable"/>
            </w:dropDownList>
          </w:sdtPr>
          <w:sdtEndPr>
            <w:rPr>
              <w:rStyle w:val="PlaceholderText"/>
            </w:rPr>
          </w:sdtEndPr>
          <w:sdtContent>
            <w:tc>
              <w:tcPr>
                <w:tcW w:w="198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  <w:p w14:paraId="7750E45A" w14:textId="77777777" w:rsidR="002C3A0F" w:rsidRPr="00066A70" w:rsidRDefault="002C3A0F" w:rsidP="00E80EF8">
                <w:pPr>
                  <w:jc w:val="center"/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</w:pPr>
                <w:r w:rsidRPr="00066A70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066A70" w14:paraId="5DE0757B" w14:textId="77777777" w:rsidTr="00E80EF8">
        <w:trPr>
          <w:trHeight w:val="432"/>
        </w:trPr>
        <w:tc>
          <w:tcPr>
            <w:tcW w:w="1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39D69DA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Protocol Deviations</w:t>
            </w:r>
          </w:p>
        </w:tc>
        <w:tc>
          <w:tcPr>
            <w:tcW w:w="4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28F2CD67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Tracking of protocol deviations in Study Hub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5BEAFE7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Protocol Deviation (PD) History</w:t>
            </w:r>
          </w:p>
        </w:tc>
        <w:sdt>
          <w:sdtPr>
            <w:rPr>
              <w:rStyle w:val="PlaceholderText"/>
              <w:rFonts w:asciiTheme="minorBidi" w:eastAsiaTheme="majorEastAsia" w:hAnsiTheme="minorBidi" w:cstheme="minorBidi"/>
              <w:color w:val="0000FF"/>
              <w:sz w:val="22"/>
              <w:szCs w:val="22"/>
            </w:rPr>
            <w:id w:val="354314822"/>
            <w:placeholder>
              <w:docPart w:val="4C85CEA4514D4C4594417C76CCE25C98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  <w:listItem w:displayText="Not Applicable" w:value="Not Applicable"/>
            </w:dropDownList>
          </w:sdtPr>
          <w:sdtEndPr>
            <w:rPr>
              <w:rStyle w:val="PlaceholderText"/>
            </w:rPr>
          </w:sdtEndPr>
          <w:sdtContent>
            <w:tc>
              <w:tcPr>
                <w:tcW w:w="198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  <w:p w14:paraId="7F6EEF54" w14:textId="77777777" w:rsidR="002C3A0F" w:rsidRPr="00066A70" w:rsidRDefault="002C3A0F" w:rsidP="00E80EF8">
                <w:pPr>
                  <w:jc w:val="center"/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</w:pPr>
                <w:r w:rsidRPr="00066A70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  <w:tr w:rsidR="002C3A0F" w:rsidRPr="00066A70" w14:paraId="0D87FCAA" w14:textId="77777777" w:rsidTr="00E80EF8">
        <w:trPr>
          <w:trHeight w:val="432"/>
        </w:trPr>
        <w:tc>
          <w:tcPr>
            <w:tcW w:w="1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707D537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Action Items</w:t>
            </w:r>
          </w:p>
        </w:tc>
        <w:tc>
          <w:tcPr>
            <w:tcW w:w="4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28B572D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 xml:space="preserve">Tracking of action items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69C3C07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AI History</w:t>
            </w:r>
          </w:p>
        </w:tc>
        <w:sdt>
          <w:sdtPr>
            <w:rPr>
              <w:rStyle w:val="PlaceholderText"/>
              <w:rFonts w:asciiTheme="minorBidi" w:eastAsiaTheme="majorEastAsia" w:hAnsiTheme="minorBidi" w:cstheme="minorBidi"/>
              <w:color w:val="0000FF"/>
              <w:sz w:val="22"/>
              <w:szCs w:val="22"/>
            </w:rPr>
            <w:id w:val="-1089462869"/>
            <w:placeholder>
              <w:docPart w:val="3FE75F3856DB4568B1D1CE8C94D68CD2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  <w:listItem w:displayText="Not Applicable" w:value="Not Applicable"/>
            </w:dropDownList>
          </w:sdtPr>
          <w:sdtEndPr>
            <w:rPr>
              <w:rStyle w:val="PlaceholderText"/>
            </w:rPr>
          </w:sdtEndPr>
          <w:sdtContent>
            <w:tc>
              <w:tcPr>
                <w:tcW w:w="198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</w:tcPr>
              <w:p w14:paraId="72B7BAD9" w14:textId="77777777" w:rsidR="002C3A0F" w:rsidRPr="00066A70" w:rsidRDefault="002C3A0F" w:rsidP="00E80EF8">
                <w:pPr>
                  <w:jc w:val="center"/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</w:pPr>
                <w:r w:rsidRPr="00066A70">
                  <w:rPr>
                    <w:rStyle w:val="PlaceholderText"/>
                    <w:rFonts w:asciiTheme="minorBidi" w:eastAsiaTheme="majorEastAsia" w:hAnsiTheme="minorBidi" w:cstheme="minorBidi"/>
                    <w:color w:val="0000FF"/>
                    <w:sz w:val="22"/>
                    <w:szCs w:val="22"/>
                  </w:rPr>
                  <w:t>Choose an item</w:t>
                </w:r>
              </w:p>
            </w:tc>
          </w:sdtContent>
        </w:sdt>
      </w:tr>
    </w:tbl>
    <w:p w14:paraId="34F4B38A" w14:textId="77777777" w:rsidR="002C3A0F" w:rsidRPr="00805061" w:rsidRDefault="002C3A0F" w:rsidP="00437876">
      <w:pPr>
        <w:pStyle w:val="Heading1"/>
        <w:numPr>
          <w:ilvl w:val="1"/>
          <w:numId w:val="9"/>
        </w:numPr>
        <w:spacing w:line="360" w:lineRule="auto"/>
        <w:ind w:left="1080" w:hanging="360"/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</w:pPr>
      <w:bookmarkStart w:id="54" w:name="_Toc111132251"/>
      <w:bookmarkStart w:id="55" w:name="_Toc114747825"/>
      <w:r w:rsidRPr="00805061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lastRenderedPageBreak/>
        <w:t>Custom Reports:</w:t>
      </w:r>
      <w:bookmarkEnd w:id="54"/>
      <w:bookmarkEnd w:id="55"/>
      <w:r w:rsidRPr="00805061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 xml:space="preserve"> </w:t>
      </w:r>
    </w:p>
    <w:p w14:paraId="2A988E4D" w14:textId="37998D4D" w:rsidR="002C3A0F" w:rsidRPr="00E87528" w:rsidRDefault="002C3A0F" w:rsidP="002C3A0F">
      <w:pPr>
        <w:pStyle w:val="Quote"/>
        <w:ind w:left="720"/>
        <w:rPr>
          <w:rFonts w:asciiTheme="minorBidi" w:eastAsia="MS Gothic" w:hAnsiTheme="minorBidi" w:cstheme="minorBidi"/>
          <w:i w:val="0"/>
          <w:iCs w:val="0"/>
          <w:sz w:val="24"/>
        </w:rPr>
      </w:pPr>
      <w:r w:rsidRPr="00E87528">
        <w:rPr>
          <w:rFonts w:ascii="Segoe UI Symbol" w:eastAsia="MS Gothic" w:hAnsi="Segoe UI Symbol" w:cs="Segoe UI Symbol"/>
          <w:i w:val="0"/>
          <w:iCs w:val="0"/>
          <w:sz w:val="24"/>
        </w:rPr>
        <w:t>☐</w:t>
      </w:r>
      <w:r w:rsidRPr="00E87528">
        <w:rPr>
          <w:rFonts w:asciiTheme="minorBidi" w:eastAsia="MS Gothic" w:hAnsiTheme="minorBidi" w:cstheme="minorBidi"/>
          <w:i w:val="0"/>
          <w:iCs w:val="0"/>
          <w:sz w:val="24"/>
        </w:rPr>
        <w:t xml:space="preserve"> Not applicable to study build</w:t>
      </w:r>
    </w:p>
    <w:p w14:paraId="3997D94B" w14:textId="77777777" w:rsidR="002C3A0F" w:rsidRPr="00E87528" w:rsidRDefault="002C3A0F" w:rsidP="00437876">
      <w:pPr>
        <w:pStyle w:val="Heading1"/>
        <w:numPr>
          <w:ilvl w:val="0"/>
          <w:numId w:val="9"/>
        </w:numPr>
        <w:spacing w:line="360" w:lineRule="auto"/>
        <w:ind w:left="360" w:hanging="360"/>
        <w:rPr>
          <w:rFonts w:asciiTheme="minorBidi" w:hAnsiTheme="minorBidi" w:cstheme="minorBidi"/>
          <w:b/>
          <w:bCs/>
          <w:color w:val="000000" w:themeColor="text1"/>
        </w:rPr>
      </w:pPr>
      <w:bookmarkStart w:id="56" w:name="_Toc111123802"/>
      <w:bookmarkStart w:id="57" w:name="_Toc114747826"/>
      <w:r w:rsidRPr="00E87528">
        <w:rPr>
          <w:rFonts w:asciiTheme="minorBidi" w:hAnsiTheme="minorBidi" w:cstheme="minorBidi"/>
          <w:b/>
          <w:bCs/>
          <w:color w:val="000000" w:themeColor="text1"/>
        </w:rPr>
        <w:t>Study Configuration External User Acceptance Testing (SCEUAT) Plan</w:t>
      </w:r>
      <w:bookmarkEnd w:id="56"/>
      <w:bookmarkEnd w:id="57"/>
    </w:p>
    <w:p w14:paraId="1177EA5D" w14:textId="77777777" w:rsidR="002C3A0F" w:rsidRPr="00975D1F" w:rsidRDefault="002C3A0F" w:rsidP="00437876">
      <w:pPr>
        <w:pStyle w:val="Heading1"/>
        <w:numPr>
          <w:ilvl w:val="1"/>
          <w:numId w:val="9"/>
        </w:numPr>
        <w:spacing w:line="360" w:lineRule="auto"/>
        <w:ind w:left="1080" w:hanging="360"/>
        <w:rPr>
          <w:rFonts w:asciiTheme="minorBidi" w:hAnsiTheme="minorBidi" w:cstheme="minorBidi"/>
          <w:b/>
          <w:bCs/>
          <w:color w:val="auto"/>
          <w:sz w:val="24"/>
          <w:szCs w:val="24"/>
        </w:rPr>
      </w:pPr>
      <w:bookmarkStart w:id="58" w:name="_Toc111132255"/>
      <w:bookmarkStart w:id="59" w:name="_Toc114747827"/>
      <w:r w:rsidRPr="00975D1F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Testing</w:t>
      </w:r>
      <w:r w:rsidRPr="00975D1F">
        <w:rPr>
          <w:rFonts w:asciiTheme="minorBidi" w:hAnsiTheme="minorBidi" w:cstheme="minorBidi"/>
          <w:b/>
          <w:bCs/>
          <w:color w:val="auto"/>
          <w:sz w:val="24"/>
          <w:szCs w:val="24"/>
        </w:rPr>
        <w:t xml:space="preserve"> Process:</w:t>
      </w:r>
      <w:bookmarkEnd w:id="58"/>
      <w:bookmarkEnd w:id="59"/>
    </w:p>
    <w:p w14:paraId="4066BCA4" w14:textId="77777777" w:rsidR="002C3A0F" w:rsidRPr="00E87528" w:rsidRDefault="002C3A0F" w:rsidP="002C3A0F">
      <w:pPr>
        <w:spacing w:after="160" w:line="259" w:lineRule="auto"/>
        <w:ind w:left="450"/>
        <w:rPr>
          <w:rFonts w:asciiTheme="minorBidi" w:hAnsiTheme="minorBidi" w:cstheme="minorBidi"/>
          <w:b/>
          <w:bCs/>
          <w:szCs w:val="22"/>
        </w:rPr>
      </w:pPr>
      <w:r w:rsidRPr="00E87528">
        <w:rPr>
          <w:rFonts w:asciiTheme="minorBidi" w:hAnsiTheme="minorBidi" w:cstheme="minorBidi"/>
          <w:szCs w:val="22"/>
        </w:rPr>
        <w:t>Study Configuration Readiness Testing exercises facilitate the sponsor review and approval process of the study-specific Study Hub configuration and associated integrations. Prior to go-live of the Study Hub configuration, IQVIA will design testing scenarios to be completed by sponsor in a lower testing environment that is a true representation of production environment and make required changes to configuration, prior to re-test and sign-off of the SCEUAT exercises (via SCEUAT Report), allowing configuration to be moved to Study Hub production environment.</w:t>
      </w:r>
    </w:p>
    <w:p w14:paraId="405FA4AA" w14:textId="77777777" w:rsidR="002C3A0F" w:rsidRPr="00975D1F" w:rsidRDefault="002C3A0F" w:rsidP="00437876">
      <w:pPr>
        <w:pStyle w:val="Heading1"/>
        <w:numPr>
          <w:ilvl w:val="1"/>
          <w:numId w:val="9"/>
        </w:numPr>
        <w:spacing w:line="360" w:lineRule="auto"/>
        <w:ind w:left="1080" w:hanging="360"/>
        <w:rPr>
          <w:rFonts w:asciiTheme="minorBidi" w:hAnsiTheme="minorBidi" w:cstheme="minorBidi"/>
          <w:b/>
          <w:bCs/>
          <w:color w:val="auto"/>
          <w:sz w:val="24"/>
          <w:szCs w:val="24"/>
        </w:rPr>
      </w:pPr>
      <w:bookmarkStart w:id="60" w:name="_Toc111132258"/>
      <w:bookmarkStart w:id="61" w:name="_Toc114747828"/>
      <w:r w:rsidRPr="00975D1F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Timelines</w:t>
      </w:r>
      <w:r w:rsidRPr="00975D1F">
        <w:rPr>
          <w:rFonts w:asciiTheme="minorBidi" w:hAnsiTheme="minorBidi" w:cstheme="minorBidi"/>
          <w:b/>
          <w:bCs/>
          <w:color w:val="auto"/>
          <w:sz w:val="24"/>
          <w:szCs w:val="24"/>
        </w:rPr>
        <w:t>:</w:t>
      </w:r>
      <w:bookmarkEnd w:id="60"/>
      <w:bookmarkEnd w:id="61"/>
    </w:p>
    <w:p w14:paraId="303CD35E" w14:textId="77777777" w:rsidR="002C3A0F" w:rsidRPr="00E87528" w:rsidRDefault="002C3A0F" w:rsidP="002C3A0F">
      <w:pPr>
        <w:ind w:firstLine="720"/>
        <w:rPr>
          <w:rFonts w:asciiTheme="minorBidi" w:hAnsiTheme="minorBidi" w:cstheme="minorBidi"/>
          <w:b/>
          <w:bCs/>
          <w:sz w:val="30"/>
          <w:szCs w:val="30"/>
        </w:rPr>
      </w:pPr>
      <w:r>
        <w:rPr>
          <w:rFonts w:asciiTheme="minorBidi" w:hAnsiTheme="minorBidi" w:cstheme="minorBidi"/>
          <w:i/>
          <w:iCs/>
          <w:color w:val="0000FF"/>
        </w:rPr>
        <w:t>&lt;</w:t>
      </w:r>
      <w:r w:rsidRPr="00641A80">
        <w:rPr>
          <w:rFonts w:asciiTheme="minorBidi" w:hAnsiTheme="minorBidi" w:cstheme="minorBidi"/>
          <w:i/>
          <w:iCs/>
          <w:color w:val="0000FF"/>
        </w:rPr>
        <w:t>Outline dates for SCEUAT below</w:t>
      </w:r>
      <w:r>
        <w:rPr>
          <w:rFonts w:asciiTheme="minorBidi" w:hAnsiTheme="minorBidi" w:cstheme="minorBidi"/>
          <w:i/>
          <w:iCs/>
          <w:color w:val="0000FF"/>
        </w:rPr>
        <w:t>&gt;</w:t>
      </w:r>
    </w:p>
    <w:p w14:paraId="28858D2C" w14:textId="77777777" w:rsidR="002C3A0F" w:rsidRPr="00E87528" w:rsidRDefault="002C3A0F" w:rsidP="00437876">
      <w:pPr>
        <w:pStyle w:val="Heading1"/>
        <w:numPr>
          <w:ilvl w:val="0"/>
          <w:numId w:val="9"/>
        </w:numPr>
        <w:spacing w:line="360" w:lineRule="auto"/>
        <w:ind w:left="360" w:hanging="360"/>
        <w:rPr>
          <w:rFonts w:asciiTheme="minorBidi" w:hAnsiTheme="minorBidi" w:cstheme="minorBidi"/>
          <w:b/>
          <w:bCs/>
          <w:color w:val="000000" w:themeColor="text1"/>
        </w:rPr>
      </w:pPr>
      <w:bookmarkStart w:id="62" w:name="_Toc114747829"/>
      <w:r w:rsidRPr="00E87528">
        <w:rPr>
          <w:rFonts w:asciiTheme="minorBidi" w:hAnsiTheme="minorBidi" w:cstheme="minorBidi"/>
          <w:b/>
          <w:bCs/>
          <w:color w:val="000000" w:themeColor="text1"/>
        </w:rPr>
        <w:t>Tasks &amp; Notifications:</w:t>
      </w:r>
      <w:bookmarkEnd w:id="62"/>
    </w:p>
    <w:p w14:paraId="2685AA87" w14:textId="77777777" w:rsidR="002C3A0F" w:rsidRPr="00805061" w:rsidRDefault="002C3A0F" w:rsidP="00437876">
      <w:pPr>
        <w:pStyle w:val="Heading1"/>
        <w:numPr>
          <w:ilvl w:val="1"/>
          <w:numId w:val="9"/>
        </w:numPr>
        <w:spacing w:line="360" w:lineRule="auto"/>
        <w:ind w:left="1080" w:hanging="360"/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</w:pPr>
      <w:bookmarkStart w:id="63" w:name="_Toc114747830"/>
      <w:r w:rsidRPr="00805061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Study-specific Notifications:</w:t>
      </w:r>
      <w:bookmarkEnd w:id="63"/>
      <w:r w:rsidRPr="00805061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 xml:space="preserve"> </w:t>
      </w:r>
    </w:p>
    <w:p w14:paraId="70EBB2D7" w14:textId="73060D97" w:rsidR="002C3A0F" w:rsidRPr="00E87528" w:rsidRDefault="002C3A0F" w:rsidP="002C3A0F">
      <w:pPr>
        <w:pStyle w:val="Quote"/>
        <w:ind w:left="720"/>
        <w:rPr>
          <w:rFonts w:asciiTheme="minorBidi" w:eastAsia="MS Gothic" w:hAnsiTheme="minorBidi" w:cstheme="minorBidi"/>
          <w:i w:val="0"/>
          <w:iCs w:val="0"/>
          <w:sz w:val="24"/>
        </w:rPr>
      </w:pPr>
      <w:r w:rsidRPr="00E87528">
        <w:rPr>
          <w:rFonts w:ascii="Segoe UI Symbol" w:eastAsia="MS Gothic" w:hAnsi="Segoe UI Symbol" w:cs="Segoe UI Symbol"/>
          <w:i w:val="0"/>
          <w:iCs w:val="0"/>
          <w:sz w:val="24"/>
        </w:rPr>
        <w:t>☐</w:t>
      </w:r>
      <w:r w:rsidRPr="00E87528">
        <w:rPr>
          <w:rFonts w:asciiTheme="minorBidi" w:eastAsia="MS Gothic" w:hAnsiTheme="minorBidi" w:cstheme="minorBidi"/>
          <w:i w:val="0"/>
          <w:iCs w:val="0"/>
          <w:sz w:val="24"/>
        </w:rPr>
        <w:t xml:space="preserve"> Not applicable to study build</w:t>
      </w:r>
    </w:p>
    <w:tbl>
      <w:tblPr>
        <w:tblpPr w:leftFromText="180" w:rightFromText="180" w:vertAnchor="text" w:horzAnchor="margin" w:tblpX="-910" w:tblpY="16"/>
        <w:tblW w:w="6196" w:type="pct"/>
        <w:tblLayout w:type="fixed"/>
        <w:tblLook w:val="04A0" w:firstRow="1" w:lastRow="0" w:firstColumn="1" w:lastColumn="0" w:noHBand="0" w:noVBand="1"/>
      </w:tblPr>
      <w:tblGrid>
        <w:gridCol w:w="460"/>
        <w:gridCol w:w="2141"/>
        <w:gridCol w:w="869"/>
        <w:gridCol w:w="1590"/>
        <w:gridCol w:w="1291"/>
        <w:gridCol w:w="1178"/>
        <w:gridCol w:w="884"/>
        <w:gridCol w:w="955"/>
        <w:gridCol w:w="789"/>
        <w:gridCol w:w="884"/>
        <w:gridCol w:w="1205"/>
      </w:tblGrid>
      <w:tr w:rsidR="002C3A0F" w:rsidRPr="00E87528" w14:paraId="6E3B7E5E" w14:textId="77777777" w:rsidTr="00E80EF8">
        <w:trPr>
          <w:trHeight w:val="432"/>
          <w:tblHeader/>
        </w:trPr>
        <w:tc>
          <w:tcPr>
            <w:tcW w:w="188" w:type="pct"/>
            <w:tcBorders>
              <w:top w:val="single" w:sz="4" w:space="0" w:color="808080"/>
              <w:left w:val="single" w:sz="4" w:space="0" w:color="808080"/>
              <w:bottom w:val="single" w:sz="4" w:space="0" w:color="auto"/>
              <w:right w:val="single" w:sz="4" w:space="0" w:color="808080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1D38CBFB" w14:textId="77777777" w:rsidR="002C3A0F" w:rsidRPr="00066A70" w:rsidRDefault="002C3A0F" w:rsidP="00E80EF8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#</w:t>
            </w:r>
          </w:p>
        </w:tc>
        <w:tc>
          <w:tcPr>
            <w:tcW w:w="874" w:type="pct"/>
            <w:tcBorders>
              <w:top w:val="single" w:sz="4" w:space="0" w:color="808080"/>
              <w:left w:val="nil"/>
              <w:bottom w:val="single" w:sz="4" w:space="0" w:color="auto"/>
              <w:right w:val="single" w:sz="4" w:space="0" w:color="808080"/>
            </w:tcBorders>
            <w:shd w:val="clear" w:color="auto" w:fill="F2F2F2" w:themeFill="background1" w:themeFillShade="F2"/>
            <w:vAlign w:val="center"/>
            <w:hideMark/>
          </w:tcPr>
          <w:p w14:paraId="26F628FD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Notification Recipient</w:t>
            </w:r>
          </w:p>
          <w:p w14:paraId="4C8F2C5B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5642B3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(Primary Investigator, Site Coordinator, Participant, DCT Study Assistant)</w:t>
            </w:r>
          </w:p>
        </w:tc>
        <w:tc>
          <w:tcPr>
            <w:tcW w:w="355" w:type="pct"/>
            <w:tcBorders>
              <w:top w:val="single" w:sz="4" w:space="0" w:color="808080"/>
              <w:left w:val="nil"/>
              <w:bottom w:val="single" w:sz="4" w:space="0" w:color="auto"/>
              <w:right w:val="single" w:sz="4" w:space="0" w:color="808080"/>
            </w:tcBorders>
            <w:shd w:val="clear" w:color="auto" w:fill="F2F2F2" w:themeFill="background1" w:themeFillShade="F2"/>
            <w:vAlign w:val="center"/>
            <w:hideMark/>
          </w:tcPr>
          <w:p w14:paraId="2BA56C9C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Notification Name</w:t>
            </w:r>
          </w:p>
        </w:tc>
        <w:tc>
          <w:tcPr>
            <w:tcW w:w="649" w:type="pct"/>
            <w:tcBorders>
              <w:top w:val="single" w:sz="4" w:space="0" w:color="808080"/>
              <w:left w:val="nil"/>
              <w:bottom w:val="single" w:sz="4" w:space="0" w:color="auto"/>
              <w:right w:val="single" w:sz="4" w:space="0" w:color="808080"/>
            </w:tcBorders>
            <w:shd w:val="clear" w:color="auto" w:fill="F2F2F2" w:themeFill="background1" w:themeFillShade="F2"/>
            <w:vAlign w:val="center"/>
            <w:hideMark/>
          </w:tcPr>
          <w:p w14:paraId="04447671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 xml:space="preserve">Notification Category </w:t>
            </w:r>
            <w:r w:rsidRPr="005642B3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(eDiary, Medications, Kits, Pre-Visit Instructions, Assessments, Study Devices, Other)</w:t>
            </w:r>
          </w:p>
        </w:tc>
        <w:tc>
          <w:tcPr>
            <w:tcW w:w="527" w:type="pct"/>
            <w:tcBorders>
              <w:top w:val="single" w:sz="4" w:space="0" w:color="808080"/>
              <w:left w:val="nil"/>
              <w:bottom w:val="single" w:sz="4" w:space="0" w:color="auto"/>
              <w:right w:val="single" w:sz="4" w:space="0" w:color="808080"/>
            </w:tcBorders>
            <w:shd w:val="clear" w:color="auto" w:fill="F2F2F2" w:themeFill="background1" w:themeFillShade="F2"/>
            <w:vAlign w:val="center"/>
            <w:hideMark/>
          </w:tcPr>
          <w:p w14:paraId="51807164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Notification Message</w:t>
            </w:r>
          </w:p>
        </w:tc>
        <w:tc>
          <w:tcPr>
            <w:tcW w:w="481" w:type="pct"/>
            <w:tcBorders>
              <w:top w:val="single" w:sz="4" w:space="0" w:color="808080"/>
              <w:left w:val="nil"/>
              <w:bottom w:val="single" w:sz="4" w:space="0" w:color="auto"/>
              <w:right w:val="single" w:sz="4" w:space="0" w:color="808080"/>
            </w:tcBorders>
            <w:shd w:val="clear" w:color="auto" w:fill="F2F2F2" w:themeFill="background1" w:themeFillShade="F2"/>
            <w:vAlign w:val="center"/>
            <w:hideMark/>
          </w:tcPr>
          <w:p w14:paraId="478AE6D7" w14:textId="77777777" w:rsidR="002C3A0F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 xml:space="preserve">Event Type </w:t>
            </w:r>
          </w:p>
          <w:p w14:paraId="36C693F5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5642B3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(Visit Start, Visit Completed, Participant Milestone Achieved)</w:t>
            </w:r>
          </w:p>
        </w:tc>
        <w:tc>
          <w:tcPr>
            <w:tcW w:w="361" w:type="pct"/>
            <w:tcBorders>
              <w:top w:val="single" w:sz="4" w:space="0" w:color="808080"/>
              <w:left w:val="nil"/>
              <w:bottom w:val="single" w:sz="4" w:space="0" w:color="auto"/>
              <w:right w:val="single" w:sz="4" w:space="0" w:color="808080"/>
            </w:tcBorders>
            <w:shd w:val="clear" w:color="auto" w:fill="F2F2F2" w:themeFill="background1" w:themeFillShade="F2"/>
            <w:vAlign w:val="center"/>
            <w:hideMark/>
          </w:tcPr>
          <w:p w14:paraId="7B26ED46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Event Visit</w:t>
            </w:r>
          </w:p>
        </w:tc>
        <w:tc>
          <w:tcPr>
            <w:tcW w:w="390" w:type="pct"/>
            <w:tcBorders>
              <w:top w:val="single" w:sz="4" w:space="0" w:color="808080"/>
              <w:left w:val="nil"/>
              <w:bottom w:val="single" w:sz="4" w:space="0" w:color="auto"/>
              <w:right w:val="single" w:sz="4" w:space="0" w:color="808080"/>
            </w:tcBorders>
            <w:shd w:val="clear" w:color="auto" w:fill="F2F2F2" w:themeFill="background1" w:themeFillShade="F2"/>
            <w:vAlign w:val="center"/>
            <w:hideMark/>
          </w:tcPr>
          <w:p w14:paraId="1F699D61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Participant Milestones</w:t>
            </w:r>
          </w:p>
        </w:tc>
        <w:tc>
          <w:tcPr>
            <w:tcW w:w="322" w:type="pct"/>
            <w:tcBorders>
              <w:top w:val="single" w:sz="4" w:space="0" w:color="808080"/>
              <w:left w:val="nil"/>
              <w:bottom w:val="single" w:sz="4" w:space="0" w:color="auto"/>
              <w:right w:val="single" w:sz="4" w:space="0" w:color="808080"/>
            </w:tcBorders>
            <w:shd w:val="clear" w:color="auto" w:fill="F2F2F2" w:themeFill="background1" w:themeFillShade="F2"/>
            <w:vAlign w:val="center"/>
            <w:hideMark/>
          </w:tcPr>
          <w:p w14:paraId="31C74AF6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Event Time</w:t>
            </w:r>
          </w:p>
        </w:tc>
        <w:tc>
          <w:tcPr>
            <w:tcW w:w="361" w:type="pct"/>
            <w:tcBorders>
              <w:top w:val="single" w:sz="4" w:space="0" w:color="808080"/>
              <w:left w:val="nil"/>
              <w:bottom w:val="single" w:sz="4" w:space="0" w:color="auto"/>
              <w:right w:val="single" w:sz="4" w:space="0" w:color="808080"/>
            </w:tcBorders>
            <w:shd w:val="clear" w:color="auto" w:fill="F2F2F2" w:themeFill="background1" w:themeFillShade="F2"/>
            <w:vAlign w:val="center"/>
            <w:hideMark/>
          </w:tcPr>
          <w:p w14:paraId="45938619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>Event Offset</w:t>
            </w:r>
          </w:p>
        </w:tc>
        <w:tc>
          <w:tcPr>
            <w:tcW w:w="492" w:type="pct"/>
            <w:tcBorders>
              <w:top w:val="single" w:sz="4" w:space="0" w:color="808080"/>
              <w:left w:val="nil"/>
              <w:bottom w:val="single" w:sz="4" w:space="0" w:color="auto"/>
              <w:right w:val="single" w:sz="4" w:space="0" w:color="808080"/>
            </w:tcBorders>
            <w:shd w:val="clear" w:color="auto" w:fill="F2F2F2" w:themeFill="background1" w:themeFillShade="F2"/>
            <w:vAlign w:val="center"/>
            <w:hideMark/>
          </w:tcPr>
          <w:p w14:paraId="478C58E7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</w:pPr>
            <w:r w:rsidRPr="00E87528">
              <w:rPr>
                <w:rFonts w:asciiTheme="minorBidi" w:hAnsiTheme="minorBidi" w:cstheme="minorBidi"/>
                <w:b/>
                <w:bCs/>
                <w:color w:val="000000"/>
                <w:sz w:val="20"/>
                <w:szCs w:val="20"/>
              </w:rPr>
              <w:t xml:space="preserve">Event Offset Period </w:t>
            </w:r>
            <w:r w:rsidRPr="00AB1807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(Hours, Days, Weeks, Months)</w:t>
            </w:r>
          </w:p>
        </w:tc>
      </w:tr>
      <w:tr w:rsidR="002C3A0F" w:rsidRPr="00E87528" w14:paraId="48452EB3" w14:textId="77777777" w:rsidTr="00E80EF8">
        <w:trPr>
          <w:trHeight w:val="432"/>
        </w:trPr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BBDED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22EF2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AFF1E0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DEF0E0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B7453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3A81C6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9158CE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08A271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4C8717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E7667B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35087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</w:tr>
      <w:tr w:rsidR="002C3A0F" w:rsidRPr="00E87528" w14:paraId="1573D044" w14:textId="77777777" w:rsidTr="00E80EF8">
        <w:trPr>
          <w:trHeight w:val="432"/>
        </w:trPr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1D52D5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F8BFE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AA8E93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C8E9F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82EED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DCE050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628F8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AE65A4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7E4395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38065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197A8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</w:tr>
      <w:tr w:rsidR="002C3A0F" w:rsidRPr="00E87528" w14:paraId="5C14F2C7" w14:textId="77777777" w:rsidTr="00E80EF8">
        <w:trPr>
          <w:trHeight w:val="432"/>
        </w:trPr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097814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lastRenderedPageBreak/>
              <w:t>3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053A8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A63D4E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8ABB0B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66972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77E2B9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41C8C6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C01E2F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2CB23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47E44A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DDE47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</w:tr>
      <w:tr w:rsidR="002C3A0F" w:rsidRPr="00E87528" w14:paraId="1513CD54" w14:textId="77777777" w:rsidTr="00E80EF8">
        <w:trPr>
          <w:trHeight w:val="432"/>
        </w:trPr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B2A3D8" w14:textId="77777777" w:rsidR="002C3A0F" w:rsidRPr="00066A70" w:rsidRDefault="002C3A0F" w:rsidP="00E80EF8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066A70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4705C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973990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880F5E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C282FC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27BE5B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BEADD6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1F9920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224D0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8AFE47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9C4E8" w14:textId="77777777" w:rsidR="002C3A0F" w:rsidRPr="00E87528" w:rsidRDefault="002C3A0F" w:rsidP="00E80EF8">
            <w:pPr>
              <w:jc w:val="center"/>
              <w:rPr>
                <w:rFonts w:asciiTheme="minorBidi" w:hAnsiTheme="minorBidi" w:cstheme="minorBidi"/>
                <w:szCs w:val="22"/>
              </w:rPr>
            </w:pPr>
          </w:p>
        </w:tc>
      </w:tr>
    </w:tbl>
    <w:p w14:paraId="33B8C936" w14:textId="77777777" w:rsidR="002C3A0F" w:rsidRPr="00805061" w:rsidRDefault="002C3A0F" w:rsidP="00437876">
      <w:pPr>
        <w:pStyle w:val="Heading1"/>
        <w:numPr>
          <w:ilvl w:val="1"/>
          <w:numId w:val="9"/>
        </w:numPr>
        <w:spacing w:line="360" w:lineRule="auto"/>
        <w:ind w:left="1080" w:hanging="360"/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</w:pPr>
      <w:bookmarkStart w:id="64" w:name="_Toc111132260"/>
      <w:bookmarkStart w:id="65" w:name="_Toc114747831"/>
      <w:r w:rsidRPr="00805061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Standard Study Hub System Alerts, Tasks &amp; Notifications:</w:t>
      </w:r>
      <w:bookmarkEnd w:id="64"/>
      <w:bookmarkEnd w:id="65"/>
    </w:p>
    <w:p w14:paraId="530BF136" w14:textId="77777777" w:rsidR="002C3A0F" w:rsidRPr="00E87528" w:rsidRDefault="002C3A0F" w:rsidP="002C3A0F">
      <w:pPr>
        <w:pStyle w:val="ListParagraph"/>
        <w:contextualSpacing w:val="0"/>
        <w:rPr>
          <w:rFonts w:asciiTheme="minorBidi" w:hAnsiTheme="minorBidi" w:cstheme="minorBidi"/>
          <w:i/>
          <w:iCs/>
          <w:color w:val="7030A0"/>
          <w:sz w:val="20"/>
          <w:szCs w:val="20"/>
        </w:rPr>
      </w:pPr>
    </w:p>
    <w:p w14:paraId="0C31813B" w14:textId="77777777" w:rsidR="002C3A0F" w:rsidRPr="00D11312" w:rsidRDefault="002C3A0F" w:rsidP="002C3A0F">
      <w:pPr>
        <w:rPr>
          <w:rFonts w:asciiTheme="minorBidi" w:hAnsiTheme="minorBidi" w:cstheme="minorBidi"/>
        </w:rPr>
      </w:pPr>
      <w:r w:rsidRPr="00D11312">
        <w:rPr>
          <w:rFonts w:asciiTheme="minorBidi" w:hAnsiTheme="minorBidi" w:cstheme="minorBidi"/>
        </w:rPr>
        <w:t xml:space="preserve">DCT </w:t>
      </w:r>
      <w:r>
        <w:rPr>
          <w:rFonts w:asciiTheme="minorBidi" w:hAnsiTheme="minorBidi" w:cstheme="minorBidi"/>
        </w:rPr>
        <w:t xml:space="preserve">Implementation Manager (DCT </w:t>
      </w:r>
      <w:r w:rsidRPr="00D11312">
        <w:rPr>
          <w:rFonts w:asciiTheme="minorBidi" w:hAnsiTheme="minorBidi" w:cstheme="minorBidi"/>
        </w:rPr>
        <w:t>IM</w:t>
      </w:r>
      <w:r>
        <w:rPr>
          <w:rFonts w:asciiTheme="minorBidi" w:hAnsiTheme="minorBidi" w:cstheme="minorBidi"/>
        </w:rPr>
        <w:t>)</w:t>
      </w:r>
      <w:r w:rsidRPr="00D11312">
        <w:rPr>
          <w:rFonts w:asciiTheme="minorBidi" w:hAnsiTheme="minorBidi" w:cstheme="minorBidi"/>
        </w:rPr>
        <w:t xml:space="preserve"> will identify, and document Standard Study Hub System Alerts, Tasks and Notifications targeted to </w:t>
      </w:r>
      <w:r>
        <w:rPr>
          <w:rFonts w:asciiTheme="minorBidi" w:hAnsiTheme="minorBidi" w:cstheme="minorBidi"/>
        </w:rPr>
        <w:t xml:space="preserve">the </w:t>
      </w:r>
      <w:r w:rsidRPr="00D11312">
        <w:rPr>
          <w:rFonts w:asciiTheme="minorBidi" w:hAnsiTheme="minorBidi" w:cstheme="minorBidi"/>
        </w:rPr>
        <w:t xml:space="preserve">Site Coordinator, Principal Investigator, Participant, and CRA Roles as applicable, based on requirements documented in this configuration plan. Refer to the consolidated list of all </w:t>
      </w:r>
      <w:hyperlink r:id="rId9" w:history="1">
        <w:r w:rsidRPr="00D11312">
          <w:rPr>
            <w:rStyle w:val="Hyperlink"/>
            <w:rFonts w:asciiTheme="minorBidi" w:hAnsiTheme="minorBidi" w:cstheme="minorBidi"/>
            <w:color w:val="auto"/>
          </w:rPr>
          <w:t>Active System Alerts, Tasks and Notifications</w:t>
        </w:r>
      </w:hyperlink>
      <w:r>
        <w:rPr>
          <w:rStyle w:val="Hyperlink"/>
          <w:rFonts w:asciiTheme="minorBidi" w:hAnsiTheme="minorBidi" w:cstheme="minorBidi"/>
          <w:color w:val="auto"/>
        </w:rPr>
        <w:t>.</w:t>
      </w:r>
    </w:p>
    <w:p w14:paraId="62377B64" w14:textId="77777777" w:rsidR="002C3A0F" w:rsidRPr="00E87528" w:rsidRDefault="002C3A0F" w:rsidP="00437876">
      <w:pPr>
        <w:pStyle w:val="Heading1"/>
        <w:numPr>
          <w:ilvl w:val="0"/>
          <w:numId w:val="9"/>
        </w:numPr>
        <w:spacing w:line="360" w:lineRule="auto"/>
        <w:ind w:left="360" w:hanging="360"/>
        <w:rPr>
          <w:rFonts w:asciiTheme="minorBidi" w:hAnsiTheme="minorBidi" w:cstheme="minorBidi"/>
          <w:b/>
          <w:bCs/>
          <w:color w:val="auto"/>
        </w:rPr>
      </w:pPr>
      <w:bookmarkStart w:id="66" w:name="_Toc111123803"/>
      <w:bookmarkStart w:id="67" w:name="_Toc114747832"/>
      <w:r w:rsidRPr="006A4C69">
        <w:rPr>
          <w:rFonts w:asciiTheme="minorBidi" w:hAnsiTheme="minorBidi" w:cstheme="minorBidi"/>
          <w:b/>
          <w:bCs/>
          <w:color w:val="000000" w:themeColor="text1"/>
        </w:rPr>
        <w:t>References</w:t>
      </w:r>
      <w:bookmarkEnd w:id="66"/>
      <w:bookmarkEnd w:id="67"/>
    </w:p>
    <w:p w14:paraId="058585B2" w14:textId="77777777" w:rsidR="002C3A0F" w:rsidRDefault="002C3A0F" w:rsidP="002C3A0F">
      <w:pPr>
        <w:pStyle w:val="Quote"/>
        <w:ind w:left="0"/>
        <w:rPr>
          <w:rStyle w:val="Emphasis"/>
          <w:rFonts w:asciiTheme="minorBidi" w:hAnsiTheme="minorBidi" w:cstheme="minorBidi"/>
          <w:sz w:val="24"/>
        </w:rPr>
      </w:pPr>
      <w:r w:rsidRPr="00E87528">
        <w:rPr>
          <w:rStyle w:val="Emphasis"/>
          <w:rFonts w:asciiTheme="minorBidi" w:hAnsiTheme="minorBidi" w:cstheme="minorBidi"/>
          <w:sz w:val="24"/>
        </w:rPr>
        <w:t xml:space="preserve">The following documents may be used in support of drafting this plan, and are linked below for reference. </w:t>
      </w:r>
      <w:r>
        <w:rPr>
          <w:rStyle w:val="Emphasis"/>
          <w:rFonts w:asciiTheme="minorBidi" w:hAnsiTheme="minorBidi" w:cstheme="minorBidi"/>
          <w:sz w:val="24"/>
        </w:rPr>
        <w:t>N</w:t>
      </w:r>
      <w:r w:rsidRPr="00E87528">
        <w:rPr>
          <w:rStyle w:val="Emphasis"/>
          <w:rFonts w:asciiTheme="minorBidi" w:hAnsiTheme="minorBidi" w:cstheme="minorBidi"/>
          <w:sz w:val="24"/>
        </w:rPr>
        <w:t>ote, the versions linked below may be uncontrolled. Suggested references: study kick-off meeting slides, study-specific data plan, operations plan, etc.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970"/>
        <w:gridCol w:w="3557"/>
        <w:gridCol w:w="2414"/>
      </w:tblGrid>
      <w:tr w:rsidR="002C3A0F" w:rsidRPr="00144B06" w14:paraId="70CC8607" w14:textId="77777777" w:rsidTr="00E80EF8">
        <w:trPr>
          <w:trHeight w:val="432"/>
          <w:tblHeader/>
        </w:trPr>
        <w:tc>
          <w:tcPr>
            <w:tcW w:w="715" w:type="dxa"/>
          </w:tcPr>
          <w:p w14:paraId="6E66B363" w14:textId="77777777" w:rsidR="002C3A0F" w:rsidRPr="00144B06" w:rsidRDefault="002C3A0F" w:rsidP="00E80EF8">
            <w:pPr>
              <w:rPr>
                <w:sz w:val="22"/>
                <w:szCs w:val="22"/>
              </w:rPr>
            </w:pPr>
            <w:r w:rsidRPr="00144B0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970" w:type="dxa"/>
          </w:tcPr>
          <w:p w14:paraId="74FCBFDE" w14:textId="77777777" w:rsidR="002C3A0F" w:rsidRPr="00144B06" w:rsidRDefault="002C3A0F" w:rsidP="00E80EF8">
            <w:pPr>
              <w:rPr>
                <w:sz w:val="22"/>
                <w:szCs w:val="22"/>
              </w:rPr>
            </w:pPr>
            <w:r w:rsidRPr="00144B0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Document Name</w:t>
            </w:r>
          </w:p>
        </w:tc>
        <w:tc>
          <w:tcPr>
            <w:tcW w:w="3557" w:type="dxa"/>
          </w:tcPr>
          <w:p w14:paraId="1F599EDD" w14:textId="77777777" w:rsidR="002C3A0F" w:rsidRPr="00144B06" w:rsidRDefault="002C3A0F" w:rsidP="00E80EF8">
            <w:pPr>
              <w:rPr>
                <w:sz w:val="22"/>
                <w:szCs w:val="22"/>
              </w:rPr>
            </w:pPr>
            <w:r w:rsidRPr="00144B0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Document Version / Date</w:t>
            </w:r>
          </w:p>
        </w:tc>
        <w:tc>
          <w:tcPr>
            <w:tcW w:w="2414" w:type="dxa"/>
          </w:tcPr>
          <w:p w14:paraId="4C303776" w14:textId="77777777" w:rsidR="002C3A0F" w:rsidRPr="00144B06" w:rsidRDefault="002C3A0F" w:rsidP="00E80EF8">
            <w:pPr>
              <w:rPr>
                <w:sz w:val="22"/>
                <w:szCs w:val="22"/>
              </w:rPr>
            </w:pPr>
            <w:r w:rsidRPr="00144B0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Link</w:t>
            </w:r>
          </w:p>
        </w:tc>
      </w:tr>
      <w:tr w:rsidR="002C3A0F" w:rsidRPr="00144B06" w14:paraId="2B65A3C4" w14:textId="77777777" w:rsidTr="00E80EF8">
        <w:trPr>
          <w:trHeight w:val="432"/>
        </w:trPr>
        <w:tc>
          <w:tcPr>
            <w:tcW w:w="715" w:type="dxa"/>
          </w:tcPr>
          <w:p w14:paraId="713EA46A" w14:textId="77777777" w:rsidR="002C3A0F" w:rsidRPr="00144B06" w:rsidRDefault="002C3A0F" w:rsidP="00E80EF8">
            <w:pPr>
              <w:rPr>
                <w:b/>
                <w:bCs/>
                <w:sz w:val="22"/>
                <w:szCs w:val="22"/>
              </w:rPr>
            </w:pPr>
            <w:r w:rsidRPr="00144B0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970" w:type="dxa"/>
          </w:tcPr>
          <w:p w14:paraId="0B3669AD" w14:textId="77777777" w:rsidR="002C3A0F" w:rsidRPr="00144B06" w:rsidRDefault="002C3A0F" w:rsidP="00E80EF8">
            <w:pPr>
              <w:rPr>
                <w:sz w:val="22"/>
                <w:szCs w:val="22"/>
              </w:rPr>
            </w:pPr>
          </w:p>
        </w:tc>
        <w:tc>
          <w:tcPr>
            <w:tcW w:w="3557" w:type="dxa"/>
          </w:tcPr>
          <w:p w14:paraId="4180CC5E" w14:textId="77777777" w:rsidR="002C3A0F" w:rsidRPr="00144B06" w:rsidRDefault="002C3A0F" w:rsidP="00E80EF8">
            <w:pPr>
              <w:rPr>
                <w:sz w:val="22"/>
                <w:szCs w:val="22"/>
              </w:rPr>
            </w:pPr>
          </w:p>
        </w:tc>
        <w:tc>
          <w:tcPr>
            <w:tcW w:w="2414" w:type="dxa"/>
          </w:tcPr>
          <w:p w14:paraId="052D06AC" w14:textId="77777777" w:rsidR="002C3A0F" w:rsidRPr="00144B06" w:rsidRDefault="002C3A0F" w:rsidP="00E80EF8">
            <w:pPr>
              <w:rPr>
                <w:sz w:val="22"/>
                <w:szCs w:val="22"/>
              </w:rPr>
            </w:pPr>
          </w:p>
        </w:tc>
      </w:tr>
      <w:tr w:rsidR="002C3A0F" w:rsidRPr="00144B06" w14:paraId="68EFC2BF" w14:textId="77777777" w:rsidTr="00E80EF8">
        <w:trPr>
          <w:trHeight w:val="432"/>
        </w:trPr>
        <w:tc>
          <w:tcPr>
            <w:tcW w:w="715" w:type="dxa"/>
          </w:tcPr>
          <w:p w14:paraId="75486147" w14:textId="77777777" w:rsidR="002C3A0F" w:rsidRPr="00144B06" w:rsidRDefault="002C3A0F" w:rsidP="00E80EF8">
            <w:pPr>
              <w:rPr>
                <w:b/>
                <w:bCs/>
                <w:sz w:val="22"/>
                <w:szCs w:val="22"/>
              </w:rPr>
            </w:pPr>
            <w:r w:rsidRPr="00144B0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970" w:type="dxa"/>
          </w:tcPr>
          <w:p w14:paraId="74C8E124" w14:textId="77777777" w:rsidR="002C3A0F" w:rsidRPr="00144B06" w:rsidRDefault="002C3A0F" w:rsidP="00E80EF8">
            <w:pPr>
              <w:rPr>
                <w:sz w:val="22"/>
                <w:szCs w:val="22"/>
              </w:rPr>
            </w:pPr>
          </w:p>
        </w:tc>
        <w:tc>
          <w:tcPr>
            <w:tcW w:w="3557" w:type="dxa"/>
          </w:tcPr>
          <w:p w14:paraId="59722820" w14:textId="77777777" w:rsidR="002C3A0F" w:rsidRPr="00144B06" w:rsidRDefault="002C3A0F" w:rsidP="00E80EF8">
            <w:pPr>
              <w:rPr>
                <w:sz w:val="22"/>
                <w:szCs w:val="22"/>
              </w:rPr>
            </w:pPr>
          </w:p>
        </w:tc>
        <w:tc>
          <w:tcPr>
            <w:tcW w:w="2414" w:type="dxa"/>
          </w:tcPr>
          <w:p w14:paraId="0B7A2BD2" w14:textId="77777777" w:rsidR="002C3A0F" w:rsidRPr="00144B06" w:rsidRDefault="002C3A0F" w:rsidP="00E80EF8">
            <w:pPr>
              <w:rPr>
                <w:sz w:val="22"/>
                <w:szCs w:val="22"/>
              </w:rPr>
            </w:pPr>
          </w:p>
        </w:tc>
      </w:tr>
      <w:tr w:rsidR="002C3A0F" w:rsidRPr="00144B06" w14:paraId="6EBCA577" w14:textId="77777777" w:rsidTr="00E80EF8">
        <w:trPr>
          <w:trHeight w:val="432"/>
        </w:trPr>
        <w:tc>
          <w:tcPr>
            <w:tcW w:w="715" w:type="dxa"/>
          </w:tcPr>
          <w:p w14:paraId="510F00B6" w14:textId="77777777" w:rsidR="002C3A0F" w:rsidRPr="00144B06" w:rsidRDefault="002C3A0F" w:rsidP="00E80EF8">
            <w:pPr>
              <w:rPr>
                <w:b/>
                <w:bCs/>
                <w:sz w:val="22"/>
                <w:szCs w:val="22"/>
              </w:rPr>
            </w:pPr>
            <w:r w:rsidRPr="00144B0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970" w:type="dxa"/>
          </w:tcPr>
          <w:p w14:paraId="479B3277" w14:textId="77777777" w:rsidR="002C3A0F" w:rsidRPr="00144B06" w:rsidRDefault="002C3A0F" w:rsidP="00E80EF8">
            <w:pPr>
              <w:rPr>
                <w:sz w:val="22"/>
                <w:szCs w:val="22"/>
              </w:rPr>
            </w:pPr>
          </w:p>
        </w:tc>
        <w:tc>
          <w:tcPr>
            <w:tcW w:w="3557" w:type="dxa"/>
          </w:tcPr>
          <w:p w14:paraId="27EBCBBC" w14:textId="77777777" w:rsidR="002C3A0F" w:rsidRPr="00144B06" w:rsidRDefault="002C3A0F" w:rsidP="00E80EF8">
            <w:pPr>
              <w:rPr>
                <w:sz w:val="22"/>
                <w:szCs w:val="22"/>
              </w:rPr>
            </w:pPr>
          </w:p>
        </w:tc>
        <w:tc>
          <w:tcPr>
            <w:tcW w:w="2414" w:type="dxa"/>
          </w:tcPr>
          <w:p w14:paraId="1BF3B03C" w14:textId="77777777" w:rsidR="002C3A0F" w:rsidRPr="00144B06" w:rsidRDefault="002C3A0F" w:rsidP="00E80EF8">
            <w:pPr>
              <w:rPr>
                <w:sz w:val="22"/>
                <w:szCs w:val="22"/>
              </w:rPr>
            </w:pPr>
          </w:p>
        </w:tc>
      </w:tr>
      <w:tr w:rsidR="002C3A0F" w:rsidRPr="00144B06" w14:paraId="28F7EDFA" w14:textId="77777777" w:rsidTr="00E80EF8">
        <w:trPr>
          <w:trHeight w:val="432"/>
        </w:trPr>
        <w:tc>
          <w:tcPr>
            <w:tcW w:w="715" w:type="dxa"/>
          </w:tcPr>
          <w:p w14:paraId="5624C4DC" w14:textId="77777777" w:rsidR="002C3A0F" w:rsidRPr="00144B06" w:rsidRDefault="002C3A0F" w:rsidP="00E80EF8">
            <w:pPr>
              <w:rPr>
                <w:b/>
                <w:bCs/>
                <w:sz w:val="22"/>
                <w:szCs w:val="22"/>
              </w:rPr>
            </w:pPr>
            <w:r w:rsidRPr="00144B0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970" w:type="dxa"/>
          </w:tcPr>
          <w:p w14:paraId="5BA104DC" w14:textId="77777777" w:rsidR="002C3A0F" w:rsidRPr="00144B06" w:rsidRDefault="002C3A0F" w:rsidP="00E80EF8">
            <w:pPr>
              <w:rPr>
                <w:sz w:val="22"/>
                <w:szCs w:val="22"/>
              </w:rPr>
            </w:pPr>
          </w:p>
        </w:tc>
        <w:tc>
          <w:tcPr>
            <w:tcW w:w="3557" w:type="dxa"/>
          </w:tcPr>
          <w:p w14:paraId="4B445D10" w14:textId="77777777" w:rsidR="002C3A0F" w:rsidRPr="00144B06" w:rsidRDefault="002C3A0F" w:rsidP="00E80EF8">
            <w:pPr>
              <w:rPr>
                <w:sz w:val="22"/>
                <w:szCs w:val="22"/>
              </w:rPr>
            </w:pPr>
          </w:p>
        </w:tc>
        <w:tc>
          <w:tcPr>
            <w:tcW w:w="2414" w:type="dxa"/>
          </w:tcPr>
          <w:p w14:paraId="18B3134B" w14:textId="77777777" w:rsidR="002C3A0F" w:rsidRPr="00144B06" w:rsidRDefault="002C3A0F" w:rsidP="00E80EF8">
            <w:pPr>
              <w:rPr>
                <w:sz w:val="22"/>
                <w:szCs w:val="22"/>
              </w:rPr>
            </w:pPr>
          </w:p>
        </w:tc>
      </w:tr>
    </w:tbl>
    <w:p w14:paraId="4A715F78" w14:textId="77777777" w:rsidR="002C3A0F" w:rsidRPr="00E87528" w:rsidRDefault="002C3A0F" w:rsidP="00437876">
      <w:pPr>
        <w:pStyle w:val="Heading1"/>
        <w:numPr>
          <w:ilvl w:val="0"/>
          <w:numId w:val="9"/>
        </w:numPr>
        <w:spacing w:line="360" w:lineRule="auto"/>
        <w:ind w:left="360" w:hanging="360"/>
        <w:rPr>
          <w:rFonts w:asciiTheme="minorBidi" w:hAnsiTheme="minorBidi" w:cstheme="minorBidi"/>
          <w:b/>
          <w:bCs/>
          <w:color w:val="auto"/>
        </w:rPr>
      </w:pPr>
      <w:bookmarkStart w:id="68" w:name="_Toc114747833"/>
      <w:bookmarkStart w:id="69" w:name="_Toc64432088"/>
      <w:bookmarkStart w:id="70" w:name="_Toc64432157"/>
      <w:bookmarkStart w:id="71" w:name="_Toc64432240"/>
      <w:bookmarkStart w:id="72" w:name="_Toc111123804"/>
      <w:r w:rsidRPr="00E87528">
        <w:rPr>
          <w:rFonts w:asciiTheme="minorBidi" w:hAnsiTheme="minorBidi" w:cstheme="minorBidi"/>
          <w:b/>
          <w:bCs/>
          <w:color w:val="000000" w:themeColor="text1"/>
        </w:rPr>
        <w:t>Study Configuration External User Acceptance Testing (SCEUAT) W</w:t>
      </w:r>
      <w:r w:rsidRPr="00E87528">
        <w:rPr>
          <w:rFonts w:asciiTheme="minorBidi" w:hAnsiTheme="minorBidi" w:cstheme="minorBidi"/>
          <w:b/>
          <w:bCs/>
          <w:color w:val="auto"/>
        </w:rPr>
        <w:t>aiver</w:t>
      </w:r>
      <w:bookmarkEnd w:id="68"/>
    </w:p>
    <w:p w14:paraId="7A685BA7" w14:textId="57A38673" w:rsidR="002C3A0F" w:rsidRPr="00E87528" w:rsidRDefault="002C3A0F" w:rsidP="002C3A0F">
      <w:pPr>
        <w:pStyle w:val="Quote"/>
        <w:ind w:left="720"/>
        <w:rPr>
          <w:rFonts w:asciiTheme="minorBidi" w:eastAsia="MS Gothic" w:hAnsiTheme="minorBidi" w:cstheme="minorBidi"/>
          <w:i w:val="0"/>
          <w:iCs w:val="0"/>
          <w:sz w:val="24"/>
        </w:rPr>
      </w:pPr>
      <w:r w:rsidRPr="00E87528">
        <w:rPr>
          <w:rFonts w:ascii="Segoe UI Symbol" w:eastAsia="MS Gothic" w:hAnsi="Segoe UI Symbol" w:cs="Segoe UI Symbol"/>
          <w:i w:val="0"/>
          <w:iCs w:val="0"/>
          <w:sz w:val="24"/>
        </w:rPr>
        <w:t>☐</w:t>
      </w:r>
      <w:r w:rsidRPr="00E87528">
        <w:rPr>
          <w:rFonts w:asciiTheme="minorBidi" w:eastAsia="MS Gothic" w:hAnsiTheme="minorBidi" w:cstheme="minorBidi"/>
          <w:i w:val="0"/>
          <w:iCs w:val="0"/>
          <w:sz w:val="24"/>
        </w:rPr>
        <w:t xml:space="preserve"> Not applicable to study build</w:t>
      </w:r>
    </w:p>
    <w:p w14:paraId="10910670" w14:textId="77777777" w:rsidR="002C3A0F" w:rsidRPr="00E87528" w:rsidRDefault="002C3A0F" w:rsidP="002C3A0F">
      <w:pPr>
        <w:rPr>
          <w:rFonts w:asciiTheme="minorBidi" w:hAnsiTheme="minorBidi" w:cstheme="minorBidi"/>
          <w:sz w:val="22"/>
          <w:szCs w:val="22"/>
          <w:shd w:val="clear" w:color="auto" w:fill="FAF9F8"/>
        </w:rPr>
      </w:pPr>
      <w:r w:rsidRPr="00E87528">
        <w:rPr>
          <w:rFonts w:asciiTheme="minorBidi" w:hAnsiTheme="minorBidi" w:cstheme="minorBidi"/>
          <w:sz w:val="22"/>
          <w:szCs w:val="22"/>
          <w:shd w:val="clear" w:color="auto" w:fill="FAF9F8"/>
        </w:rPr>
        <w:t xml:space="preserve">The SCEUAT is intended for </w:t>
      </w:r>
      <w:r>
        <w:rPr>
          <w:rFonts w:asciiTheme="minorBidi" w:hAnsiTheme="minorBidi" w:cstheme="minorBidi"/>
          <w:sz w:val="22"/>
          <w:szCs w:val="22"/>
          <w:shd w:val="clear" w:color="auto" w:fill="FAF9F8"/>
        </w:rPr>
        <w:t>Sponsor</w:t>
      </w:r>
      <w:r w:rsidRPr="00E87528">
        <w:rPr>
          <w:rFonts w:asciiTheme="minorBidi" w:hAnsiTheme="minorBidi" w:cstheme="minorBidi"/>
          <w:sz w:val="22"/>
          <w:szCs w:val="22"/>
          <w:shd w:val="clear" w:color="auto" w:fill="FAF9F8"/>
        </w:rPr>
        <w:t xml:space="preserve"> verification of the integration process between the various products and acceptance of the system for use on </w:t>
      </w:r>
      <w:r w:rsidRPr="00AB1807">
        <w:rPr>
          <w:rFonts w:asciiTheme="minorBidi" w:hAnsiTheme="minorBidi" w:cstheme="minorBidi"/>
          <w:color w:val="0000FF"/>
          <w:sz w:val="22"/>
          <w:szCs w:val="22"/>
          <w:shd w:val="clear" w:color="auto" w:fill="FAF9F8"/>
        </w:rPr>
        <w:t xml:space="preserve">&lt;Protocol #&gt; </w:t>
      </w:r>
      <w:r w:rsidRPr="00E87528">
        <w:rPr>
          <w:rFonts w:asciiTheme="minorBidi" w:hAnsiTheme="minorBidi" w:cstheme="minorBidi"/>
          <w:sz w:val="22"/>
          <w:szCs w:val="22"/>
          <w:shd w:val="clear" w:color="auto" w:fill="FAF9F8"/>
        </w:rPr>
        <w:t xml:space="preserve">protocol </w:t>
      </w:r>
      <w:r w:rsidRPr="00AB1807">
        <w:rPr>
          <w:rFonts w:asciiTheme="minorBidi" w:hAnsiTheme="minorBidi" w:cstheme="minorBidi"/>
          <w:color w:val="0000FF"/>
          <w:sz w:val="22"/>
          <w:szCs w:val="22"/>
          <w:shd w:val="clear" w:color="auto" w:fill="FAF9F8"/>
        </w:rPr>
        <w:t>&lt; Protocol Version Date&gt;</w:t>
      </w:r>
      <w:r w:rsidRPr="00E87528">
        <w:rPr>
          <w:rFonts w:asciiTheme="minorBidi" w:hAnsiTheme="minorBidi" w:cstheme="minorBidi"/>
          <w:sz w:val="22"/>
          <w:szCs w:val="22"/>
          <w:shd w:val="clear" w:color="auto" w:fill="FAF9F8"/>
        </w:rPr>
        <w:t xml:space="preserve">. By Waiving this User Acceptance Testing (UAT), </w:t>
      </w:r>
      <w:r w:rsidRPr="00AB1807">
        <w:rPr>
          <w:rFonts w:asciiTheme="minorBidi" w:hAnsiTheme="minorBidi" w:cstheme="minorBidi"/>
          <w:i/>
          <w:iCs/>
          <w:color w:val="0000FF"/>
          <w:sz w:val="22"/>
          <w:szCs w:val="22"/>
          <w:shd w:val="clear" w:color="auto" w:fill="FAF9F8"/>
        </w:rPr>
        <w:t>&lt;Sponsor Name&gt;</w:t>
      </w:r>
      <w:r w:rsidRPr="00E87528">
        <w:rPr>
          <w:rFonts w:asciiTheme="minorBidi" w:hAnsiTheme="minorBidi" w:cstheme="minorBidi"/>
          <w:sz w:val="22"/>
          <w:szCs w:val="22"/>
          <w:shd w:val="clear" w:color="auto" w:fill="FAF9F8"/>
        </w:rPr>
        <w:t xml:space="preserve"> is agreeing the system configuration meets their expectations and are satisfied with its performance, without participating </w:t>
      </w:r>
      <w:r w:rsidRPr="00E87528">
        <w:rPr>
          <w:rFonts w:asciiTheme="minorBidi" w:hAnsiTheme="minorBidi" w:cstheme="minorBidi"/>
          <w:sz w:val="22"/>
          <w:szCs w:val="22"/>
          <w:shd w:val="clear" w:color="auto" w:fill="FAF9F8"/>
        </w:rPr>
        <w:lastRenderedPageBreak/>
        <w:t xml:space="preserve">in the verification process. By signing this waiver </w:t>
      </w:r>
      <w:r w:rsidRPr="00AB1807">
        <w:rPr>
          <w:rFonts w:asciiTheme="minorBidi" w:hAnsiTheme="minorBidi" w:cstheme="minorBidi"/>
          <w:i/>
          <w:iCs/>
          <w:color w:val="0000FF"/>
          <w:sz w:val="22"/>
          <w:szCs w:val="22"/>
          <w:shd w:val="clear" w:color="auto" w:fill="FAF9F8"/>
        </w:rPr>
        <w:t>&lt;Sponsor Name&gt;</w:t>
      </w:r>
      <w:r w:rsidRPr="00E87528">
        <w:rPr>
          <w:rFonts w:asciiTheme="minorBidi" w:hAnsiTheme="minorBidi" w:cstheme="minorBidi"/>
          <w:i/>
          <w:iCs/>
          <w:color w:val="4F81BD" w:themeColor="accent1"/>
          <w:sz w:val="22"/>
          <w:szCs w:val="22"/>
          <w:shd w:val="clear" w:color="auto" w:fill="FAF9F8"/>
        </w:rPr>
        <w:t xml:space="preserve"> </w:t>
      </w:r>
      <w:r w:rsidRPr="00E87528">
        <w:rPr>
          <w:rFonts w:asciiTheme="minorBidi" w:hAnsiTheme="minorBidi" w:cstheme="minorBidi"/>
          <w:sz w:val="22"/>
          <w:szCs w:val="22"/>
          <w:shd w:val="clear" w:color="auto" w:fill="FAF9F8"/>
        </w:rPr>
        <w:t xml:space="preserve">is verifying the setup of Study Hub for </w:t>
      </w:r>
      <w:r w:rsidRPr="00AB1807">
        <w:rPr>
          <w:rFonts w:asciiTheme="minorBidi" w:hAnsiTheme="minorBidi" w:cstheme="minorBidi"/>
          <w:color w:val="0000FF"/>
          <w:sz w:val="22"/>
          <w:szCs w:val="22"/>
          <w:shd w:val="clear" w:color="auto" w:fill="FAF9F8"/>
        </w:rPr>
        <w:t xml:space="preserve">&lt;Protocol #&gt; </w:t>
      </w:r>
      <w:r w:rsidRPr="00E87528">
        <w:rPr>
          <w:rFonts w:asciiTheme="minorBidi" w:hAnsiTheme="minorBidi" w:cstheme="minorBidi"/>
          <w:sz w:val="22"/>
          <w:szCs w:val="22"/>
          <w:shd w:val="clear" w:color="auto" w:fill="FAF9F8"/>
        </w:rPr>
        <w:t>and confirms no changes are required.</w:t>
      </w:r>
    </w:p>
    <w:p w14:paraId="26B0B867" w14:textId="77777777" w:rsidR="002C3A0F" w:rsidRPr="00E87528" w:rsidRDefault="002C3A0F" w:rsidP="002C3A0F">
      <w:pPr>
        <w:rPr>
          <w:rFonts w:asciiTheme="minorBidi" w:hAnsiTheme="minorBidi" w:cstheme="minorBidi"/>
          <w:sz w:val="22"/>
          <w:szCs w:val="22"/>
          <w:shd w:val="clear" w:color="auto" w:fill="FAF9F8"/>
        </w:rPr>
      </w:pPr>
    </w:p>
    <w:p w14:paraId="649F065B" w14:textId="5CD416A1" w:rsidR="002C3A0F" w:rsidRPr="00E87528" w:rsidRDefault="002C3A0F" w:rsidP="002C3A0F">
      <w:pPr>
        <w:rPr>
          <w:rFonts w:asciiTheme="minorBidi" w:hAnsiTheme="minorBidi" w:cstheme="minorBidi"/>
          <w:sz w:val="22"/>
          <w:szCs w:val="22"/>
        </w:rPr>
      </w:pPr>
      <w:r w:rsidRPr="00E87528">
        <w:rPr>
          <w:rFonts w:asciiTheme="minorBidi" w:hAnsiTheme="minorBidi" w:cstheme="minorBidi"/>
          <w:sz w:val="22"/>
          <w:szCs w:val="22"/>
          <w:shd w:val="clear" w:color="auto" w:fill="FAF9F8"/>
        </w:rPr>
        <w:t xml:space="preserve">By signing this SCEUAT waiver, </w:t>
      </w:r>
      <w:r w:rsidRPr="00AB1807">
        <w:rPr>
          <w:rFonts w:asciiTheme="minorBidi" w:hAnsiTheme="minorBidi" w:cstheme="minorBidi"/>
          <w:i/>
          <w:iCs/>
          <w:color w:val="0000FF"/>
          <w:sz w:val="22"/>
          <w:szCs w:val="22"/>
          <w:shd w:val="clear" w:color="auto" w:fill="FAF9F8"/>
        </w:rPr>
        <w:t>&lt;Sponsor Name&gt;</w:t>
      </w:r>
      <w:r w:rsidRPr="00E87528">
        <w:rPr>
          <w:rFonts w:asciiTheme="minorBidi" w:hAnsiTheme="minorBidi" w:cstheme="minorBidi"/>
          <w:i/>
          <w:iCs/>
          <w:color w:val="4F81BD" w:themeColor="accent1"/>
          <w:sz w:val="22"/>
          <w:szCs w:val="22"/>
          <w:shd w:val="clear" w:color="auto" w:fill="FAF9F8"/>
        </w:rPr>
        <w:t xml:space="preserve"> </w:t>
      </w:r>
      <w:r w:rsidRPr="00E87528">
        <w:rPr>
          <w:rFonts w:asciiTheme="minorBidi" w:hAnsiTheme="minorBidi" w:cstheme="minorBidi"/>
          <w:sz w:val="22"/>
          <w:szCs w:val="22"/>
          <w:shd w:val="clear" w:color="auto" w:fill="FAF9F8"/>
        </w:rPr>
        <w:t xml:space="preserve">indicates they have  </w:t>
      </w:r>
      <w:r w:rsidRPr="00E87528">
        <w:rPr>
          <w:rFonts w:ascii="Segoe UI Symbol" w:eastAsia="MS Gothic" w:hAnsi="Segoe UI Symbol" w:cs="Segoe UI Symbol"/>
          <w:sz w:val="22"/>
          <w:szCs w:val="22"/>
          <w:shd w:val="clear" w:color="auto" w:fill="FAF9F8"/>
        </w:rPr>
        <w:t>☐</w:t>
      </w:r>
      <w:r w:rsidRPr="00E87528">
        <w:rPr>
          <w:rFonts w:asciiTheme="minorBidi" w:hAnsiTheme="minorBidi" w:cstheme="minorBidi"/>
          <w:sz w:val="22"/>
          <w:szCs w:val="22"/>
          <w:shd w:val="clear" w:color="auto" w:fill="FAF9F8"/>
        </w:rPr>
        <w:t xml:space="preserve">  </w:t>
      </w:r>
      <w:r w:rsidRPr="00E87528">
        <w:rPr>
          <w:rFonts w:asciiTheme="minorBidi" w:hAnsiTheme="minorBidi" w:cstheme="minorBidi"/>
          <w:sz w:val="22"/>
          <w:szCs w:val="22"/>
          <w:u w:val="single"/>
          <w:shd w:val="clear" w:color="auto" w:fill="FAF9F8"/>
        </w:rPr>
        <w:t xml:space="preserve">waived participation in </w:t>
      </w:r>
      <w:r w:rsidRPr="00E87528">
        <w:rPr>
          <w:rFonts w:asciiTheme="minorBidi" w:hAnsiTheme="minorBidi" w:cstheme="minorBidi"/>
          <w:color w:val="000000" w:themeColor="text1"/>
          <w:sz w:val="22"/>
          <w:szCs w:val="22"/>
          <w:u w:val="single"/>
        </w:rPr>
        <w:t>Study Configuration External User Acceptance Testing</w:t>
      </w:r>
      <w:r w:rsidRPr="00E87528">
        <w:rPr>
          <w:rFonts w:asciiTheme="minorBidi" w:hAnsiTheme="minorBidi" w:cstheme="minorBidi"/>
          <w:sz w:val="22"/>
          <w:szCs w:val="22"/>
          <w:shd w:val="clear" w:color="auto" w:fill="FAF9F8"/>
        </w:rPr>
        <w:t xml:space="preserve"> and are satisfied with the system’s functionality and performance.</w:t>
      </w:r>
    </w:p>
    <w:p w14:paraId="43C3C114" w14:textId="77777777" w:rsidR="002C3A0F" w:rsidRPr="00E87528" w:rsidRDefault="002C3A0F" w:rsidP="00437876">
      <w:pPr>
        <w:pStyle w:val="Heading1"/>
        <w:numPr>
          <w:ilvl w:val="0"/>
          <w:numId w:val="9"/>
        </w:numPr>
        <w:spacing w:line="360" w:lineRule="auto"/>
        <w:ind w:left="360" w:hanging="360"/>
        <w:rPr>
          <w:rFonts w:asciiTheme="minorBidi" w:hAnsiTheme="minorBidi" w:cstheme="minorBidi"/>
          <w:b/>
          <w:bCs/>
          <w:color w:val="auto"/>
        </w:rPr>
      </w:pPr>
      <w:bookmarkStart w:id="73" w:name="_Toc114747834"/>
      <w:r w:rsidRPr="00E87528">
        <w:rPr>
          <w:rFonts w:asciiTheme="minorBidi" w:hAnsiTheme="minorBidi" w:cstheme="minorBidi"/>
          <w:b/>
          <w:bCs/>
          <w:color w:val="auto"/>
        </w:rPr>
        <w:t>Review and Approval</w:t>
      </w:r>
      <w:bookmarkEnd w:id="69"/>
      <w:bookmarkEnd w:id="70"/>
      <w:bookmarkEnd w:id="71"/>
      <w:bookmarkEnd w:id="72"/>
      <w:bookmarkEnd w:id="73"/>
      <w:r w:rsidRPr="00E87528">
        <w:rPr>
          <w:rFonts w:asciiTheme="minorBidi" w:hAnsiTheme="minorBidi" w:cstheme="minorBidi"/>
          <w:b/>
          <w:bCs/>
          <w:color w:val="auto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806"/>
        <w:gridCol w:w="2466"/>
        <w:gridCol w:w="2225"/>
      </w:tblGrid>
      <w:tr w:rsidR="002C3A0F" w:rsidRPr="00E87528" w14:paraId="0F937BDC" w14:textId="77777777" w:rsidTr="00E80EF8">
        <w:trPr>
          <w:trHeight w:val="432"/>
          <w:tblHeader/>
        </w:trPr>
        <w:tc>
          <w:tcPr>
            <w:tcW w:w="2159" w:type="dxa"/>
            <w:shd w:val="clear" w:color="auto" w:fill="F2F2F2" w:themeFill="background1" w:themeFillShade="F2"/>
          </w:tcPr>
          <w:p w14:paraId="47D2E4F2" w14:textId="77777777" w:rsidR="002C3A0F" w:rsidRPr="00E87528" w:rsidRDefault="002C3A0F" w:rsidP="00E80EF8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E87528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2806" w:type="dxa"/>
            <w:shd w:val="clear" w:color="auto" w:fill="F2F2F2" w:themeFill="background1" w:themeFillShade="F2"/>
          </w:tcPr>
          <w:p w14:paraId="00A5F91A" w14:textId="77777777" w:rsidR="002C3A0F" w:rsidRPr="00E87528" w:rsidRDefault="002C3A0F" w:rsidP="00E80EF8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E87528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Name / Title</w:t>
            </w:r>
          </w:p>
        </w:tc>
        <w:tc>
          <w:tcPr>
            <w:tcW w:w="2466" w:type="dxa"/>
            <w:shd w:val="clear" w:color="auto" w:fill="F2F2F2" w:themeFill="background1" w:themeFillShade="F2"/>
          </w:tcPr>
          <w:p w14:paraId="7A51FE1C" w14:textId="77777777" w:rsidR="002C3A0F" w:rsidRPr="00E87528" w:rsidRDefault="002C3A0F" w:rsidP="00E80EF8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E87528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Signature</w:t>
            </w:r>
          </w:p>
        </w:tc>
        <w:tc>
          <w:tcPr>
            <w:tcW w:w="2225" w:type="dxa"/>
            <w:shd w:val="clear" w:color="auto" w:fill="F2F2F2" w:themeFill="background1" w:themeFillShade="F2"/>
          </w:tcPr>
          <w:p w14:paraId="368E63B2" w14:textId="77777777" w:rsidR="002C3A0F" w:rsidRPr="00E87528" w:rsidRDefault="002C3A0F" w:rsidP="00E80EF8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E87528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Date</w:t>
            </w:r>
          </w:p>
        </w:tc>
      </w:tr>
      <w:tr w:rsidR="002C3A0F" w:rsidRPr="00E87528" w14:paraId="6EF6217C" w14:textId="77777777" w:rsidTr="00E80EF8">
        <w:trPr>
          <w:trHeight w:val="432"/>
        </w:trPr>
        <w:tc>
          <w:tcPr>
            <w:tcW w:w="2159" w:type="dxa"/>
            <w:vAlign w:val="center"/>
          </w:tcPr>
          <w:p w14:paraId="28035262" w14:textId="77777777" w:rsidR="002C3A0F" w:rsidRPr="00597266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597266">
              <w:rPr>
                <w:rFonts w:asciiTheme="minorBidi" w:hAnsiTheme="minorBidi" w:cstheme="minorBidi"/>
                <w:sz w:val="22"/>
                <w:szCs w:val="22"/>
              </w:rPr>
              <w:t>IQVIA DCT Implementation Manager</w:t>
            </w:r>
          </w:p>
        </w:tc>
        <w:tc>
          <w:tcPr>
            <w:tcW w:w="2806" w:type="dxa"/>
          </w:tcPr>
          <w:p w14:paraId="227C3A91" w14:textId="77777777" w:rsidR="002C3A0F" w:rsidRPr="00E87528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2466" w:type="dxa"/>
          </w:tcPr>
          <w:p w14:paraId="12DF92A9" w14:textId="77777777" w:rsidR="002C3A0F" w:rsidRPr="00E87528" w:rsidRDefault="002C3A0F" w:rsidP="00E80EF8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</w:p>
        </w:tc>
        <w:tc>
          <w:tcPr>
            <w:tcW w:w="2225" w:type="dxa"/>
          </w:tcPr>
          <w:p w14:paraId="260A29E6" w14:textId="77777777" w:rsidR="002C3A0F" w:rsidRPr="00E87528" w:rsidRDefault="002C3A0F" w:rsidP="00E80EF8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</w:p>
        </w:tc>
      </w:tr>
      <w:tr w:rsidR="002C3A0F" w:rsidRPr="00E87528" w14:paraId="0F044BB5" w14:textId="77777777" w:rsidTr="00E80EF8">
        <w:trPr>
          <w:trHeight w:val="432"/>
        </w:trPr>
        <w:tc>
          <w:tcPr>
            <w:tcW w:w="2159" w:type="dxa"/>
            <w:vAlign w:val="center"/>
          </w:tcPr>
          <w:p w14:paraId="736F9671" w14:textId="77777777" w:rsidR="002C3A0F" w:rsidRPr="00597266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597266">
              <w:rPr>
                <w:rFonts w:asciiTheme="minorBidi" w:hAnsiTheme="minorBidi" w:cstheme="minorBidi"/>
                <w:sz w:val="22"/>
                <w:szCs w:val="22"/>
              </w:rPr>
              <w:t>IQVIA DCTL</w:t>
            </w:r>
          </w:p>
        </w:tc>
        <w:tc>
          <w:tcPr>
            <w:tcW w:w="2806" w:type="dxa"/>
          </w:tcPr>
          <w:p w14:paraId="1AEB6BC2" w14:textId="77777777" w:rsidR="002C3A0F" w:rsidRPr="00E87528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2466" w:type="dxa"/>
          </w:tcPr>
          <w:p w14:paraId="5491AAF2" w14:textId="77777777" w:rsidR="002C3A0F" w:rsidRPr="00E87528" w:rsidRDefault="002C3A0F" w:rsidP="00E80EF8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</w:p>
        </w:tc>
        <w:tc>
          <w:tcPr>
            <w:tcW w:w="2225" w:type="dxa"/>
          </w:tcPr>
          <w:p w14:paraId="7357EBF7" w14:textId="77777777" w:rsidR="002C3A0F" w:rsidRPr="00E87528" w:rsidRDefault="002C3A0F" w:rsidP="00E80EF8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</w:p>
        </w:tc>
      </w:tr>
      <w:tr w:rsidR="002C3A0F" w:rsidRPr="00E87528" w14:paraId="4550E2A4" w14:textId="77777777" w:rsidTr="00E80EF8">
        <w:trPr>
          <w:trHeight w:val="432"/>
        </w:trPr>
        <w:tc>
          <w:tcPr>
            <w:tcW w:w="2159" w:type="dxa"/>
            <w:vAlign w:val="center"/>
          </w:tcPr>
          <w:p w14:paraId="32D924AA" w14:textId="77777777" w:rsidR="002C3A0F" w:rsidRPr="00597266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597266">
              <w:rPr>
                <w:rFonts w:asciiTheme="minorBidi" w:hAnsiTheme="minorBidi" w:cstheme="minorBidi"/>
                <w:sz w:val="22"/>
                <w:szCs w:val="22"/>
              </w:rPr>
              <w:t xml:space="preserve">IQVIA Project Oversight </w:t>
            </w:r>
            <w:r w:rsidRPr="00597266">
              <w:rPr>
                <w:rFonts w:asciiTheme="minorBidi" w:hAnsiTheme="minorBidi" w:cstheme="minorBidi"/>
                <w:i/>
                <w:iCs/>
                <w:sz w:val="22"/>
                <w:szCs w:val="22"/>
              </w:rPr>
              <w:t>(If applicable)</w:t>
            </w:r>
          </w:p>
        </w:tc>
        <w:tc>
          <w:tcPr>
            <w:tcW w:w="2806" w:type="dxa"/>
          </w:tcPr>
          <w:p w14:paraId="4F60534A" w14:textId="77777777" w:rsidR="002C3A0F" w:rsidRPr="00E87528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2466" w:type="dxa"/>
          </w:tcPr>
          <w:p w14:paraId="3D682D4D" w14:textId="77777777" w:rsidR="002C3A0F" w:rsidRPr="00E87528" w:rsidRDefault="002C3A0F" w:rsidP="00E80EF8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</w:p>
        </w:tc>
        <w:tc>
          <w:tcPr>
            <w:tcW w:w="2225" w:type="dxa"/>
          </w:tcPr>
          <w:p w14:paraId="609EC0A2" w14:textId="77777777" w:rsidR="002C3A0F" w:rsidRPr="00E87528" w:rsidRDefault="002C3A0F" w:rsidP="00E80EF8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</w:p>
        </w:tc>
      </w:tr>
      <w:tr w:rsidR="002C3A0F" w:rsidRPr="00E87528" w14:paraId="71EEC06F" w14:textId="77777777" w:rsidTr="00E80EF8">
        <w:trPr>
          <w:trHeight w:val="432"/>
        </w:trPr>
        <w:tc>
          <w:tcPr>
            <w:tcW w:w="2159" w:type="dxa"/>
            <w:vAlign w:val="center"/>
          </w:tcPr>
          <w:p w14:paraId="4B13749C" w14:textId="77777777" w:rsidR="002C3A0F" w:rsidRPr="00597266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597266">
              <w:rPr>
                <w:rFonts w:asciiTheme="minorBidi" w:hAnsiTheme="minorBidi" w:cstheme="minorBidi"/>
                <w:sz w:val="22"/>
                <w:szCs w:val="22"/>
              </w:rPr>
              <w:t>Sponsor Representative 1</w:t>
            </w:r>
          </w:p>
        </w:tc>
        <w:tc>
          <w:tcPr>
            <w:tcW w:w="2806" w:type="dxa"/>
          </w:tcPr>
          <w:p w14:paraId="446D6601" w14:textId="77777777" w:rsidR="002C3A0F" w:rsidRPr="00E87528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2466" w:type="dxa"/>
          </w:tcPr>
          <w:p w14:paraId="33EF0C55" w14:textId="77777777" w:rsidR="002C3A0F" w:rsidRPr="00E87528" w:rsidRDefault="002C3A0F" w:rsidP="00E80EF8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</w:p>
        </w:tc>
        <w:tc>
          <w:tcPr>
            <w:tcW w:w="2225" w:type="dxa"/>
          </w:tcPr>
          <w:p w14:paraId="74B8D5CB" w14:textId="77777777" w:rsidR="002C3A0F" w:rsidRPr="00E87528" w:rsidRDefault="002C3A0F" w:rsidP="00E80EF8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</w:p>
        </w:tc>
      </w:tr>
      <w:tr w:rsidR="002C3A0F" w:rsidRPr="00E87528" w14:paraId="6CF93AAF" w14:textId="77777777" w:rsidTr="00E80EF8">
        <w:trPr>
          <w:trHeight w:val="432"/>
        </w:trPr>
        <w:tc>
          <w:tcPr>
            <w:tcW w:w="2159" w:type="dxa"/>
            <w:vAlign w:val="center"/>
          </w:tcPr>
          <w:p w14:paraId="6F594D8B" w14:textId="77777777" w:rsidR="002C3A0F" w:rsidRPr="00597266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597266">
              <w:rPr>
                <w:rFonts w:asciiTheme="minorBidi" w:hAnsiTheme="minorBidi" w:cstheme="minorBidi"/>
                <w:sz w:val="22"/>
                <w:szCs w:val="22"/>
              </w:rPr>
              <w:t>Sponsor Representative 2</w:t>
            </w:r>
          </w:p>
        </w:tc>
        <w:tc>
          <w:tcPr>
            <w:tcW w:w="2806" w:type="dxa"/>
          </w:tcPr>
          <w:p w14:paraId="5000CB00" w14:textId="77777777" w:rsidR="002C3A0F" w:rsidRPr="00E87528" w:rsidRDefault="002C3A0F" w:rsidP="00E80EF8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2466" w:type="dxa"/>
          </w:tcPr>
          <w:p w14:paraId="4978A26E" w14:textId="77777777" w:rsidR="002C3A0F" w:rsidRPr="00E87528" w:rsidRDefault="002C3A0F" w:rsidP="00E80EF8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</w:p>
        </w:tc>
        <w:tc>
          <w:tcPr>
            <w:tcW w:w="2225" w:type="dxa"/>
          </w:tcPr>
          <w:p w14:paraId="33FC313A" w14:textId="77777777" w:rsidR="002C3A0F" w:rsidRPr="00E87528" w:rsidRDefault="002C3A0F" w:rsidP="00E80EF8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</w:p>
        </w:tc>
      </w:tr>
    </w:tbl>
    <w:p w14:paraId="304D49C1" w14:textId="77777777" w:rsidR="002C3A0F" w:rsidRPr="00E87528" w:rsidRDefault="002C3A0F" w:rsidP="00437876">
      <w:pPr>
        <w:pStyle w:val="Heading1"/>
        <w:numPr>
          <w:ilvl w:val="0"/>
          <w:numId w:val="9"/>
        </w:numPr>
        <w:spacing w:line="360" w:lineRule="auto"/>
        <w:ind w:left="360" w:hanging="360"/>
        <w:rPr>
          <w:rFonts w:asciiTheme="minorBidi" w:hAnsiTheme="minorBidi" w:cstheme="minorBidi"/>
          <w:b/>
          <w:bCs/>
          <w:color w:val="auto"/>
        </w:rPr>
      </w:pPr>
      <w:bookmarkStart w:id="74" w:name="_Toc64432089"/>
      <w:bookmarkStart w:id="75" w:name="_Toc64432158"/>
      <w:bookmarkStart w:id="76" w:name="_Toc64432241"/>
      <w:bookmarkStart w:id="77" w:name="_Toc111123805"/>
      <w:bookmarkStart w:id="78" w:name="_Toc114747835"/>
      <w:r w:rsidRPr="00E87528">
        <w:rPr>
          <w:rFonts w:asciiTheme="minorBidi" w:hAnsiTheme="minorBidi" w:cstheme="minorBidi"/>
          <w:b/>
          <w:bCs/>
          <w:color w:val="auto"/>
        </w:rPr>
        <w:t>Summary of Changes</w:t>
      </w:r>
      <w:bookmarkEnd w:id="74"/>
      <w:bookmarkEnd w:id="75"/>
      <w:bookmarkEnd w:id="76"/>
      <w:bookmarkEnd w:id="77"/>
      <w:bookmarkEnd w:id="78"/>
    </w:p>
    <w:p w14:paraId="20134675" w14:textId="77777777" w:rsidR="002C3A0F" w:rsidRPr="00E87528" w:rsidRDefault="002C3A0F" w:rsidP="002C3A0F">
      <w:pPr>
        <w:rPr>
          <w:rFonts w:asciiTheme="minorBidi" w:hAnsiTheme="minorBidi" w:cstheme="minorBidi"/>
        </w:rPr>
      </w:pPr>
      <w:r w:rsidRPr="00E87528">
        <w:rPr>
          <w:rFonts w:asciiTheme="minorBidi" w:hAnsiTheme="minorBidi" w:cstheme="minorBidi"/>
        </w:rPr>
        <w:t>Note: Whole versions (i.e., v1.0, 2.0, 3.0 etc.) are used for sign-off. Dot</w:t>
      </w:r>
      <w:r>
        <w:rPr>
          <w:rFonts w:asciiTheme="minorBidi" w:hAnsiTheme="minorBidi" w:cstheme="minorBidi"/>
        </w:rPr>
        <w:t>ted</w:t>
      </w:r>
      <w:r w:rsidRPr="00E87528">
        <w:rPr>
          <w:rFonts w:asciiTheme="minorBidi" w:hAnsiTheme="minorBidi" w:cstheme="minorBidi"/>
        </w:rPr>
        <w:t xml:space="preserve"> version</w:t>
      </w:r>
      <w:r>
        <w:rPr>
          <w:rFonts w:asciiTheme="minorBidi" w:hAnsiTheme="minorBidi" w:cstheme="minorBidi"/>
        </w:rPr>
        <w:t>s</w:t>
      </w:r>
      <w:r w:rsidRPr="00E87528">
        <w:rPr>
          <w:rFonts w:asciiTheme="minorBidi" w:hAnsiTheme="minorBidi" w:cstheme="minorBidi"/>
        </w:rPr>
        <w:t xml:space="preserve"> (i.e., </w:t>
      </w:r>
      <w:r>
        <w:rPr>
          <w:rFonts w:asciiTheme="minorBidi" w:hAnsiTheme="minorBidi" w:cstheme="minorBidi"/>
        </w:rPr>
        <w:t>1</w:t>
      </w:r>
      <w:r w:rsidRPr="00E87528">
        <w:rPr>
          <w:rFonts w:asciiTheme="minorBidi" w:hAnsiTheme="minorBidi" w:cstheme="minorBidi"/>
        </w:rPr>
        <w:t>.</w:t>
      </w:r>
      <w:r>
        <w:rPr>
          <w:rFonts w:asciiTheme="minorBidi" w:hAnsiTheme="minorBidi" w:cstheme="minorBidi"/>
        </w:rPr>
        <w:t>1</w:t>
      </w:r>
      <w:r w:rsidRPr="00E87528">
        <w:rPr>
          <w:rFonts w:asciiTheme="minorBidi" w:hAnsiTheme="minorBidi" w:cstheme="minorBidi"/>
        </w:rPr>
        <w:t xml:space="preserve">, 1.2, 2.3, etc.) are used internally to track changes in-between signature cycles. </w:t>
      </w:r>
    </w:p>
    <w:p w14:paraId="1E82CC13" w14:textId="77777777" w:rsidR="002C3A0F" w:rsidRPr="00E87528" w:rsidRDefault="002C3A0F" w:rsidP="002C3A0F">
      <w:pPr>
        <w:rPr>
          <w:rFonts w:asciiTheme="minorBidi" w:hAnsiTheme="minorBidi" w:cstheme="min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7"/>
        <w:gridCol w:w="1847"/>
        <w:gridCol w:w="2202"/>
        <w:gridCol w:w="4736"/>
      </w:tblGrid>
      <w:tr w:rsidR="002C3A0F" w:rsidRPr="00E87528" w14:paraId="028570AE" w14:textId="77777777" w:rsidTr="00E80EF8">
        <w:trPr>
          <w:trHeight w:val="432"/>
          <w:tblHeader/>
        </w:trPr>
        <w:tc>
          <w:tcPr>
            <w:tcW w:w="1075" w:type="dxa"/>
            <w:shd w:val="clear" w:color="auto" w:fill="F2F2F2" w:themeFill="background1" w:themeFillShade="F2"/>
          </w:tcPr>
          <w:p w14:paraId="1ADBB904" w14:textId="77777777" w:rsidR="002C3A0F" w:rsidRPr="00E87528" w:rsidRDefault="002C3A0F" w:rsidP="00E80EF8">
            <w:pPr>
              <w:rPr>
                <w:rFonts w:asciiTheme="minorBidi" w:hAnsiTheme="minorBidi" w:cstheme="minorBidi"/>
                <w:b/>
                <w:bCs/>
              </w:rPr>
            </w:pPr>
            <w:r w:rsidRPr="00E87528">
              <w:rPr>
                <w:rFonts w:asciiTheme="minorBidi" w:hAnsiTheme="minorBidi" w:cstheme="minorBidi"/>
                <w:b/>
                <w:bCs/>
              </w:rPr>
              <w:t>Version</w:t>
            </w:r>
          </w:p>
        </w:tc>
        <w:tc>
          <w:tcPr>
            <w:tcW w:w="2250" w:type="dxa"/>
            <w:shd w:val="clear" w:color="auto" w:fill="F2F2F2" w:themeFill="background1" w:themeFillShade="F2"/>
          </w:tcPr>
          <w:p w14:paraId="7A558632" w14:textId="77777777" w:rsidR="002C3A0F" w:rsidRPr="00E87528" w:rsidRDefault="002C3A0F" w:rsidP="00E80EF8">
            <w:pPr>
              <w:rPr>
                <w:rFonts w:asciiTheme="minorBidi" w:hAnsiTheme="minorBidi" w:cstheme="minorBidi"/>
                <w:b/>
                <w:bCs/>
              </w:rPr>
            </w:pPr>
            <w:r w:rsidRPr="00E87528">
              <w:rPr>
                <w:rFonts w:asciiTheme="minorBidi" w:hAnsiTheme="minorBidi" w:cstheme="minorBidi"/>
                <w:b/>
                <w:bCs/>
              </w:rPr>
              <w:t>Effective Date</w:t>
            </w:r>
          </w:p>
        </w:tc>
        <w:tc>
          <w:tcPr>
            <w:tcW w:w="2970" w:type="dxa"/>
            <w:shd w:val="clear" w:color="auto" w:fill="F2F2F2" w:themeFill="background1" w:themeFillShade="F2"/>
          </w:tcPr>
          <w:p w14:paraId="3E0A31C3" w14:textId="77777777" w:rsidR="002C3A0F" w:rsidRPr="00E87528" w:rsidRDefault="002C3A0F" w:rsidP="00E80EF8">
            <w:pPr>
              <w:rPr>
                <w:rFonts w:asciiTheme="minorBidi" w:hAnsiTheme="minorBidi" w:cstheme="minorBidi"/>
                <w:b/>
                <w:bCs/>
              </w:rPr>
            </w:pPr>
            <w:r w:rsidRPr="00E87528">
              <w:rPr>
                <w:rFonts w:asciiTheme="minorBidi" w:hAnsiTheme="minorBidi" w:cstheme="minorBidi"/>
                <w:b/>
                <w:bCs/>
              </w:rPr>
              <w:t>Author</w:t>
            </w:r>
          </w:p>
        </w:tc>
        <w:tc>
          <w:tcPr>
            <w:tcW w:w="6930" w:type="dxa"/>
            <w:shd w:val="clear" w:color="auto" w:fill="F2F2F2" w:themeFill="background1" w:themeFillShade="F2"/>
          </w:tcPr>
          <w:p w14:paraId="2823DA96" w14:textId="77777777" w:rsidR="002C3A0F" w:rsidRPr="00E87528" w:rsidRDefault="002C3A0F" w:rsidP="00E80EF8">
            <w:pPr>
              <w:rPr>
                <w:rFonts w:asciiTheme="minorBidi" w:hAnsiTheme="minorBidi" w:cstheme="minorBidi"/>
                <w:b/>
                <w:bCs/>
              </w:rPr>
            </w:pPr>
            <w:r w:rsidRPr="00E87528">
              <w:rPr>
                <w:rFonts w:asciiTheme="minorBidi" w:hAnsiTheme="minorBidi" w:cstheme="minorBidi"/>
                <w:b/>
                <w:bCs/>
              </w:rPr>
              <w:t>Summary of Changes Made</w:t>
            </w:r>
          </w:p>
        </w:tc>
      </w:tr>
      <w:tr w:rsidR="002C3A0F" w:rsidRPr="00E87528" w14:paraId="2765322C" w14:textId="77777777" w:rsidTr="00E80EF8">
        <w:trPr>
          <w:trHeight w:val="432"/>
        </w:trPr>
        <w:tc>
          <w:tcPr>
            <w:tcW w:w="1075" w:type="dxa"/>
          </w:tcPr>
          <w:p w14:paraId="544081ED" w14:textId="77777777" w:rsidR="002C3A0F" w:rsidRPr="00E87528" w:rsidRDefault="002C3A0F" w:rsidP="00E80EF8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1.0</w:t>
            </w:r>
          </w:p>
        </w:tc>
        <w:sdt>
          <w:sdtPr>
            <w:rPr>
              <w:rFonts w:asciiTheme="minorBidi" w:hAnsiTheme="minorBidi" w:cstheme="minorBidi"/>
            </w:rPr>
            <w:id w:val="-2124221529"/>
            <w:placeholder>
              <w:docPart w:val="3E0FE4DB95CC42D586B0DF47E23C7F98"/>
            </w:placeholder>
            <w:date w:fullDate="2021-01-01T00:00:00Z">
              <w:dateFormat w:val="dd-MMM-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250" w:type="dxa"/>
              </w:tcPr>
              <w:p w14:paraId="49C53C36" w14:textId="77777777" w:rsidR="002C3A0F" w:rsidRPr="00E87528" w:rsidRDefault="002C3A0F" w:rsidP="00E80EF8">
                <w:pPr>
                  <w:rPr>
                    <w:rFonts w:asciiTheme="minorBidi" w:hAnsiTheme="minorBidi" w:cstheme="minorBidi"/>
                  </w:rPr>
                </w:pPr>
                <w:r w:rsidRPr="00E87528">
                  <w:rPr>
                    <w:rFonts w:asciiTheme="minorBidi" w:hAnsiTheme="minorBidi" w:cstheme="minorBidi"/>
                  </w:rPr>
                  <w:t>01-Jan-21</w:t>
                </w:r>
              </w:p>
            </w:tc>
          </w:sdtContent>
        </w:sdt>
        <w:tc>
          <w:tcPr>
            <w:tcW w:w="2970" w:type="dxa"/>
          </w:tcPr>
          <w:p w14:paraId="2EA3CFAA" w14:textId="77777777" w:rsidR="002C3A0F" w:rsidRPr="00E87528" w:rsidRDefault="002C3A0F" w:rsidP="00E80EF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6930" w:type="dxa"/>
          </w:tcPr>
          <w:p w14:paraId="5D6283C0" w14:textId="77777777" w:rsidR="002C3A0F" w:rsidRPr="00E87528" w:rsidRDefault="002C3A0F" w:rsidP="00E80EF8">
            <w:pPr>
              <w:rPr>
                <w:rFonts w:asciiTheme="minorBidi" w:hAnsiTheme="minorBidi" w:cstheme="minorBidi"/>
              </w:rPr>
            </w:pPr>
            <w:r w:rsidRPr="00E87528">
              <w:rPr>
                <w:rFonts w:asciiTheme="minorBidi" w:hAnsiTheme="minorBidi" w:cstheme="minorBidi"/>
              </w:rPr>
              <w:t>Initial draft</w:t>
            </w:r>
          </w:p>
        </w:tc>
      </w:tr>
      <w:tr w:rsidR="002C3A0F" w:rsidRPr="00E87528" w14:paraId="48C3CB40" w14:textId="77777777" w:rsidTr="00E80EF8">
        <w:trPr>
          <w:trHeight w:val="432"/>
        </w:trPr>
        <w:tc>
          <w:tcPr>
            <w:tcW w:w="1075" w:type="dxa"/>
          </w:tcPr>
          <w:p w14:paraId="70427828" w14:textId="77777777" w:rsidR="002C3A0F" w:rsidRPr="00E87528" w:rsidRDefault="002C3A0F" w:rsidP="00E80EF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2250" w:type="dxa"/>
          </w:tcPr>
          <w:p w14:paraId="41087CE2" w14:textId="77777777" w:rsidR="002C3A0F" w:rsidRPr="00E87528" w:rsidRDefault="002C3A0F" w:rsidP="00E80EF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2970" w:type="dxa"/>
          </w:tcPr>
          <w:p w14:paraId="7DABC8BC" w14:textId="77777777" w:rsidR="002C3A0F" w:rsidRPr="00E87528" w:rsidRDefault="002C3A0F" w:rsidP="00E80EF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6930" w:type="dxa"/>
          </w:tcPr>
          <w:p w14:paraId="4240BDF2" w14:textId="77777777" w:rsidR="002C3A0F" w:rsidRPr="00E87528" w:rsidRDefault="002C3A0F" w:rsidP="00E80EF8">
            <w:pPr>
              <w:rPr>
                <w:rFonts w:asciiTheme="minorBidi" w:hAnsiTheme="minorBidi" w:cstheme="minorBidi"/>
              </w:rPr>
            </w:pPr>
          </w:p>
        </w:tc>
      </w:tr>
      <w:tr w:rsidR="002C3A0F" w:rsidRPr="00E87528" w14:paraId="10B66012" w14:textId="77777777" w:rsidTr="00E80EF8">
        <w:trPr>
          <w:trHeight w:val="432"/>
        </w:trPr>
        <w:tc>
          <w:tcPr>
            <w:tcW w:w="1075" w:type="dxa"/>
          </w:tcPr>
          <w:p w14:paraId="1A592407" w14:textId="77777777" w:rsidR="002C3A0F" w:rsidRPr="00E87528" w:rsidRDefault="002C3A0F" w:rsidP="00E80EF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2250" w:type="dxa"/>
          </w:tcPr>
          <w:p w14:paraId="68C7E8D9" w14:textId="77777777" w:rsidR="002C3A0F" w:rsidRPr="00E87528" w:rsidRDefault="002C3A0F" w:rsidP="00E80EF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2970" w:type="dxa"/>
          </w:tcPr>
          <w:p w14:paraId="583CB189" w14:textId="77777777" w:rsidR="002C3A0F" w:rsidRPr="00E87528" w:rsidRDefault="002C3A0F" w:rsidP="00E80EF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6930" w:type="dxa"/>
          </w:tcPr>
          <w:p w14:paraId="2B73B368" w14:textId="77777777" w:rsidR="002C3A0F" w:rsidRPr="00E87528" w:rsidRDefault="002C3A0F" w:rsidP="00E80EF8">
            <w:pPr>
              <w:rPr>
                <w:rFonts w:asciiTheme="minorBidi" w:hAnsiTheme="minorBidi" w:cstheme="minorBidi"/>
              </w:rPr>
            </w:pPr>
          </w:p>
        </w:tc>
      </w:tr>
      <w:tr w:rsidR="002C3A0F" w:rsidRPr="00E87528" w14:paraId="3439DF5E" w14:textId="77777777" w:rsidTr="00E80EF8">
        <w:trPr>
          <w:trHeight w:val="432"/>
        </w:trPr>
        <w:tc>
          <w:tcPr>
            <w:tcW w:w="1075" w:type="dxa"/>
          </w:tcPr>
          <w:p w14:paraId="3F904A5C" w14:textId="77777777" w:rsidR="002C3A0F" w:rsidRPr="00E87528" w:rsidRDefault="002C3A0F" w:rsidP="00E80EF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2250" w:type="dxa"/>
          </w:tcPr>
          <w:p w14:paraId="1D8191A0" w14:textId="77777777" w:rsidR="002C3A0F" w:rsidRPr="00E87528" w:rsidRDefault="002C3A0F" w:rsidP="00E80EF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2970" w:type="dxa"/>
          </w:tcPr>
          <w:p w14:paraId="0EBC77AD" w14:textId="77777777" w:rsidR="002C3A0F" w:rsidRPr="00E87528" w:rsidRDefault="002C3A0F" w:rsidP="00E80EF8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6930" w:type="dxa"/>
          </w:tcPr>
          <w:p w14:paraId="6F47E570" w14:textId="77777777" w:rsidR="002C3A0F" w:rsidRPr="00E87528" w:rsidRDefault="002C3A0F" w:rsidP="00E80EF8">
            <w:pPr>
              <w:rPr>
                <w:rFonts w:asciiTheme="minorBidi" w:hAnsiTheme="minorBidi" w:cstheme="minorBidi"/>
              </w:rPr>
            </w:pPr>
          </w:p>
        </w:tc>
      </w:tr>
    </w:tbl>
    <w:p w14:paraId="2B3ADF5C" w14:textId="77777777" w:rsidR="002C3A0F" w:rsidRPr="00E87528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</w:rPr>
      </w:pPr>
    </w:p>
    <w:p w14:paraId="0C978778" w14:textId="77777777" w:rsidR="002C3A0F" w:rsidRPr="00E87528" w:rsidRDefault="002C3A0F" w:rsidP="002C3A0F">
      <w:pPr>
        <w:tabs>
          <w:tab w:val="num" w:pos="540"/>
        </w:tabs>
        <w:ind w:left="540" w:hanging="540"/>
        <w:rPr>
          <w:rFonts w:asciiTheme="minorBidi" w:hAnsiTheme="minorBidi" w:cstheme="minorBidi"/>
        </w:rPr>
      </w:pPr>
    </w:p>
    <w:p w14:paraId="2C34BF2B" w14:textId="77777777" w:rsidR="002C3A0F" w:rsidRPr="00E87528" w:rsidRDefault="002C3A0F" w:rsidP="002C3A0F">
      <w:pPr>
        <w:tabs>
          <w:tab w:val="num" w:pos="540"/>
        </w:tabs>
        <w:rPr>
          <w:rFonts w:asciiTheme="minorBidi" w:hAnsiTheme="minorBidi" w:cstheme="minorBidi"/>
        </w:rPr>
      </w:pPr>
    </w:p>
    <w:p w14:paraId="6AFCE4BD" w14:textId="77777777" w:rsidR="00A63F0C" w:rsidRPr="002C3A0F" w:rsidRDefault="00A63F0C" w:rsidP="002C3A0F"/>
    <w:sectPr w:rsidR="00A63F0C" w:rsidRPr="002C3A0F" w:rsidSect="003E5B9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170" w:right="1440" w:bottom="1440" w:left="1134" w:header="720" w:footer="432" w:gutter="0"/>
      <w:paperSrc w:first="1" w:other="1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00623" w14:textId="77777777" w:rsidR="002609BA" w:rsidRDefault="002609BA">
      <w:r>
        <w:separator/>
      </w:r>
    </w:p>
  </w:endnote>
  <w:endnote w:type="continuationSeparator" w:id="0">
    <w:p w14:paraId="008F7495" w14:textId="77777777" w:rsidR="002609BA" w:rsidRDefault="00260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,Bold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04C8E" w14:textId="77777777" w:rsidR="008F30E8" w:rsidRDefault="008F30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C19FB" w14:textId="77777777" w:rsidR="0040762F" w:rsidRPr="0040762F" w:rsidRDefault="0040762F" w:rsidP="0040762F">
    <w:pPr>
      <w:pStyle w:val="Footer"/>
      <w:pBdr>
        <w:top w:val="single" w:sz="4" w:space="1" w:color="auto"/>
      </w:pBdr>
      <w:tabs>
        <w:tab w:val="clear" w:pos="4320"/>
      </w:tabs>
      <w:rPr>
        <w:rFonts w:ascii="Arial" w:hAnsi="Arial" w:cs="Arial"/>
        <w:bCs/>
        <w:color w:val="0000FF"/>
        <w:sz w:val="18"/>
        <w:szCs w:val="18"/>
      </w:rPr>
    </w:pPr>
    <w:r w:rsidRPr="0040762F">
      <w:rPr>
        <w:rFonts w:ascii="Arial" w:hAnsi="Arial" w:cs="Arial"/>
        <w:bCs/>
        <w:sz w:val="18"/>
        <w:szCs w:val="18"/>
      </w:rPr>
      <w:t xml:space="preserve">Study Hub Configuration Plan </w:t>
    </w:r>
    <w:r w:rsidRPr="0040762F">
      <w:rPr>
        <w:rFonts w:ascii="Arial" w:hAnsi="Arial" w:cs="Arial"/>
        <w:bCs/>
        <w:color w:val="0000FF"/>
        <w:sz w:val="18"/>
        <w:szCs w:val="18"/>
      </w:rPr>
      <w:t>| [Protocol Number] | [Version #] | [Version Date]</w:t>
    </w:r>
  </w:p>
  <w:p w14:paraId="41FB18F8" w14:textId="77777777" w:rsidR="0040762F" w:rsidRDefault="0040762F" w:rsidP="002D6CB1">
    <w:pPr>
      <w:pStyle w:val="Footer"/>
      <w:pBdr>
        <w:top w:val="single" w:sz="4" w:space="1" w:color="auto"/>
      </w:pBdr>
      <w:tabs>
        <w:tab w:val="clear" w:pos="4320"/>
      </w:tabs>
      <w:jc w:val="center"/>
      <w:rPr>
        <w:rFonts w:ascii="Arial" w:hAnsi="Arial" w:cs="Arial"/>
        <w:snapToGrid w:val="0"/>
        <w:sz w:val="18"/>
        <w:szCs w:val="18"/>
      </w:rPr>
    </w:pPr>
  </w:p>
  <w:tbl>
    <w:tblPr>
      <w:tblStyle w:val="TableGrid"/>
      <w:tblW w:w="982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3240"/>
    </w:tblGrid>
    <w:tr w:rsidR="002D6CB1" w:rsidRPr="00543DFD" w14:paraId="3D94C55A" w14:textId="77777777" w:rsidTr="004F5FD9">
      <w:trPr>
        <w:jc w:val="center"/>
      </w:trPr>
      <w:tc>
        <w:tcPr>
          <w:tcW w:w="6588" w:type="dxa"/>
        </w:tcPr>
        <w:p w14:paraId="306E7E8A" w14:textId="7FEBBF98" w:rsidR="002D6CB1" w:rsidRDefault="002D6CB1" w:rsidP="002D6CB1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Template No.: </w:t>
          </w:r>
          <w:r w:rsidRPr="002850F7">
            <w:rPr>
              <w:rFonts w:ascii="Arial" w:hAnsi="Arial" w:cs="Arial"/>
              <w:sz w:val="18"/>
              <w:szCs w:val="18"/>
            </w:rPr>
            <w:t>CS_TP_DCT0015</w:t>
          </w:r>
          <w:r>
            <w:rPr>
              <w:rFonts w:ascii="Arial" w:hAnsi="Arial" w:cs="Arial"/>
              <w:sz w:val="18"/>
              <w:szCs w:val="18"/>
            </w:rPr>
            <w:t xml:space="preserve"> Revision 1</w:t>
          </w:r>
        </w:p>
        <w:p w14:paraId="094E5C5F" w14:textId="37AFCDE0" w:rsidR="002D6CB1" w:rsidRPr="00543DFD" w:rsidRDefault="002D6CB1" w:rsidP="002D6CB1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>Effective Date:</w:t>
          </w:r>
          <w:r w:rsidR="008B15A2">
            <w:rPr>
              <w:rFonts w:ascii="Arial" w:hAnsi="Arial" w:cs="Arial"/>
              <w:sz w:val="18"/>
              <w:szCs w:val="18"/>
            </w:rPr>
            <w:t xml:space="preserve"> </w:t>
          </w:r>
          <w:r>
            <w:rPr>
              <w:rFonts w:ascii="Arial" w:hAnsi="Arial" w:cs="Arial"/>
              <w:sz w:val="18"/>
              <w:szCs w:val="18"/>
            </w:rPr>
            <w:t>15Oct2022</w:t>
          </w:r>
        </w:p>
      </w:tc>
      <w:tc>
        <w:tcPr>
          <w:tcW w:w="3240" w:type="dxa"/>
        </w:tcPr>
        <w:p w14:paraId="1E3A4C7B" w14:textId="460BAC8A" w:rsidR="002D6CB1" w:rsidRPr="00543DFD" w:rsidRDefault="002D6CB1" w:rsidP="002D6CB1">
          <w:pPr>
            <w:pStyle w:val="Footer"/>
            <w:tabs>
              <w:tab w:val="clear" w:pos="4320"/>
            </w:tabs>
            <w:jc w:val="right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>Reference:</w:t>
          </w:r>
          <w:r w:rsidR="008B15A2">
            <w:rPr>
              <w:rFonts w:ascii="Arial" w:hAnsi="Arial" w:cs="Arial"/>
              <w:sz w:val="18"/>
              <w:szCs w:val="18"/>
            </w:rPr>
            <w:t xml:space="preserve"> </w:t>
          </w:r>
          <w:r w:rsidRPr="002850F7">
            <w:rPr>
              <w:rFonts w:ascii="Arial" w:hAnsi="Arial" w:cs="Arial"/>
              <w:sz w:val="18"/>
              <w:szCs w:val="18"/>
            </w:rPr>
            <w:t>CS_WI_DCT0001</w:t>
          </w:r>
        </w:p>
      </w:tc>
    </w:tr>
  </w:tbl>
  <w:p w14:paraId="1451887C" w14:textId="622FDEB8" w:rsidR="00C73555" w:rsidRPr="002D6CB1" w:rsidRDefault="002D6CB1" w:rsidP="002D6CB1">
    <w:pPr>
      <w:pStyle w:val="Footer"/>
      <w:spacing w:before="120"/>
      <w:rPr>
        <w:rStyle w:val="PageNumber"/>
        <w:rFonts w:ascii="Arial" w:hAnsi="Arial" w:cs="Arial"/>
        <w:sz w:val="16"/>
        <w:szCs w:val="16"/>
      </w:rPr>
    </w:pPr>
    <w:r w:rsidRPr="00543DFD">
      <w:rPr>
        <w:rStyle w:val="PageNumber"/>
        <w:rFonts w:ascii="Arial" w:hAnsi="Arial" w:cs="Arial"/>
        <w:sz w:val="16"/>
        <w:szCs w:val="16"/>
      </w:rPr>
      <w:t xml:space="preserve">Copyright © </w:t>
    </w:r>
    <w:r>
      <w:rPr>
        <w:rStyle w:val="PageNumber"/>
        <w:rFonts w:ascii="Arial" w:hAnsi="Arial" w:cs="Arial"/>
        <w:sz w:val="16"/>
        <w:szCs w:val="16"/>
      </w:rPr>
      <w:t>2022</w:t>
    </w:r>
    <w:r w:rsidRPr="00B962CB">
      <w:rPr>
        <w:rStyle w:val="PageNumber"/>
        <w:rFonts w:ascii="Arial" w:hAnsi="Arial" w:cs="Arial"/>
        <w:sz w:val="16"/>
        <w:szCs w:val="16"/>
      </w:rPr>
      <w:t xml:space="preserve"> </w:t>
    </w:r>
    <w:r w:rsidRPr="00A471FE">
      <w:rPr>
        <w:rStyle w:val="PageNumber"/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D5988" w14:textId="79EF43DD" w:rsidR="0040762F" w:rsidRPr="0040762F" w:rsidRDefault="0040762F" w:rsidP="0040762F">
    <w:pPr>
      <w:pStyle w:val="Footer"/>
      <w:pBdr>
        <w:top w:val="single" w:sz="4" w:space="1" w:color="auto"/>
      </w:pBdr>
      <w:tabs>
        <w:tab w:val="clear" w:pos="4320"/>
      </w:tabs>
      <w:rPr>
        <w:rFonts w:ascii="Arial" w:hAnsi="Arial" w:cs="Arial"/>
        <w:bCs/>
        <w:color w:val="0000FF"/>
        <w:sz w:val="18"/>
        <w:szCs w:val="18"/>
      </w:rPr>
    </w:pPr>
    <w:r w:rsidRPr="0040762F">
      <w:rPr>
        <w:rFonts w:ascii="Arial" w:hAnsi="Arial" w:cs="Arial"/>
        <w:bCs/>
        <w:sz w:val="18"/>
        <w:szCs w:val="18"/>
      </w:rPr>
      <w:t xml:space="preserve">Study Hub Configuration Plan </w:t>
    </w:r>
    <w:r w:rsidRPr="0040762F">
      <w:rPr>
        <w:rFonts w:ascii="Arial" w:hAnsi="Arial" w:cs="Arial"/>
        <w:bCs/>
        <w:color w:val="0000FF"/>
        <w:sz w:val="18"/>
        <w:szCs w:val="18"/>
      </w:rPr>
      <w:t>| [Protocol Number] | [Version #] | [Version Date]</w:t>
    </w:r>
  </w:p>
  <w:p w14:paraId="51C91358" w14:textId="77777777" w:rsidR="0040762F" w:rsidRDefault="0040762F" w:rsidP="002D6CB1">
    <w:pPr>
      <w:pStyle w:val="Footer"/>
      <w:pBdr>
        <w:top w:val="single" w:sz="4" w:space="1" w:color="auto"/>
      </w:pBdr>
      <w:tabs>
        <w:tab w:val="clear" w:pos="4320"/>
      </w:tabs>
      <w:jc w:val="center"/>
      <w:rPr>
        <w:rFonts w:ascii="Arial" w:hAnsi="Arial" w:cs="Arial"/>
        <w:snapToGrid w:val="0"/>
        <w:sz w:val="18"/>
        <w:szCs w:val="18"/>
      </w:rPr>
    </w:pPr>
  </w:p>
  <w:tbl>
    <w:tblPr>
      <w:tblStyle w:val="TableGrid"/>
      <w:tblW w:w="982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3240"/>
    </w:tblGrid>
    <w:tr w:rsidR="002D6CB1" w:rsidRPr="00543DFD" w14:paraId="70B7BCA0" w14:textId="77777777" w:rsidTr="004F5FD9">
      <w:trPr>
        <w:jc w:val="center"/>
      </w:trPr>
      <w:tc>
        <w:tcPr>
          <w:tcW w:w="6588" w:type="dxa"/>
        </w:tcPr>
        <w:p w14:paraId="4FF27925" w14:textId="3E7EED2D" w:rsidR="002D6CB1" w:rsidRDefault="002D6CB1" w:rsidP="002D6CB1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Template No.: </w:t>
          </w:r>
          <w:r w:rsidRPr="002850F7">
            <w:rPr>
              <w:rFonts w:ascii="Arial" w:hAnsi="Arial" w:cs="Arial"/>
              <w:sz w:val="18"/>
              <w:szCs w:val="18"/>
            </w:rPr>
            <w:t>CS_TP_DCT0015</w:t>
          </w:r>
          <w:r>
            <w:rPr>
              <w:rFonts w:ascii="Arial" w:hAnsi="Arial" w:cs="Arial"/>
              <w:sz w:val="18"/>
              <w:szCs w:val="18"/>
            </w:rPr>
            <w:t xml:space="preserve"> Revision 1</w:t>
          </w:r>
        </w:p>
        <w:p w14:paraId="3E0110BB" w14:textId="0A29327F" w:rsidR="002D6CB1" w:rsidRPr="00543DFD" w:rsidRDefault="002D6CB1" w:rsidP="002D6CB1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Effective Date: </w:t>
          </w:r>
          <w:r>
            <w:rPr>
              <w:rFonts w:ascii="Arial" w:hAnsi="Arial" w:cs="Arial"/>
              <w:sz w:val="18"/>
              <w:szCs w:val="18"/>
            </w:rPr>
            <w:t>15Oct2022</w:t>
          </w:r>
        </w:p>
      </w:tc>
      <w:tc>
        <w:tcPr>
          <w:tcW w:w="3240" w:type="dxa"/>
        </w:tcPr>
        <w:p w14:paraId="49EBA8CE" w14:textId="634AA858" w:rsidR="002D6CB1" w:rsidRPr="00543DFD" w:rsidRDefault="002D6CB1" w:rsidP="002D6CB1">
          <w:pPr>
            <w:pStyle w:val="Footer"/>
            <w:tabs>
              <w:tab w:val="clear" w:pos="4320"/>
            </w:tabs>
            <w:jc w:val="right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Reference: </w:t>
          </w:r>
          <w:r w:rsidRPr="002850F7">
            <w:rPr>
              <w:rFonts w:ascii="Arial" w:hAnsi="Arial" w:cs="Arial"/>
              <w:sz w:val="18"/>
              <w:szCs w:val="18"/>
            </w:rPr>
            <w:t>CS_WI_DCT0001</w:t>
          </w:r>
        </w:p>
      </w:tc>
    </w:tr>
  </w:tbl>
  <w:p w14:paraId="48A8182D" w14:textId="35BB51AC" w:rsidR="005962AE" w:rsidRPr="002D6CB1" w:rsidRDefault="002D6CB1" w:rsidP="002D6CB1">
    <w:pPr>
      <w:pStyle w:val="Footer"/>
      <w:spacing w:before="120"/>
      <w:rPr>
        <w:rStyle w:val="PageNumber"/>
        <w:rFonts w:ascii="Arial" w:hAnsi="Arial" w:cs="Arial"/>
        <w:sz w:val="16"/>
        <w:szCs w:val="16"/>
      </w:rPr>
    </w:pPr>
    <w:r w:rsidRPr="00543DFD">
      <w:rPr>
        <w:rStyle w:val="PageNumber"/>
        <w:rFonts w:ascii="Arial" w:hAnsi="Arial" w:cs="Arial"/>
        <w:sz w:val="16"/>
        <w:szCs w:val="16"/>
      </w:rPr>
      <w:t xml:space="preserve">Copyright © </w:t>
    </w:r>
    <w:r>
      <w:rPr>
        <w:rStyle w:val="PageNumber"/>
        <w:rFonts w:ascii="Arial" w:hAnsi="Arial" w:cs="Arial"/>
        <w:sz w:val="16"/>
        <w:szCs w:val="16"/>
      </w:rPr>
      <w:t>2022</w:t>
    </w:r>
    <w:r w:rsidRPr="00B962CB">
      <w:rPr>
        <w:rStyle w:val="PageNumber"/>
        <w:rFonts w:ascii="Arial" w:hAnsi="Arial" w:cs="Arial"/>
        <w:sz w:val="16"/>
        <w:szCs w:val="16"/>
      </w:rPr>
      <w:t xml:space="preserve"> </w:t>
    </w:r>
    <w:r w:rsidRPr="00A471FE">
      <w:rPr>
        <w:rStyle w:val="PageNumber"/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21470" w14:textId="77777777" w:rsidR="002609BA" w:rsidRDefault="002609BA">
      <w:r>
        <w:separator/>
      </w:r>
    </w:p>
  </w:footnote>
  <w:footnote w:type="continuationSeparator" w:id="0">
    <w:p w14:paraId="4F5CD0AF" w14:textId="77777777" w:rsidR="002609BA" w:rsidRDefault="002609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6FF0E" w14:textId="77777777" w:rsidR="008F30E8" w:rsidRDefault="008F30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F0652" w14:textId="77777777" w:rsidR="002B3954" w:rsidRPr="00A34233" w:rsidRDefault="002B3954" w:rsidP="002B3954">
    <w:pPr>
      <w:pStyle w:val="Header"/>
      <w:rPr>
        <w:rFonts w:ascii="Arial" w:hAnsi="Arial" w:cs="Arial"/>
        <w:sz w:val="20"/>
        <w:szCs w:val="20"/>
      </w:rPr>
    </w:pPr>
  </w:p>
  <w:tbl>
    <w:tblPr>
      <w:tblW w:w="9450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222"/>
    </w:tblGrid>
    <w:tr w:rsidR="002B3954" w:rsidRPr="003B402B" w14:paraId="4197DD20" w14:textId="77777777" w:rsidTr="009D6362">
      <w:trPr>
        <w:cantSplit/>
        <w:trHeight w:val="360"/>
      </w:trPr>
      <w:tc>
        <w:tcPr>
          <w:tcW w:w="6228" w:type="dxa"/>
          <w:vAlign w:val="center"/>
        </w:tcPr>
        <w:p w14:paraId="4D126BC7" w14:textId="77777777" w:rsidR="002B3954" w:rsidRPr="003B402B" w:rsidRDefault="002B3954" w:rsidP="002B3954">
          <w:pPr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0D5EF039" wp14:editId="0E32784D">
                <wp:extent cx="2314286" cy="666667"/>
                <wp:effectExtent l="0" t="0" r="0" b="635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22" w:type="dxa"/>
          <w:vAlign w:val="center"/>
        </w:tcPr>
        <w:p w14:paraId="56BD9206" w14:textId="77777777" w:rsidR="002B3954" w:rsidRPr="003B402B" w:rsidRDefault="002B3954" w:rsidP="002B3954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2B3954" w:rsidRPr="003B402B" w14:paraId="3B1AF967" w14:textId="77777777" w:rsidTr="009D6362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7A0AF282" w14:textId="7EAC645E" w:rsidR="002B3954" w:rsidRPr="002F3AD7" w:rsidRDefault="0040762F" w:rsidP="002B3954">
          <w:r w:rsidRPr="00A92445">
            <w:rPr>
              <w:rFonts w:ascii="Arial" w:hAnsi="Arial" w:cs="Arial"/>
              <w:bCs/>
              <w:sz w:val="20"/>
              <w:szCs w:val="20"/>
            </w:rPr>
            <w:t>Study Hub Configuration Plan</w:t>
          </w:r>
          <w:r>
            <w:rPr>
              <w:rFonts w:ascii="Arial" w:hAnsi="Arial" w:cs="Arial"/>
              <w:bCs/>
              <w:sz w:val="20"/>
              <w:szCs w:val="20"/>
            </w:rPr>
            <w:t xml:space="preserve"> </w:t>
          </w:r>
          <w:r w:rsidRPr="0040762F">
            <w:rPr>
              <w:rFonts w:ascii="Arial" w:hAnsi="Arial" w:cs="Arial"/>
              <w:bCs/>
              <w:sz w:val="20"/>
              <w:szCs w:val="20"/>
            </w:rPr>
            <w:t>Template</w:t>
          </w:r>
        </w:p>
      </w:tc>
      <w:tc>
        <w:tcPr>
          <w:tcW w:w="3222" w:type="dxa"/>
          <w:tcBorders>
            <w:bottom w:val="single" w:sz="8" w:space="0" w:color="auto"/>
          </w:tcBorders>
          <w:vAlign w:val="center"/>
        </w:tcPr>
        <w:p w14:paraId="110655EC" w14:textId="4DE2BEF4" w:rsidR="002B3954" w:rsidRPr="003B402B" w:rsidRDefault="002B3954" w:rsidP="002B3954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0A1D10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2609BA">
            <w:fldChar w:fldCharType="begin"/>
          </w:r>
          <w:r w:rsidR="002609BA">
            <w:instrText xml:space="preserve"> SECTIONPAGES   \* MERGEFORMAT </w:instrText>
          </w:r>
          <w:r w:rsidR="002609BA">
            <w:fldChar w:fldCharType="separate"/>
          </w:r>
          <w:r w:rsidR="008F30E8" w:rsidRPr="008F30E8">
            <w:rPr>
              <w:rFonts w:ascii="Arial" w:hAnsi="Arial" w:cs="Arial"/>
              <w:noProof/>
              <w:snapToGrid w:val="0"/>
              <w:sz w:val="20"/>
              <w:szCs w:val="20"/>
            </w:rPr>
            <w:t>17</w:t>
          </w:r>
          <w:r w:rsidR="002609BA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14DEC6E0" w14:textId="77777777" w:rsidR="00306175" w:rsidRDefault="00306175" w:rsidP="00C76E7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A13F4" w14:textId="77777777" w:rsidR="002D6CB1" w:rsidRPr="00A34233" w:rsidRDefault="002D6CB1" w:rsidP="002D6CB1">
    <w:pPr>
      <w:pStyle w:val="Header"/>
      <w:rPr>
        <w:rFonts w:ascii="Arial" w:hAnsi="Arial" w:cs="Arial"/>
        <w:sz w:val="20"/>
        <w:szCs w:val="20"/>
      </w:rPr>
    </w:pPr>
  </w:p>
  <w:tbl>
    <w:tblPr>
      <w:tblW w:w="9450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222"/>
    </w:tblGrid>
    <w:tr w:rsidR="002D6CB1" w:rsidRPr="003B402B" w14:paraId="35B1661D" w14:textId="77777777" w:rsidTr="004F5FD9">
      <w:trPr>
        <w:cantSplit/>
        <w:trHeight w:val="360"/>
      </w:trPr>
      <w:tc>
        <w:tcPr>
          <w:tcW w:w="6228" w:type="dxa"/>
          <w:vAlign w:val="center"/>
        </w:tcPr>
        <w:p w14:paraId="323C699C" w14:textId="77777777" w:rsidR="002D6CB1" w:rsidRPr="003B402B" w:rsidRDefault="002D6CB1" w:rsidP="002D6CB1">
          <w:pPr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47E0E6AC" wp14:editId="19FE2303">
                <wp:extent cx="2314286" cy="666667"/>
                <wp:effectExtent l="0" t="0" r="0" b="635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22" w:type="dxa"/>
          <w:vAlign w:val="center"/>
        </w:tcPr>
        <w:p w14:paraId="52AC43C9" w14:textId="77777777" w:rsidR="002D6CB1" w:rsidRPr="003B402B" w:rsidRDefault="002D6CB1" w:rsidP="002D6CB1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2D6CB1" w:rsidRPr="00A75ED7" w14:paraId="5EE4B744" w14:textId="77777777" w:rsidTr="004F5FD9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71A7362E" w14:textId="6C09460B" w:rsidR="002D6CB1" w:rsidRPr="002850F7" w:rsidRDefault="002D6CB1" w:rsidP="002D6CB1">
          <w:r w:rsidRPr="00A92445">
            <w:rPr>
              <w:rFonts w:ascii="Arial" w:hAnsi="Arial" w:cs="Arial"/>
              <w:bCs/>
              <w:sz w:val="20"/>
              <w:szCs w:val="20"/>
            </w:rPr>
            <w:t>Study Hub Configuration Plan</w:t>
          </w:r>
          <w:r>
            <w:rPr>
              <w:rFonts w:ascii="Arial" w:hAnsi="Arial" w:cs="Arial"/>
              <w:bCs/>
              <w:sz w:val="20"/>
              <w:szCs w:val="20"/>
            </w:rPr>
            <w:t xml:space="preserve"> </w:t>
          </w:r>
          <w:r w:rsidR="0040762F" w:rsidRPr="0040762F">
            <w:rPr>
              <w:rFonts w:ascii="Arial" w:hAnsi="Arial" w:cs="Arial"/>
              <w:bCs/>
              <w:sz w:val="20"/>
              <w:szCs w:val="20"/>
            </w:rPr>
            <w:t>Template</w:t>
          </w:r>
        </w:p>
      </w:tc>
      <w:tc>
        <w:tcPr>
          <w:tcW w:w="3222" w:type="dxa"/>
          <w:tcBorders>
            <w:bottom w:val="single" w:sz="8" w:space="0" w:color="auto"/>
          </w:tcBorders>
          <w:vAlign w:val="center"/>
        </w:tcPr>
        <w:p w14:paraId="36D68623" w14:textId="7E1ADCB1" w:rsidR="002D6CB1" w:rsidRPr="003B402B" w:rsidRDefault="002D6CB1" w:rsidP="002D6CB1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snapToGrid w:val="0"/>
              <w:sz w:val="20"/>
              <w:szCs w:val="20"/>
            </w:rPr>
            <w:t>1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Pr="00A75ED7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A75ED7">
            <w:rPr>
              <w:rFonts w:ascii="Arial" w:hAnsi="Arial" w:cs="Arial"/>
              <w:snapToGrid w:val="0"/>
              <w:sz w:val="20"/>
              <w:szCs w:val="20"/>
            </w:rPr>
            <w:instrText>SECTIONPAGES   \* MERGEFORMAT</w:instrText>
          </w:r>
          <w:r w:rsidRPr="00A75ED7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8F30E8">
            <w:rPr>
              <w:rFonts w:ascii="Arial" w:hAnsi="Arial" w:cs="Arial"/>
              <w:noProof/>
              <w:snapToGrid w:val="0"/>
              <w:sz w:val="20"/>
              <w:szCs w:val="20"/>
            </w:rPr>
            <w:t>17</w:t>
          </w:r>
          <w:r w:rsidRPr="00A75ED7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</w:p>
      </w:tc>
    </w:tr>
  </w:tbl>
  <w:p w14:paraId="0757A1A5" w14:textId="77777777" w:rsidR="002D6CB1" w:rsidRPr="005962AE" w:rsidRDefault="002D6CB1" w:rsidP="002D6C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50FE6"/>
    <w:multiLevelType w:val="hybridMultilevel"/>
    <w:tmpl w:val="7F2C5806"/>
    <w:lvl w:ilvl="0" w:tplc="48BA580A">
      <w:start w:val="1"/>
      <w:numFmt w:val="bullet"/>
      <w:pStyle w:val="ListBullet-SmallTyp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F3A37"/>
    <w:multiLevelType w:val="multilevel"/>
    <w:tmpl w:val="EAEE73C2"/>
    <w:lvl w:ilvl="0">
      <w:start w:val="1"/>
      <w:numFmt w:val="decimal"/>
      <w:lvlText w:val="%1.0"/>
      <w:lvlJc w:val="left"/>
      <w:pPr>
        <w:ind w:left="450" w:hanging="450"/>
      </w:pPr>
      <w:rPr>
        <w:rFonts w:hint="default"/>
        <w:color w:val="auto"/>
        <w:sz w:val="32"/>
        <w:szCs w:val="32"/>
      </w:rPr>
    </w:lvl>
    <w:lvl w:ilvl="1">
      <w:start w:val="1"/>
      <w:numFmt w:val="decimal"/>
      <w:lvlText w:val="%1.%2"/>
      <w:lvlJc w:val="left"/>
      <w:pPr>
        <w:ind w:left="1170" w:hanging="45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2F32F59"/>
    <w:multiLevelType w:val="singleLevel"/>
    <w:tmpl w:val="6B24D82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color w:val="1F497D" w:themeColor="text2"/>
      </w:rPr>
    </w:lvl>
  </w:abstractNum>
  <w:abstractNum w:abstractNumId="3" w15:restartNumberingAfterBreak="0">
    <w:nsid w:val="150051DF"/>
    <w:multiLevelType w:val="multilevel"/>
    <w:tmpl w:val="B5B8C75C"/>
    <w:styleLink w:val="ListNumbers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BACC6" w:themeColor="accent5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pStyle w:val="ListNumber4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pStyle w:val="ListNumber5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righ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600" w:hanging="360"/>
      </w:pPr>
      <w:rPr>
        <w:rFonts w:hint="default"/>
      </w:rPr>
    </w:lvl>
  </w:abstractNum>
  <w:abstractNum w:abstractNumId="4" w15:restartNumberingAfterBreak="0">
    <w:nsid w:val="185D508E"/>
    <w:multiLevelType w:val="hybridMultilevel"/>
    <w:tmpl w:val="83B0876C"/>
    <w:lvl w:ilvl="0" w:tplc="BC323926">
      <w:start w:val="1"/>
      <w:numFmt w:val="bullet"/>
      <w:pStyle w:val="List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272709"/>
    <w:multiLevelType w:val="multilevel"/>
    <w:tmpl w:val="4976920C"/>
    <w:styleLink w:val="ListBullets"/>
    <w:lvl w:ilvl="0">
      <w:start w:val="1"/>
      <w:numFmt w:val="bullet"/>
      <w:lvlText w:val=""/>
      <w:lvlJc w:val="left"/>
      <w:pPr>
        <w:ind w:left="720" w:hanging="360"/>
      </w:pPr>
      <w:rPr>
        <w:rFonts w:ascii="Webdings" w:hAnsi="Webdings" w:hint="default"/>
        <w:color w:val="8064A2" w:themeColor="accent4"/>
      </w:rPr>
    </w:lvl>
    <w:lvl w:ilvl="1">
      <w:start w:val="1"/>
      <w:numFmt w:val="bullet"/>
      <w:pStyle w:val="ListBullet2"/>
      <w:lvlText w:val="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pStyle w:val="ListBullet3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6" w15:restartNumberingAfterBreak="0">
    <w:nsid w:val="425B6904"/>
    <w:multiLevelType w:val="hybridMultilevel"/>
    <w:tmpl w:val="C240A2B8"/>
    <w:lvl w:ilvl="0" w:tplc="AAFE40BC">
      <w:start w:val="1"/>
      <w:numFmt w:val="decimal"/>
      <w:pStyle w:val="ListNumberCompressed"/>
      <w:lvlText w:val="%1."/>
      <w:lvlJc w:val="left"/>
      <w:pPr>
        <w:ind w:left="720" w:hanging="360"/>
      </w:pPr>
      <w:rPr>
        <w:rFonts w:hint="default"/>
        <w:color w:val="1F497D" w:themeColor="tex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8C08E3"/>
    <w:multiLevelType w:val="hybridMultilevel"/>
    <w:tmpl w:val="FF08887E"/>
    <w:lvl w:ilvl="0" w:tplc="D90ACBC8">
      <w:start w:val="1"/>
      <w:numFmt w:val="decimal"/>
      <w:pStyle w:val="QAL1num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894777B"/>
    <w:multiLevelType w:val="multilevel"/>
    <w:tmpl w:val="B5B8C75C"/>
    <w:numStyleLink w:val="ListNumbers"/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8"/>
  </w:num>
  <w:num w:numId="7">
    <w:abstractNumId w:val="4"/>
  </w:num>
  <w:num w:numId="8">
    <w:abstractNumId w:val="7"/>
  </w:num>
  <w:num w:numId="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009"/>
    <w:rsid w:val="00001009"/>
    <w:rsid w:val="00015D6F"/>
    <w:rsid w:val="0001605D"/>
    <w:rsid w:val="000218A8"/>
    <w:rsid w:val="00021FC2"/>
    <w:rsid w:val="0003032A"/>
    <w:rsid w:val="0004508F"/>
    <w:rsid w:val="0004512F"/>
    <w:rsid w:val="00046D5A"/>
    <w:rsid w:val="00075157"/>
    <w:rsid w:val="00094E1A"/>
    <w:rsid w:val="000A1D10"/>
    <w:rsid w:val="000B1011"/>
    <w:rsid w:val="000B3EB2"/>
    <w:rsid w:val="000C2523"/>
    <w:rsid w:val="000C2EB3"/>
    <w:rsid w:val="000D0B78"/>
    <w:rsid w:val="000E1B4A"/>
    <w:rsid w:val="000E72F4"/>
    <w:rsid w:val="000F1C85"/>
    <w:rsid w:val="001153CE"/>
    <w:rsid w:val="00115DB1"/>
    <w:rsid w:val="001235F5"/>
    <w:rsid w:val="00124F7C"/>
    <w:rsid w:val="0012571D"/>
    <w:rsid w:val="00135627"/>
    <w:rsid w:val="001402CD"/>
    <w:rsid w:val="00163D28"/>
    <w:rsid w:val="00172AB5"/>
    <w:rsid w:val="0018531E"/>
    <w:rsid w:val="001A2E28"/>
    <w:rsid w:val="001A40A6"/>
    <w:rsid w:val="001A79B2"/>
    <w:rsid w:val="001D2894"/>
    <w:rsid w:val="001E2C17"/>
    <w:rsid w:val="00204BA4"/>
    <w:rsid w:val="00216963"/>
    <w:rsid w:val="00236D0D"/>
    <w:rsid w:val="00240423"/>
    <w:rsid w:val="00244E26"/>
    <w:rsid w:val="002523A4"/>
    <w:rsid w:val="002609BA"/>
    <w:rsid w:val="00270E1A"/>
    <w:rsid w:val="00275D35"/>
    <w:rsid w:val="002850F7"/>
    <w:rsid w:val="00292671"/>
    <w:rsid w:val="00296DD7"/>
    <w:rsid w:val="002B2EC4"/>
    <w:rsid w:val="002B3954"/>
    <w:rsid w:val="002B454C"/>
    <w:rsid w:val="002C0ED7"/>
    <w:rsid w:val="002C3A0F"/>
    <w:rsid w:val="002C61C7"/>
    <w:rsid w:val="002D6CB1"/>
    <w:rsid w:val="002E5969"/>
    <w:rsid w:val="00306175"/>
    <w:rsid w:val="00312E6E"/>
    <w:rsid w:val="00314E21"/>
    <w:rsid w:val="0032025F"/>
    <w:rsid w:val="003217B7"/>
    <w:rsid w:val="00324B0B"/>
    <w:rsid w:val="0033285D"/>
    <w:rsid w:val="003434C2"/>
    <w:rsid w:val="00361C9B"/>
    <w:rsid w:val="003859DF"/>
    <w:rsid w:val="00390AB8"/>
    <w:rsid w:val="00393039"/>
    <w:rsid w:val="00396AC8"/>
    <w:rsid w:val="003C591E"/>
    <w:rsid w:val="003D4663"/>
    <w:rsid w:val="003D7EBE"/>
    <w:rsid w:val="003E38FF"/>
    <w:rsid w:val="003E5B9D"/>
    <w:rsid w:val="004010B7"/>
    <w:rsid w:val="004044C0"/>
    <w:rsid w:val="0040762F"/>
    <w:rsid w:val="00431128"/>
    <w:rsid w:val="00437876"/>
    <w:rsid w:val="004514C1"/>
    <w:rsid w:val="00455486"/>
    <w:rsid w:val="00457C9D"/>
    <w:rsid w:val="00463544"/>
    <w:rsid w:val="00471B2E"/>
    <w:rsid w:val="00480D54"/>
    <w:rsid w:val="004845F4"/>
    <w:rsid w:val="004927AC"/>
    <w:rsid w:val="004973A9"/>
    <w:rsid w:val="004B04A1"/>
    <w:rsid w:val="004B082E"/>
    <w:rsid w:val="004B276B"/>
    <w:rsid w:val="004C3ADB"/>
    <w:rsid w:val="004D3982"/>
    <w:rsid w:val="004D663B"/>
    <w:rsid w:val="004D6A57"/>
    <w:rsid w:val="004F1E42"/>
    <w:rsid w:val="004F7EB5"/>
    <w:rsid w:val="005008FE"/>
    <w:rsid w:val="00501BC9"/>
    <w:rsid w:val="00511B13"/>
    <w:rsid w:val="00521192"/>
    <w:rsid w:val="0052700B"/>
    <w:rsid w:val="00537FD9"/>
    <w:rsid w:val="00543DFD"/>
    <w:rsid w:val="00547D3A"/>
    <w:rsid w:val="00555D20"/>
    <w:rsid w:val="00561363"/>
    <w:rsid w:val="005823CB"/>
    <w:rsid w:val="00585678"/>
    <w:rsid w:val="005962AE"/>
    <w:rsid w:val="005A5130"/>
    <w:rsid w:val="005D4C8E"/>
    <w:rsid w:val="005F0E0D"/>
    <w:rsid w:val="005F1CBC"/>
    <w:rsid w:val="00621010"/>
    <w:rsid w:val="00626646"/>
    <w:rsid w:val="00631429"/>
    <w:rsid w:val="00635185"/>
    <w:rsid w:val="006359A5"/>
    <w:rsid w:val="00640A41"/>
    <w:rsid w:val="006413DF"/>
    <w:rsid w:val="0066463D"/>
    <w:rsid w:val="00677086"/>
    <w:rsid w:val="0068221A"/>
    <w:rsid w:val="00682531"/>
    <w:rsid w:val="00697BB9"/>
    <w:rsid w:val="006A3189"/>
    <w:rsid w:val="006B047F"/>
    <w:rsid w:val="006B23E0"/>
    <w:rsid w:val="006B77B0"/>
    <w:rsid w:val="006C0F22"/>
    <w:rsid w:val="006C33E4"/>
    <w:rsid w:val="006C4130"/>
    <w:rsid w:val="006C4E66"/>
    <w:rsid w:val="006C75E6"/>
    <w:rsid w:val="006D3FAC"/>
    <w:rsid w:val="006F60D0"/>
    <w:rsid w:val="00707A06"/>
    <w:rsid w:val="00776C11"/>
    <w:rsid w:val="00777F14"/>
    <w:rsid w:val="00781D59"/>
    <w:rsid w:val="007910B7"/>
    <w:rsid w:val="00797525"/>
    <w:rsid w:val="007D46ED"/>
    <w:rsid w:val="007E64F9"/>
    <w:rsid w:val="007E722D"/>
    <w:rsid w:val="0081211F"/>
    <w:rsid w:val="00813772"/>
    <w:rsid w:val="0081757B"/>
    <w:rsid w:val="00842A65"/>
    <w:rsid w:val="008500F1"/>
    <w:rsid w:val="00876272"/>
    <w:rsid w:val="00880503"/>
    <w:rsid w:val="00880F77"/>
    <w:rsid w:val="00890294"/>
    <w:rsid w:val="00891481"/>
    <w:rsid w:val="00892319"/>
    <w:rsid w:val="008B15A2"/>
    <w:rsid w:val="008D383C"/>
    <w:rsid w:val="008E51BB"/>
    <w:rsid w:val="008F30E8"/>
    <w:rsid w:val="0090223C"/>
    <w:rsid w:val="0091504A"/>
    <w:rsid w:val="009377B5"/>
    <w:rsid w:val="00941C3B"/>
    <w:rsid w:val="00944AD2"/>
    <w:rsid w:val="00970917"/>
    <w:rsid w:val="00980BE1"/>
    <w:rsid w:val="00984546"/>
    <w:rsid w:val="009875F9"/>
    <w:rsid w:val="009905E7"/>
    <w:rsid w:val="00993C0A"/>
    <w:rsid w:val="0099575E"/>
    <w:rsid w:val="009A3217"/>
    <w:rsid w:val="009C29A0"/>
    <w:rsid w:val="00A14019"/>
    <w:rsid w:val="00A22C57"/>
    <w:rsid w:val="00A32B1C"/>
    <w:rsid w:val="00A34233"/>
    <w:rsid w:val="00A34FE0"/>
    <w:rsid w:val="00A3604D"/>
    <w:rsid w:val="00A36D07"/>
    <w:rsid w:val="00A471FE"/>
    <w:rsid w:val="00A609BE"/>
    <w:rsid w:val="00A62977"/>
    <w:rsid w:val="00A63F0C"/>
    <w:rsid w:val="00AA00DB"/>
    <w:rsid w:val="00AB06CF"/>
    <w:rsid w:val="00AB4F52"/>
    <w:rsid w:val="00AE4E14"/>
    <w:rsid w:val="00AF1E00"/>
    <w:rsid w:val="00AF4C5C"/>
    <w:rsid w:val="00AF4EFE"/>
    <w:rsid w:val="00B014F5"/>
    <w:rsid w:val="00B23E19"/>
    <w:rsid w:val="00B261DD"/>
    <w:rsid w:val="00B4022E"/>
    <w:rsid w:val="00B4471E"/>
    <w:rsid w:val="00B52CAB"/>
    <w:rsid w:val="00B82B70"/>
    <w:rsid w:val="00B93174"/>
    <w:rsid w:val="00B962CB"/>
    <w:rsid w:val="00BC3C22"/>
    <w:rsid w:val="00BD19C4"/>
    <w:rsid w:val="00BE5D20"/>
    <w:rsid w:val="00BF22A2"/>
    <w:rsid w:val="00C00FE5"/>
    <w:rsid w:val="00C01465"/>
    <w:rsid w:val="00C05C2E"/>
    <w:rsid w:val="00C05DDA"/>
    <w:rsid w:val="00C3738E"/>
    <w:rsid w:val="00C73555"/>
    <w:rsid w:val="00C76E78"/>
    <w:rsid w:val="00C90C95"/>
    <w:rsid w:val="00C92BE4"/>
    <w:rsid w:val="00CA0C81"/>
    <w:rsid w:val="00CB3E1B"/>
    <w:rsid w:val="00CF7D91"/>
    <w:rsid w:val="00D21C4B"/>
    <w:rsid w:val="00D47E74"/>
    <w:rsid w:val="00D63FFD"/>
    <w:rsid w:val="00D64EBA"/>
    <w:rsid w:val="00D7795D"/>
    <w:rsid w:val="00D81BE4"/>
    <w:rsid w:val="00D932A6"/>
    <w:rsid w:val="00DB147D"/>
    <w:rsid w:val="00DB2CE5"/>
    <w:rsid w:val="00DC0265"/>
    <w:rsid w:val="00DE6F30"/>
    <w:rsid w:val="00E022C3"/>
    <w:rsid w:val="00E065CD"/>
    <w:rsid w:val="00E11D77"/>
    <w:rsid w:val="00E23B52"/>
    <w:rsid w:val="00E27723"/>
    <w:rsid w:val="00E44FC0"/>
    <w:rsid w:val="00E45B70"/>
    <w:rsid w:val="00E46A3A"/>
    <w:rsid w:val="00E51EE6"/>
    <w:rsid w:val="00E60590"/>
    <w:rsid w:val="00E62073"/>
    <w:rsid w:val="00E70F75"/>
    <w:rsid w:val="00E7240F"/>
    <w:rsid w:val="00E7447F"/>
    <w:rsid w:val="00E764D7"/>
    <w:rsid w:val="00E829E1"/>
    <w:rsid w:val="00E85FD4"/>
    <w:rsid w:val="00EB012A"/>
    <w:rsid w:val="00EB0826"/>
    <w:rsid w:val="00EC0C9A"/>
    <w:rsid w:val="00EF549F"/>
    <w:rsid w:val="00F104CF"/>
    <w:rsid w:val="00F53968"/>
    <w:rsid w:val="00F60791"/>
    <w:rsid w:val="00F73033"/>
    <w:rsid w:val="00F73D41"/>
    <w:rsid w:val="00F75598"/>
    <w:rsid w:val="00F8115D"/>
    <w:rsid w:val="00F83A16"/>
    <w:rsid w:val="00F944E1"/>
    <w:rsid w:val="00F94C45"/>
    <w:rsid w:val="00FA6C08"/>
    <w:rsid w:val="00FA7DC7"/>
    <w:rsid w:val="00FB24DD"/>
    <w:rsid w:val="00FC2102"/>
    <w:rsid w:val="00FD5938"/>
    <w:rsid w:val="00FF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06BEF5"/>
  <w15:docId w15:val="{7CA39A86-8B94-47C9-A381-8659C8C11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1" w:unhideWhenUsed="1"/>
    <w:lsdException w:name="List Continue 2" w:semiHidden="1" w:uiPriority="1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4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D6C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2D6CB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BodyCopy"/>
    <w:link w:val="Heading3Char"/>
    <w:uiPriority w:val="3"/>
    <w:qFormat/>
    <w:rsid w:val="002D6CB1"/>
    <w:pPr>
      <w:keepNext/>
      <w:keepLines/>
      <w:tabs>
        <w:tab w:val="right" w:pos="10224"/>
      </w:tabs>
      <w:spacing w:before="360" w:after="60" w:line="276" w:lineRule="auto"/>
      <w:outlineLvl w:val="2"/>
    </w:pPr>
    <w:rPr>
      <w:rFonts w:ascii="Arial" w:eastAsiaTheme="majorEastAsia" w:hAnsi="Arial" w:cs="Arial"/>
      <w:b/>
      <w:bCs/>
      <w:color w:val="00A3E0"/>
      <w:sz w:val="26"/>
    </w:rPr>
  </w:style>
  <w:style w:type="paragraph" w:styleId="Heading4">
    <w:name w:val="heading 4"/>
    <w:basedOn w:val="Normal"/>
    <w:next w:val="Normal"/>
    <w:link w:val="Heading4Char"/>
    <w:uiPriority w:val="3"/>
    <w:qFormat/>
    <w:rsid w:val="002D6CB1"/>
    <w:pPr>
      <w:keepNext/>
      <w:keepLines/>
      <w:tabs>
        <w:tab w:val="right" w:pos="10224"/>
      </w:tabs>
      <w:spacing w:before="360" w:after="60" w:line="276" w:lineRule="auto"/>
      <w:outlineLvl w:val="3"/>
    </w:pPr>
    <w:rPr>
      <w:rFonts w:ascii="Arial" w:eastAsiaTheme="majorEastAsia" w:hAnsi="Arial" w:cstheme="majorBidi"/>
      <w:b/>
      <w:bCs/>
      <w:iCs/>
      <w:color w:val="000000" w:themeColor="text1"/>
    </w:rPr>
  </w:style>
  <w:style w:type="paragraph" w:styleId="Heading5">
    <w:name w:val="heading 5"/>
    <w:basedOn w:val="Normal"/>
    <w:next w:val="BodyCopy"/>
    <w:link w:val="Heading5Char"/>
    <w:uiPriority w:val="3"/>
    <w:rsid w:val="002D6CB1"/>
    <w:pPr>
      <w:keepNext/>
      <w:tabs>
        <w:tab w:val="right" w:pos="10224"/>
      </w:tabs>
      <w:spacing w:before="300" w:after="60" w:line="276" w:lineRule="auto"/>
      <w:ind w:left="360"/>
      <w:outlineLvl w:val="4"/>
    </w:pPr>
    <w:rPr>
      <w:rFonts w:ascii="Arial" w:eastAsiaTheme="minorHAnsi" w:hAnsi="Arial" w:cs="Arial"/>
      <w:i/>
      <w:color w:val="000000" w:themeColor="text1"/>
      <w:sz w:val="22"/>
    </w:rPr>
  </w:style>
  <w:style w:type="paragraph" w:styleId="Heading6">
    <w:name w:val="heading 6"/>
    <w:basedOn w:val="Heading5"/>
    <w:next w:val="BodyCopy-IndentL6"/>
    <w:link w:val="Heading6Char"/>
    <w:uiPriority w:val="3"/>
    <w:rsid w:val="002D6CB1"/>
    <w:pPr>
      <w:ind w:left="720"/>
      <w:outlineLvl w:val="5"/>
    </w:pPr>
    <w:rPr>
      <w:b/>
      <w:i w:val="0"/>
      <w:color w:val="00A3E0"/>
    </w:rPr>
  </w:style>
  <w:style w:type="paragraph" w:styleId="Heading7">
    <w:name w:val="heading 7"/>
    <w:basedOn w:val="Heading5"/>
    <w:next w:val="BodyCopy-IndentL7"/>
    <w:link w:val="Heading7Char"/>
    <w:uiPriority w:val="3"/>
    <w:rsid w:val="002D6CB1"/>
    <w:pPr>
      <w:ind w:left="1080"/>
      <w:outlineLvl w:val="6"/>
    </w:pPr>
    <w:rPr>
      <w:b/>
      <w:i w:val="0"/>
    </w:rPr>
  </w:style>
  <w:style w:type="paragraph" w:styleId="Heading8">
    <w:name w:val="heading 8"/>
    <w:basedOn w:val="Heading5"/>
    <w:next w:val="BodyCopy-IndentL8"/>
    <w:link w:val="Heading8Char"/>
    <w:uiPriority w:val="3"/>
    <w:rsid w:val="002D6CB1"/>
    <w:pPr>
      <w:keepLines/>
      <w:ind w:left="1440"/>
      <w:outlineLvl w:val="7"/>
    </w:pPr>
  </w:style>
  <w:style w:type="paragraph" w:styleId="Heading9">
    <w:name w:val="heading 9"/>
    <w:basedOn w:val="Normal"/>
    <w:next w:val="Normal"/>
    <w:link w:val="Heading9Char"/>
    <w:uiPriority w:val="9"/>
    <w:semiHidden/>
    <w:rsid w:val="002D6CB1"/>
    <w:pPr>
      <w:keepNext/>
      <w:keepLines/>
      <w:tabs>
        <w:tab w:val="right" w:pos="10224"/>
      </w:tabs>
      <w:spacing w:before="40" w:line="276" w:lineRule="auto"/>
      <w:outlineLvl w:val="8"/>
    </w:pPr>
    <w:rPr>
      <w:rFonts w:asciiTheme="majorHAnsi" w:eastAsiaTheme="majorEastAsia" w:hAnsiTheme="majorHAnsi" w:cstheme="majorBidi"/>
      <w:i/>
      <w:iCs/>
      <w:color w:val="000000" w:themeColor="text1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39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22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2C3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9875F9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1211F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3"/>
    <w:rsid w:val="002D6CB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rsid w:val="002D6CB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3"/>
    <w:rsid w:val="002D6CB1"/>
    <w:rPr>
      <w:rFonts w:ascii="Arial" w:eastAsiaTheme="majorEastAsia" w:hAnsi="Arial" w:cs="Arial"/>
      <w:b/>
      <w:bCs/>
      <w:color w:val="00A3E0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rsid w:val="002D6CB1"/>
    <w:rPr>
      <w:rFonts w:ascii="Arial" w:eastAsiaTheme="majorEastAsia" w:hAnsi="Arial" w:cstheme="majorBidi"/>
      <w:b/>
      <w:bCs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3"/>
    <w:rsid w:val="002D6CB1"/>
    <w:rPr>
      <w:rFonts w:ascii="Arial" w:eastAsiaTheme="minorHAnsi" w:hAnsi="Arial" w:cs="Arial"/>
      <w:i/>
      <w:color w:val="000000" w:themeColor="text1"/>
      <w:sz w:val="22"/>
      <w:szCs w:val="24"/>
    </w:rPr>
  </w:style>
  <w:style w:type="character" w:customStyle="1" w:styleId="Heading6Char">
    <w:name w:val="Heading 6 Char"/>
    <w:basedOn w:val="DefaultParagraphFont"/>
    <w:link w:val="Heading6"/>
    <w:uiPriority w:val="3"/>
    <w:rsid w:val="002D6CB1"/>
    <w:rPr>
      <w:rFonts w:ascii="Arial" w:eastAsiaTheme="minorHAnsi" w:hAnsi="Arial" w:cs="Arial"/>
      <w:b/>
      <w:color w:val="00A3E0"/>
      <w:sz w:val="22"/>
      <w:szCs w:val="24"/>
    </w:rPr>
  </w:style>
  <w:style w:type="character" w:customStyle="1" w:styleId="Heading7Char">
    <w:name w:val="Heading 7 Char"/>
    <w:basedOn w:val="DefaultParagraphFont"/>
    <w:link w:val="Heading7"/>
    <w:uiPriority w:val="3"/>
    <w:rsid w:val="002D6CB1"/>
    <w:rPr>
      <w:rFonts w:ascii="Arial" w:eastAsiaTheme="minorHAnsi" w:hAnsi="Arial" w:cs="Arial"/>
      <w:b/>
      <w:color w:val="000000" w:themeColor="text1"/>
      <w:sz w:val="22"/>
      <w:szCs w:val="24"/>
    </w:rPr>
  </w:style>
  <w:style w:type="character" w:customStyle="1" w:styleId="Heading8Char">
    <w:name w:val="Heading 8 Char"/>
    <w:basedOn w:val="DefaultParagraphFont"/>
    <w:link w:val="Heading8"/>
    <w:uiPriority w:val="3"/>
    <w:rsid w:val="002D6CB1"/>
    <w:rPr>
      <w:rFonts w:ascii="Arial" w:eastAsiaTheme="minorHAnsi" w:hAnsi="Arial" w:cs="Arial"/>
      <w:i/>
      <w:color w:val="000000" w:themeColor="text1"/>
      <w:sz w:val="22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CB1"/>
    <w:rPr>
      <w:rFonts w:asciiTheme="majorHAnsi" w:eastAsiaTheme="majorEastAsia" w:hAnsiTheme="majorHAnsi" w:cstheme="majorBidi"/>
      <w:i/>
      <w:iCs/>
      <w:color w:val="000000" w:themeColor="text1"/>
      <w:sz w:val="21"/>
      <w:szCs w:val="21"/>
    </w:rPr>
  </w:style>
  <w:style w:type="paragraph" w:customStyle="1" w:styleId="CoverTitle">
    <w:name w:val="Cover Title"/>
    <w:basedOn w:val="Normal"/>
    <w:link w:val="CoverTitleChar"/>
    <w:uiPriority w:val="5"/>
    <w:rsid w:val="002D6CB1"/>
    <w:pPr>
      <w:tabs>
        <w:tab w:val="right" w:pos="10224"/>
      </w:tabs>
      <w:spacing w:after="240" w:line="276" w:lineRule="auto"/>
      <w:jc w:val="right"/>
    </w:pPr>
    <w:rPr>
      <w:rFonts w:ascii="Arial" w:hAnsi="Arial"/>
      <w:b/>
      <w:color w:val="000000" w:themeColor="text1"/>
      <w:sz w:val="52"/>
      <w:szCs w:val="20"/>
      <w:lang w:val="en-GB"/>
    </w:rPr>
  </w:style>
  <w:style w:type="character" w:customStyle="1" w:styleId="CoverTitleChar">
    <w:name w:val="Cover Title Char"/>
    <w:basedOn w:val="DefaultParagraphFont"/>
    <w:link w:val="CoverTitle"/>
    <w:uiPriority w:val="5"/>
    <w:rsid w:val="002D6CB1"/>
    <w:rPr>
      <w:rFonts w:ascii="Arial" w:hAnsi="Arial"/>
      <w:b/>
      <w:color w:val="000000" w:themeColor="text1"/>
      <w:sz w:val="52"/>
      <w:lang w:val="en-GB"/>
    </w:rPr>
  </w:style>
  <w:style w:type="paragraph" w:customStyle="1" w:styleId="CoverSubtitle">
    <w:name w:val="Cover Subtitle"/>
    <w:basedOn w:val="Normal"/>
    <w:link w:val="CoverSubtitleChar"/>
    <w:uiPriority w:val="5"/>
    <w:rsid w:val="002D6CB1"/>
    <w:pPr>
      <w:tabs>
        <w:tab w:val="right" w:pos="10224"/>
      </w:tabs>
      <w:spacing w:before="260" w:after="140" w:line="276" w:lineRule="auto"/>
      <w:jc w:val="right"/>
    </w:pPr>
    <w:rPr>
      <w:rFonts w:ascii="Arial" w:hAnsi="Arial"/>
      <w:bCs/>
      <w:i/>
      <w:color w:val="00A3E0"/>
      <w:sz w:val="40"/>
      <w:szCs w:val="48"/>
    </w:rPr>
  </w:style>
  <w:style w:type="character" w:customStyle="1" w:styleId="CoverSubtitleChar">
    <w:name w:val="Cover Subtitle Char"/>
    <w:basedOn w:val="DefaultParagraphFont"/>
    <w:link w:val="CoverSubtitle"/>
    <w:uiPriority w:val="5"/>
    <w:rsid w:val="002D6CB1"/>
    <w:rPr>
      <w:rFonts w:ascii="Arial" w:hAnsi="Arial"/>
      <w:bCs/>
      <w:i/>
      <w:color w:val="00A3E0"/>
      <w:sz w:val="40"/>
      <w:szCs w:val="48"/>
    </w:rPr>
  </w:style>
  <w:style w:type="paragraph" w:customStyle="1" w:styleId="Coverpagedate">
    <w:name w:val="Cover page date"/>
    <w:basedOn w:val="Normal"/>
    <w:uiPriority w:val="2"/>
    <w:rsid w:val="002D6CB1"/>
    <w:pPr>
      <w:tabs>
        <w:tab w:val="right" w:pos="10224"/>
      </w:tabs>
      <w:spacing w:before="140" w:line="360" w:lineRule="auto"/>
      <w:jc w:val="right"/>
    </w:pPr>
    <w:rPr>
      <w:rFonts w:ascii="Arial" w:hAnsi="Arial" w:cs="Arial"/>
      <w:color w:val="2B3A42"/>
    </w:rPr>
  </w:style>
  <w:style w:type="paragraph" w:styleId="TOCHeading">
    <w:name w:val="TOC Heading"/>
    <w:basedOn w:val="Heading1"/>
    <w:next w:val="Normal"/>
    <w:uiPriority w:val="39"/>
    <w:unhideWhenUsed/>
    <w:qFormat/>
    <w:rsid w:val="002D6CB1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D6CB1"/>
    <w:pPr>
      <w:tabs>
        <w:tab w:val="left" w:pos="2790"/>
        <w:tab w:val="right" w:leader="dot" w:pos="9656"/>
      </w:tabs>
      <w:spacing w:after="100"/>
    </w:pPr>
  </w:style>
  <w:style w:type="character" w:styleId="PlaceholderText">
    <w:name w:val="Placeholder Text"/>
    <w:basedOn w:val="DefaultParagraphFont"/>
    <w:uiPriority w:val="99"/>
    <w:semiHidden/>
    <w:rsid w:val="002D6CB1"/>
    <w:rPr>
      <w:color w:val="1F497D" w:themeColor="text2"/>
    </w:rPr>
  </w:style>
  <w:style w:type="paragraph" w:styleId="Quote">
    <w:name w:val="Quote"/>
    <w:basedOn w:val="Normal"/>
    <w:next w:val="Normal"/>
    <w:link w:val="QuoteChar"/>
    <w:uiPriority w:val="4"/>
    <w:qFormat/>
    <w:rsid w:val="002D6CB1"/>
    <w:pPr>
      <w:tabs>
        <w:tab w:val="right" w:pos="10224"/>
      </w:tabs>
      <w:spacing w:before="240" w:after="240" w:line="288" w:lineRule="auto"/>
      <w:ind w:left="576" w:right="576"/>
    </w:pPr>
    <w:rPr>
      <w:rFonts w:asciiTheme="minorHAnsi" w:eastAsiaTheme="minorHAnsi" w:hAnsiTheme="minorHAnsi" w:cs="Arial"/>
      <w:i/>
      <w:iCs/>
      <w:noProof/>
      <w:color w:val="4F81BD" w:themeColor="accent1"/>
      <w:sz w:val="22"/>
    </w:rPr>
  </w:style>
  <w:style w:type="character" w:customStyle="1" w:styleId="QuoteChar">
    <w:name w:val="Quote Char"/>
    <w:basedOn w:val="DefaultParagraphFont"/>
    <w:link w:val="Quote"/>
    <w:uiPriority w:val="4"/>
    <w:rsid w:val="002D6CB1"/>
    <w:rPr>
      <w:rFonts w:asciiTheme="minorHAnsi" w:eastAsiaTheme="minorHAnsi" w:hAnsiTheme="minorHAnsi" w:cs="Arial"/>
      <w:i/>
      <w:iCs/>
      <w:noProof/>
      <w:color w:val="4F81BD" w:themeColor="accent1"/>
      <w:sz w:val="22"/>
      <w:szCs w:val="24"/>
    </w:rPr>
  </w:style>
  <w:style w:type="character" w:styleId="Strong">
    <w:name w:val="Strong"/>
    <w:basedOn w:val="DefaultParagraphFont"/>
    <w:uiPriority w:val="4"/>
    <w:qFormat/>
    <w:rsid w:val="002D6CB1"/>
    <w:rPr>
      <w:b/>
      <w:bCs/>
      <w:color w:val="000000" w:themeColor="text1"/>
    </w:rPr>
  </w:style>
  <w:style w:type="paragraph" w:customStyle="1" w:styleId="BodyCopy">
    <w:name w:val="Body Copy"/>
    <w:basedOn w:val="Normal"/>
    <w:link w:val="BodyCopyChar"/>
    <w:qFormat/>
    <w:rsid w:val="002D6CB1"/>
    <w:pPr>
      <w:tabs>
        <w:tab w:val="right" w:pos="10224"/>
      </w:tabs>
      <w:spacing w:after="240" w:line="276" w:lineRule="auto"/>
    </w:pPr>
    <w:rPr>
      <w:rFonts w:ascii="Arial" w:eastAsiaTheme="minorHAnsi" w:hAnsi="Arial" w:cs="Arial"/>
      <w:color w:val="000000" w:themeColor="text1"/>
      <w:sz w:val="22"/>
    </w:rPr>
  </w:style>
  <w:style w:type="character" w:customStyle="1" w:styleId="BodyCopyChar">
    <w:name w:val="Body Copy Char"/>
    <w:basedOn w:val="DefaultParagraphFont"/>
    <w:link w:val="BodyCopy"/>
    <w:rsid w:val="002D6CB1"/>
    <w:rPr>
      <w:rFonts w:ascii="Arial" w:eastAsiaTheme="minorHAnsi" w:hAnsi="Arial" w:cs="Arial"/>
      <w:color w:val="000000" w:themeColor="text1"/>
      <w:sz w:val="22"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2D6CB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rsid w:val="002D6CB1"/>
    <w:rPr>
      <w:rFonts w:ascii="Arial" w:hAnsi="Arial" w:cs="Times New Roman"/>
      <w:color w:val="auto"/>
      <w:sz w:val="16"/>
      <w:szCs w:val="16"/>
      <w:u w:val="none"/>
      <w:lang w:val="en-US" w:eastAsia="en-US" w:bidi="ar-SA"/>
    </w:rPr>
  </w:style>
  <w:style w:type="paragraph" w:styleId="CommentText">
    <w:name w:val="annotation text"/>
    <w:basedOn w:val="Normal"/>
    <w:link w:val="CommentTextChar"/>
    <w:uiPriority w:val="99"/>
    <w:unhideWhenUsed/>
    <w:rsid w:val="002D6CB1"/>
    <w:pPr>
      <w:tabs>
        <w:tab w:val="right" w:pos="10224"/>
      </w:tabs>
      <w:spacing w:after="120" w:line="300" w:lineRule="exact"/>
    </w:pPr>
    <w:rPr>
      <w:rFonts w:ascii="Arial" w:hAnsi="Arial"/>
      <w:color w:val="2B3A42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D6CB1"/>
    <w:rPr>
      <w:rFonts w:ascii="Arial" w:hAnsi="Arial"/>
      <w:color w:val="2B3A42"/>
    </w:rPr>
  </w:style>
  <w:style w:type="table" w:customStyle="1" w:styleId="TableGrid1">
    <w:name w:val="Table Grid1"/>
    <w:basedOn w:val="TableNormal"/>
    <w:next w:val="TableGrid"/>
    <w:uiPriority w:val="39"/>
    <w:rsid w:val="002D6CB1"/>
    <w:rPr>
      <w:rFonts w:ascii="Arial" w:eastAsiaTheme="minorHAnsi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2D6CB1"/>
    <w:rPr>
      <w:sz w:val="24"/>
      <w:szCs w:val="24"/>
    </w:rPr>
  </w:style>
  <w:style w:type="paragraph" w:customStyle="1" w:styleId="DividerTitle">
    <w:name w:val="Divider Title"/>
    <w:basedOn w:val="Normal"/>
    <w:next w:val="DividerSubtitle"/>
    <w:link w:val="DividerTitleChar"/>
    <w:autoRedefine/>
    <w:uiPriority w:val="5"/>
    <w:rsid w:val="002D6CB1"/>
    <w:pPr>
      <w:tabs>
        <w:tab w:val="right" w:pos="10224"/>
      </w:tabs>
      <w:spacing w:before="2160" w:after="120"/>
    </w:pPr>
    <w:rPr>
      <w:rFonts w:ascii="Arial" w:eastAsiaTheme="minorHAnsi" w:hAnsi="Arial" w:cs="Arial"/>
      <w:b/>
      <w:color w:val="005587"/>
      <w:sz w:val="60"/>
      <w:szCs w:val="60"/>
      <w:lang w:val="en-GB"/>
    </w:rPr>
  </w:style>
  <w:style w:type="paragraph" w:customStyle="1" w:styleId="DividerSubtitle">
    <w:name w:val="Divider Subtitle"/>
    <w:basedOn w:val="DividerTitle"/>
    <w:link w:val="DividerSubtitleChar"/>
    <w:uiPriority w:val="5"/>
    <w:rsid w:val="002D6CB1"/>
    <w:pPr>
      <w:spacing w:before="240" w:after="0" w:line="276" w:lineRule="auto"/>
    </w:pPr>
    <w:rPr>
      <w:rFonts w:asciiTheme="majorHAnsi" w:hAnsiTheme="majorHAnsi"/>
      <w:b w:val="0"/>
      <w:i/>
      <w:color w:val="00A3E0"/>
      <w:sz w:val="28"/>
    </w:rPr>
  </w:style>
  <w:style w:type="paragraph" w:styleId="ListBullet">
    <w:name w:val="List Bullet"/>
    <w:basedOn w:val="Normal"/>
    <w:uiPriority w:val="1"/>
    <w:qFormat/>
    <w:rsid w:val="002D6CB1"/>
    <w:pPr>
      <w:numPr>
        <w:numId w:val="7"/>
      </w:numPr>
      <w:tabs>
        <w:tab w:val="right" w:pos="10224"/>
      </w:tabs>
      <w:spacing w:after="240" w:line="276" w:lineRule="auto"/>
      <w:ind w:left="720" w:hanging="288"/>
    </w:pPr>
    <w:rPr>
      <w:rFonts w:ascii="Arial" w:eastAsiaTheme="minorHAnsi" w:hAnsi="Arial" w:cs="Arial"/>
      <w:color w:val="000000" w:themeColor="text1"/>
      <w:sz w:val="22"/>
    </w:rPr>
  </w:style>
  <w:style w:type="paragraph" w:styleId="TOC2">
    <w:name w:val="toc 2"/>
    <w:basedOn w:val="Normal"/>
    <w:next w:val="Normal"/>
    <w:autoRedefine/>
    <w:uiPriority w:val="39"/>
    <w:rsid w:val="002D6CB1"/>
    <w:pPr>
      <w:tabs>
        <w:tab w:val="right" w:leader="dot" w:pos="9936"/>
      </w:tabs>
      <w:spacing w:before="120" w:line="276" w:lineRule="auto"/>
      <w:ind w:left="216"/>
    </w:pPr>
    <w:rPr>
      <w:rFonts w:ascii="Arial" w:eastAsiaTheme="minorHAnsi" w:hAnsi="Arial" w:cs="Arial"/>
      <w:bCs/>
      <w:noProof/>
      <w:color w:val="000000" w:themeColor="text1"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2D6CB1"/>
    <w:pPr>
      <w:tabs>
        <w:tab w:val="right" w:leader="dot" w:pos="9936"/>
      </w:tabs>
      <w:spacing w:before="120" w:line="276" w:lineRule="auto"/>
      <w:ind w:left="432"/>
    </w:pPr>
    <w:rPr>
      <w:rFonts w:ascii="Arial" w:eastAsiaTheme="minorHAnsi" w:hAnsi="Arial" w:cs="Arial"/>
      <w:noProof/>
      <w:color w:val="000000" w:themeColor="text1"/>
      <w:sz w:val="18"/>
      <w:szCs w:val="20"/>
    </w:rPr>
  </w:style>
  <w:style w:type="paragraph" w:styleId="TOC4">
    <w:name w:val="toc 4"/>
    <w:basedOn w:val="Normal"/>
    <w:next w:val="Normal"/>
    <w:autoRedefine/>
    <w:uiPriority w:val="39"/>
    <w:rsid w:val="002D6CB1"/>
    <w:pPr>
      <w:tabs>
        <w:tab w:val="left" w:pos="2160"/>
        <w:tab w:val="right" w:pos="8910"/>
        <w:tab w:val="right" w:pos="10224"/>
      </w:tabs>
      <w:spacing w:before="120" w:line="276" w:lineRule="auto"/>
      <w:ind w:left="2808"/>
    </w:pPr>
    <w:rPr>
      <w:rFonts w:ascii="Arial" w:eastAsiaTheme="minorHAnsi" w:hAnsi="Arial" w:cs="Arial"/>
      <w:noProof/>
      <w:color w:val="000000" w:themeColor="text1"/>
      <w:sz w:val="18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2D6CB1"/>
    <w:pPr>
      <w:tabs>
        <w:tab w:val="right" w:pos="10224"/>
      </w:tabs>
      <w:spacing w:line="276" w:lineRule="auto"/>
      <w:ind w:left="660"/>
    </w:pPr>
    <w:rPr>
      <w:rFonts w:ascii="Arial" w:eastAsiaTheme="minorHAnsi" w:hAnsi="Arial" w:cs="Arial"/>
      <w:color w:val="000000" w:themeColor="text1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2D6CB1"/>
    <w:pPr>
      <w:tabs>
        <w:tab w:val="right" w:pos="10224"/>
      </w:tabs>
      <w:spacing w:line="276" w:lineRule="auto"/>
      <w:ind w:left="880"/>
    </w:pPr>
    <w:rPr>
      <w:rFonts w:ascii="Arial" w:eastAsiaTheme="minorHAnsi" w:hAnsi="Arial" w:cs="Arial"/>
      <w:color w:val="000000" w:themeColor="text1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2D6CB1"/>
    <w:pPr>
      <w:tabs>
        <w:tab w:val="right" w:pos="10224"/>
      </w:tabs>
      <w:spacing w:line="276" w:lineRule="auto"/>
      <w:ind w:left="1100"/>
    </w:pPr>
    <w:rPr>
      <w:rFonts w:ascii="Arial" w:eastAsiaTheme="minorHAnsi" w:hAnsi="Arial" w:cs="Arial"/>
      <w:color w:val="000000" w:themeColor="text1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2D6CB1"/>
    <w:pPr>
      <w:tabs>
        <w:tab w:val="right" w:pos="10224"/>
      </w:tabs>
      <w:spacing w:line="276" w:lineRule="auto"/>
      <w:ind w:left="1320"/>
    </w:pPr>
    <w:rPr>
      <w:rFonts w:ascii="Arial" w:eastAsiaTheme="minorHAnsi" w:hAnsi="Arial" w:cs="Arial"/>
      <w:color w:val="000000" w:themeColor="text1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2D6CB1"/>
    <w:pPr>
      <w:tabs>
        <w:tab w:val="right" w:pos="10224"/>
      </w:tabs>
      <w:spacing w:line="276" w:lineRule="auto"/>
      <w:ind w:left="1540"/>
    </w:pPr>
    <w:rPr>
      <w:rFonts w:ascii="Arial" w:eastAsiaTheme="minorHAnsi" w:hAnsi="Arial" w:cs="Arial"/>
      <w:color w:val="000000" w:themeColor="text1"/>
      <w:sz w:val="20"/>
      <w:szCs w:val="20"/>
    </w:rPr>
  </w:style>
  <w:style w:type="paragraph" w:styleId="ListNumber">
    <w:name w:val="List Number"/>
    <w:basedOn w:val="Normal"/>
    <w:uiPriority w:val="1"/>
    <w:qFormat/>
    <w:rsid w:val="002D6CB1"/>
    <w:pPr>
      <w:numPr>
        <w:numId w:val="5"/>
      </w:numPr>
      <w:tabs>
        <w:tab w:val="right" w:pos="10224"/>
      </w:tabs>
      <w:spacing w:after="240" w:line="276" w:lineRule="auto"/>
    </w:pPr>
    <w:rPr>
      <w:rFonts w:ascii="Arial" w:eastAsiaTheme="minorHAnsi" w:hAnsi="Arial" w:cs="Arial"/>
      <w:color w:val="000000" w:themeColor="text1"/>
      <w:sz w:val="22"/>
    </w:rPr>
  </w:style>
  <w:style w:type="paragraph" w:styleId="ListBullet2">
    <w:name w:val="List Bullet 2"/>
    <w:basedOn w:val="Normal"/>
    <w:uiPriority w:val="1"/>
    <w:qFormat/>
    <w:rsid w:val="002D6CB1"/>
    <w:pPr>
      <w:numPr>
        <w:ilvl w:val="1"/>
        <w:numId w:val="3"/>
      </w:numPr>
      <w:tabs>
        <w:tab w:val="right" w:pos="10224"/>
      </w:tabs>
      <w:spacing w:after="240" w:line="276" w:lineRule="auto"/>
      <w:contextualSpacing/>
    </w:pPr>
    <w:rPr>
      <w:rFonts w:ascii="Arial" w:eastAsiaTheme="minorHAnsi" w:hAnsi="Arial" w:cs="Arial"/>
      <w:color w:val="000000" w:themeColor="text1"/>
      <w:sz w:val="22"/>
    </w:rPr>
  </w:style>
  <w:style w:type="paragraph" w:customStyle="1" w:styleId="ListBulletCompressed">
    <w:name w:val="List Bullet Compressed"/>
    <w:basedOn w:val="ListBullet"/>
    <w:uiPriority w:val="1"/>
    <w:rsid w:val="002D6CB1"/>
    <w:pPr>
      <w:spacing w:after="0"/>
    </w:pPr>
  </w:style>
  <w:style w:type="paragraph" w:customStyle="1" w:styleId="ListBullet-SmallType">
    <w:name w:val="List Bullet - Small Type"/>
    <w:basedOn w:val="ListBulletCompressed"/>
    <w:uiPriority w:val="1"/>
    <w:rsid w:val="002D6CB1"/>
    <w:pPr>
      <w:numPr>
        <w:numId w:val="2"/>
      </w:numPr>
      <w:spacing w:after="60" w:line="240" w:lineRule="auto"/>
      <w:ind w:left="187" w:hanging="187"/>
    </w:pPr>
    <w:rPr>
      <w:sz w:val="20"/>
      <w:szCs w:val="20"/>
    </w:rPr>
  </w:style>
  <w:style w:type="paragraph" w:customStyle="1" w:styleId="ListNumberCompressed">
    <w:name w:val="List Number Compressed"/>
    <w:basedOn w:val="ListNumber"/>
    <w:uiPriority w:val="1"/>
    <w:rsid w:val="002D6CB1"/>
    <w:pPr>
      <w:numPr>
        <w:numId w:val="1"/>
      </w:numPr>
      <w:contextualSpacing/>
    </w:pPr>
  </w:style>
  <w:style w:type="paragraph" w:styleId="NoSpacing">
    <w:name w:val="No Spacing"/>
    <w:qFormat/>
    <w:rsid w:val="002D6CB1"/>
    <w:rPr>
      <w:rFonts w:ascii="Arial" w:eastAsiaTheme="minorHAnsi" w:hAnsi="Arial" w:cs="Arial"/>
      <w:color w:val="000000" w:themeColor="text1"/>
      <w:sz w:val="22"/>
      <w:szCs w:val="24"/>
    </w:rPr>
  </w:style>
  <w:style w:type="character" w:styleId="Emphasis">
    <w:name w:val="Emphasis"/>
    <w:basedOn w:val="DefaultParagraphFont"/>
    <w:uiPriority w:val="4"/>
    <w:qFormat/>
    <w:rsid w:val="002D6CB1"/>
    <w:rPr>
      <w:i/>
      <w:iCs/>
      <w:color w:val="000000" w:themeColor="text1"/>
    </w:rPr>
  </w:style>
  <w:style w:type="paragraph" w:customStyle="1" w:styleId="BodyCopy-SmallType">
    <w:name w:val="Body Copy - Small Type"/>
    <w:basedOn w:val="BodyCopy"/>
    <w:rsid w:val="002D6CB1"/>
    <w:pPr>
      <w:spacing w:before="60" w:after="60" w:line="240" w:lineRule="auto"/>
    </w:pPr>
    <w:rPr>
      <w:sz w:val="20"/>
      <w:szCs w:val="20"/>
    </w:rPr>
  </w:style>
  <w:style w:type="paragraph" w:customStyle="1" w:styleId="Style1">
    <w:name w:val="Style1"/>
    <w:basedOn w:val="ListBullet"/>
    <w:uiPriority w:val="99"/>
    <w:semiHidden/>
    <w:rsid w:val="002D6CB1"/>
  </w:style>
  <w:style w:type="paragraph" w:styleId="ListNumber2">
    <w:name w:val="List Number 2"/>
    <w:basedOn w:val="Normal"/>
    <w:uiPriority w:val="1"/>
    <w:qFormat/>
    <w:rsid w:val="002D6CB1"/>
    <w:pPr>
      <w:numPr>
        <w:ilvl w:val="1"/>
        <w:numId w:val="6"/>
      </w:numPr>
      <w:tabs>
        <w:tab w:val="right" w:pos="10224"/>
      </w:tabs>
      <w:spacing w:after="240" w:line="276" w:lineRule="auto"/>
      <w:contextualSpacing/>
    </w:pPr>
    <w:rPr>
      <w:rFonts w:ascii="Arial" w:eastAsiaTheme="minorHAnsi" w:hAnsi="Arial" w:cs="Arial"/>
      <w:color w:val="000000" w:themeColor="text1"/>
      <w:sz w:val="22"/>
    </w:rPr>
  </w:style>
  <w:style w:type="paragraph" w:styleId="ListContinue">
    <w:name w:val="List Continue"/>
    <w:basedOn w:val="Normal"/>
    <w:uiPriority w:val="1"/>
    <w:unhideWhenUsed/>
    <w:rsid w:val="002D6CB1"/>
    <w:pPr>
      <w:tabs>
        <w:tab w:val="right" w:pos="10224"/>
      </w:tabs>
      <w:spacing w:after="120" w:line="276" w:lineRule="auto"/>
      <w:ind w:left="360"/>
      <w:contextualSpacing/>
    </w:pPr>
    <w:rPr>
      <w:rFonts w:ascii="Arial" w:eastAsiaTheme="minorHAnsi" w:hAnsi="Arial" w:cs="Arial"/>
      <w:color w:val="000000" w:themeColor="text1"/>
      <w:sz w:val="22"/>
    </w:rPr>
  </w:style>
  <w:style w:type="paragraph" w:customStyle="1" w:styleId="Centered-TableHeading">
    <w:name w:val="Centered - Table Heading"/>
    <w:basedOn w:val="Normal"/>
    <w:next w:val="BodyCopy"/>
    <w:link w:val="Centered-TableHeadingChar"/>
    <w:uiPriority w:val="3"/>
    <w:rsid w:val="002D6CB1"/>
    <w:pPr>
      <w:tabs>
        <w:tab w:val="right" w:pos="10224"/>
      </w:tabs>
      <w:spacing w:before="60" w:after="60"/>
      <w:jc w:val="center"/>
    </w:pPr>
    <w:rPr>
      <w:rFonts w:ascii="Arial" w:eastAsiaTheme="minorHAnsi" w:hAnsi="Arial" w:cs="Arial"/>
      <w:b/>
      <w:color w:val="FFFFFF" w:themeColor="background1"/>
      <w:sz w:val="22"/>
      <w:szCs w:val="56"/>
    </w:rPr>
  </w:style>
  <w:style w:type="character" w:customStyle="1" w:styleId="Centered-TableHeadingChar">
    <w:name w:val="Centered - Table Heading Char"/>
    <w:basedOn w:val="DefaultParagraphFont"/>
    <w:link w:val="Centered-TableHeading"/>
    <w:uiPriority w:val="3"/>
    <w:rsid w:val="002D6CB1"/>
    <w:rPr>
      <w:rFonts w:ascii="Arial" w:eastAsiaTheme="minorHAnsi" w:hAnsi="Arial" w:cs="Arial"/>
      <w:b/>
      <w:color w:val="FFFFFF" w:themeColor="background1"/>
      <w:sz w:val="22"/>
      <w:szCs w:val="56"/>
    </w:rPr>
  </w:style>
  <w:style w:type="paragraph" w:styleId="ListContinue2">
    <w:name w:val="List Continue 2"/>
    <w:basedOn w:val="Normal"/>
    <w:uiPriority w:val="11"/>
    <w:semiHidden/>
    <w:unhideWhenUsed/>
    <w:rsid w:val="002D6CB1"/>
    <w:pPr>
      <w:tabs>
        <w:tab w:val="right" w:pos="10224"/>
      </w:tabs>
      <w:spacing w:after="120" w:line="276" w:lineRule="auto"/>
      <w:ind w:left="720"/>
      <w:contextualSpacing/>
    </w:pPr>
    <w:rPr>
      <w:rFonts w:ascii="Arial" w:eastAsiaTheme="minorHAnsi" w:hAnsi="Arial" w:cs="Arial"/>
      <w:color w:val="000000" w:themeColor="text1"/>
      <w:sz w:val="22"/>
    </w:rPr>
  </w:style>
  <w:style w:type="character" w:customStyle="1" w:styleId="DividerTitleChar">
    <w:name w:val="Divider Title Char"/>
    <w:basedOn w:val="CoverTitleChar"/>
    <w:link w:val="DividerTitle"/>
    <w:uiPriority w:val="5"/>
    <w:rsid w:val="002D6CB1"/>
    <w:rPr>
      <w:rFonts w:ascii="Arial" w:eastAsiaTheme="minorHAnsi" w:hAnsi="Arial" w:cs="Arial"/>
      <w:b/>
      <w:color w:val="005587"/>
      <w:sz w:val="60"/>
      <w:szCs w:val="60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rsid w:val="002D6CB1"/>
    <w:pPr>
      <w:pBdr>
        <w:top w:val="single" w:sz="4" w:space="10" w:color="4F81BD" w:themeColor="accent1"/>
        <w:bottom w:val="single" w:sz="4" w:space="10" w:color="4F81BD" w:themeColor="accent1"/>
      </w:pBdr>
      <w:tabs>
        <w:tab w:val="right" w:pos="10224"/>
      </w:tabs>
      <w:spacing w:before="360" w:after="360" w:line="276" w:lineRule="auto"/>
      <w:ind w:left="864" w:right="864"/>
      <w:jc w:val="center"/>
    </w:pPr>
    <w:rPr>
      <w:rFonts w:ascii="Arial" w:eastAsiaTheme="minorHAnsi" w:hAnsi="Arial" w:cs="Arial"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CB1"/>
    <w:rPr>
      <w:rFonts w:ascii="Arial" w:eastAsiaTheme="minorHAnsi" w:hAnsi="Arial" w:cs="Arial"/>
      <w:i/>
      <w:iCs/>
      <w:color w:val="4F81BD" w:themeColor="accent1"/>
      <w:sz w:val="22"/>
      <w:szCs w:val="24"/>
    </w:rPr>
  </w:style>
  <w:style w:type="character" w:styleId="SubtleReference">
    <w:name w:val="Subtle Reference"/>
    <w:basedOn w:val="DefaultParagraphFont"/>
    <w:uiPriority w:val="31"/>
    <w:rsid w:val="002D6CB1"/>
    <w:rPr>
      <w:smallCaps/>
      <w:color w:val="000000" w:themeColor="text1"/>
    </w:rPr>
  </w:style>
  <w:style w:type="character" w:customStyle="1" w:styleId="DividerSubtitleChar">
    <w:name w:val="Divider Subtitle Char"/>
    <w:basedOn w:val="DividerTitleChar"/>
    <w:link w:val="DividerSubtitle"/>
    <w:uiPriority w:val="5"/>
    <w:rsid w:val="002D6CB1"/>
    <w:rPr>
      <w:rFonts w:asciiTheme="majorHAnsi" w:eastAsiaTheme="minorHAnsi" w:hAnsiTheme="majorHAnsi" w:cs="Arial"/>
      <w:b w:val="0"/>
      <w:i/>
      <w:color w:val="00A3E0"/>
      <w:sz w:val="28"/>
      <w:szCs w:val="60"/>
      <w:lang w:val="en-GB"/>
    </w:rPr>
  </w:style>
  <w:style w:type="character" w:styleId="IntenseReference">
    <w:name w:val="Intense Reference"/>
    <w:basedOn w:val="DefaultParagraphFont"/>
    <w:uiPriority w:val="32"/>
    <w:rsid w:val="002D6CB1"/>
    <w:rPr>
      <w:rFonts w:asciiTheme="minorHAnsi" w:hAnsiTheme="minorHAnsi"/>
      <w:b/>
      <w:bCs/>
      <w:smallCaps/>
      <w:color w:val="4F81BD" w:themeColor="accent1"/>
      <w:spacing w:val="5"/>
    </w:rPr>
  </w:style>
  <w:style w:type="numbering" w:customStyle="1" w:styleId="ListBullets">
    <w:name w:val="List Bullets"/>
    <w:uiPriority w:val="99"/>
    <w:rsid w:val="002D6CB1"/>
    <w:pPr>
      <w:numPr>
        <w:numId w:val="3"/>
      </w:numPr>
    </w:pPr>
  </w:style>
  <w:style w:type="numbering" w:customStyle="1" w:styleId="ListNumbers">
    <w:name w:val="ListNumbers"/>
    <w:uiPriority w:val="99"/>
    <w:rsid w:val="002D6CB1"/>
    <w:pPr>
      <w:numPr>
        <w:numId w:val="4"/>
      </w:numPr>
    </w:pPr>
  </w:style>
  <w:style w:type="paragraph" w:styleId="ListBullet3">
    <w:name w:val="List Bullet 3"/>
    <w:basedOn w:val="Normal"/>
    <w:uiPriority w:val="99"/>
    <w:unhideWhenUsed/>
    <w:rsid w:val="002D6CB1"/>
    <w:pPr>
      <w:numPr>
        <w:ilvl w:val="2"/>
        <w:numId w:val="3"/>
      </w:numPr>
      <w:tabs>
        <w:tab w:val="right" w:pos="10224"/>
      </w:tabs>
      <w:spacing w:after="240" w:line="276" w:lineRule="auto"/>
      <w:contextualSpacing/>
    </w:pPr>
    <w:rPr>
      <w:rFonts w:ascii="Arial" w:eastAsiaTheme="minorHAnsi" w:hAnsi="Arial" w:cs="Arial"/>
      <w:color w:val="000000" w:themeColor="text1"/>
      <w:sz w:val="22"/>
    </w:rPr>
  </w:style>
  <w:style w:type="paragraph" w:styleId="ListBullet4">
    <w:name w:val="List Bullet 4"/>
    <w:basedOn w:val="Normal"/>
    <w:uiPriority w:val="99"/>
    <w:unhideWhenUsed/>
    <w:rsid w:val="002D6CB1"/>
    <w:pPr>
      <w:numPr>
        <w:ilvl w:val="3"/>
        <w:numId w:val="3"/>
      </w:numPr>
      <w:tabs>
        <w:tab w:val="right" w:pos="10224"/>
      </w:tabs>
      <w:spacing w:after="240" w:line="276" w:lineRule="auto"/>
      <w:contextualSpacing/>
    </w:pPr>
    <w:rPr>
      <w:rFonts w:ascii="Arial" w:eastAsiaTheme="minorHAnsi" w:hAnsi="Arial" w:cs="Arial"/>
      <w:color w:val="000000" w:themeColor="text1"/>
      <w:sz w:val="22"/>
    </w:rPr>
  </w:style>
  <w:style w:type="paragraph" w:styleId="ListBullet5">
    <w:name w:val="List Bullet 5"/>
    <w:basedOn w:val="Normal"/>
    <w:uiPriority w:val="99"/>
    <w:unhideWhenUsed/>
    <w:rsid w:val="002D6CB1"/>
    <w:pPr>
      <w:numPr>
        <w:ilvl w:val="4"/>
        <w:numId w:val="3"/>
      </w:numPr>
      <w:tabs>
        <w:tab w:val="right" w:pos="10224"/>
      </w:tabs>
      <w:spacing w:after="240" w:line="276" w:lineRule="auto"/>
      <w:contextualSpacing/>
    </w:pPr>
    <w:rPr>
      <w:rFonts w:ascii="Arial" w:eastAsiaTheme="minorHAnsi" w:hAnsi="Arial" w:cs="Arial"/>
      <w:color w:val="000000" w:themeColor="text1"/>
      <w:sz w:val="22"/>
    </w:rPr>
  </w:style>
  <w:style w:type="paragraph" w:styleId="ListNumber3">
    <w:name w:val="List Number 3"/>
    <w:basedOn w:val="Normal"/>
    <w:uiPriority w:val="99"/>
    <w:unhideWhenUsed/>
    <w:rsid w:val="002D6CB1"/>
    <w:pPr>
      <w:numPr>
        <w:ilvl w:val="2"/>
        <w:numId w:val="6"/>
      </w:numPr>
      <w:tabs>
        <w:tab w:val="right" w:pos="10224"/>
      </w:tabs>
      <w:spacing w:after="240" w:line="276" w:lineRule="auto"/>
      <w:contextualSpacing/>
    </w:pPr>
    <w:rPr>
      <w:rFonts w:ascii="Arial" w:eastAsiaTheme="minorHAnsi" w:hAnsi="Arial" w:cs="Arial"/>
      <w:color w:val="000000" w:themeColor="text1"/>
      <w:sz w:val="22"/>
    </w:rPr>
  </w:style>
  <w:style w:type="paragraph" w:styleId="ListNumber4">
    <w:name w:val="List Number 4"/>
    <w:basedOn w:val="Normal"/>
    <w:uiPriority w:val="99"/>
    <w:unhideWhenUsed/>
    <w:rsid w:val="002D6CB1"/>
    <w:pPr>
      <w:numPr>
        <w:ilvl w:val="3"/>
        <w:numId w:val="6"/>
      </w:numPr>
      <w:tabs>
        <w:tab w:val="right" w:pos="10224"/>
      </w:tabs>
      <w:spacing w:after="240" w:line="276" w:lineRule="auto"/>
      <w:contextualSpacing/>
    </w:pPr>
    <w:rPr>
      <w:rFonts w:ascii="Arial" w:eastAsiaTheme="minorHAnsi" w:hAnsi="Arial" w:cs="Arial"/>
      <w:color w:val="000000" w:themeColor="text1"/>
      <w:sz w:val="22"/>
    </w:rPr>
  </w:style>
  <w:style w:type="paragraph" w:styleId="ListNumber5">
    <w:name w:val="List Number 5"/>
    <w:basedOn w:val="Normal"/>
    <w:uiPriority w:val="99"/>
    <w:semiHidden/>
    <w:unhideWhenUsed/>
    <w:rsid w:val="002D6CB1"/>
    <w:pPr>
      <w:numPr>
        <w:ilvl w:val="4"/>
        <w:numId w:val="6"/>
      </w:numPr>
      <w:tabs>
        <w:tab w:val="right" w:pos="10224"/>
      </w:tabs>
      <w:spacing w:after="240" w:line="276" w:lineRule="auto"/>
      <w:contextualSpacing/>
    </w:pPr>
    <w:rPr>
      <w:rFonts w:ascii="Arial" w:eastAsiaTheme="minorHAnsi" w:hAnsi="Arial" w:cs="Arial"/>
      <w:color w:val="000000" w:themeColor="text1"/>
      <w:sz w:val="22"/>
    </w:rPr>
  </w:style>
  <w:style w:type="paragraph" w:customStyle="1" w:styleId="BodyCopy-IndentL5">
    <w:name w:val="Body Copy - Indent L5"/>
    <w:basedOn w:val="BodyCopy"/>
    <w:rsid w:val="002D6CB1"/>
    <w:pPr>
      <w:ind w:left="360"/>
    </w:pPr>
  </w:style>
  <w:style w:type="paragraph" w:customStyle="1" w:styleId="BodyCopy-IndentL6">
    <w:name w:val="Body Copy - Indent L6"/>
    <w:basedOn w:val="BodyCopy"/>
    <w:rsid w:val="002D6CB1"/>
    <w:pPr>
      <w:ind w:left="720"/>
    </w:pPr>
  </w:style>
  <w:style w:type="paragraph" w:customStyle="1" w:styleId="BodyCopy-IndentL7">
    <w:name w:val="Body Copy - Indent L7"/>
    <w:basedOn w:val="BodyCopy"/>
    <w:rsid w:val="002D6CB1"/>
    <w:pPr>
      <w:ind w:left="1080"/>
    </w:pPr>
  </w:style>
  <w:style w:type="paragraph" w:customStyle="1" w:styleId="BodyCopy-IndentL8">
    <w:name w:val="Body Copy - Indent L8"/>
    <w:basedOn w:val="BodyCopy"/>
    <w:rsid w:val="002D6CB1"/>
    <w:pPr>
      <w:ind w:left="1440"/>
    </w:pPr>
  </w:style>
  <w:style w:type="paragraph" w:customStyle="1" w:styleId="LargeBoldCenteredCopy">
    <w:name w:val="Large Bold Centered Copy"/>
    <w:basedOn w:val="Normal"/>
    <w:uiPriority w:val="2"/>
    <w:rsid w:val="002D6CB1"/>
    <w:pPr>
      <w:tabs>
        <w:tab w:val="right" w:pos="10224"/>
      </w:tabs>
      <w:spacing w:before="240" w:after="240" w:line="276" w:lineRule="auto"/>
      <w:jc w:val="center"/>
    </w:pPr>
    <w:rPr>
      <w:rFonts w:ascii="Arial" w:eastAsiaTheme="minorHAnsi" w:hAnsi="Arial" w:cs="Arial"/>
      <w:b/>
      <w:color w:val="000000" w:themeColor="text1"/>
      <w:sz w:val="56"/>
    </w:rPr>
  </w:style>
  <w:style w:type="character" w:styleId="BookTitle">
    <w:name w:val="Book Title"/>
    <w:basedOn w:val="DefaultParagraphFont"/>
    <w:uiPriority w:val="33"/>
    <w:rsid w:val="002D6CB1"/>
    <w:rPr>
      <w:b/>
      <w:bCs/>
      <w:i/>
      <w:iCs/>
      <w:color w:val="000000" w:themeColor="text1"/>
      <w:spacing w:val="5"/>
    </w:rPr>
  </w:style>
  <w:style w:type="paragraph" w:customStyle="1" w:styleId="DocumentControl">
    <w:name w:val="Document Control"/>
    <w:basedOn w:val="Normal"/>
    <w:uiPriority w:val="2"/>
    <w:rsid w:val="002D6CB1"/>
    <w:pPr>
      <w:tabs>
        <w:tab w:val="right" w:pos="10224"/>
      </w:tabs>
      <w:spacing w:after="240" w:line="276" w:lineRule="auto"/>
      <w:jc w:val="right"/>
    </w:pPr>
    <w:rPr>
      <w:rFonts w:ascii="Arial" w:eastAsiaTheme="minorHAnsi" w:hAnsi="Arial" w:cs="Arial"/>
      <w:color w:val="999999" w:themeColor="text1" w:themeTint="66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D6CB1"/>
    <w:pPr>
      <w:tabs>
        <w:tab w:val="right" w:pos="10224"/>
      </w:tabs>
      <w:spacing w:after="200"/>
    </w:pPr>
    <w:rPr>
      <w:rFonts w:ascii="Arial" w:eastAsiaTheme="minorHAnsi" w:hAnsi="Arial" w:cs="Arial"/>
      <w:i/>
      <w:iCs/>
      <w:color w:val="000000" w:themeColor="text1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D6CB1"/>
    <w:pPr>
      <w:tabs>
        <w:tab w:val="right" w:pos="10224"/>
      </w:tabs>
      <w:spacing w:after="240" w:line="276" w:lineRule="auto"/>
    </w:pPr>
    <w:rPr>
      <w:rFonts w:ascii="Arial" w:eastAsiaTheme="minorHAnsi" w:hAnsi="Arial" w:cs="Arial"/>
      <w:color w:val="000000" w:themeColor="text1"/>
      <w:sz w:val="22"/>
    </w:rPr>
  </w:style>
  <w:style w:type="character" w:styleId="FollowedHyperlink">
    <w:name w:val="FollowedHyperlink"/>
    <w:basedOn w:val="DefaultParagraphFont"/>
    <w:uiPriority w:val="99"/>
    <w:unhideWhenUsed/>
    <w:rsid w:val="002D6CB1"/>
    <w:rPr>
      <w:color w:val="005587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D6CB1"/>
    <w:pPr>
      <w:tabs>
        <w:tab w:val="right" w:pos="10224"/>
      </w:tabs>
    </w:pPr>
    <w:rPr>
      <w:rFonts w:asciiTheme="minorHAnsi" w:eastAsiaTheme="minorHAnsi" w:hAnsiTheme="minorHAnsi"/>
      <w:color w:val="000000" w:themeColor="text1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D6CB1"/>
    <w:rPr>
      <w:rFonts w:asciiTheme="minorHAnsi" w:eastAsiaTheme="minorHAnsi" w:hAnsiTheme="minorHAnsi"/>
      <w:color w:val="000000" w:themeColor="text1"/>
      <w:sz w:val="24"/>
      <w:szCs w:val="24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D6CB1"/>
    <w:pPr>
      <w:tabs>
        <w:tab w:val="right" w:pos="10224"/>
      </w:tabs>
    </w:pPr>
    <w:rPr>
      <w:rFonts w:ascii="Arial" w:eastAsiaTheme="minorHAnsi" w:hAnsi="Arial" w:cs="Arial"/>
      <w:color w:val="000000" w:themeColor="text1"/>
      <w:sz w:val="22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D6CB1"/>
    <w:rPr>
      <w:rFonts w:ascii="Arial" w:eastAsiaTheme="minorHAnsi" w:hAnsi="Arial" w:cs="Arial"/>
      <w:color w:val="000000" w:themeColor="text1"/>
      <w:sz w:val="22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D6CB1"/>
    <w:pPr>
      <w:tabs>
        <w:tab w:val="right" w:pos="10224"/>
      </w:tabs>
    </w:pPr>
    <w:rPr>
      <w:rFonts w:asciiTheme="majorHAnsi" w:eastAsiaTheme="majorEastAsia" w:hAnsiTheme="majorHAnsi" w:cstheme="majorBidi"/>
      <w:color w:val="000000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2D6CB1"/>
    <w:rPr>
      <w:vertAlign w:val="superscript"/>
    </w:rPr>
  </w:style>
  <w:style w:type="character" w:styleId="IntenseEmphasis">
    <w:name w:val="Intense Emphasis"/>
    <w:basedOn w:val="DefaultParagraphFont"/>
    <w:uiPriority w:val="99"/>
    <w:rsid w:val="002D6CB1"/>
    <w:rPr>
      <w:i/>
      <w:iCs/>
      <w:color w:val="4F81BD" w:themeColor="accent1"/>
    </w:rPr>
  </w:style>
  <w:style w:type="character" w:customStyle="1" w:styleId="Mention1">
    <w:name w:val="Mention1"/>
    <w:basedOn w:val="DefaultParagraphFont"/>
    <w:uiPriority w:val="99"/>
    <w:semiHidden/>
    <w:unhideWhenUsed/>
    <w:rsid w:val="002D6CB1"/>
    <w:rPr>
      <w:color w:val="C0504D" w:themeColor="accent2"/>
      <w:shd w:val="clear" w:color="auto" w:fill="E6E6E6"/>
    </w:rPr>
  </w:style>
  <w:style w:type="paragraph" w:styleId="Subtitle">
    <w:name w:val="Subtitle"/>
    <w:basedOn w:val="Normal"/>
    <w:next w:val="Normal"/>
    <w:link w:val="SubtitleChar"/>
    <w:uiPriority w:val="99"/>
    <w:rsid w:val="002D6CB1"/>
    <w:pPr>
      <w:numPr>
        <w:ilvl w:val="1"/>
      </w:numPr>
      <w:tabs>
        <w:tab w:val="right" w:pos="10224"/>
      </w:tabs>
      <w:spacing w:after="160" w:line="276" w:lineRule="auto"/>
    </w:pPr>
    <w:rPr>
      <w:rFonts w:asciiTheme="minorHAnsi" w:eastAsiaTheme="minorEastAsia" w:hAnsiTheme="minorHAnsi" w:cstheme="minorBidi"/>
      <w:color w:val="000000" w:themeColor="text1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99"/>
    <w:rsid w:val="002D6CB1"/>
    <w:rPr>
      <w:rFonts w:asciiTheme="minorHAnsi" w:eastAsiaTheme="minorEastAsia" w:hAnsiTheme="minorHAnsi" w:cstheme="minorBidi"/>
      <w:color w:val="000000" w:themeColor="text1"/>
      <w:spacing w:val="15"/>
      <w:sz w:val="22"/>
      <w:szCs w:val="22"/>
    </w:rPr>
  </w:style>
  <w:style w:type="character" w:styleId="SubtleEmphasis">
    <w:name w:val="Subtle Emphasis"/>
    <w:basedOn w:val="DefaultParagraphFont"/>
    <w:uiPriority w:val="99"/>
    <w:rsid w:val="002D6CB1"/>
    <w:rPr>
      <w:i/>
      <w:iCs/>
      <w:color w:val="1F497D" w:themeColor="text2"/>
    </w:rPr>
  </w:style>
  <w:style w:type="paragraph" w:styleId="Title">
    <w:name w:val="Title"/>
    <w:basedOn w:val="Normal"/>
    <w:next w:val="Normal"/>
    <w:link w:val="TitleChar"/>
    <w:uiPriority w:val="99"/>
    <w:rsid w:val="002D6CB1"/>
    <w:pPr>
      <w:tabs>
        <w:tab w:val="right" w:pos="10224"/>
      </w:tabs>
      <w:contextualSpacing/>
    </w:pPr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rsid w:val="002D6CB1"/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2D6CB1"/>
    <w:pPr>
      <w:tabs>
        <w:tab w:val="right" w:pos="10224"/>
      </w:tabs>
      <w:spacing w:before="120" w:after="240" w:line="276" w:lineRule="auto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customStyle="1" w:styleId="FooterPageNumber">
    <w:name w:val="Footer Page Number"/>
    <w:basedOn w:val="Normal"/>
    <w:link w:val="FooterPageNumberChar"/>
    <w:rsid w:val="002D6CB1"/>
    <w:pPr>
      <w:pBdr>
        <w:top w:val="single" w:sz="6" w:space="6" w:color="00A3E0"/>
      </w:pBdr>
      <w:tabs>
        <w:tab w:val="right" w:pos="10224"/>
      </w:tabs>
      <w:spacing w:before="240"/>
      <w:jc w:val="right"/>
    </w:pPr>
    <w:rPr>
      <w:rFonts w:ascii="Arial" w:hAnsi="Arial"/>
      <w:color w:val="00A3E0"/>
      <w:sz w:val="20"/>
    </w:rPr>
  </w:style>
  <w:style w:type="character" w:customStyle="1" w:styleId="FooterPageNumberChar">
    <w:name w:val="Footer Page Number Char"/>
    <w:basedOn w:val="DefaultParagraphFont"/>
    <w:link w:val="FooterPageNumber"/>
    <w:rsid w:val="002D6CB1"/>
    <w:rPr>
      <w:rFonts w:ascii="Arial" w:hAnsi="Arial"/>
      <w:color w:val="00A3E0"/>
      <w:szCs w:val="24"/>
    </w:rPr>
  </w:style>
  <w:style w:type="paragraph" w:customStyle="1" w:styleId="QAL1num">
    <w:name w:val="Q&amp;A (L1 num)"/>
    <w:basedOn w:val="BodyText"/>
    <w:next w:val="Normal"/>
    <w:qFormat/>
    <w:rsid w:val="002D6CB1"/>
    <w:pPr>
      <w:keepNext/>
      <w:numPr>
        <w:numId w:val="8"/>
      </w:numPr>
      <w:spacing w:before="180" w:after="60" w:line="300" w:lineRule="exact"/>
      <w:ind w:left="720"/>
    </w:pPr>
    <w:rPr>
      <w:rFonts w:eastAsiaTheme="minorEastAsia" w:cs="Times New Roman"/>
      <w:color w:val="005587"/>
      <w:sz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2D6CB1"/>
    <w:pPr>
      <w:tabs>
        <w:tab w:val="right" w:pos="10224"/>
      </w:tabs>
      <w:spacing w:after="120" w:line="276" w:lineRule="auto"/>
    </w:pPr>
    <w:rPr>
      <w:rFonts w:ascii="Arial" w:eastAsiaTheme="minorHAnsi" w:hAnsi="Arial" w:cs="Arial"/>
      <w:color w:val="000000" w:themeColor="text1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D6CB1"/>
    <w:rPr>
      <w:rFonts w:ascii="Arial" w:eastAsiaTheme="minorHAnsi" w:hAnsi="Arial" w:cs="Arial"/>
      <w:color w:val="000000" w:themeColor="text1"/>
      <w:sz w:val="22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6CB1"/>
    <w:pPr>
      <w:spacing w:after="240" w:line="240" w:lineRule="auto"/>
    </w:pPr>
    <w:rPr>
      <w:rFonts w:eastAsiaTheme="minorHAnsi" w:cs="Arial"/>
      <w:b/>
      <w:bCs/>
      <w:color w:val="000000" w:themeColor="text1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6CB1"/>
    <w:rPr>
      <w:rFonts w:ascii="Arial" w:eastAsiaTheme="minorHAnsi" w:hAnsi="Arial" w:cs="Arial"/>
      <w:b/>
      <w:bCs/>
      <w:color w:val="000000" w:themeColor="text1"/>
    </w:rPr>
  </w:style>
  <w:style w:type="paragraph" w:customStyle="1" w:styleId="Sectionheadline">
    <w:name w:val="Section headline"/>
    <w:basedOn w:val="Normal"/>
    <w:next w:val="Normal"/>
    <w:qFormat/>
    <w:rsid w:val="002D6CB1"/>
    <w:pPr>
      <w:tabs>
        <w:tab w:val="right" w:pos="10224"/>
      </w:tabs>
      <w:spacing w:before="240" w:after="120" w:line="264" w:lineRule="auto"/>
    </w:pPr>
    <w:rPr>
      <w:rFonts w:ascii="Arial" w:eastAsiaTheme="minorEastAsia" w:hAnsi="Arial" w:cs="Arial"/>
      <w:b/>
      <w:iCs/>
      <w:caps/>
      <w:color w:val="00A3E0"/>
    </w:rPr>
  </w:style>
  <w:style w:type="paragraph" w:customStyle="1" w:styleId="Contactinfo">
    <w:name w:val="Contact info"/>
    <w:basedOn w:val="Normal"/>
    <w:qFormat/>
    <w:rsid w:val="002D6CB1"/>
    <w:pPr>
      <w:widowControl w:val="0"/>
      <w:tabs>
        <w:tab w:val="right" w:pos="10224"/>
      </w:tabs>
      <w:suppressAutoHyphens/>
      <w:autoSpaceDE w:val="0"/>
      <w:autoSpaceDN w:val="0"/>
      <w:adjustRightInd w:val="0"/>
      <w:spacing w:line="288" w:lineRule="auto"/>
      <w:textAlignment w:val="center"/>
    </w:pPr>
    <w:rPr>
      <w:rFonts w:ascii="Arial" w:eastAsiaTheme="minorEastAsia" w:hAnsi="Arial" w:cs="Arial"/>
      <w:bCs/>
      <w:color w:val="2B3A42"/>
      <w:sz w:val="18"/>
      <w:szCs w:val="20"/>
    </w:rPr>
  </w:style>
  <w:style w:type="paragraph" w:customStyle="1" w:styleId="Pa2">
    <w:name w:val="Pa2"/>
    <w:basedOn w:val="Normal"/>
    <w:next w:val="Normal"/>
    <w:uiPriority w:val="99"/>
    <w:rsid w:val="002D6CB1"/>
    <w:pPr>
      <w:tabs>
        <w:tab w:val="right" w:pos="10224"/>
      </w:tabs>
      <w:autoSpaceDE w:val="0"/>
      <w:autoSpaceDN w:val="0"/>
      <w:adjustRightInd w:val="0"/>
      <w:spacing w:line="201" w:lineRule="atLeast"/>
    </w:pPr>
    <w:rPr>
      <w:rFonts w:ascii="Arial" w:eastAsiaTheme="minorEastAsia" w:hAnsi="Arial" w:cs="Arial"/>
    </w:rPr>
  </w:style>
  <w:style w:type="paragraph" w:customStyle="1" w:styleId="Default">
    <w:name w:val="Default"/>
    <w:rsid w:val="002D6CB1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  <w:style w:type="table" w:customStyle="1" w:styleId="IQVIAManual">
    <w:name w:val="IQVIA Manual"/>
    <w:basedOn w:val="TableNormal"/>
    <w:uiPriority w:val="99"/>
    <w:rsid w:val="002D6CB1"/>
    <w:pPr>
      <w:spacing w:before="60" w:after="60"/>
    </w:pPr>
    <w:rPr>
      <w:rFonts w:ascii="Arial" w:eastAsiaTheme="minorHAnsi" w:hAnsi="Arial" w:cs="Arial"/>
      <w:color w:val="2B3A42"/>
      <w:sz w:val="22"/>
      <w:szCs w:val="22"/>
    </w:rPr>
    <w:tblPr>
      <w:tblBorders>
        <w:top w:val="single" w:sz="4" w:space="0" w:color="2B3A42"/>
        <w:left w:val="single" w:sz="4" w:space="0" w:color="2B3A42"/>
        <w:bottom w:val="single" w:sz="4" w:space="0" w:color="2B3A42"/>
        <w:right w:val="single" w:sz="4" w:space="0" w:color="2B3A42"/>
        <w:insideH w:val="single" w:sz="4" w:space="0" w:color="2B3A42"/>
        <w:insideV w:val="single" w:sz="4" w:space="0" w:color="2B3A42"/>
      </w:tblBorders>
    </w:tbl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A3E0"/>
      </w:tcPr>
    </w:tblStylePr>
  </w:style>
  <w:style w:type="paragraph" w:customStyle="1" w:styleId="TableText-Left">
    <w:name w:val="Table Text - Left"/>
    <w:basedOn w:val="BodyCopy"/>
    <w:uiPriority w:val="2"/>
    <w:rsid w:val="002D6CB1"/>
    <w:pPr>
      <w:spacing w:before="60" w:after="60" w:line="240" w:lineRule="auto"/>
    </w:pPr>
    <w:rPr>
      <w:color w:val="2B3A42"/>
      <w:szCs w:val="22"/>
    </w:rPr>
  </w:style>
  <w:style w:type="paragraph" w:customStyle="1" w:styleId="RestrictionStatement">
    <w:name w:val="Restriction Statement"/>
    <w:basedOn w:val="BodyText"/>
    <w:rsid w:val="002D6CB1"/>
    <w:pPr>
      <w:spacing w:after="80" w:line="240" w:lineRule="auto"/>
    </w:pPr>
    <w:rPr>
      <w:rFonts w:eastAsia="Times New Roman" w:cs="Times New Roman"/>
      <w:color w:val="2B3A42"/>
      <w:sz w:val="16"/>
    </w:rPr>
  </w:style>
  <w:style w:type="paragraph" w:styleId="Revision">
    <w:name w:val="Revision"/>
    <w:hidden/>
    <w:uiPriority w:val="99"/>
    <w:semiHidden/>
    <w:rsid w:val="002D6CB1"/>
    <w:rPr>
      <w:rFonts w:ascii="Arial" w:eastAsiaTheme="minorHAnsi" w:hAnsi="Arial" w:cs="Arial"/>
      <w:color w:val="000000" w:themeColor="text1"/>
      <w:sz w:val="22"/>
      <w:szCs w:val="24"/>
    </w:rPr>
  </w:style>
  <w:style w:type="table" w:styleId="GridTable1Light-Accent2">
    <w:name w:val="Grid Table 1 Light Accent 2"/>
    <w:basedOn w:val="TableNormal"/>
    <w:uiPriority w:val="46"/>
    <w:rsid w:val="002D6CB1"/>
    <w:rPr>
      <w:rFonts w:ascii="Arial" w:eastAsiaTheme="minorHAnsi" w:hAnsi="Arial" w:cs="Arial"/>
      <w:sz w:val="22"/>
      <w:szCs w:val="22"/>
    </w:r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tion">
    <w:name w:val="Mention"/>
    <w:basedOn w:val="DefaultParagraphFont"/>
    <w:uiPriority w:val="99"/>
    <w:unhideWhenUsed/>
    <w:rsid w:val="002D6CB1"/>
    <w:rPr>
      <w:color w:val="2B579A"/>
      <w:shd w:val="clear" w:color="auto" w:fill="E1DFDD"/>
    </w:rPr>
  </w:style>
  <w:style w:type="character" w:customStyle="1" w:styleId="normaltextrun">
    <w:name w:val="normaltextrun"/>
    <w:basedOn w:val="DefaultParagraphFont"/>
    <w:rsid w:val="002D6CB1"/>
  </w:style>
  <w:style w:type="character" w:customStyle="1" w:styleId="eop">
    <w:name w:val="eop"/>
    <w:basedOn w:val="DefaultParagraphFont"/>
    <w:rsid w:val="002D6C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quintiles.sharepoint.com/:x:/s/DCTImplementationTeam/EUQZv-XRe71EuIK6kqliXToB7JlAaDMvpnLBOfEiCgvTjQ?e=y0qari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58044A44DE343C3B882374D990AB2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4AA71-C010-41F6-A05D-F8C95334815B}"/>
      </w:docPartPr>
      <w:docPartBody>
        <w:p w:rsidR="00CF2CA0" w:rsidRDefault="00B24BF9" w:rsidP="00B24BF9">
          <w:pPr>
            <w:pStyle w:val="858044A44DE343C3B882374D990AB229"/>
          </w:pPr>
          <w:r w:rsidRPr="003C42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A3D73E4AD44F67B6543D40FDEF1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C4BE3C-379A-4BFF-8858-6916A08B259E}"/>
      </w:docPartPr>
      <w:docPartBody>
        <w:p w:rsidR="00CF2CA0" w:rsidRDefault="00B24BF9" w:rsidP="00B24BF9">
          <w:pPr>
            <w:pStyle w:val="07A3D73E4AD44F67B6543D40FDEF1EB2"/>
          </w:pPr>
          <w:r w:rsidRPr="00E87528">
            <w:rPr>
              <w:rStyle w:val="PlaceholderText"/>
              <w:rFonts w:asciiTheme="minorBidi" w:hAnsiTheme="minorBidi"/>
            </w:rPr>
            <w:t>Click or tap here to enter text</w:t>
          </w:r>
        </w:p>
      </w:docPartBody>
    </w:docPart>
    <w:docPart>
      <w:docPartPr>
        <w:name w:val="9DC719489DA04FE59FD03AD9220645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A7AE71-D8C3-4A58-BB19-DE2213A06499}"/>
      </w:docPartPr>
      <w:docPartBody>
        <w:p w:rsidR="00CF2CA0" w:rsidRDefault="00B24BF9" w:rsidP="00B24BF9">
          <w:pPr>
            <w:pStyle w:val="9DC719489DA04FE59FD03AD9220645EC"/>
          </w:pPr>
          <w:r w:rsidRPr="00E87528">
            <w:rPr>
              <w:rStyle w:val="PlaceholderText"/>
              <w:rFonts w:asciiTheme="minorBidi" w:hAnsiTheme="minorBidi"/>
            </w:rPr>
            <w:t>Click or tap here to enter text</w:t>
          </w:r>
        </w:p>
      </w:docPartBody>
    </w:docPart>
    <w:docPart>
      <w:docPartPr>
        <w:name w:val="138D1C946C974B6EA20194079158ED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690F8F-BE33-4E2A-AB6D-85448B64BB9F}"/>
      </w:docPartPr>
      <w:docPartBody>
        <w:p w:rsidR="00CF2CA0" w:rsidRDefault="00B24BF9" w:rsidP="00B24BF9">
          <w:pPr>
            <w:pStyle w:val="138D1C946C974B6EA20194079158ED42"/>
          </w:pPr>
          <w:r w:rsidRPr="00E87528">
            <w:rPr>
              <w:rStyle w:val="PlaceholderText"/>
              <w:rFonts w:asciiTheme="minorBidi" w:hAnsiTheme="minorBidi"/>
            </w:rPr>
            <w:t>Click or tap here to enter text</w:t>
          </w:r>
        </w:p>
      </w:docPartBody>
    </w:docPart>
    <w:docPart>
      <w:docPartPr>
        <w:name w:val="5161413CC22047E794B0A199DA4B58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842E67-C102-431F-977B-BFFFB9B54248}"/>
      </w:docPartPr>
      <w:docPartBody>
        <w:p w:rsidR="00CF2CA0" w:rsidRDefault="00B24BF9" w:rsidP="00B24BF9">
          <w:pPr>
            <w:pStyle w:val="5161413CC22047E794B0A199DA4B588A"/>
          </w:pPr>
          <w:r w:rsidRPr="00E87528">
            <w:rPr>
              <w:rStyle w:val="PlaceholderText"/>
              <w:rFonts w:asciiTheme="minorBidi" w:hAnsiTheme="minorBidi"/>
            </w:rPr>
            <w:t>Click or tap here to enter text</w:t>
          </w:r>
        </w:p>
      </w:docPartBody>
    </w:docPart>
    <w:docPart>
      <w:docPartPr>
        <w:name w:val="586479B826D440F9B10E106EAD116D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FBF1C-7E67-47AF-AD85-861BD26EF020}"/>
      </w:docPartPr>
      <w:docPartBody>
        <w:p w:rsidR="00CF2CA0" w:rsidRDefault="00B24BF9" w:rsidP="00B24BF9">
          <w:pPr>
            <w:pStyle w:val="586479B826D440F9B10E106EAD116D70"/>
          </w:pPr>
          <w:r w:rsidRPr="00E87528">
            <w:rPr>
              <w:rStyle w:val="PlaceholderText"/>
              <w:rFonts w:asciiTheme="minorBidi" w:hAnsiTheme="minorBidi"/>
            </w:rPr>
            <w:t>Click or tap here to enter text</w:t>
          </w:r>
        </w:p>
      </w:docPartBody>
    </w:docPart>
    <w:docPart>
      <w:docPartPr>
        <w:name w:val="B107FCD470CC4C3B8006279E535012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12D0B7-A13A-4C29-AB06-C487B7A1D469}"/>
      </w:docPartPr>
      <w:docPartBody>
        <w:p w:rsidR="00CF2CA0" w:rsidRDefault="00B24BF9" w:rsidP="00B24BF9">
          <w:pPr>
            <w:pStyle w:val="B107FCD470CC4C3B8006279E535012A9"/>
          </w:pPr>
          <w:r w:rsidRPr="00E87528">
            <w:rPr>
              <w:rStyle w:val="PlaceholderText"/>
              <w:rFonts w:asciiTheme="minorBidi" w:hAnsiTheme="minorBidi"/>
            </w:rPr>
            <w:t>Click or tap here to enter text</w:t>
          </w:r>
        </w:p>
      </w:docPartBody>
    </w:docPart>
    <w:docPart>
      <w:docPartPr>
        <w:name w:val="1F9166ED7E884B3A987DCF66ABAFE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2A23A6-CC25-4FFB-B8B9-3C67E4EEE19F}"/>
      </w:docPartPr>
      <w:docPartBody>
        <w:p w:rsidR="00CF2CA0" w:rsidRDefault="00B24BF9" w:rsidP="00B24BF9">
          <w:pPr>
            <w:pStyle w:val="1F9166ED7E884B3A987DCF66ABAFEB15"/>
          </w:pPr>
          <w:r w:rsidRPr="00E87528">
            <w:rPr>
              <w:rStyle w:val="PlaceholderText"/>
              <w:rFonts w:asciiTheme="minorBidi" w:hAnsiTheme="minorBidi"/>
            </w:rPr>
            <w:t>Click or tap here to enter text</w:t>
          </w:r>
        </w:p>
      </w:docPartBody>
    </w:docPart>
    <w:docPart>
      <w:docPartPr>
        <w:name w:val="45FF671D840E44359459826003F13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F0D611-F908-42AF-AF96-57B0B69A2480}"/>
      </w:docPartPr>
      <w:docPartBody>
        <w:p w:rsidR="00CF2CA0" w:rsidRDefault="00B24BF9" w:rsidP="00B24BF9">
          <w:pPr>
            <w:pStyle w:val="45FF671D840E44359459826003F13794"/>
          </w:pPr>
          <w:r w:rsidRPr="00E87528">
            <w:rPr>
              <w:rStyle w:val="PlaceholderText"/>
              <w:rFonts w:asciiTheme="minorBidi" w:hAnsiTheme="minorBidi"/>
            </w:rPr>
            <w:t>Click or tap here to enter text</w:t>
          </w:r>
        </w:p>
      </w:docPartBody>
    </w:docPart>
    <w:docPart>
      <w:docPartPr>
        <w:name w:val="768E1FB463FC4D5BBE227DC6532CE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FC586B-0E16-4521-A404-1F75A099F24C}"/>
      </w:docPartPr>
      <w:docPartBody>
        <w:p w:rsidR="00CF2CA0" w:rsidRDefault="00B24BF9" w:rsidP="00B24BF9">
          <w:pPr>
            <w:pStyle w:val="768E1FB463FC4D5BBE227DC6532CEFF9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43A85AF2B2F64FD6B5AFE0F8F1ABE1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A7EC8A-AC54-42B9-835D-65B997F35B94}"/>
      </w:docPartPr>
      <w:docPartBody>
        <w:p w:rsidR="00CF2CA0" w:rsidRDefault="00B24BF9" w:rsidP="00B24BF9">
          <w:pPr>
            <w:pStyle w:val="43A85AF2B2F64FD6B5AFE0F8F1ABE170"/>
          </w:pPr>
          <w:r w:rsidRPr="00E87528">
            <w:rPr>
              <w:rStyle w:val="PlaceholderText"/>
              <w:rFonts w:asciiTheme="minorBidi" w:hAnsiTheme="minorBidi"/>
            </w:rPr>
            <w:t>Click or tap here to enter text</w:t>
          </w:r>
        </w:p>
      </w:docPartBody>
    </w:docPart>
    <w:docPart>
      <w:docPartPr>
        <w:name w:val="9325B1C328C4432E86B2F9E23A6D5B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9A1667-98D6-4040-9142-B966E2342A19}"/>
      </w:docPartPr>
      <w:docPartBody>
        <w:p w:rsidR="00CF2CA0" w:rsidRDefault="00B24BF9" w:rsidP="00B24BF9">
          <w:pPr>
            <w:pStyle w:val="9325B1C328C4432E86B2F9E23A6D5B1C"/>
          </w:pPr>
          <w:r w:rsidRPr="003C42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F0F24C7A4B41FCBC4DE38BD5E419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C2A010-D490-4706-972D-396A9AC0C667}"/>
      </w:docPartPr>
      <w:docPartBody>
        <w:p w:rsidR="00CF2CA0" w:rsidRDefault="00B24BF9" w:rsidP="00B24BF9">
          <w:pPr>
            <w:pStyle w:val="88F0F24C7A4B41FCBC4DE38BD5E419D9"/>
          </w:pPr>
          <w:r w:rsidRPr="00E87528">
            <w:rPr>
              <w:rStyle w:val="PlaceholderText"/>
              <w:rFonts w:asciiTheme="minorBidi" w:hAnsiTheme="minorBidi"/>
            </w:rPr>
            <w:t>Click or tap here to enter text</w:t>
          </w:r>
        </w:p>
      </w:docPartBody>
    </w:docPart>
    <w:docPart>
      <w:docPartPr>
        <w:name w:val="6C798D0D6BC44645B03FEC84EE7608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A407A0-2161-416E-AE6F-7207D4536DF6}"/>
      </w:docPartPr>
      <w:docPartBody>
        <w:p w:rsidR="00CF2CA0" w:rsidRDefault="00B24BF9" w:rsidP="00B24BF9">
          <w:pPr>
            <w:pStyle w:val="6C798D0D6BC44645B03FEC84EE76088F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43073309076145A6B68028577FD29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297494-F9DD-409F-98A5-1EED0B057BF5}"/>
      </w:docPartPr>
      <w:docPartBody>
        <w:p w:rsidR="00CF2CA0" w:rsidRDefault="00B24BF9" w:rsidP="00B24BF9">
          <w:pPr>
            <w:pStyle w:val="43073309076145A6B68028577FD29FEA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ED5A894E73B74A48B42F357AB5C1B3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E50EAF-9F64-492B-9463-ADDB5BE6A0A2}"/>
      </w:docPartPr>
      <w:docPartBody>
        <w:p w:rsidR="00CF2CA0" w:rsidRDefault="00B24BF9" w:rsidP="00B24BF9">
          <w:pPr>
            <w:pStyle w:val="ED5A894E73B74A48B42F357AB5C1B310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7975A8E90ADC48EABF3E5A657E6B5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9BD432-4D68-44C9-9990-30A9077BE896}"/>
      </w:docPartPr>
      <w:docPartBody>
        <w:p w:rsidR="00CF2CA0" w:rsidRDefault="00B24BF9" w:rsidP="00B24BF9">
          <w:pPr>
            <w:pStyle w:val="7975A8E90ADC48EABF3E5A657E6B53A4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36B2A86A6D7E44A9AADF41C2CC9BC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7D0283-929E-4AD9-AED8-7180FFF81088}"/>
      </w:docPartPr>
      <w:docPartBody>
        <w:p w:rsidR="00CF2CA0" w:rsidRDefault="00B24BF9" w:rsidP="00B24BF9">
          <w:pPr>
            <w:pStyle w:val="36B2A86A6D7E44A9AADF41C2CC9BC913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6E6001D0EA0148378F0661EB20A8E2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170B3B-5C02-4673-89E8-AB49DA40CB49}"/>
      </w:docPartPr>
      <w:docPartBody>
        <w:p w:rsidR="00CF2CA0" w:rsidRDefault="00B24BF9" w:rsidP="00B24BF9">
          <w:pPr>
            <w:pStyle w:val="6E6001D0EA0148378F0661EB20A8E264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46255BAA2B0748E7A7DB821715061E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689BD3-12C5-452A-B178-CDA89719512F}"/>
      </w:docPartPr>
      <w:docPartBody>
        <w:p w:rsidR="00CF2CA0" w:rsidRDefault="00B24BF9" w:rsidP="00B24BF9">
          <w:pPr>
            <w:pStyle w:val="46255BAA2B0748E7A7DB821715061EFB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DDBAAC3411EE47E3A8E9C3AD609E3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0BBE1-DA02-44B4-B857-AA9D1B570DFD}"/>
      </w:docPartPr>
      <w:docPartBody>
        <w:p w:rsidR="00CF2CA0" w:rsidRDefault="00B24BF9" w:rsidP="00B24BF9">
          <w:pPr>
            <w:pStyle w:val="DDBAAC3411EE47E3A8E9C3AD609E3D40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A27959A77C5641A4972676CC0C52CE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D9C36F-89FE-4FA3-9229-D5076D51330C}"/>
      </w:docPartPr>
      <w:docPartBody>
        <w:p w:rsidR="00CF2CA0" w:rsidRDefault="00B24BF9" w:rsidP="00B24BF9">
          <w:pPr>
            <w:pStyle w:val="A27959A77C5641A4972676CC0C52CE32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7CDEC5E6994A4BF19F384C197EC046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72FA7-FD1E-4281-AA49-AC8CE1A7AB47}"/>
      </w:docPartPr>
      <w:docPartBody>
        <w:p w:rsidR="00CF2CA0" w:rsidRDefault="00B24BF9" w:rsidP="00B24BF9">
          <w:pPr>
            <w:pStyle w:val="7CDEC5E6994A4BF19F384C197EC046DD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DE40CBC9DB3B4F5CAED2C8F91F9882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8A21C6-731F-412E-9A76-C55EC9018009}"/>
      </w:docPartPr>
      <w:docPartBody>
        <w:p w:rsidR="00CF2CA0" w:rsidRDefault="00B24BF9" w:rsidP="00B24BF9">
          <w:pPr>
            <w:pStyle w:val="DE40CBC9DB3B4F5CAED2C8F91F988202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C28903C98CC442EB98FAB95C056688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ABA14E-6E89-4BE2-902D-AA3CB32DBE8C}"/>
      </w:docPartPr>
      <w:docPartBody>
        <w:p w:rsidR="00CF2CA0" w:rsidRDefault="00B24BF9" w:rsidP="00B24BF9">
          <w:pPr>
            <w:pStyle w:val="C28903C98CC442EB98FAB95C056688A1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ACC7110652494F45B59EB73F21E778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9A926-006C-46B4-8A67-64CF782B0D7C}"/>
      </w:docPartPr>
      <w:docPartBody>
        <w:p w:rsidR="00CF2CA0" w:rsidRDefault="00B24BF9" w:rsidP="00B24BF9">
          <w:pPr>
            <w:pStyle w:val="ACC7110652494F45B59EB73F21E77855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D6BC9B4380DA4FD58DF111CB631045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EBEAA-2F5C-4F89-A042-874C05A89854}"/>
      </w:docPartPr>
      <w:docPartBody>
        <w:p w:rsidR="00CF2CA0" w:rsidRDefault="00B24BF9" w:rsidP="00B24BF9">
          <w:pPr>
            <w:pStyle w:val="D6BC9B4380DA4FD58DF111CB63104533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18D9091B46C84E6D91A1F95BA1A8B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D87DA-9978-449F-B781-295C53E53724}"/>
      </w:docPartPr>
      <w:docPartBody>
        <w:p w:rsidR="00CF2CA0" w:rsidRDefault="00B24BF9" w:rsidP="00B24BF9">
          <w:pPr>
            <w:pStyle w:val="18D9091B46C84E6D91A1F95BA1A8BF54"/>
          </w:pPr>
          <w:r w:rsidRPr="003C42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D297D2CEF34E3FAF0C8DC7554CD5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46D7A3-E5C1-49BF-B396-3A0F8C955A15}"/>
      </w:docPartPr>
      <w:docPartBody>
        <w:p w:rsidR="00CF2CA0" w:rsidRDefault="00B24BF9" w:rsidP="00B24BF9">
          <w:pPr>
            <w:pStyle w:val="1DD297D2CEF34E3FAF0C8DC7554CD581"/>
          </w:pPr>
          <w:r w:rsidRPr="00E87528">
            <w:rPr>
              <w:rStyle w:val="PlaceholderText"/>
              <w:rFonts w:asciiTheme="minorBidi" w:hAnsiTheme="minorBidi"/>
            </w:rPr>
            <w:t>Click or tap here to enter text</w:t>
          </w:r>
        </w:p>
      </w:docPartBody>
    </w:docPart>
    <w:docPart>
      <w:docPartPr>
        <w:name w:val="D5D07FAAB4894382904F9C7206126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F98617-A9FC-4AA7-9654-D230A5016859}"/>
      </w:docPartPr>
      <w:docPartBody>
        <w:p w:rsidR="00CF2CA0" w:rsidRDefault="00B24BF9" w:rsidP="00B24BF9">
          <w:pPr>
            <w:pStyle w:val="D5D07FAAB4894382904F9C72061267BB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065A4CCE7853444D94D2767D6BD714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E4F906-0413-48E8-A1EF-C92959D65EAD}"/>
      </w:docPartPr>
      <w:docPartBody>
        <w:p w:rsidR="00CF2CA0" w:rsidRDefault="00B24BF9" w:rsidP="00B24BF9">
          <w:pPr>
            <w:pStyle w:val="065A4CCE7853444D94D2767D6BD714F5"/>
          </w:pPr>
          <w:r w:rsidRPr="003C42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1637BDCDC94B598CF1458C102C9F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A9C73-425A-4A41-B842-737D8DD7DE50}"/>
      </w:docPartPr>
      <w:docPartBody>
        <w:p w:rsidR="00CF2CA0" w:rsidRDefault="00B24BF9" w:rsidP="00B24BF9">
          <w:pPr>
            <w:pStyle w:val="0D1637BDCDC94B598CF1458C102C9FAA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E4ACBFDC694042C3BF44B27A8E9F66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DB050-C934-4E27-8F33-E05AA773D2B8}"/>
      </w:docPartPr>
      <w:docPartBody>
        <w:p w:rsidR="00CF2CA0" w:rsidRDefault="00B24BF9" w:rsidP="00B24BF9">
          <w:pPr>
            <w:pStyle w:val="E4ACBFDC694042C3BF44B27A8E9F6623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05101A62AEDB405BB17D9E0CF55F74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D1D134-A1C9-4CAB-811B-0036708C30CA}"/>
      </w:docPartPr>
      <w:docPartBody>
        <w:p w:rsidR="00CF2CA0" w:rsidRDefault="00B24BF9" w:rsidP="00B24BF9">
          <w:pPr>
            <w:pStyle w:val="05101A62AEDB405BB17D9E0CF55F74DF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15B70EB383D94204810C52AD13A770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864F9-82A1-4F8C-994C-8E4AAF6BAC2B}"/>
      </w:docPartPr>
      <w:docPartBody>
        <w:p w:rsidR="00CF2CA0" w:rsidRDefault="00B24BF9" w:rsidP="00B24BF9">
          <w:pPr>
            <w:pStyle w:val="15B70EB383D94204810C52AD13A77002"/>
          </w:pPr>
          <w:r w:rsidRPr="003C42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D26574940145A0BA02C0FBBC0DB9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27F8BB-54D9-4E14-9505-16909C8DCB00}"/>
      </w:docPartPr>
      <w:docPartBody>
        <w:p w:rsidR="00CF2CA0" w:rsidRDefault="00B24BF9" w:rsidP="00B24BF9">
          <w:pPr>
            <w:pStyle w:val="E6D26574940145A0BA02C0FBBC0DB914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41279D8D008D447490542120028825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58265-CD37-4D60-84D9-2C6AFA11446A}"/>
      </w:docPartPr>
      <w:docPartBody>
        <w:p w:rsidR="00CF2CA0" w:rsidRDefault="00B24BF9" w:rsidP="00B24BF9">
          <w:pPr>
            <w:pStyle w:val="41279D8D008D4474905421200288252A"/>
          </w:pPr>
          <w:r w:rsidRPr="00E87528">
            <w:rPr>
              <w:rStyle w:val="PlaceholderText"/>
              <w:rFonts w:asciiTheme="minorBidi" w:hAnsiTheme="minorBidi"/>
            </w:rPr>
            <w:t>Click or tap here to enter text</w:t>
          </w:r>
        </w:p>
      </w:docPartBody>
    </w:docPart>
    <w:docPart>
      <w:docPartPr>
        <w:name w:val="2C50E16F816349499298A27EC12601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B860DD-E769-40AB-8F02-E195BE52531C}"/>
      </w:docPartPr>
      <w:docPartBody>
        <w:p w:rsidR="00CF2CA0" w:rsidRDefault="00B24BF9" w:rsidP="00B24BF9">
          <w:pPr>
            <w:pStyle w:val="2C50E16F816349499298A27EC126010A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FB11D0A18269461AB1A5EFC2D04E4E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13ED9-23B1-49B5-B422-7C607B61D51B}"/>
      </w:docPartPr>
      <w:docPartBody>
        <w:p w:rsidR="00CF2CA0" w:rsidRDefault="00B24BF9" w:rsidP="00B24BF9">
          <w:pPr>
            <w:pStyle w:val="FB11D0A18269461AB1A5EFC2D04E4E05"/>
          </w:pPr>
          <w:r w:rsidRPr="00E87528">
            <w:rPr>
              <w:rStyle w:val="PlaceholderText"/>
              <w:rFonts w:asciiTheme="minorBidi" w:hAnsiTheme="minorBidi"/>
            </w:rPr>
            <w:t>Click or tap here to enter text</w:t>
          </w:r>
        </w:p>
      </w:docPartBody>
    </w:docPart>
    <w:docPart>
      <w:docPartPr>
        <w:name w:val="4FB9F6A5E46748488D4C3ABBF24CB6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2BE595-9EA8-46A5-9420-7815E66FDBE8}"/>
      </w:docPartPr>
      <w:docPartBody>
        <w:p w:rsidR="00CF2CA0" w:rsidRDefault="00B24BF9" w:rsidP="00B24BF9">
          <w:pPr>
            <w:pStyle w:val="4FB9F6A5E46748488D4C3ABBF24CB684"/>
          </w:pPr>
          <w:r w:rsidRPr="00E87528">
            <w:rPr>
              <w:rStyle w:val="PlaceholderText"/>
              <w:rFonts w:asciiTheme="minorBidi" w:hAnsiTheme="minorBidi"/>
            </w:rPr>
            <w:t>Click or tap here to enter text</w:t>
          </w:r>
        </w:p>
      </w:docPartBody>
    </w:docPart>
    <w:docPart>
      <w:docPartPr>
        <w:name w:val="32AB2095BF4F424F8610A90F665E58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2BB5F2-0013-41FC-B425-47DEE1B94E82}"/>
      </w:docPartPr>
      <w:docPartBody>
        <w:p w:rsidR="00CF2CA0" w:rsidRDefault="00B24BF9" w:rsidP="00B24BF9">
          <w:pPr>
            <w:pStyle w:val="32AB2095BF4F424F8610A90F665E588A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38E50CF3DA8F4B979524E49250C33B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B172E9-CC81-4549-AED4-C0ABF476A969}"/>
      </w:docPartPr>
      <w:docPartBody>
        <w:p w:rsidR="00CF2CA0" w:rsidRDefault="00B24BF9" w:rsidP="00B24BF9">
          <w:pPr>
            <w:pStyle w:val="38E50CF3DA8F4B979524E49250C33B35"/>
          </w:pPr>
          <w:r w:rsidRPr="00E87528">
            <w:rPr>
              <w:rStyle w:val="PlaceholderText"/>
              <w:rFonts w:asciiTheme="minorBidi" w:hAnsiTheme="minorBidi"/>
            </w:rPr>
            <w:t>Click or tap here to enter text</w:t>
          </w:r>
        </w:p>
      </w:docPartBody>
    </w:docPart>
    <w:docPart>
      <w:docPartPr>
        <w:name w:val="4B40DE723A1C4797BF27D24F8B798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D5D0AB-053D-4B6F-8FB5-D0D7C42BD76B}"/>
      </w:docPartPr>
      <w:docPartBody>
        <w:p w:rsidR="00CF2CA0" w:rsidRDefault="00B24BF9" w:rsidP="00B24BF9">
          <w:pPr>
            <w:pStyle w:val="4B40DE723A1C4797BF27D24F8B7983E8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C76E49AF9AE04A88A218683791D48F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7CB5C1-9F9D-4B28-B4EA-69221891E7BD}"/>
      </w:docPartPr>
      <w:docPartBody>
        <w:p w:rsidR="00CF2CA0" w:rsidRDefault="00B24BF9" w:rsidP="00B24BF9">
          <w:pPr>
            <w:pStyle w:val="C76E49AF9AE04A88A218683791D48FF1"/>
          </w:pPr>
          <w:r w:rsidRPr="00E87528">
            <w:rPr>
              <w:rStyle w:val="PlaceholderText"/>
              <w:rFonts w:asciiTheme="minorBidi" w:hAnsiTheme="minorBidi"/>
            </w:rPr>
            <w:t>Click or tap here to enter text</w:t>
          </w:r>
        </w:p>
      </w:docPartBody>
    </w:docPart>
    <w:docPart>
      <w:docPartPr>
        <w:name w:val="AD1AE77356AA44B8B1E7ACA858C3C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69D7F2-BA46-4CF4-9297-DC96669B497A}"/>
      </w:docPartPr>
      <w:docPartBody>
        <w:p w:rsidR="00CF2CA0" w:rsidRDefault="00B24BF9" w:rsidP="00B24BF9">
          <w:pPr>
            <w:pStyle w:val="AD1AE77356AA44B8B1E7ACA858C3C48D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F2DE31EAB88645B2BA67FF734CE06C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F55B3-56DF-47A3-BF03-EC967A72FD0D}"/>
      </w:docPartPr>
      <w:docPartBody>
        <w:p w:rsidR="00CF2CA0" w:rsidRDefault="00B24BF9" w:rsidP="00B24BF9">
          <w:pPr>
            <w:pStyle w:val="F2DE31EAB88645B2BA67FF734CE06CA3"/>
          </w:pPr>
          <w:r w:rsidRPr="00E87528">
            <w:rPr>
              <w:rStyle w:val="PlaceholderText"/>
              <w:rFonts w:asciiTheme="minorBidi" w:hAnsiTheme="minorBidi"/>
            </w:rPr>
            <w:t>Click or tap here to enter text</w:t>
          </w:r>
        </w:p>
      </w:docPartBody>
    </w:docPart>
    <w:docPart>
      <w:docPartPr>
        <w:name w:val="4F4FA3C1B93E473193BF37E63D92AC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AC27FF-E715-4558-822A-3484611A0C6C}"/>
      </w:docPartPr>
      <w:docPartBody>
        <w:p w:rsidR="00CF2CA0" w:rsidRDefault="00B24BF9" w:rsidP="00B24BF9">
          <w:pPr>
            <w:pStyle w:val="4F4FA3C1B93E473193BF37E63D92ACF8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AE9941B8881E4D4E914CD913492B6D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DD3604-0E44-4CBA-8021-7D134DC71748}"/>
      </w:docPartPr>
      <w:docPartBody>
        <w:p w:rsidR="00CF2CA0" w:rsidRDefault="00B24BF9" w:rsidP="00B24BF9">
          <w:pPr>
            <w:pStyle w:val="AE9941B8881E4D4E914CD913492B6DE3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D06F92F7757C4608A13999FD1B9FC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B54F49-F169-4BC2-9C63-37D4441E5FF1}"/>
      </w:docPartPr>
      <w:docPartBody>
        <w:p w:rsidR="00CF2CA0" w:rsidRDefault="00B24BF9" w:rsidP="00B24BF9">
          <w:pPr>
            <w:pStyle w:val="D06F92F7757C4608A13999FD1B9FC6DB"/>
          </w:pPr>
          <w:r w:rsidRPr="00E87528">
            <w:rPr>
              <w:rStyle w:val="PlaceholderText"/>
              <w:rFonts w:asciiTheme="minorBidi" w:hAnsiTheme="minorBidi"/>
              <w:sz w:val="20"/>
              <w:szCs w:val="20"/>
            </w:rPr>
            <w:t>Choose an item</w:t>
          </w:r>
        </w:p>
      </w:docPartBody>
    </w:docPart>
    <w:docPart>
      <w:docPartPr>
        <w:name w:val="E336DE9D106044D393BD9346D1A46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737284-129D-42D2-958D-868ACCD83211}"/>
      </w:docPartPr>
      <w:docPartBody>
        <w:p w:rsidR="00CF2CA0" w:rsidRDefault="00B24BF9" w:rsidP="00B24BF9">
          <w:pPr>
            <w:pStyle w:val="E336DE9D106044D393BD9346D1A46578"/>
          </w:pPr>
          <w:r w:rsidRPr="00E87528">
            <w:rPr>
              <w:rStyle w:val="PlaceholderText"/>
              <w:rFonts w:asciiTheme="minorBidi" w:hAnsiTheme="minorBidi"/>
              <w:sz w:val="20"/>
              <w:szCs w:val="20"/>
            </w:rPr>
            <w:t>Choose an item</w:t>
          </w:r>
        </w:p>
      </w:docPartBody>
    </w:docPart>
    <w:docPart>
      <w:docPartPr>
        <w:name w:val="AAB23C06DAA246CD9987FF1E3D3E16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977C6-FB63-4B94-9A36-40CA4C9E1740}"/>
      </w:docPartPr>
      <w:docPartBody>
        <w:p w:rsidR="00CF2CA0" w:rsidRDefault="00B24BF9" w:rsidP="00B24BF9">
          <w:pPr>
            <w:pStyle w:val="AAB23C06DAA246CD9987FF1E3D3E167B"/>
          </w:pPr>
          <w:r w:rsidRPr="00E87528">
            <w:rPr>
              <w:rStyle w:val="PlaceholderText"/>
              <w:rFonts w:asciiTheme="minorBidi" w:hAnsiTheme="minorBidi"/>
              <w:sz w:val="20"/>
              <w:szCs w:val="20"/>
            </w:rPr>
            <w:t>Choose an item</w:t>
          </w:r>
        </w:p>
      </w:docPartBody>
    </w:docPart>
    <w:docPart>
      <w:docPartPr>
        <w:name w:val="6AE91B4282F6458A801F1669B8286C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8D34D1-3471-43B3-8C3D-F125B7C7A205}"/>
      </w:docPartPr>
      <w:docPartBody>
        <w:p w:rsidR="00CF2CA0" w:rsidRDefault="00B24BF9" w:rsidP="00B24BF9">
          <w:pPr>
            <w:pStyle w:val="6AE91B4282F6458A801F1669B8286C17"/>
          </w:pPr>
          <w:r w:rsidRPr="00E87528">
            <w:rPr>
              <w:rStyle w:val="PlaceholderText"/>
              <w:rFonts w:asciiTheme="minorBidi" w:hAnsiTheme="minorBidi"/>
              <w:sz w:val="20"/>
              <w:szCs w:val="20"/>
            </w:rPr>
            <w:t>Choose an item</w:t>
          </w:r>
        </w:p>
      </w:docPartBody>
    </w:docPart>
    <w:docPart>
      <w:docPartPr>
        <w:name w:val="6280ECAEB8C64382A4C38779971C9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A1185-BDB4-46B1-9E93-8C073E1708FB}"/>
      </w:docPartPr>
      <w:docPartBody>
        <w:p w:rsidR="00CF2CA0" w:rsidRDefault="00B24BF9" w:rsidP="00B24BF9">
          <w:pPr>
            <w:pStyle w:val="6280ECAEB8C64382A4C38779971C9D67"/>
          </w:pPr>
          <w:r w:rsidRPr="00E87528">
            <w:rPr>
              <w:rStyle w:val="PlaceholderText"/>
              <w:rFonts w:asciiTheme="minorBidi" w:hAnsiTheme="minorBidi"/>
              <w:sz w:val="20"/>
              <w:szCs w:val="20"/>
            </w:rPr>
            <w:t>Choose an item</w:t>
          </w:r>
        </w:p>
      </w:docPartBody>
    </w:docPart>
    <w:docPart>
      <w:docPartPr>
        <w:name w:val="367A300EAE2D46B084883A90237BDF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7FE15-9D70-4FD3-86B5-B9CBA1B8420C}"/>
      </w:docPartPr>
      <w:docPartBody>
        <w:p w:rsidR="00CF2CA0" w:rsidRDefault="00B24BF9" w:rsidP="00B24BF9">
          <w:pPr>
            <w:pStyle w:val="367A300EAE2D46B084883A90237BDF8A"/>
          </w:pPr>
          <w:r w:rsidRPr="00E87528">
            <w:rPr>
              <w:rStyle w:val="PlaceholderText"/>
              <w:rFonts w:asciiTheme="minorBidi" w:hAnsiTheme="minorBidi"/>
              <w:sz w:val="20"/>
              <w:szCs w:val="20"/>
            </w:rPr>
            <w:t>Choose an item</w:t>
          </w:r>
        </w:p>
      </w:docPartBody>
    </w:docPart>
    <w:docPart>
      <w:docPartPr>
        <w:name w:val="7837DC24E1F540BDA84B7B26C577ED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279916-DCE4-45CE-9AAD-6E5CC3329D48}"/>
      </w:docPartPr>
      <w:docPartBody>
        <w:p w:rsidR="00CF2CA0" w:rsidRDefault="00B24BF9" w:rsidP="00B24BF9">
          <w:pPr>
            <w:pStyle w:val="7837DC24E1F540BDA84B7B26C577ED74"/>
          </w:pPr>
          <w:r w:rsidRPr="00E87528">
            <w:rPr>
              <w:rStyle w:val="PlaceholderText"/>
              <w:rFonts w:asciiTheme="minorBidi" w:hAnsiTheme="minorBidi"/>
              <w:sz w:val="20"/>
              <w:szCs w:val="20"/>
            </w:rPr>
            <w:t>Choose an item</w:t>
          </w:r>
        </w:p>
      </w:docPartBody>
    </w:docPart>
    <w:docPart>
      <w:docPartPr>
        <w:name w:val="F0FACBE0564346A59A70B4EC2A59D1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D1366F-4164-41AF-8404-DF0C98D0B0C1}"/>
      </w:docPartPr>
      <w:docPartBody>
        <w:p w:rsidR="00CF2CA0" w:rsidRDefault="00B24BF9" w:rsidP="00B24BF9">
          <w:pPr>
            <w:pStyle w:val="F0FACBE0564346A59A70B4EC2A59D199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10BFA21C65EB477FACB9F535D4A353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FC0A1A-60E3-41F5-ABF7-F00E1F06A09F}"/>
      </w:docPartPr>
      <w:docPartBody>
        <w:p w:rsidR="00CF2CA0" w:rsidRDefault="00B24BF9" w:rsidP="00B24BF9">
          <w:pPr>
            <w:pStyle w:val="10BFA21C65EB477FACB9F535D4A353B1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003DDD418DE04CDEB6461ECC782E8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2D423F-D915-4D55-883C-883BDE97BFAC}"/>
      </w:docPartPr>
      <w:docPartBody>
        <w:p w:rsidR="00CF2CA0" w:rsidRDefault="00B24BF9" w:rsidP="00B24BF9">
          <w:pPr>
            <w:pStyle w:val="003DDD418DE04CDEB6461ECC782E8510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EF7AD46F81084B00B9FAA64C07C6C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46CD4D-A124-45A4-B475-2E6120EE553A}"/>
      </w:docPartPr>
      <w:docPartBody>
        <w:p w:rsidR="00CF2CA0" w:rsidRDefault="00B24BF9" w:rsidP="00B24BF9">
          <w:pPr>
            <w:pStyle w:val="EF7AD46F81084B00B9FAA64C07C6CB22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2666FBDAB34948D8A863C729AB74A8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3BB0A-8926-4008-8C86-726B2B36264C}"/>
      </w:docPartPr>
      <w:docPartBody>
        <w:p w:rsidR="00CF2CA0" w:rsidRDefault="00B24BF9" w:rsidP="00B24BF9">
          <w:pPr>
            <w:pStyle w:val="2666FBDAB34948D8A863C729AB74A8E9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7505EADB061448C9A7AF6E2B432C87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3EDC3C-1C8C-4365-BDAB-EEB12728B670}"/>
      </w:docPartPr>
      <w:docPartBody>
        <w:p w:rsidR="00CF2CA0" w:rsidRDefault="00B24BF9" w:rsidP="00B24BF9">
          <w:pPr>
            <w:pStyle w:val="7505EADB061448C9A7AF6E2B432C874E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003439CBAEC04497ACB34C3C394F2D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C0CB9A-2F9B-412E-9CDE-6BAB3970DE8F}"/>
      </w:docPartPr>
      <w:docPartBody>
        <w:p w:rsidR="00CF2CA0" w:rsidRDefault="00B24BF9" w:rsidP="00B24BF9">
          <w:pPr>
            <w:pStyle w:val="003439CBAEC04497ACB34C3C394F2DC4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BF18E33286F24B3F83CD9A022C5C09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6C6CD2-6B6E-4542-87DF-8B038ED8408C}"/>
      </w:docPartPr>
      <w:docPartBody>
        <w:p w:rsidR="00CF2CA0" w:rsidRDefault="00B24BF9" w:rsidP="00B24BF9">
          <w:pPr>
            <w:pStyle w:val="BF18E33286F24B3F83CD9A022C5C09F8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76104D0D9E7B4A4AB90F1FAD6A401D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58C986-65A9-4BCB-9AF3-845037BD796A}"/>
      </w:docPartPr>
      <w:docPartBody>
        <w:p w:rsidR="00CF2CA0" w:rsidRDefault="00B24BF9" w:rsidP="00B24BF9">
          <w:pPr>
            <w:pStyle w:val="76104D0D9E7B4A4AB90F1FAD6A401D65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A443CFB131FA41A5B56C81EFB822B5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5F484-65E9-453D-81FE-1D204DC1FDDE}"/>
      </w:docPartPr>
      <w:docPartBody>
        <w:p w:rsidR="00CF2CA0" w:rsidRDefault="00B24BF9" w:rsidP="00B24BF9">
          <w:pPr>
            <w:pStyle w:val="A443CFB131FA41A5B56C81EFB822B5C8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5AE0C63685DF46B3876B0A99A809CE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CB182B-D851-4550-A112-89E7F4E5CBF0}"/>
      </w:docPartPr>
      <w:docPartBody>
        <w:p w:rsidR="00CF2CA0" w:rsidRDefault="00B24BF9" w:rsidP="00B24BF9">
          <w:pPr>
            <w:pStyle w:val="5AE0C63685DF46B3876B0A99A809CEA0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BCA75250CE374A8DBB8FC4CC9A9319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73E4C-9242-46EE-9406-A5726670D88B}"/>
      </w:docPartPr>
      <w:docPartBody>
        <w:p w:rsidR="00CF2CA0" w:rsidRDefault="00B24BF9" w:rsidP="00B24BF9">
          <w:pPr>
            <w:pStyle w:val="BCA75250CE374A8DBB8FC4CC9A931915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3D28E4E0C3644EA8A1A859866DBCBD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858BD9-EE44-4FB0-865C-D0BB7228805F}"/>
      </w:docPartPr>
      <w:docPartBody>
        <w:p w:rsidR="00CF2CA0" w:rsidRDefault="00B24BF9" w:rsidP="00B24BF9">
          <w:pPr>
            <w:pStyle w:val="3D28E4E0C3644EA8A1A859866DBCBD66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4C85CEA4514D4C4594417C76CCE25C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88040-DDB6-4370-8B0D-057A027AD91C}"/>
      </w:docPartPr>
      <w:docPartBody>
        <w:p w:rsidR="00CF2CA0" w:rsidRDefault="00B24BF9" w:rsidP="00B24BF9">
          <w:pPr>
            <w:pStyle w:val="4C85CEA4514D4C4594417C76CCE25C98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3FE75F3856DB4568B1D1CE8C94D68C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7CE90B-CFCC-4681-922D-60E3ACAEEC28}"/>
      </w:docPartPr>
      <w:docPartBody>
        <w:p w:rsidR="00CF2CA0" w:rsidRDefault="00B24BF9" w:rsidP="00B24BF9">
          <w:pPr>
            <w:pStyle w:val="3FE75F3856DB4568B1D1CE8C94D68CD2"/>
          </w:pPr>
          <w:r w:rsidRPr="00E87528">
            <w:rPr>
              <w:rStyle w:val="PlaceholderText"/>
              <w:rFonts w:asciiTheme="minorBidi" w:hAnsiTheme="minorBidi"/>
            </w:rPr>
            <w:t>Choose an item</w:t>
          </w:r>
        </w:p>
      </w:docPartBody>
    </w:docPart>
    <w:docPart>
      <w:docPartPr>
        <w:name w:val="3E0FE4DB95CC42D586B0DF47E23C7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55828B-129F-41F3-8854-26348248092F}"/>
      </w:docPartPr>
      <w:docPartBody>
        <w:p w:rsidR="00CF2CA0" w:rsidRDefault="00B24BF9" w:rsidP="00B24BF9">
          <w:pPr>
            <w:pStyle w:val="3E0FE4DB95CC42D586B0DF47E23C7F98"/>
          </w:pPr>
          <w:r w:rsidRPr="003C42B2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,Bold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715"/>
    <w:rsid w:val="00023EE4"/>
    <w:rsid w:val="00124715"/>
    <w:rsid w:val="00770F7B"/>
    <w:rsid w:val="00923E7E"/>
    <w:rsid w:val="00B24BF9"/>
    <w:rsid w:val="00CA4358"/>
    <w:rsid w:val="00CF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24BF9"/>
    <w:rPr>
      <w:color w:val="44546A" w:themeColor="text2"/>
    </w:rPr>
  </w:style>
  <w:style w:type="paragraph" w:customStyle="1" w:styleId="858044A44DE343C3B882374D990AB229">
    <w:name w:val="858044A44DE343C3B882374D990AB229"/>
    <w:rsid w:val="00B24BF9"/>
  </w:style>
  <w:style w:type="paragraph" w:customStyle="1" w:styleId="07A3D73E4AD44F67B6543D40FDEF1EB2">
    <w:name w:val="07A3D73E4AD44F67B6543D40FDEF1EB2"/>
    <w:rsid w:val="00B24BF9"/>
  </w:style>
  <w:style w:type="paragraph" w:customStyle="1" w:styleId="9DC719489DA04FE59FD03AD9220645EC">
    <w:name w:val="9DC719489DA04FE59FD03AD9220645EC"/>
    <w:rsid w:val="00B24BF9"/>
  </w:style>
  <w:style w:type="paragraph" w:customStyle="1" w:styleId="138D1C946C974B6EA20194079158ED42">
    <w:name w:val="138D1C946C974B6EA20194079158ED42"/>
    <w:rsid w:val="00B24BF9"/>
  </w:style>
  <w:style w:type="paragraph" w:customStyle="1" w:styleId="5161413CC22047E794B0A199DA4B588A">
    <w:name w:val="5161413CC22047E794B0A199DA4B588A"/>
    <w:rsid w:val="00B24BF9"/>
  </w:style>
  <w:style w:type="paragraph" w:customStyle="1" w:styleId="586479B826D440F9B10E106EAD116D70">
    <w:name w:val="586479B826D440F9B10E106EAD116D70"/>
    <w:rsid w:val="00B24BF9"/>
  </w:style>
  <w:style w:type="paragraph" w:customStyle="1" w:styleId="B107FCD470CC4C3B8006279E535012A9">
    <w:name w:val="B107FCD470CC4C3B8006279E535012A9"/>
    <w:rsid w:val="00B24BF9"/>
  </w:style>
  <w:style w:type="paragraph" w:customStyle="1" w:styleId="1F9166ED7E884B3A987DCF66ABAFEB15">
    <w:name w:val="1F9166ED7E884B3A987DCF66ABAFEB15"/>
    <w:rsid w:val="00B24BF9"/>
  </w:style>
  <w:style w:type="paragraph" w:customStyle="1" w:styleId="45FF671D840E44359459826003F13794">
    <w:name w:val="45FF671D840E44359459826003F13794"/>
    <w:rsid w:val="00B24BF9"/>
  </w:style>
  <w:style w:type="paragraph" w:customStyle="1" w:styleId="768E1FB463FC4D5BBE227DC6532CEFF9">
    <w:name w:val="768E1FB463FC4D5BBE227DC6532CEFF9"/>
    <w:rsid w:val="00B24BF9"/>
  </w:style>
  <w:style w:type="paragraph" w:customStyle="1" w:styleId="43A85AF2B2F64FD6B5AFE0F8F1ABE170">
    <w:name w:val="43A85AF2B2F64FD6B5AFE0F8F1ABE170"/>
    <w:rsid w:val="00B24BF9"/>
  </w:style>
  <w:style w:type="paragraph" w:customStyle="1" w:styleId="9325B1C328C4432E86B2F9E23A6D5B1C">
    <w:name w:val="9325B1C328C4432E86B2F9E23A6D5B1C"/>
    <w:rsid w:val="00B24BF9"/>
  </w:style>
  <w:style w:type="paragraph" w:customStyle="1" w:styleId="88F0F24C7A4B41FCBC4DE38BD5E419D9">
    <w:name w:val="88F0F24C7A4B41FCBC4DE38BD5E419D9"/>
    <w:rsid w:val="00B24BF9"/>
  </w:style>
  <w:style w:type="paragraph" w:customStyle="1" w:styleId="6C798D0D6BC44645B03FEC84EE76088F">
    <w:name w:val="6C798D0D6BC44645B03FEC84EE76088F"/>
    <w:rsid w:val="00B24BF9"/>
  </w:style>
  <w:style w:type="paragraph" w:customStyle="1" w:styleId="43073309076145A6B68028577FD29FEA">
    <w:name w:val="43073309076145A6B68028577FD29FEA"/>
    <w:rsid w:val="00B24BF9"/>
  </w:style>
  <w:style w:type="paragraph" w:customStyle="1" w:styleId="ED5A894E73B74A48B42F357AB5C1B310">
    <w:name w:val="ED5A894E73B74A48B42F357AB5C1B310"/>
    <w:rsid w:val="00B24BF9"/>
  </w:style>
  <w:style w:type="paragraph" w:customStyle="1" w:styleId="7975A8E90ADC48EABF3E5A657E6B53A4">
    <w:name w:val="7975A8E90ADC48EABF3E5A657E6B53A4"/>
    <w:rsid w:val="00B24BF9"/>
  </w:style>
  <w:style w:type="paragraph" w:customStyle="1" w:styleId="36B2A86A6D7E44A9AADF41C2CC9BC913">
    <w:name w:val="36B2A86A6D7E44A9AADF41C2CC9BC913"/>
    <w:rsid w:val="00B24BF9"/>
  </w:style>
  <w:style w:type="paragraph" w:customStyle="1" w:styleId="6E6001D0EA0148378F0661EB20A8E264">
    <w:name w:val="6E6001D0EA0148378F0661EB20A8E264"/>
    <w:rsid w:val="00B24BF9"/>
  </w:style>
  <w:style w:type="paragraph" w:customStyle="1" w:styleId="46255BAA2B0748E7A7DB821715061EFB">
    <w:name w:val="46255BAA2B0748E7A7DB821715061EFB"/>
    <w:rsid w:val="00B24BF9"/>
  </w:style>
  <w:style w:type="paragraph" w:customStyle="1" w:styleId="DDBAAC3411EE47E3A8E9C3AD609E3D40">
    <w:name w:val="DDBAAC3411EE47E3A8E9C3AD609E3D40"/>
    <w:rsid w:val="00B24BF9"/>
  </w:style>
  <w:style w:type="paragraph" w:customStyle="1" w:styleId="A27959A77C5641A4972676CC0C52CE32">
    <w:name w:val="A27959A77C5641A4972676CC0C52CE32"/>
    <w:rsid w:val="00B24BF9"/>
  </w:style>
  <w:style w:type="paragraph" w:customStyle="1" w:styleId="7CDEC5E6994A4BF19F384C197EC046DD">
    <w:name w:val="7CDEC5E6994A4BF19F384C197EC046DD"/>
    <w:rsid w:val="00B24BF9"/>
  </w:style>
  <w:style w:type="paragraph" w:customStyle="1" w:styleId="DE40CBC9DB3B4F5CAED2C8F91F988202">
    <w:name w:val="DE40CBC9DB3B4F5CAED2C8F91F988202"/>
    <w:rsid w:val="00B24BF9"/>
  </w:style>
  <w:style w:type="paragraph" w:customStyle="1" w:styleId="C28903C98CC442EB98FAB95C056688A1">
    <w:name w:val="C28903C98CC442EB98FAB95C056688A1"/>
    <w:rsid w:val="00B24BF9"/>
  </w:style>
  <w:style w:type="paragraph" w:customStyle="1" w:styleId="ACC7110652494F45B59EB73F21E77855">
    <w:name w:val="ACC7110652494F45B59EB73F21E77855"/>
    <w:rsid w:val="00B24BF9"/>
  </w:style>
  <w:style w:type="paragraph" w:customStyle="1" w:styleId="D6BC9B4380DA4FD58DF111CB63104533">
    <w:name w:val="D6BC9B4380DA4FD58DF111CB63104533"/>
    <w:rsid w:val="00B24BF9"/>
  </w:style>
  <w:style w:type="paragraph" w:customStyle="1" w:styleId="18D9091B46C84E6D91A1F95BA1A8BF54">
    <w:name w:val="18D9091B46C84E6D91A1F95BA1A8BF54"/>
    <w:rsid w:val="00B24BF9"/>
  </w:style>
  <w:style w:type="paragraph" w:customStyle="1" w:styleId="1DD297D2CEF34E3FAF0C8DC7554CD581">
    <w:name w:val="1DD297D2CEF34E3FAF0C8DC7554CD581"/>
    <w:rsid w:val="00B24BF9"/>
  </w:style>
  <w:style w:type="paragraph" w:customStyle="1" w:styleId="D5D07FAAB4894382904F9C72061267BB">
    <w:name w:val="D5D07FAAB4894382904F9C72061267BB"/>
    <w:rsid w:val="00B24BF9"/>
  </w:style>
  <w:style w:type="paragraph" w:customStyle="1" w:styleId="065A4CCE7853444D94D2767D6BD714F5">
    <w:name w:val="065A4CCE7853444D94D2767D6BD714F5"/>
    <w:rsid w:val="00B24BF9"/>
  </w:style>
  <w:style w:type="paragraph" w:customStyle="1" w:styleId="0D1637BDCDC94B598CF1458C102C9FAA">
    <w:name w:val="0D1637BDCDC94B598CF1458C102C9FAA"/>
    <w:rsid w:val="00B24BF9"/>
  </w:style>
  <w:style w:type="paragraph" w:customStyle="1" w:styleId="E4ACBFDC694042C3BF44B27A8E9F6623">
    <w:name w:val="E4ACBFDC694042C3BF44B27A8E9F6623"/>
    <w:rsid w:val="00B24BF9"/>
  </w:style>
  <w:style w:type="paragraph" w:customStyle="1" w:styleId="05101A62AEDB405BB17D9E0CF55F74DF">
    <w:name w:val="05101A62AEDB405BB17D9E0CF55F74DF"/>
    <w:rsid w:val="00B24BF9"/>
  </w:style>
  <w:style w:type="paragraph" w:customStyle="1" w:styleId="15B70EB383D94204810C52AD13A77002">
    <w:name w:val="15B70EB383D94204810C52AD13A77002"/>
    <w:rsid w:val="00B24BF9"/>
  </w:style>
  <w:style w:type="paragraph" w:customStyle="1" w:styleId="E6D26574940145A0BA02C0FBBC0DB914">
    <w:name w:val="E6D26574940145A0BA02C0FBBC0DB914"/>
    <w:rsid w:val="00B24BF9"/>
  </w:style>
  <w:style w:type="paragraph" w:customStyle="1" w:styleId="41279D8D008D4474905421200288252A">
    <w:name w:val="41279D8D008D4474905421200288252A"/>
    <w:rsid w:val="00B24BF9"/>
  </w:style>
  <w:style w:type="paragraph" w:customStyle="1" w:styleId="2C50E16F816349499298A27EC126010A">
    <w:name w:val="2C50E16F816349499298A27EC126010A"/>
    <w:rsid w:val="00B24BF9"/>
  </w:style>
  <w:style w:type="paragraph" w:customStyle="1" w:styleId="FB11D0A18269461AB1A5EFC2D04E4E05">
    <w:name w:val="FB11D0A18269461AB1A5EFC2D04E4E05"/>
    <w:rsid w:val="00B24BF9"/>
  </w:style>
  <w:style w:type="paragraph" w:customStyle="1" w:styleId="4FB9F6A5E46748488D4C3ABBF24CB684">
    <w:name w:val="4FB9F6A5E46748488D4C3ABBF24CB684"/>
    <w:rsid w:val="00B24BF9"/>
  </w:style>
  <w:style w:type="paragraph" w:customStyle="1" w:styleId="32AB2095BF4F424F8610A90F665E588A">
    <w:name w:val="32AB2095BF4F424F8610A90F665E588A"/>
    <w:rsid w:val="00B24BF9"/>
  </w:style>
  <w:style w:type="paragraph" w:customStyle="1" w:styleId="38E50CF3DA8F4B979524E49250C33B35">
    <w:name w:val="38E50CF3DA8F4B979524E49250C33B35"/>
    <w:rsid w:val="00B24BF9"/>
  </w:style>
  <w:style w:type="paragraph" w:customStyle="1" w:styleId="4B40DE723A1C4797BF27D24F8B7983E8">
    <w:name w:val="4B40DE723A1C4797BF27D24F8B7983E8"/>
    <w:rsid w:val="00B24BF9"/>
  </w:style>
  <w:style w:type="paragraph" w:customStyle="1" w:styleId="C76E49AF9AE04A88A218683791D48FF1">
    <w:name w:val="C76E49AF9AE04A88A218683791D48FF1"/>
    <w:rsid w:val="00B24BF9"/>
  </w:style>
  <w:style w:type="paragraph" w:customStyle="1" w:styleId="AD1AE77356AA44B8B1E7ACA858C3C48D">
    <w:name w:val="AD1AE77356AA44B8B1E7ACA858C3C48D"/>
    <w:rsid w:val="00B24BF9"/>
  </w:style>
  <w:style w:type="paragraph" w:customStyle="1" w:styleId="F2DE31EAB88645B2BA67FF734CE06CA3">
    <w:name w:val="F2DE31EAB88645B2BA67FF734CE06CA3"/>
    <w:rsid w:val="00B24BF9"/>
  </w:style>
  <w:style w:type="paragraph" w:customStyle="1" w:styleId="4F4FA3C1B93E473193BF37E63D92ACF8">
    <w:name w:val="4F4FA3C1B93E473193BF37E63D92ACF8"/>
    <w:rsid w:val="00B24BF9"/>
  </w:style>
  <w:style w:type="paragraph" w:customStyle="1" w:styleId="AE9941B8881E4D4E914CD913492B6DE3">
    <w:name w:val="AE9941B8881E4D4E914CD913492B6DE3"/>
    <w:rsid w:val="00B24BF9"/>
  </w:style>
  <w:style w:type="paragraph" w:customStyle="1" w:styleId="D06F92F7757C4608A13999FD1B9FC6DB">
    <w:name w:val="D06F92F7757C4608A13999FD1B9FC6DB"/>
    <w:rsid w:val="00B24BF9"/>
  </w:style>
  <w:style w:type="paragraph" w:customStyle="1" w:styleId="E336DE9D106044D393BD9346D1A46578">
    <w:name w:val="E336DE9D106044D393BD9346D1A46578"/>
    <w:rsid w:val="00B24BF9"/>
  </w:style>
  <w:style w:type="paragraph" w:customStyle="1" w:styleId="AAB23C06DAA246CD9987FF1E3D3E167B">
    <w:name w:val="AAB23C06DAA246CD9987FF1E3D3E167B"/>
    <w:rsid w:val="00B24BF9"/>
  </w:style>
  <w:style w:type="paragraph" w:customStyle="1" w:styleId="6AE91B4282F6458A801F1669B8286C17">
    <w:name w:val="6AE91B4282F6458A801F1669B8286C17"/>
    <w:rsid w:val="00B24BF9"/>
  </w:style>
  <w:style w:type="paragraph" w:customStyle="1" w:styleId="6280ECAEB8C64382A4C38779971C9D67">
    <w:name w:val="6280ECAEB8C64382A4C38779971C9D67"/>
    <w:rsid w:val="00B24BF9"/>
  </w:style>
  <w:style w:type="paragraph" w:customStyle="1" w:styleId="367A300EAE2D46B084883A90237BDF8A">
    <w:name w:val="367A300EAE2D46B084883A90237BDF8A"/>
    <w:rsid w:val="00B24BF9"/>
  </w:style>
  <w:style w:type="paragraph" w:customStyle="1" w:styleId="7837DC24E1F540BDA84B7B26C577ED74">
    <w:name w:val="7837DC24E1F540BDA84B7B26C577ED74"/>
    <w:rsid w:val="00B24BF9"/>
  </w:style>
  <w:style w:type="paragraph" w:customStyle="1" w:styleId="F0FACBE0564346A59A70B4EC2A59D199">
    <w:name w:val="F0FACBE0564346A59A70B4EC2A59D199"/>
    <w:rsid w:val="00B24BF9"/>
  </w:style>
  <w:style w:type="paragraph" w:customStyle="1" w:styleId="10BFA21C65EB477FACB9F535D4A353B1">
    <w:name w:val="10BFA21C65EB477FACB9F535D4A353B1"/>
    <w:rsid w:val="00B24BF9"/>
  </w:style>
  <w:style w:type="paragraph" w:customStyle="1" w:styleId="003DDD418DE04CDEB6461ECC782E8510">
    <w:name w:val="003DDD418DE04CDEB6461ECC782E8510"/>
    <w:rsid w:val="00B24BF9"/>
  </w:style>
  <w:style w:type="paragraph" w:customStyle="1" w:styleId="EF7AD46F81084B00B9FAA64C07C6CB22">
    <w:name w:val="EF7AD46F81084B00B9FAA64C07C6CB22"/>
    <w:rsid w:val="00B24BF9"/>
  </w:style>
  <w:style w:type="paragraph" w:customStyle="1" w:styleId="2666FBDAB34948D8A863C729AB74A8E9">
    <w:name w:val="2666FBDAB34948D8A863C729AB74A8E9"/>
    <w:rsid w:val="00B24BF9"/>
  </w:style>
  <w:style w:type="paragraph" w:customStyle="1" w:styleId="7505EADB061448C9A7AF6E2B432C874E">
    <w:name w:val="7505EADB061448C9A7AF6E2B432C874E"/>
    <w:rsid w:val="00B24BF9"/>
  </w:style>
  <w:style w:type="paragraph" w:customStyle="1" w:styleId="003439CBAEC04497ACB34C3C394F2DC4">
    <w:name w:val="003439CBAEC04497ACB34C3C394F2DC4"/>
    <w:rsid w:val="00B24BF9"/>
  </w:style>
  <w:style w:type="paragraph" w:customStyle="1" w:styleId="BF18E33286F24B3F83CD9A022C5C09F8">
    <w:name w:val="BF18E33286F24B3F83CD9A022C5C09F8"/>
    <w:rsid w:val="00B24BF9"/>
  </w:style>
  <w:style w:type="paragraph" w:customStyle="1" w:styleId="76104D0D9E7B4A4AB90F1FAD6A401D65">
    <w:name w:val="76104D0D9E7B4A4AB90F1FAD6A401D65"/>
    <w:rsid w:val="00B24BF9"/>
  </w:style>
  <w:style w:type="paragraph" w:customStyle="1" w:styleId="A443CFB131FA41A5B56C81EFB822B5C8">
    <w:name w:val="A443CFB131FA41A5B56C81EFB822B5C8"/>
    <w:rsid w:val="00B24BF9"/>
  </w:style>
  <w:style w:type="paragraph" w:customStyle="1" w:styleId="5AE0C63685DF46B3876B0A99A809CEA0">
    <w:name w:val="5AE0C63685DF46B3876B0A99A809CEA0"/>
    <w:rsid w:val="00B24BF9"/>
  </w:style>
  <w:style w:type="paragraph" w:customStyle="1" w:styleId="BCA75250CE374A8DBB8FC4CC9A931915">
    <w:name w:val="BCA75250CE374A8DBB8FC4CC9A931915"/>
    <w:rsid w:val="00B24BF9"/>
  </w:style>
  <w:style w:type="paragraph" w:customStyle="1" w:styleId="3D28E4E0C3644EA8A1A859866DBCBD66">
    <w:name w:val="3D28E4E0C3644EA8A1A859866DBCBD66"/>
    <w:rsid w:val="00B24BF9"/>
  </w:style>
  <w:style w:type="paragraph" w:customStyle="1" w:styleId="4C85CEA4514D4C4594417C76CCE25C98">
    <w:name w:val="4C85CEA4514D4C4594417C76CCE25C98"/>
    <w:rsid w:val="00B24BF9"/>
  </w:style>
  <w:style w:type="paragraph" w:customStyle="1" w:styleId="3FE75F3856DB4568B1D1CE8C94D68CD2">
    <w:name w:val="3FE75F3856DB4568B1D1CE8C94D68CD2"/>
    <w:rsid w:val="00B24BF9"/>
  </w:style>
  <w:style w:type="paragraph" w:customStyle="1" w:styleId="3E0FE4DB95CC42D586B0DF47E23C7F98">
    <w:name w:val="3E0FE4DB95CC42D586B0DF47E23C7F98"/>
    <w:rsid w:val="00B24BF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06273A-2450-45FF-A586-E60522EBC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684</TotalTime>
  <Pages>17</Pages>
  <Words>2572</Words>
  <Characters>14662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17200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H N, Shobha</cp:lastModifiedBy>
  <cp:revision>78</cp:revision>
  <cp:lastPrinted>2008-10-03T14:55:00Z</cp:lastPrinted>
  <dcterms:created xsi:type="dcterms:W3CDTF">2009-05-08T22:59:00Z</dcterms:created>
  <dcterms:modified xsi:type="dcterms:W3CDTF">2022-09-23T10:13:00Z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