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38C9E" w14:textId="7861843D" w:rsidR="00123E11" w:rsidRPr="004211D7" w:rsidRDefault="00123E11" w:rsidP="008277B3">
      <w:pPr>
        <w:pStyle w:val="Heading1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4211D7">
        <w:rPr>
          <w:rFonts w:ascii="Arial" w:hAnsi="Arial" w:cs="Arial"/>
          <w:b/>
          <w:color w:val="auto"/>
          <w:sz w:val="24"/>
          <w:szCs w:val="24"/>
        </w:rPr>
        <w:t xml:space="preserve">Checklist to be </w:t>
      </w:r>
      <w:r w:rsidR="009A302F">
        <w:rPr>
          <w:rFonts w:ascii="Arial" w:hAnsi="Arial" w:cs="Arial"/>
          <w:b/>
          <w:color w:val="auto"/>
          <w:sz w:val="24"/>
          <w:szCs w:val="24"/>
        </w:rPr>
        <w:t xml:space="preserve">initiated and </w:t>
      </w:r>
      <w:r w:rsidRPr="004211D7">
        <w:rPr>
          <w:rFonts w:ascii="Arial" w:hAnsi="Arial" w:cs="Arial"/>
          <w:b/>
          <w:color w:val="auto"/>
          <w:sz w:val="24"/>
          <w:szCs w:val="24"/>
        </w:rPr>
        <w:t xml:space="preserve">completed by the Project Leader (PL), </w:t>
      </w:r>
      <w:r>
        <w:rPr>
          <w:rFonts w:ascii="Arial" w:hAnsi="Arial" w:cs="Arial"/>
          <w:b/>
          <w:color w:val="auto"/>
          <w:sz w:val="24"/>
          <w:szCs w:val="24"/>
        </w:rPr>
        <w:t>wit</w:t>
      </w:r>
      <w:r w:rsidR="008277B3">
        <w:rPr>
          <w:rFonts w:ascii="Arial" w:hAnsi="Arial" w:cs="Arial"/>
          <w:b/>
          <w:color w:val="auto"/>
          <w:sz w:val="24"/>
          <w:szCs w:val="24"/>
        </w:rPr>
        <w:t>h input from the project</w:t>
      </w:r>
      <w:r w:rsidR="00EE4BA8">
        <w:rPr>
          <w:rFonts w:ascii="Arial" w:hAnsi="Arial" w:cs="Arial"/>
          <w:b/>
          <w:color w:val="auto"/>
          <w:sz w:val="24"/>
          <w:szCs w:val="24"/>
        </w:rPr>
        <w:t xml:space="preserve"> review</w:t>
      </w:r>
      <w:r w:rsidR="008277B3">
        <w:rPr>
          <w:rFonts w:ascii="Arial" w:hAnsi="Arial" w:cs="Arial"/>
          <w:b/>
          <w:color w:val="auto"/>
          <w:sz w:val="24"/>
          <w:szCs w:val="24"/>
        </w:rPr>
        <w:t xml:space="preserve"> team (T</w:t>
      </w:r>
      <w:r>
        <w:rPr>
          <w:rFonts w:ascii="Arial" w:hAnsi="Arial" w:cs="Arial"/>
          <w:b/>
          <w:color w:val="auto"/>
          <w:sz w:val="24"/>
          <w:szCs w:val="24"/>
        </w:rPr>
        <w:t xml:space="preserve">herapeutic </w:t>
      </w:r>
      <w:r w:rsidRPr="004211D7">
        <w:rPr>
          <w:rFonts w:ascii="Arial" w:hAnsi="Arial" w:cs="Arial"/>
          <w:b/>
          <w:color w:val="auto"/>
          <w:sz w:val="24"/>
          <w:szCs w:val="24"/>
        </w:rPr>
        <w:t>Medical Advisor</w:t>
      </w:r>
      <w:r w:rsidR="008277B3">
        <w:rPr>
          <w:rFonts w:ascii="Arial" w:hAnsi="Arial" w:cs="Arial"/>
          <w:b/>
          <w:color w:val="auto"/>
          <w:sz w:val="24"/>
          <w:szCs w:val="24"/>
        </w:rPr>
        <w:t xml:space="preserve"> [TMA]</w:t>
      </w:r>
      <w:r w:rsidRPr="004211D7">
        <w:rPr>
          <w:rFonts w:ascii="Arial" w:hAnsi="Arial" w:cs="Arial"/>
          <w:b/>
          <w:color w:val="auto"/>
          <w:sz w:val="24"/>
          <w:szCs w:val="24"/>
        </w:rPr>
        <w:t>, Lead Medical Writer</w:t>
      </w:r>
      <w:r w:rsidR="0078213F">
        <w:rPr>
          <w:rFonts w:ascii="Arial" w:hAnsi="Arial" w:cs="Arial"/>
          <w:b/>
          <w:color w:val="auto"/>
          <w:sz w:val="24"/>
          <w:szCs w:val="24"/>
        </w:rPr>
        <w:t xml:space="preserve"> [MW]</w:t>
      </w:r>
      <w:r>
        <w:rPr>
          <w:rFonts w:ascii="Arial" w:hAnsi="Arial" w:cs="Arial"/>
          <w:b/>
          <w:color w:val="auto"/>
          <w:sz w:val="24"/>
          <w:szCs w:val="24"/>
        </w:rPr>
        <w:t xml:space="preserve">, </w:t>
      </w:r>
      <w:r w:rsidR="0004477F">
        <w:rPr>
          <w:rFonts w:ascii="Arial" w:hAnsi="Arial" w:cs="Arial"/>
          <w:b/>
          <w:color w:val="auto"/>
          <w:sz w:val="24"/>
          <w:szCs w:val="24"/>
        </w:rPr>
        <w:t>Statistical Team Lead</w:t>
      </w:r>
      <w:r w:rsidR="0078213F">
        <w:rPr>
          <w:rFonts w:ascii="Arial" w:hAnsi="Arial" w:cs="Arial"/>
          <w:b/>
          <w:color w:val="auto"/>
          <w:sz w:val="24"/>
          <w:szCs w:val="24"/>
        </w:rPr>
        <w:t xml:space="preserve"> [</w:t>
      </w:r>
      <w:r w:rsidR="0004477F">
        <w:rPr>
          <w:rFonts w:ascii="Arial" w:hAnsi="Arial" w:cs="Arial"/>
          <w:b/>
          <w:color w:val="auto"/>
          <w:sz w:val="24"/>
          <w:szCs w:val="24"/>
        </w:rPr>
        <w:t>STL</w:t>
      </w:r>
      <w:r w:rsidR="0078213F">
        <w:rPr>
          <w:rFonts w:ascii="Arial" w:hAnsi="Arial" w:cs="Arial"/>
          <w:b/>
          <w:color w:val="auto"/>
          <w:sz w:val="24"/>
          <w:szCs w:val="24"/>
        </w:rPr>
        <w:t>]</w:t>
      </w:r>
      <w:r w:rsidR="0004477F">
        <w:rPr>
          <w:rFonts w:ascii="Arial" w:hAnsi="Arial" w:cs="Arial"/>
          <w:b/>
          <w:color w:val="auto"/>
          <w:sz w:val="24"/>
          <w:szCs w:val="24"/>
        </w:rPr>
        <w:t xml:space="preserve"> or Experienced Biostatistician [EB]</w:t>
      </w:r>
      <w:r w:rsidR="008277B3">
        <w:rPr>
          <w:rFonts w:ascii="Arial" w:hAnsi="Arial" w:cs="Arial"/>
          <w:b/>
          <w:color w:val="auto"/>
          <w:sz w:val="24"/>
          <w:szCs w:val="24"/>
        </w:rPr>
        <w:t>, and Pharmacokinetics/</w:t>
      </w:r>
      <w:r w:rsidR="0082267F">
        <w:rPr>
          <w:rFonts w:ascii="Arial" w:hAnsi="Arial" w:cs="Arial"/>
          <w:b/>
          <w:color w:val="auto"/>
          <w:sz w:val="24"/>
          <w:szCs w:val="24"/>
        </w:rPr>
        <w:t xml:space="preserve"> </w:t>
      </w:r>
      <w:r w:rsidR="008277B3">
        <w:rPr>
          <w:rFonts w:ascii="Arial" w:hAnsi="Arial" w:cs="Arial"/>
          <w:b/>
          <w:color w:val="auto"/>
          <w:sz w:val="24"/>
          <w:szCs w:val="24"/>
        </w:rPr>
        <w:t xml:space="preserve">Pharmacodynamics </w:t>
      </w:r>
      <w:r w:rsidR="0082267F">
        <w:rPr>
          <w:rFonts w:ascii="Arial" w:hAnsi="Arial" w:cs="Arial"/>
          <w:b/>
          <w:color w:val="auto"/>
          <w:sz w:val="24"/>
          <w:szCs w:val="24"/>
        </w:rPr>
        <w:t>[PK/PD]</w:t>
      </w:r>
      <w:r w:rsidR="0078213F">
        <w:rPr>
          <w:rFonts w:ascii="Arial" w:hAnsi="Arial" w:cs="Arial"/>
          <w:b/>
          <w:color w:val="auto"/>
          <w:sz w:val="24"/>
          <w:szCs w:val="24"/>
        </w:rPr>
        <w:t xml:space="preserve"> </w:t>
      </w:r>
      <w:r w:rsidR="008277B3">
        <w:rPr>
          <w:rFonts w:ascii="Arial" w:hAnsi="Arial" w:cs="Arial"/>
          <w:b/>
          <w:color w:val="auto"/>
          <w:sz w:val="24"/>
          <w:szCs w:val="24"/>
        </w:rPr>
        <w:t>S</w:t>
      </w:r>
      <w:r w:rsidR="002A2F8E">
        <w:rPr>
          <w:rFonts w:ascii="Arial" w:hAnsi="Arial" w:cs="Arial"/>
          <w:b/>
          <w:color w:val="auto"/>
          <w:sz w:val="24"/>
          <w:szCs w:val="24"/>
        </w:rPr>
        <w:t>cientist, as appropriate</w:t>
      </w:r>
      <w:r w:rsidR="008277B3">
        <w:rPr>
          <w:rFonts w:ascii="Arial" w:hAnsi="Arial" w:cs="Arial"/>
          <w:b/>
          <w:color w:val="auto"/>
          <w:sz w:val="24"/>
          <w:szCs w:val="24"/>
        </w:rPr>
        <w:t>)</w:t>
      </w:r>
    </w:p>
    <w:p w14:paraId="4806663C" w14:textId="77777777" w:rsidR="00BC64E1" w:rsidRPr="00BC64E1" w:rsidRDefault="00BC64E1" w:rsidP="008277B3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58"/>
      </w:tblGrid>
      <w:tr w:rsidR="00BC64E1" w:rsidRPr="00BC64E1" w14:paraId="10A00C66" w14:textId="77777777" w:rsidTr="00C5771E">
        <w:tc>
          <w:tcPr>
            <w:tcW w:w="9558" w:type="dxa"/>
            <w:shd w:val="clear" w:color="auto" w:fill="FFFFFF" w:themeFill="background1"/>
          </w:tcPr>
          <w:p w14:paraId="388CE7A9" w14:textId="77777777" w:rsidR="00BC64E1" w:rsidRPr="00BC64E1" w:rsidRDefault="00BC64E1" w:rsidP="005831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64E1">
              <w:rPr>
                <w:rFonts w:ascii="Arial" w:hAnsi="Arial" w:cs="Arial"/>
                <w:b/>
                <w:sz w:val="20"/>
                <w:szCs w:val="20"/>
              </w:rPr>
              <w:t>Project Code:</w:t>
            </w:r>
          </w:p>
        </w:tc>
      </w:tr>
      <w:tr w:rsidR="00BC64E1" w:rsidRPr="00BC64E1" w14:paraId="46BA8542" w14:textId="77777777" w:rsidTr="00C5771E">
        <w:tc>
          <w:tcPr>
            <w:tcW w:w="9558" w:type="dxa"/>
            <w:shd w:val="clear" w:color="auto" w:fill="FFFFFF" w:themeFill="background1"/>
          </w:tcPr>
          <w:p w14:paraId="67085BE6" w14:textId="77777777" w:rsidR="00BC64E1" w:rsidRPr="00BC64E1" w:rsidRDefault="00BC64E1" w:rsidP="005831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64E1">
              <w:rPr>
                <w:rFonts w:ascii="Arial" w:hAnsi="Arial" w:cs="Arial"/>
                <w:b/>
                <w:sz w:val="20"/>
                <w:szCs w:val="20"/>
              </w:rPr>
              <w:t>Protocol Title:</w:t>
            </w:r>
          </w:p>
        </w:tc>
      </w:tr>
      <w:tr w:rsidR="00BC64E1" w:rsidRPr="00BC64E1" w14:paraId="4B034F61" w14:textId="77777777" w:rsidTr="00C5771E">
        <w:tc>
          <w:tcPr>
            <w:tcW w:w="9558" w:type="dxa"/>
            <w:shd w:val="clear" w:color="auto" w:fill="FFFFFF" w:themeFill="background1"/>
          </w:tcPr>
          <w:p w14:paraId="7C9714BB" w14:textId="77777777" w:rsidR="00BC64E1" w:rsidRPr="00BC64E1" w:rsidRDefault="00BC64E1" w:rsidP="005831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64E1">
              <w:rPr>
                <w:rFonts w:ascii="Arial" w:hAnsi="Arial" w:cs="Arial"/>
                <w:b/>
                <w:sz w:val="20"/>
                <w:szCs w:val="20"/>
              </w:rPr>
              <w:t>Protocol ID:</w:t>
            </w:r>
          </w:p>
        </w:tc>
      </w:tr>
      <w:tr w:rsidR="00BC64E1" w:rsidRPr="00BC64E1" w14:paraId="4F866D92" w14:textId="77777777" w:rsidTr="00C5771E">
        <w:tc>
          <w:tcPr>
            <w:tcW w:w="9558" w:type="dxa"/>
            <w:shd w:val="clear" w:color="auto" w:fill="FFFFFF" w:themeFill="background1"/>
          </w:tcPr>
          <w:p w14:paraId="59092968" w14:textId="77777777" w:rsidR="00BC64E1" w:rsidRPr="00BC64E1" w:rsidRDefault="00BC64E1" w:rsidP="005831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64E1">
              <w:rPr>
                <w:rFonts w:ascii="Arial" w:hAnsi="Arial" w:cs="Arial"/>
                <w:b/>
                <w:sz w:val="20"/>
                <w:szCs w:val="20"/>
              </w:rPr>
              <w:t>Indication:</w:t>
            </w:r>
          </w:p>
        </w:tc>
      </w:tr>
      <w:tr w:rsidR="00BC64E1" w:rsidRPr="00BC64E1" w14:paraId="21FF1E4F" w14:textId="77777777" w:rsidTr="00C5771E">
        <w:tc>
          <w:tcPr>
            <w:tcW w:w="9558" w:type="dxa"/>
            <w:shd w:val="clear" w:color="auto" w:fill="FFFFFF" w:themeFill="background1"/>
          </w:tcPr>
          <w:p w14:paraId="73265E5E" w14:textId="407AAED1" w:rsidR="00BC64E1" w:rsidRPr="00BC64E1" w:rsidRDefault="00EE4BA8" w:rsidP="005831D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Customer</w:t>
            </w:r>
            <w:r w:rsidR="00BC64E1" w:rsidRPr="00BC64E1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</w:tc>
      </w:tr>
      <w:tr w:rsidR="00BC64E1" w:rsidRPr="00BC64E1" w14:paraId="03A94321" w14:textId="77777777" w:rsidTr="00C5771E">
        <w:tc>
          <w:tcPr>
            <w:tcW w:w="9558" w:type="dxa"/>
            <w:shd w:val="clear" w:color="auto" w:fill="FFFFFF" w:themeFill="background1"/>
          </w:tcPr>
          <w:p w14:paraId="533A6E60" w14:textId="77777777" w:rsidR="00BC64E1" w:rsidRPr="00BC64E1" w:rsidRDefault="00BC64E1" w:rsidP="005831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64E1">
              <w:rPr>
                <w:rFonts w:ascii="Arial" w:hAnsi="Arial" w:cs="Arial"/>
                <w:b/>
                <w:sz w:val="20"/>
                <w:szCs w:val="20"/>
              </w:rPr>
              <w:t>Date</w:t>
            </w:r>
            <w:r w:rsidR="00123E11">
              <w:rPr>
                <w:rFonts w:ascii="Arial" w:hAnsi="Arial" w:cs="Arial"/>
                <w:b/>
                <w:sz w:val="20"/>
                <w:szCs w:val="20"/>
              </w:rPr>
              <w:t>/Version</w:t>
            </w:r>
            <w:r w:rsidRPr="00BC64E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  <w:tr w:rsidR="00BC64E1" w:rsidRPr="00BC64E1" w14:paraId="5FE40F9C" w14:textId="77777777" w:rsidTr="00622F1C">
        <w:trPr>
          <w:trHeight w:val="424"/>
        </w:trPr>
        <w:tc>
          <w:tcPr>
            <w:tcW w:w="9558" w:type="dxa"/>
            <w:shd w:val="clear" w:color="auto" w:fill="FFFFFF" w:themeFill="background1"/>
          </w:tcPr>
          <w:p w14:paraId="0F80EBD5" w14:textId="15FD2A3E" w:rsidR="00BC64E1" w:rsidRPr="00BC64E1" w:rsidRDefault="00BC64E1" w:rsidP="005831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64E1">
              <w:rPr>
                <w:rFonts w:ascii="Arial" w:hAnsi="Arial" w:cs="Arial"/>
                <w:b/>
                <w:sz w:val="20"/>
                <w:szCs w:val="20"/>
              </w:rPr>
              <w:t>Protocol Concept/Synopsis is adequate for protocol development</w:t>
            </w:r>
            <w:r w:rsidRPr="00123E11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123E11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="00123E11" w:rsidRPr="00123E11">
              <w:rPr>
                <w:rFonts w:ascii="Arial" w:hAnsi="Arial" w:cs="Arial"/>
                <w:b/>
                <w:sz w:val="20"/>
                <w:szCs w:val="20"/>
              </w:rPr>
              <w:t xml:space="preserve">Yes:  </w:t>
            </w:r>
            <w:r w:rsidR="00622F1C" w:rsidRPr="00622F1C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="00123E11">
              <w:rPr>
                <w:rFonts w:ascii="Arial" w:hAnsi="Arial" w:cs="Arial"/>
                <w:b/>
                <w:sz w:val="20"/>
                <w:szCs w:val="20"/>
              </w:rPr>
              <w:t xml:space="preserve">            </w:t>
            </w:r>
            <w:r w:rsidR="00123E11" w:rsidRPr="00123E11">
              <w:rPr>
                <w:rFonts w:ascii="Arial" w:hAnsi="Arial" w:cs="Arial"/>
                <w:b/>
                <w:sz w:val="20"/>
                <w:szCs w:val="20"/>
              </w:rPr>
              <w:t xml:space="preserve">No:  </w:t>
            </w:r>
            <w:r w:rsidR="00622F1C" w:rsidRPr="00622F1C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="00123E11" w:rsidRPr="00123E11"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</w:tr>
      <w:tr w:rsidR="00BC64E1" w:rsidRPr="00BC64E1" w14:paraId="611B88EE" w14:textId="77777777" w:rsidTr="00C5771E">
        <w:tc>
          <w:tcPr>
            <w:tcW w:w="9558" w:type="dxa"/>
            <w:shd w:val="clear" w:color="auto" w:fill="FFFFFF" w:themeFill="background1"/>
          </w:tcPr>
          <w:p w14:paraId="4B37CD94" w14:textId="77777777" w:rsidR="00BC64E1" w:rsidRPr="00BC64E1" w:rsidRDefault="00BC64E1" w:rsidP="005831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64E1">
              <w:rPr>
                <w:rFonts w:ascii="Arial" w:hAnsi="Arial" w:cs="Arial"/>
                <w:b/>
                <w:sz w:val="20"/>
                <w:szCs w:val="20"/>
              </w:rPr>
              <w:t xml:space="preserve">Summary of Protocol Concept/Synopsis Deficiencies:  </w:t>
            </w:r>
          </w:p>
          <w:p w14:paraId="36D694E9" w14:textId="77777777" w:rsidR="00BC64E1" w:rsidRPr="00BC64E1" w:rsidRDefault="00BC64E1" w:rsidP="005831D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8610DF1" w14:textId="3545707D" w:rsidR="00BC64E1" w:rsidRDefault="00BC64E1" w:rsidP="005831D6">
      <w:pPr>
        <w:ind w:left="284" w:hanging="284"/>
        <w:rPr>
          <w:rFonts w:ascii="Arial" w:hAnsi="Arial" w:cs="Arial"/>
          <w:sz w:val="18"/>
          <w:szCs w:val="18"/>
        </w:rPr>
      </w:pPr>
      <w:r w:rsidRPr="00123E11">
        <w:rPr>
          <w:rFonts w:ascii="Arial" w:hAnsi="Arial" w:cs="Arial"/>
          <w:sz w:val="18"/>
          <w:szCs w:val="18"/>
        </w:rPr>
        <w:t>*</w:t>
      </w:r>
      <w:r w:rsidR="005831D6" w:rsidRPr="00123E11">
        <w:rPr>
          <w:rFonts w:ascii="Arial" w:hAnsi="Arial" w:cs="Arial"/>
          <w:sz w:val="18"/>
          <w:szCs w:val="18"/>
        </w:rPr>
        <w:tab/>
      </w:r>
      <w:r w:rsidR="00123E11" w:rsidRPr="00123E11">
        <w:rPr>
          <w:rFonts w:ascii="Arial" w:hAnsi="Arial" w:cs="Arial"/>
          <w:sz w:val="18"/>
          <w:szCs w:val="18"/>
        </w:rPr>
        <w:t>If no, summarize protocol</w:t>
      </w:r>
      <w:r w:rsidR="00EE4BA8">
        <w:rPr>
          <w:rFonts w:ascii="Arial" w:hAnsi="Arial" w:cs="Arial"/>
          <w:sz w:val="18"/>
          <w:szCs w:val="18"/>
        </w:rPr>
        <w:t xml:space="preserve"> concept/synopsis</w:t>
      </w:r>
      <w:r w:rsidR="00123E11" w:rsidRPr="00123E11">
        <w:rPr>
          <w:rFonts w:ascii="Arial" w:hAnsi="Arial" w:cs="Arial"/>
          <w:sz w:val="18"/>
          <w:szCs w:val="18"/>
        </w:rPr>
        <w:t xml:space="preserve"> deficiencies and contact the </w:t>
      </w:r>
      <w:r w:rsidR="00EE4BA8">
        <w:rPr>
          <w:rFonts w:ascii="Arial" w:hAnsi="Arial" w:cs="Arial"/>
          <w:sz w:val="18"/>
          <w:szCs w:val="18"/>
        </w:rPr>
        <w:t>customer</w:t>
      </w:r>
      <w:r w:rsidR="00123E11" w:rsidRPr="00123E11">
        <w:rPr>
          <w:rFonts w:ascii="Arial" w:hAnsi="Arial" w:cs="Arial"/>
          <w:sz w:val="18"/>
          <w:szCs w:val="18"/>
        </w:rPr>
        <w:t xml:space="preserve"> to discuss issues. The PL contacts the Therapeutic Science and Strategy Unit (TSSU) to have a physician assigned (not the TMA) who can support the finalization of the study concept/synopsis document, as appropriate</w:t>
      </w:r>
      <w:r w:rsidRPr="00123E11">
        <w:rPr>
          <w:rFonts w:ascii="Arial" w:hAnsi="Arial" w:cs="Arial"/>
          <w:sz w:val="18"/>
          <w:szCs w:val="18"/>
        </w:rPr>
        <w:t xml:space="preserve">. </w:t>
      </w:r>
    </w:p>
    <w:p w14:paraId="43F94AB8" w14:textId="1A1669D1" w:rsidR="0004477F" w:rsidRDefault="0004477F" w:rsidP="005831D6">
      <w:pPr>
        <w:ind w:left="284" w:hanging="284"/>
        <w:rPr>
          <w:rFonts w:ascii="Arial" w:hAnsi="Arial" w:cs="Arial"/>
          <w:sz w:val="18"/>
          <w:szCs w:val="18"/>
        </w:rPr>
      </w:pPr>
    </w:p>
    <w:p w14:paraId="68E6327E" w14:textId="05BB1442" w:rsidR="0004477F" w:rsidRDefault="0004477F" w:rsidP="005831D6">
      <w:pPr>
        <w:ind w:left="284" w:hanging="284"/>
        <w:rPr>
          <w:rFonts w:ascii="Arial" w:hAnsi="Arial" w:cs="Arial"/>
          <w:sz w:val="18"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11"/>
      </w:tblGrid>
      <w:tr w:rsidR="0004477F" w:rsidRPr="00BC64E1" w14:paraId="0A80C4C7" w14:textId="77777777" w:rsidTr="001634ED">
        <w:tc>
          <w:tcPr>
            <w:tcW w:w="9558" w:type="dxa"/>
            <w:gridSpan w:val="2"/>
            <w:shd w:val="clear" w:color="auto" w:fill="FFFFFF" w:themeFill="background1"/>
          </w:tcPr>
          <w:p w14:paraId="6E7B47DC" w14:textId="77777777" w:rsidR="0004477F" w:rsidRPr="0078213F" w:rsidRDefault="0004477F" w:rsidP="001634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64E1">
              <w:rPr>
                <w:rFonts w:ascii="Arial" w:hAnsi="Arial" w:cs="Arial"/>
                <w:b/>
                <w:sz w:val="20"/>
                <w:szCs w:val="20"/>
              </w:rPr>
              <w:t>Project Review Team</w:t>
            </w:r>
          </w:p>
        </w:tc>
      </w:tr>
      <w:tr w:rsidR="0004477F" w:rsidRPr="00BC64E1" w14:paraId="2D575994" w14:textId="77777777" w:rsidTr="001634ED">
        <w:tc>
          <w:tcPr>
            <w:tcW w:w="2547" w:type="dxa"/>
          </w:tcPr>
          <w:p w14:paraId="0909B188" w14:textId="77777777" w:rsidR="0004477F" w:rsidRPr="00BC64E1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 Name:</w:t>
            </w:r>
          </w:p>
        </w:tc>
        <w:tc>
          <w:tcPr>
            <w:tcW w:w="7011" w:type="dxa"/>
          </w:tcPr>
          <w:p w14:paraId="53EC5A77" w14:textId="77777777" w:rsidR="0004477F" w:rsidRPr="00BC64E1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477F" w:rsidRPr="00BC64E1" w14:paraId="0CBEDCAE" w14:textId="77777777" w:rsidTr="001634ED">
        <w:tc>
          <w:tcPr>
            <w:tcW w:w="2547" w:type="dxa"/>
          </w:tcPr>
          <w:p w14:paraId="0B144E26" w14:textId="77777777" w:rsidR="0004477F" w:rsidRPr="00BC64E1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BC64E1">
              <w:rPr>
                <w:rFonts w:ascii="Arial" w:hAnsi="Arial" w:cs="Arial"/>
                <w:sz w:val="20"/>
                <w:szCs w:val="20"/>
              </w:rPr>
              <w:t>MA</w:t>
            </w:r>
            <w:r>
              <w:rPr>
                <w:rFonts w:ascii="Arial" w:hAnsi="Arial" w:cs="Arial"/>
                <w:sz w:val="20"/>
                <w:szCs w:val="20"/>
              </w:rPr>
              <w:t xml:space="preserve"> Name:</w:t>
            </w:r>
          </w:p>
        </w:tc>
        <w:tc>
          <w:tcPr>
            <w:tcW w:w="7011" w:type="dxa"/>
          </w:tcPr>
          <w:p w14:paraId="2506B0F1" w14:textId="77777777" w:rsidR="0004477F" w:rsidRPr="00BC64E1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477F" w:rsidRPr="00BC64E1" w14:paraId="4A79138F" w14:textId="77777777" w:rsidTr="001634ED">
        <w:tc>
          <w:tcPr>
            <w:tcW w:w="2547" w:type="dxa"/>
          </w:tcPr>
          <w:p w14:paraId="1124AB7F" w14:textId="77777777" w:rsidR="0004477F" w:rsidRPr="00BC64E1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Lead MW Name:</w:t>
            </w:r>
          </w:p>
        </w:tc>
        <w:tc>
          <w:tcPr>
            <w:tcW w:w="7011" w:type="dxa"/>
          </w:tcPr>
          <w:p w14:paraId="46D3E806" w14:textId="77777777" w:rsidR="0004477F" w:rsidRPr="00BC64E1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477F" w:rsidRPr="00BC64E1" w14:paraId="2CD58AED" w14:textId="77777777" w:rsidTr="001634ED">
        <w:tc>
          <w:tcPr>
            <w:tcW w:w="2547" w:type="dxa"/>
          </w:tcPr>
          <w:p w14:paraId="21F02593" w14:textId="77777777" w:rsidR="0004477F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STL/EB Name:</w:t>
            </w:r>
          </w:p>
        </w:tc>
        <w:tc>
          <w:tcPr>
            <w:tcW w:w="7011" w:type="dxa"/>
          </w:tcPr>
          <w:p w14:paraId="14DE3CF7" w14:textId="77777777" w:rsidR="0004477F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477F" w:rsidRPr="0078213F" w14:paraId="793D7884" w14:textId="77777777" w:rsidTr="001634ED">
        <w:tc>
          <w:tcPr>
            <w:tcW w:w="2547" w:type="dxa"/>
          </w:tcPr>
          <w:p w14:paraId="173F6C9C" w14:textId="77777777" w:rsidR="0004477F" w:rsidRPr="0078213F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  <w:r w:rsidRPr="0078213F">
              <w:rPr>
                <w:rFonts w:ascii="Arial" w:hAnsi="Arial" w:cs="Arial"/>
                <w:sz w:val="20"/>
                <w:szCs w:val="20"/>
              </w:rPr>
              <w:t>PK/</w:t>
            </w:r>
            <w:r>
              <w:rPr>
                <w:rFonts w:ascii="Arial" w:hAnsi="Arial" w:cs="Arial"/>
                <w:sz w:val="20"/>
                <w:szCs w:val="20"/>
              </w:rPr>
              <w:t>PD</w:t>
            </w:r>
            <w:r w:rsidRPr="0078213F">
              <w:rPr>
                <w:rFonts w:ascii="Arial" w:hAnsi="Arial" w:cs="Arial"/>
                <w:sz w:val="20"/>
                <w:szCs w:val="20"/>
              </w:rPr>
              <w:t xml:space="preserve"> Scientist</w:t>
            </w:r>
            <w:r>
              <w:rPr>
                <w:rFonts w:ascii="Arial" w:hAnsi="Arial" w:cs="Arial"/>
                <w:sz w:val="20"/>
                <w:szCs w:val="20"/>
              </w:rPr>
              <w:t xml:space="preserve"> Name:</w:t>
            </w:r>
          </w:p>
        </w:tc>
        <w:tc>
          <w:tcPr>
            <w:tcW w:w="7011" w:type="dxa"/>
          </w:tcPr>
          <w:p w14:paraId="77364D39" w14:textId="77777777" w:rsidR="0004477F" w:rsidRPr="0078213F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477F" w:rsidRPr="0078213F" w14:paraId="61738217" w14:textId="77777777" w:rsidTr="001634ED">
        <w:tc>
          <w:tcPr>
            <w:tcW w:w="2547" w:type="dxa"/>
          </w:tcPr>
          <w:p w14:paraId="4645670C" w14:textId="77777777" w:rsidR="0004477F" w:rsidRPr="0078213F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(if applicable):</w:t>
            </w:r>
          </w:p>
        </w:tc>
        <w:tc>
          <w:tcPr>
            <w:tcW w:w="7011" w:type="dxa"/>
          </w:tcPr>
          <w:p w14:paraId="6F8F2461" w14:textId="77777777" w:rsidR="0004477F" w:rsidRPr="0078213F" w:rsidRDefault="0004477F" w:rsidP="001634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504ECFC" w14:textId="0E557781" w:rsidR="0004477F" w:rsidRDefault="0004477F" w:rsidP="005831D6">
      <w:pPr>
        <w:ind w:left="284" w:hanging="284"/>
        <w:rPr>
          <w:rFonts w:ascii="Arial" w:hAnsi="Arial" w:cs="Arial"/>
          <w:sz w:val="18"/>
          <w:szCs w:val="18"/>
        </w:rPr>
      </w:pPr>
    </w:p>
    <w:p w14:paraId="3E60BD94" w14:textId="77777777" w:rsidR="005831D6" w:rsidRPr="00BC64E1" w:rsidRDefault="005831D6" w:rsidP="005831D6">
      <w:pPr>
        <w:ind w:left="284" w:hanging="284"/>
        <w:rPr>
          <w:rFonts w:ascii="Arial" w:hAnsi="Arial" w:cs="Arial"/>
          <w:sz w:val="20"/>
          <w:szCs w:val="20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1890"/>
        <w:gridCol w:w="3420"/>
      </w:tblGrid>
      <w:tr w:rsidR="00BC64E1" w:rsidRPr="00BC64E1" w14:paraId="20CB04B1" w14:textId="77777777" w:rsidTr="0004477F">
        <w:trPr>
          <w:tblHeader/>
        </w:trPr>
        <w:tc>
          <w:tcPr>
            <w:tcW w:w="4248" w:type="dxa"/>
          </w:tcPr>
          <w:p w14:paraId="20E2F6BB" w14:textId="77777777" w:rsidR="00BC64E1" w:rsidRPr="00BC64E1" w:rsidRDefault="00BC64E1" w:rsidP="005831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64E1">
              <w:rPr>
                <w:rFonts w:ascii="Arial" w:hAnsi="Arial" w:cs="Arial"/>
                <w:b/>
                <w:sz w:val="20"/>
                <w:szCs w:val="20"/>
              </w:rPr>
              <w:t>Protocol Concept/Synopsis Components</w:t>
            </w:r>
          </w:p>
        </w:tc>
        <w:tc>
          <w:tcPr>
            <w:tcW w:w="1890" w:type="dxa"/>
          </w:tcPr>
          <w:p w14:paraId="3E203083" w14:textId="77777777" w:rsidR="00BC64E1" w:rsidRPr="00BC64E1" w:rsidRDefault="005831D6" w:rsidP="005831D6">
            <w:pPr>
              <w:ind w:left="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Component included</w:t>
            </w:r>
            <w:r w:rsidR="00BC64E1" w:rsidRPr="00BC64E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>(</w:t>
            </w:r>
            <w:r w:rsidR="00BC64E1" w:rsidRPr="00BC64E1">
              <w:rPr>
                <w:rFonts w:ascii="Arial" w:hAnsi="Arial" w:cs="Arial"/>
                <w:b/>
                <w:sz w:val="18"/>
                <w:szCs w:val="18"/>
              </w:rPr>
              <w:t>Yes/No</w:t>
            </w:r>
            <w:r w:rsidR="009B3B80">
              <w:rPr>
                <w:rFonts w:ascii="Arial" w:hAnsi="Arial" w:cs="Arial"/>
                <w:b/>
                <w:sz w:val="18"/>
                <w:szCs w:val="18"/>
              </w:rPr>
              <w:t>/NA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</w:tc>
        <w:tc>
          <w:tcPr>
            <w:tcW w:w="3420" w:type="dxa"/>
          </w:tcPr>
          <w:p w14:paraId="73F1DD7D" w14:textId="77777777" w:rsidR="00BC64E1" w:rsidRPr="00BC64E1" w:rsidRDefault="00BC64E1" w:rsidP="005831D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C64E1">
              <w:rPr>
                <w:rFonts w:ascii="Arial" w:hAnsi="Arial" w:cs="Arial"/>
                <w:b/>
                <w:sz w:val="20"/>
                <w:szCs w:val="20"/>
              </w:rPr>
              <w:t>Comments</w:t>
            </w:r>
          </w:p>
        </w:tc>
      </w:tr>
      <w:tr w:rsidR="00BC64E1" w:rsidRPr="00BC64E1" w14:paraId="35AF153E" w14:textId="77777777" w:rsidTr="0004477F">
        <w:tc>
          <w:tcPr>
            <w:tcW w:w="4248" w:type="dxa"/>
          </w:tcPr>
          <w:p w14:paraId="277FAC94" w14:textId="49284A79" w:rsidR="00BC64E1" w:rsidRPr="00BC64E1" w:rsidRDefault="00BC64E1" w:rsidP="005831D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C64E1">
              <w:rPr>
                <w:rFonts w:ascii="Arial" w:hAnsi="Arial" w:cs="Arial"/>
                <w:b/>
                <w:sz w:val="18"/>
                <w:szCs w:val="18"/>
              </w:rPr>
              <w:t>Target Product Profile (TPP)</w:t>
            </w:r>
            <w:r w:rsidR="00070CAF" w:rsidRPr="00070CAF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890" w:type="dxa"/>
          </w:tcPr>
          <w:p w14:paraId="680C7F08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42724ADF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0F8F08F7" w14:textId="77777777" w:rsidTr="0004477F">
        <w:tc>
          <w:tcPr>
            <w:tcW w:w="4248" w:type="dxa"/>
          </w:tcPr>
          <w:p w14:paraId="18CEC943" w14:textId="0ABDAE49" w:rsidR="00BC64E1" w:rsidRPr="00BC64E1" w:rsidRDefault="00BC64E1" w:rsidP="005831D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C64E1">
              <w:rPr>
                <w:rFonts w:ascii="Arial" w:hAnsi="Arial" w:cs="Arial"/>
                <w:b/>
                <w:sz w:val="18"/>
                <w:szCs w:val="18"/>
              </w:rPr>
              <w:t>Investigators’ Brochure</w:t>
            </w:r>
            <w:r w:rsidR="005831D6">
              <w:rPr>
                <w:rFonts w:ascii="Arial" w:hAnsi="Arial" w:cs="Arial"/>
                <w:b/>
                <w:sz w:val="18"/>
                <w:szCs w:val="18"/>
              </w:rPr>
              <w:t xml:space="preserve"> (IB)</w:t>
            </w:r>
            <w:r w:rsidR="0031215F">
              <w:rPr>
                <w:rFonts w:ascii="Arial" w:hAnsi="Arial" w:cs="Arial"/>
                <w:b/>
                <w:sz w:val="18"/>
                <w:szCs w:val="18"/>
              </w:rPr>
              <w:t xml:space="preserve"> or </w:t>
            </w:r>
            <w:r w:rsidR="006A0D51">
              <w:rPr>
                <w:rFonts w:ascii="Arial" w:hAnsi="Arial" w:cs="Arial"/>
                <w:b/>
                <w:sz w:val="18"/>
                <w:szCs w:val="18"/>
              </w:rPr>
              <w:t>O</w:t>
            </w:r>
            <w:r w:rsidR="0031215F">
              <w:rPr>
                <w:rFonts w:ascii="Arial" w:hAnsi="Arial" w:cs="Arial"/>
                <w:b/>
                <w:sz w:val="18"/>
                <w:szCs w:val="18"/>
              </w:rPr>
              <w:t xml:space="preserve">ther </w:t>
            </w:r>
            <w:r w:rsidR="006A0D51"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="0031215F">
              <w:rPr>
                <w:rFonts w:ascii="Arial" w:hAnsi="Arial" w:cs="Arial"/>
                <w:b/>
                <w:sz w:val="18"/>
                <w:szCs w:val="18"/>
              </w:rPr>
              <w:t xml:space="preserve">vailable </w:t>
            </w:r>
            <w:r w:rsidR="006A0D51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="0031215F">
              <w:rPr>
                <w:rFonts w:ascii="Arial" w:hAnsi="Arial" w:cs="Arial"/>
                <w:b/>
                <w:sz w:val="18"/>
                <w:szCs w:val="18"/>
              </w:rPr>
              <w:t xml:space="preserve">aterials </w:t>
            </w:r>
            <w:r w:rsidR="006A0D51">
              <w:rPr>
                <w:rFonts w:ascii="Arial" w:hAnsi="Arial" w:cs="Arial"/>
                <w:b/>
                <w:sz w:val="18"/>
                <w:szCs w:val="18"/>
              </w:rPr>
              <w:t>R</w:t>
            </w:r>
            <w:r w:rsidR="0031215F">
              <w:rPr>
                <w:rFonts w:ascii="Arial" w:hAnsi="Arial" w:cs="Arial"/>
                <w:b/>
                <w:sz w:val="18"/>
                <w:szCs w:val="18"/>
              </w:rPr>
              <w:t xml:space="preserve">egarding </w:t>
            </w:r>
            <w:r w:rsidR="006A0D51">
              <w:rPr>
                <w:rFonts w:ascii="Arial" w:hAnsi="Arial" w:cs="Arial"/>
                <w:b/>
                <w:sz w:val="18"/>
                <w:szCs w:val="18"/>
              </w:rPr>
              <w:t>Product Information</w:t>
            </w:r>
            <w:r w:rsidR="00070CAF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890" w:type="dxa"/>
          </w:tcPr>
          <w:p w14:paraId="500BCBBB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6F93AE35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0482F0C8" w14:textId="77777777" w:rsidTr="0004477F">
        <w:tc>
          <w:tcPr>
            <w:tcW w:w="4248" w:type="dxa"/>
          </w:tcPr>
          <w:p w14:paraId="7D5799CF" w14:textId="77777777" w:rsidR="00BC64E1" w:rsidRPr="00BC64E1" w:rsidRDefault="00BC64E1" w:rsidP="005831D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C64E1">
              <w:rPr>
                <w:rFonts w:ascii="Arial" w:hAnsi="Arial" w:cs="Arial"/>
                <w:b/>
                <w:sz w:val="18"/>
                <w:szCs w:val="18"/>
              </w:rPr>
              <w:t>Clinical Development Plan</w:t>
            </w:r>
            <w:r w:rsidR="005831D6">
              <w:rPr>
                <w:rFonts w:ascii="Arial" w:hAnsi="Arial" w:cs="Arial"/>
                <w:b/>
                <w:sz w:val="18"/>
                <w:szCs w:val="18"/>
              </w:rPr>
              <w:t xml:space="preserve"> (CDP)</w:t>
            </w:r>
          </w:p>
        </w:tc>
        <w:tc>
          <w:tcPr>
            <w:tcW w:w="1890" w:type="dxa"/>
          </w:tcPr>
          <w:p w14:paraId="24B48F3D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DE7E682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38257B1B" w14:textId="77777777" w:rsidTr="0004477F">
        <w:tc>
          <w:tcPr>
            <w:tcW w:w="4248" w:type="dxa"/>
          </w:tcPr>
          <w:p w14:paraId="2E5BDD2F" w14:textId="54D0E94D" w:rsidR="00BC64E1" w:rsidRPr="00BC64E1" w:rsidRDefault="00BC64E1" w:rsidP="005831D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C64E1">
              <w:rPr>
                <w:rFonts w:ascii="Arial" w:hAnsi="Arial" w:cs="Arial"/>
                <w:b/>
                <w:sz w:val="18"/>
                <w:szCs w:val="18"/>
              </w:rPr>
              <w:t>Synopsis Components</w:t>
            </w:r>
          </w:p>
        </w:tc>
        <w:tc>
          <w:tcPr>
            <w:tcW w:w="1890" w:type="dxa"/>
          </w:tcPr>
          <w:p w14:paraId="15411437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7CB14809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24DBCF9A" w14:textId="77777777" w:rsidTr="0004477F">
        <w:tc>
          <w:tcPr>
            <w:tcW w:w="4248" w:type="dxa"/>
          </w:tcPr>
          <w:p w14:paraId="10F07BC6" w14:textId="3664B5CE" w:rsidR="00BC64E1" w:rsidRPr="00BC64E1" w:rsidRDefault="00BC64E1" w:rsidP="00BC64E1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BC64E1">
              <w:rPr>
                <w:rFonts w:ascii="Arial" w:hAnsi="Arial" w:cs="Arial"/>
                <w:sz w:val="18"/>
                <w:szCs w:val="18"/>
              </w:rPr>
              <w:t>Study Objectives</w:t>
            </w:r>
            <w:r w:rsidR="009815C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</w:tcPr>
          <w:p w14:paraId="74C920E9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63007D82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12D82E13" w14:textId="77777777" w:rsidTr="0004477F">
        <w:tc>
          <w:tcPr>
            <w:tcW w:w="4248" w:type="dxa"/>
          </w:tcPr>
          <w:p w14:paraId="1FB80596" w14:textId="77777777" w:rsidR="00BC64E1" w:rsidRPr="005831D6" w:rsidRDefault="00BC64E1" w:rsidP="005831D6">
            <w:pPr>
              <w:pStyle w:val="ListParagraph"/>
              <w:numPr>
                <w:ilvl w:val="0"/>
                <w:numId w:val="6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 xml:space="preserve">Primary Objective </w:t>
            </w:r>
          </w:p>
        </w:tc>
        <w:tc>
          <w:tcPr>
            <w:tcW w:w="1890" w:type="dxa"/>
          </w:tcPr>
          <w:p w14:paraId="71BB1FA2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2B98961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79B0608B" w14:textId="77777777" w:rsidTr="0004477F">
        <w:trPr>
          <w:trHeight w:val="179"/>
        </w:trPr>
        <w:tc>
          <w:tcPr>
            <w:tcW w:w="4248" w:type="dxa"/>
          </w:tcPr>
          <w:p w14:paraId="0A6C4E98" w14:textId="77777777" w:rsidR="00BC64E1" w:rsidRPr="005831D6" w:rsidRDefault="00BC64E1" w:rsidP="005831D6">
            <w:pPr>
              <w:pStyle w:val="ListParagraph"/>
              <w:numPr>
                <w:ilvl w:val="0"/>
                <w:numId w:val="6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Secondary Objective</w:t>
            </w:r>
            <w:r w:rsidR="002A2F8E">
              <w:rPr>
                <w:rFonts w:ascii="Arial" w:hAnsi="Arial" w:cs="Arial"/>
                <w:sz w:val="18"/>
                <w:szCs w:val="18"/>
              </w:rPr>
              <w:t>(s)</w:t>
            </w:r>
          </w:p>
        </w:tc>
        <w:tc>
          <w:tcPr>
            <w:tcW w:w="1890" w:type="dxa"/>
          </w:tcPr>
          <w:p w14:paraId="780FDFD4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140AB437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7E585C7A" w14:textId="77777777" w:rsidTr="0004477F">
        <w:trPr>
          <w:trHeight w:val="179"/>
        </w:trPr>
        <w:tc>
          <w:tcPr>
            <w:tcW w:w="4248" w:type="dxa"/>
          </w:tcPr>
          <w:p w14:paraId="7E74A808" w14:textId="77777777" w:rsidR="00BC64E1" w:rsidRPr="005831D6" w:rsidRDefault="00BC64E1" w:rsidP="005831D6">
            <w:pPr>
              <w:pStyle w:val="ListParagraph"/>
              <w:numPr>
                <w:ilvl w:val="0"/>
                <w:numId w:val="6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Safety Objective</w:t>
            </w:r>
            <w:r w:rsidR="002A2F8E">
              <w:rPr>
                <w:rFonts w:ascii="Arial" w:hAnsi="Arial" w:cs="Arial"/>
                <w:sz w:val="18"/>
                <w:szCs w:val="18"/>
              </w:rPr>
              <w:t>(s)</w:t>
            </w:r>
          </w:p>
        </w:tc>
        <w:tc>
          <w:tcPr>
            <w:tcW w:w="1890" w:type="dxa"/>
          </w:tcPr>
          <w:p w14:paraId="5C5F3EB4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4CF56CB6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A2F8E" w:rsidRPr="00BC64E1" w14:paraId="61434230" w14:textId="77777777" w:rsidTr="0004477F">
        <w:trPr>
          <w:trHeight w:val="179"/>
        </w:trPr>
        <w:tc>
          <w:tcPr>
            <w:tcW w:w="4248" w:type="dxa"/>
          </w:tcPr>
          <w:p w14:paraId="1EE0B6C6" w14:textId="77777777" w:rsidR="002A2F8E" w:rsidRPr="005831D6" w:rsidRDefault="002A2F8E" w:rsidP="005831D6">
            <w:pPr>
              <w:pStyle w:val="ListParagraph"/>
              <w:numPr>
                <w:ilvl w:val="0"/>
                <w:numId w:val="6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Exploratory Objective(s)</w:t>
            </w:r>
          </w:p>
        </w:tc>
        <w:tc>
          <w:tcPr>
            <w:tcW w:w="1890" w:type="dxa"/>
          </w:tcPr>
          <w:p w14:paraId="2DD0868C" w14:textId="77777777" w:rsidR="002A2F8E" w:rsidRPr="00BC64E1" w:rsidRDefault="002A2F8E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3C680AD" w14:textId="77777777" w:rsidR="002A2F8E" w:rsidRPr="00BC64E1" w:rsidRDefault="002A2F8E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7536" w:rsidRPr="00BC64E1" w14:paraId="0C7566F2" w14:textId="77777777" w:rsidTr="0004477F">
        <w:trPr>
          <w:trHeight w:val="179"/>
        </w:trPr>
        <w:tc>
          <w:tcPr>
            <w:tcW w:w="4248" w:type="dxa"/>
          </w:tcPr>
          <w:p w14:paraId="1CE738FE" w14:textId="47BECBD0" w:rsidR="00767536" w:rsidRDefault="00767536" w:rsidP="005831D6">
            <w:pPr>
              <w:pStyle w:val="ListParagraph"/>
              <w:numPr>
                <w:ilvl w:val="0"/>
                <w:numId w:val="6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767536">
              <w:rPr>
                <w:rFonts w:ascii="Arial" w:hAnsi="Arial" w:cs="Arial"/>
                <w:sz w:val="18"/>
                <w:szCs w:val="18"/>
              </w:rPr>
              <w:t>Estimands</w:t>
            </w:r>
          </w:p>
        </w:tc>
        <w:tc>
          <w:tcPr>
            <w:tcW w:w="1890" w:type="dxa"/>
          </w:tcPr>
          <w:p w14:paraId="6D822AA8" w14:textId="77777777" w:rsidR="00767536" w:rsidRPr="00BC64E1" w:rsidRDefault="0076753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5AB6CB0" w14:textId="77777777" w:rsidR="00767536" w:rsidRPr="00BC64E1" w:rsidRDefault="0076753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7536" w:rsidRPr="00BC64E1" w14:paraId="44BCC167" w14:textId="77777777" w:rsidTr="0004477F">
        <w:trPr>
          <w:trHeight w:val="179"/>
        </w:trPr>
        <w:tc>
          <w:tcPr>
            <w:tcW w:w="4248" w:type="dxa"/>
          </w:tcPr>
          <w:p w14:paraId="49105BB9" w14:textId="4C1CAB0D" w:rsidR="00767536" w:rsidRPr="002A5DF4" w:rsidRDefault="002A5DF4" w:rsidP="005831D6">
            <w:pPr>
              <w:pStyle w:val="ListParagraph"/>
              <w:numPr>
                <w:ilvl w:val="0"/>
                <w:numId w:val="6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C93926">
              <w:rPr>
                <w:rFonts w:ascii="Arial" w:hAnsi="Arial" w:cs="Arial"/>
                <w:sz w:val="18"/>
                <w:szCs w:val="18"/>
              </w:rPr>
              <w:t>Secondary estimand(s)</w:t>
            </w:r>
          </w:p>
        </w:tc>
        <w:tc>
          <w:tcPr>
            <w:tcW w:w="1890" w:type="dxa"/>
          </w:tcPr>
          <w:p w14:paraId="139B9D2E" w14:textId="77777777" w:rsidR="00767536" w:rsidRPr="00BC64E1" w:rsidRDefault="0076753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53E9A070" w14:textId="77777777" w:rsidR="00767536" w:rsidRPr="00BC64E1" w:rsidRDefault="0076753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3A023A1E" w14:textId="77777777" w:rsidTr="0004477F">
        <w:trPr>
          <w:trHeight w:val="179"/>
        </w:trPr>
        <w:tc>
          <w:tcPr>
            <w:tcW w:w="4248" w:type="dxa"/>
          </w:tcPr>
          <w:p w14:paraId="6C4F275E" w14:textId="0344069A" w:rsidR="00BC64E1" w:rsidRPr="00BC64E1" w:rsidRDefault="004D7026" w:rsidP="00BC64E1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Benefit/Risk Assessment</w:t>
            </w:r>
          </w:p>
        </w:tc>
        <w:tc>
          <w:tcPr>
            <w:tcW w:w="1890" w:type="dxa"/>
          </w:tcPr>
          <w:p w14:paraId="33A62B9F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8E450F3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7026" w:rsidRPr="00BC64E1" w14:paraId="7381239B" w14:textId="77777777" w:rsidTr="0004477F">
        <w:trPr>
          <w:trHeight w:val="179"/>
        </w:trPr>
        <w:tc>
          <w:tcPr>
            <w:tcW w:w="4248" w:type="dxa"/>
          </w:tcPr>
          <w:p w14:paraId="2FF2C7C9" w14:textId="07243CF1" w:rsidR="004D7026" w:rsidRPr="00BC64E1" w:rsidDel="009815C1" w:rsidRDefault="001A13BA" w:rsidP="004D7026">
            <w:pPr>
              <w:pStyle w:val="ListParagraph"/>
              <w:numPr>
                <w:ilvl w:val="0"/>
                <w:numId w:val="6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4D7026">
              <w:rPr>
                <w:rFonts w:ascii="Arial" w:hAnsi="Arial" w:cs="Arial"/>
                <w:sz w:val="18"/>
                <w:szCs w:val="18"/>
              </w:rPr>
              <w:t xml:space="preserve">Benefits </w:t>
            </w: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Pr="004D7026">
              <w:rPr>
                <w:rFonts w:ascii="Arial" w:hAnsi="Arial" w:cs="Arial"/>
                <w:sz w:val="18"/>
                <w:szCs w:val="18"/>
              </w:rPr>
              <w:t xml:space="preserve">nd Risks </w:t>
            </w: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Pr="004D7026">
              <w:rPr>
                <w:rFonts w:ascii="Arial" w:hAnsi="Arial" w:cs="Arial"/>
                <w:sz w:val="18"/>
                <w:szCs w:val="18"/>
              </w:rPr>
              <w:t>f Study Participation</w:t>
            </w:r>
          </w:p>
        </w:tc>
        <w:tc>
          <w:tcPr>
            <w:tcW w:w="1890" w:type="dxa"/>
          </w:tcPr>
          <w:p w14:paraId="0FE727C4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1ED3118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7026" w:rsidRPr="00BC64E1" w14:paraId="0BCA1568" w14:textId="77777777" w:rsidTr="0004477F">
        <w:trPr>
          <w:trHeight w:val="179"/>
        </w:trPr>
        <w:tc>
          <w:tcPr>
            <w:tcW w:w="4248" w:type="dxa"/>
          </w:tcPr>
          <w:p w14:paraId="0A65E696" w14:textId="14429E87" w:rsidR="004D7026" w:rsidRPr="00BC64E1" w:rsidDel="009815C1" w:rsidRDefault="004D7026" w:rsidP="004D7026">
            <w:pPr>
              <w:pStyle w:val="ListParagraph"/>
              <w:numPr>
                <w:ilvl w:val="0"/>
                <w:numId w:val="6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Justification </w:t>
            </w:r>
            <w:r w:rsidR="001A13BA">
              <w:rPr>
                <w:rFonts w:ascii="Arial" w:hAnsi="Arial" w:cs="Arial"/>
                <w:sz w:val="18"/>
                <w:szCs w:val="18"/>
              </w:rPr>
              <w:t>of Participant Enrollment</w:t>
            </w:r>
          </w:p>
        </w:tc>
        <w:tc>
          <w:tcPr>
            <w:tcW w:w="1890" w:type="dxa"/>
          </w:tcPr>
          <w:p w14:paraId="024BAF16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2C888103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7026" w:rsidRPr="00BC64E1" w14:paraId="5D801EDA" w14:textId="77777777" w:rsidTr="0004477F">
        <w:trPr>
          <w:trHeight w:val="179"/>
        </w:trPr>
        <w:tc>
          <w:tcPr>
            <w:tcW w:w="4248" w:type="dxa"/>
          </w:tcPr>
          <w:p w14:paraId="4D164449" w14:textId="5AC864A1" w:rsidR="004D7026" w:rsidRPr="00BC64E1" w:rsidDel="009815C1" w:rsidRDefault="001A13BA" w:rsidP="004D7026">
            <w:pPr>
              <w:pStyle w:val="ListParagraph"/>
              <w:numPr>
                <w:ilvl w:val="0"/>
                <w:numId w:val="6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4D7026">
              <w:rPr>
                <w:rFonts w:ascii="Arial" w:hAnsi="Arial" w:cs="Arial"/>
                <w:sz w:val="18"/>
                <w:szCs w:val="18"/>
              </w:rPr>
              <w:t xml:space="preserve">Strategies </w:t>
            </w: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Pr="004D7026">
              <w:rPr>
                <w:rFonts w:ascii="Arial" w:hAnsi="Arial" w:cs="Arial"/>
                <w:sz w:val="18"/>
                <w:szCs w:val="18"/>
              </w:rPr>
              <w:t>o Mitigate Identified Risks</w:t>
            </w:r>
          </w:p>
        </w:tc>
        <w:tc>
          <w:tcPr>
            <w:tcW w:w="1890" w:type="dxa"/>
          </w:tcPr>
          <w:p w14:paraId="6A467391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2BCC73B8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15C1" w:rsidRPr="00BC64E1" w14:paraId="366430B1" w14:textId="77777777" w:rsidTr="0004477F">
        <w:trPr>
          <w:trHeight w:val="179"/>
        </w:trPr>
        <w:tc>
          <w:tcPr>
            <w:tcW w:w="4248" w:type="dxa"/>
          </w:tcPr>
          <w:p w14:paraId="56CF18CF" w14:textId="63A3595B" w:rsidR="009815C1" w:rsidRPr="00BC64E1" w:rsidRDefault="009815C1" w:rsidP="00BC64E1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BC64E1">
              <w:rPr>
                <w:rFonts w:ascii="Arial" w:hAnsi="Arial" w:cs="Arial"/>
                <w:sz w:val="18"/>
                <w:szCs w:val="18"/>
              </w:rPr>
              <w:t>Study Design Description</w:t>
            </w:r>
          </w:p>
        </w:tc>
        <w:tc>
          <w:tcPr>
            <w:tcW w:w="1890" w:type="dxa"/>
          </w:tcPr>
          <w:p w14:paraId="61F7B1C9" w14:textId="77777777" w:rsidR="009815C1" w:rsidRPr="00BC64E1" w:rsidRDefault="009815C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766C5E22" w14:textId="77777777" w:rsidR="009815C1" w:rsidRPr="00BC64E1" w:rsidRDefault="009815C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52CF3727" w14:textId="77777777" w:rsidTr="0004477F">
        <w:trPr>
          <w:trHeight w:val="179"/>
        </w:trPr>
        <w:tc>
          <w:tcPr>
            <w:tcW w:w="4248" w:type="dxa"/>
          </w:tcPr>
          <w:p w14:paraId="027C6173" w14:textId="1AF59D2F" w:rsidR="00BC64E1" w:rsidRPr="005831D6" w:rsidRDefault="00232CAA" w:rsidP="005831D6">
            <w:pPr>
              <w:pStyle w:val="ListParagraph"/>
              <w:numPr>
                <w:ilvl w:val="0"/>
                <w:numId w:val="7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Schematic of</w:t>
            </w:r>
            <w:r w:rsidR="005831D6">
              <w:rPr>
                <w:rFonts w:ascii="Arial" w:hAnsi="Arial" w:cs="Arial"/>
                <w:sz w:val="18"/>
                <w:szCs w:val="18"/>
              </w:rPr>
              <w:t xml:space="preserve"> Study Design with d</w:t>
            </w:r>
            <w:r w:rsidR="00BC64E1" w:rsidRPr="005831D6">
              <w:rPr>
                <w:rFonts w:ascii="Arial" w:hAnsi="Arial" w:cs="Arial"/>
                <w:sz w:val="18"/>
                <w:szCs w:val="18"/>
              </w:rPr>
              <w:t>urations</w:t>
            </w:r>
          </w:p>
        </w:tc>
        <w:tc>
          <w:tcPr>
            <w:tcW w:w="1890" w:type="dxa"/>
          </w:tcPr>
          <w:p w14:paraId="78B3365E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E3999D5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2DE2A599" w14:textId="77777777" w:rsidTr="0004477F">
        <w:trPr>
          <w:trHeight w:val="179"/>
        </w:trPr>
        <w:tc>
          <w:tcPr>
            <w:tcW w:w="4248" w:type="dxa"/>
          </w:tcPr>
          <w:p w14:paraId="7283A48A" w14:textId="77777777" w:rsidR="00BC64E1" w:rsidRPr="005831D6" w:rsidRDefault="00BC64E1" w:rsidP="005831D6">
            <w:pPr>
              <w:pStyle w:val="ListParagraph"/>
              <w:numPr>
                <w:ilvl w:val="0"/>
                <w:numId w:val="7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Schedule of Events</w:t>
            </w:r>
          </w:p>
        </w:tc>
        <w:tc>
          <w:tcPr>
            <w:tcW w:w="1890" w:type="dxa"/>
          </w:tcPr>
          <w:p w14:paraId="3F4C2603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675B1FDF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54F4C" w:rsidRPr="00BC64E1" w14:paraId="61E1C3BD" w14:textId="77777777" w:rsidTr="0004477F">
        <w:trPr>
          <w:trHeight w:val="179"/>
        </w:trPr>
        <w:tc>
          <w:tcPr>
            <w:tcW w:w="4248" w:type="dxa"/>
          </w:tcPr>
          <w:p w14:paraId="5290F2E5" w14:textId="48E308CB" w:rsidR="00A54F4C" w:rsidRPr="005831D6" w:rsidRDefault="001A13BA" w:rsidP="005831D6">
            <w:pPr>
              <w:pStyle w:val="ListParagraph"/>
              <w:numPr>
                <w:ilvl w:val="0"/>
                <w:numId w:val="7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="00A54F4C" w:rsidRPr="0097299C">
              <w:rPr>
                <w:rFonts w:ascii="Arial" w:hAnsi="Arial" w:cs="Arial"/>
                <w:sz w:val="18"/>
                <w:szCs w:val="18"/>
              </w:rPr>
              <w:t xml:space="preserve">rder of </w:t>
            </w: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="00A54F4C" w:rsidRPr="0097299C">
              <w:rPr>
                <w:rFonts w:ascii="Arial" w:hAnsi="Arial" w:cs="Arial"/>
                <w:sz w:val="18"/>
                <w:szCs w:val="18"/>
              </w:rPr>
              <w:t>ssessments</w:t>
            </w:r>
          </w:p>
        </w:tc>
        <w:tc>
          <w:tcPr>
            <w:tcW w:w="1890" w:type="dxa"/>
          </w:tcPr>
          <w:p w14:paraId="1DC32465" w14:textId="77777777" w:rsidR="00A54F4C" w:rsidRPr="00BC64E1" w:rsidRDefault="00A54F4C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6257EB11" w14:textId="77777777" w:rsidR="00A54F4C" w:rsidRPr="00BC64E1" w:rsidRDefault="00A54F4C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842" w:rsidRPr="00BC64E1" w14:paraId="562262CF" w14:textId="77777777" w:rsidTr="0004477F">
        <w:trPr>
          <w:trHeight w:val="179"/>
        </w:trPr>
        <w:tc>
          <w:tcPr>
            <w:tcW w:w="4248" w:type="dxa"/>
          </w:tcPr>
          <w:p w14:paraId="539D1906" w14:textId="46B1893C" w:rsidR="00DF7842" w:rsidRPr="005831D6" w:rsidRDefault="00DF7842" w:rsidP="005831D6">
            <w:pPr>
              <w:pStyle w:val="ListParagraph"/>
              <w:numPr>
                <w:ilvl w:val="0"/>
                <w:numId w:val="7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Study Rationale</w:t>
            </w:r>
            <w:r w:rsidR="009815C1">
              <w:rPr>
                <w:rFonts w:ascii="Arial" w:hAnsi="Arial" w:cs="Arial"/>
                <w:sz w:val="18"/>
                <w:szCs w:val="18"/>
              </w:rPr>
              <w:t xml:space="preserve"> &amp; </w:t>
            </w:r>
            <w:r w:rsidR="00DB1A3D">
              <w:rPr>
                <w:rFonts w:ascii="Arial" w:hAnsi="Arial" w:cs="Arial"/>
                <w:sz w:val="18"/>
                <w:szCs w:val="18"/>
              </w:rPr>
              <w:t>P</w:t>
            </w:r>
            <w:r w:rsidR="009815C1">
              <w:rPr>
                <w:rFonts w:ascii="Arial" w:hAnsi="Arial" w:cs="Arial"/>
                <w:sz w:val="18"/>
                <w:szCs w:val="18"/>
              </w:rPr>
              <w:t xml:space="preserve">urpose of </w:t>
            </w:r>
            <w:r w:rsidR="00DB1A3D">
              <w:rPr>
                <w:rFonts w:ascii="Arial" w:hAnsi="Arial" w:cs="Arial"/>
                <w:sz w:val="18"/>
                <w:szCs w:val="18"/>
              </w:rPr>
              <w:t>S</w:t>
            </w:r>
            <w:r w:rsidR="009815C1">
              <w:rPr>
                <w:rFonts w:ascii="Arial" w:hAnsi="Arial" w:cs="Arial"/>
                <w:sz w:val="18"/>
                <w:szCs w:val="18"/>
              </w:rPr>
              <w:t>tudy</w:t>
            </w:r>
          </w:p>
        </w:tc>
        <w:tc>
          <w:tcPr>
            <w:tcW w:w="1890" w:type="dxa"/>
          </w:tcPr>
          <w:p w14:paraId="4CD5E833" w14:textId="77777777" w:rsidR="00DF7842" w:rsidRPr="00BC64E1" w:rsidRDefault="00DF7842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4539D161" w14:textId="77777777" w:rsidR="00DF7842" w:rsidRPr="00BC64E1" w:rsidRDefault="00DF7842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5AA1AAE8" w14:textId="77777777" w:rsidTr="0004477F">
        <w:trPr>
          <w:trHeight w:val="179"/>
        </w:trPr>
        <w:tc>
          <w:tcPr>
            <w:tcW w:w="4248" w:type="dxa"/>
          </w:tcPr>
          <w:p w14:paraId="6AF7B486" w14:textId="1BB1DAA0" w:rsidR="00BC64E1" w:rsidRPr="005831D6" w:rsidRDefault="00BC64E1" w:rsidP="005831D6">
            <w:pPr>
              <w:pStyle w:val="ListParagraph"/>
              <w:numPr>
                <w:ilvl w:val="0"/>
                <w:numId w:val="7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Primary Endpoint</w:t>
            </w:r>
          </w:p>
        </w:tc>
        <w:tc>
          <w:tcPr>
            <w:tcW w:w="1890" w:type="dxa"/>
          </w:tcPr>
          <w:p w14:paraId="3BD55FA2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3C29383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65C90813" w14:textId="77777777" w:rsidTr="0004477F">
        <w:tc>
          <w:tcPr>
            <w:tcW w:w="4248" w:type="dxa"/>
          </w:tcPr>
          <w:p w14:paraId="07266778" w14:textId="5DD85A56" w:rsidR="00BC64E1" w:rsidRPr="005831D6" w:rsidRDefault="00BC64E1" w:rsidP="005831D6">
            <w:pPr>
              <w:pStyle w:val="ListParagraph"/>
              <w:numPr>
                <w:ilvl w:val="0"/>
                <w:numId w:val="7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Secondary Endpoint</w:t>
            </w:r>
            <w:r w:rsidR="00DF7842">
              <w:rPr>
                <w:rFonts w:ascii="Arial" w:hAnsi="Arial" w:cs="Arial"/>
                <w:sz w:val="18"/>
                <w:szCs w:val="18"/>
              </w:rPr>
              <w:t>(s)</w:t>
            </w:r>
          </w:p>
        </w:tc>
        <w:tc>
          <w:tcPr>
            <w:tcW w:w="1890" w:type="dxa"/>
          </w:tcPr>
          <w:p w14:paraId="675C0A42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5102717F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0A3FD36B" w14:textId="77777777" w:rsidTr="0004477F">
        <w:tc>
          <w:tcPr>
            <w:tcW w:w="4248" w:type="dxa"/>
          </w:tcPr>
          <w:p w14:paraId="6C47B32A" w14:textId="26F90B26" w:rsidR="00BC64E1" w:rsidRPr="005831D6" w:rsidRDefault="00BC64E1" w:rsidP="005831D6">
            <w:pPr>
              <w:pStyle w:val="ListParagraph"/>
              <w:numPr>
                <w:ilvl w:val="0"/>
                <w:numId w:val="7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Safety Assessments including clinical lab</w:t>
            </w:r>
            <w:r w:rsidR="005831D6">
              <w:rPr>
                <w:rFonts w:ascii="Arial" w:hAnsi="Arial" w:cs="Arial"/>
                <w:sz w:val="18"/>
                <w:szCs w:val="18"/>
              </w:rPr>
              <w:t>oratory assessments</w:t>
            </w:r>
          </w:p>
        </w:tc>
        <w:tc>
          <w:tcPr>
            <w:tcW w:w="1890" w:type="dxa"/>
          </w:tcPr>
          <w:p w14:paraId="15B1528A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4EB82A69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3786B5ED" w14:textId="77777777" w:rsidTr="0004477F">
        <w:tc>
          <w:tcPr>
            <w:tcW w:w="4248" w:type="dxa"/>
          </w:tcPr>
          <w:p w14:paraId="4D9E581B" w14:textId="06615762" w:rsidR="00BC64E1" w:rsidRPr="005831D6" w:rsidRDefault="00BC64E1" w:rsidP="005831D6">
            <w:pPr>
              <w:pStyle w:val="ListParagraph"/>
              <w:numPr>
                <w:ilvl w:val="0"/>
                <w:numId w:val="7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Pharmacokinetics</w:t>
            </w:r>
            <w:r w:rsidR="00DB1A3D">
              <w:rPr>
                <w:rFonts w:ascii="Arial" w:hAnsi="Arial" w:cs="Arial"/>
                <w:sz w:val="18"/>
                <w:szCs w:val="18"/>
              </w:rPr>
              <w:t xml:space="preserve"> (PK)</w:t>
            </w:r>
            <w:r w:rsidR="00951B4F">
              <w:rPr>
                <w:rFonts w:ascii="Arial" w:hAnsi="Arial" w:cs="Arial"/>
                <w:sz w:val="18"/>
                <w:szCs w:val="18"/>
              </w:rPr>
              <w:t xml:space="preserve"> and/or </w:t>
            </w:r>
            <w:r w:rsidR="00DF7842">
              <w:rPr>
                <w:rFonts w:ascii="Arial" w:hAnsi="Arial" w:cs="Arial"/>
                <w:sz w:val="18"/>
                <w:szCs w:val="18"/>
              </w:rPr>
              <w:t>Pharmacodynamics</w:t>
            </w:r>
            <w:r w:rsidR="00DB1A3D">
              <w:rPr>
                <w:rFonts w:ascii="Arial" w:hAnsi="Arial" w:cs="Arial"/>
                <w:sz w:val="18"/>
                <w:szCs w:val="18"/>
              </w:rPr>
              <w:t xml:space="preserve"> (PD)</w:t>
            </w:r>
            <w:r w:rsidR="00951B4F">
              <w:rPr>
                <w:rFonts w:ascii="Arial" w:hAnsi="Arial" w:cs="Arial"/>
                <w:sz w:val="18"/>
                <w:szCs w:val="18"/>
              </w:rPr>
              <w:t xml:space="preserve"> endpoints</w:t>
            </w:r>
            <w:r w:rsidR="00392EB2">
              <w:rPr>
                <w:rFonts w:ascii="Arial" w:hAnsi="Arial" w:cs="Arial"/>
                <w:sz w:val="18"/>
                <w:szCs w:val="18"/>
              </w:rPr>
              <w:t xml:space="preserve"> /</w:t>
            </w:r>
            <w:r w:rsidR="00951B4F">
              <w:rPr>
                <w:rFonts w:ascii="Arial" w:hAnsi="Arial" w:cs="Arial"/>
                <w:sz w:val="18"/>
                <w:szCs w:val="18"/>
              </w:rPr>
              <w:t>assessments</w:t>
            </w:r>
            <w:r w:rsidR="00070CAF">
              <w:rPr>
                <w:rFonts w:ascii="Arial" w:hAnsi="Arial" w:cs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890" w:type="dxa"/>
          </w:tcPr>
          <w:p w14:paraId="4EA6F267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75AE3726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118018A6" w14:textId="77777777" w:rsidTr="0004477F">
        <w:tc>
          <w:tcPr>
            <w:tcW w:w="4248" w:type="dxa"/>
          </w:tcPr>
          <w:p w14:paraId="45FE0829" w14:textId="77777777" w:rsidR="00BC64E1" w:rsidRPr="00BC64E1" w:rsidRDefault="00BC64E1" w:rsidP="00BC64E1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BC64E1">
              <w:rPr>
                <w:rFonts w:ascii="Arial" w:hAnsi="Arial" w:cs="Arial"/>
                <w:sz w:val="18"/>
                <w:szCs w:val="18"/>
              </w:rPr>
              <w:t>Study Population</w:t>
            </w:r>
          </w:p>
        </w:tc>
        <w:tc>
          <w:tcPr>
            <w:tcW w:w="1890" w:type="dxa"/>
          </w:tcPr>
          <w:p w14:paraId="3D8BD62D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8A4488D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48BD2E36" w14:textId="77777777" w:rsidTr="0004477F">
        <w:tc>
          <w:tcPr>
            <w:tcW w:w="4248" w:type="dxa"/>
          </w:tcPr>
          <w:p w14:paraId="7A3E6075" w14:textId="77777777" w:rsidR="00BC64E1" w:rsidRPr="005831D6" w:rsidRDefault="00BC64E1" w:rsidP="005831D6">
            <w:pPr>
              <w:pStyle w:val="ListParagraph"/>
              <w:numPr>
                <w:ilvl w:val="0"/>
                <w:numId w:val="8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Inclusion Criteria</w:t>
            </w:r>
          </w:p>
        </w:tc>
        <w:tc>
          <w:tcPr>
            <w:tcW w:w="1890" w:type="dxa"/>
          </w:tcPr>
          <w:p w14:paraId="460765A2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24D2DEE1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04221168" w14:textId="77777777" w:rsidTr="0004477F">
        <w:trPr>
          <w:trHeight w:val="214"/>
        </w:trPr>
        <w:tc>
          <w:tcPr>
            <w:tcW w:w="4248" w:type="dxa"/>
          </w:tcPr>
          <w:p w14:paraId="1CA2AA9B" w14:textId="77777777" w:rsidR="00BC64E1" w:rsidRPr="005831D6" w:rsidRDefault="00BC64E1" w:rsidP="005831D6">
            <w:pPr>
              <w:pStyle w:val="ListParagraph"/>
              <w:numPr>
                <w:ilvl w:val="0"/>
                <w:numId w:val="8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 xml:space="preserve">Exclusion Criteria  </w:t>
            </w:r>
          </w:p>
        </w:tc>
        <w:tc>
          <w:tcPr>
            <w:tcW w:w="1890" w:type="dxa"/>
          </w:tcPr>
          <w:p w14:paraId="2777BFBF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803C825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15C1" w:rsidRPr="00BC64E1" w14:paraId="793538BC" w14:textId="77777777" w:rsidTr="0004477F">
        <w:trPr>
          <w:trHeight w:val="214"/>
        </w:trPr>
        <w:tc>
          <w:tcPr>
            <w:tcW w:w="4248" w:type="dxa"/>
          </w:tcPr>
          <w:p w14:paraId="2F2501AD" w14:textId="74FF8BDB" w:rsidR="009815C1" w:rsidRPr="005831D6" w:rsidRDefault="009815C1" w:rsidP="005831D6">
            <w:pPr>
              <w:pStyle w:val="ListParagraph"/>
              <w:numPr>
                <w:ilvl w:val="0"/>
                <w:numId w:val="8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Justification for </w:t>
            </w:r>
            <w:r w:rsidR="00DB1A3D">
              <w:rPr>
                <w:rFonts w:ascii="Arial" w:hAnsi="Arial" w:cs="Arial"/>
                <w:sz w:val="18"/>
                <w:szCs w:val="18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opulation</w:t>
            </w:r>
          </w:p>
        </w:tc>
        <w:tc>
          <w:tcPr>
            <w:tcW w:w="1890" w:type="dxa"/>
          </w:tcPr>
          <w:p w14:paraId="39BE28B5" w14:textId="77777777" w:rsidR="009815C1" w:rsidRPr="00BC64E1" w:rsidRDefault="009815C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4F2C7FF2" w14:textId="77777777" w:rsidR="009815C1" w:rsidRPr="00BC64E1" w:rsidRDefault="009815C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7026" w:rsidRPr="00BC64E1" w14:paraId="5392A23A" w14:textId="77777777" w:rsidTr="0004477F">
        <w:trPr>
          <w:trHeight w:val="214"/>
        </w:trPr>
        <w:tc>
          <w:tcPr>
            <w:tcW w:w="4248" w:type="dxa"/>
          </w:tcPr>
          <w:p w14:paraId="69D26B73" w14:textId="0F032CD5" w:rsidR="004D7026" w:rsidRDefault="004D7026" w:rsidP="005831D6">
            <w:pPr>
              <w:pStyle w:val="ListParagraph"/>
              <w:numPr>
                <w:ilvl w:val="0"/>
                <w:numId w:val="8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Stopping </w:t>
            </w:r>
            <w:r w:rsidR="00DB1A3D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riteria</w:t>
            </w:r>
          </w:p>
        </w:tc>
        <w:tc>
          <w:tcPr>
            <w:tcW w:w="1890" w:type="dxa"/>
          </w:tcPr>
          <w:p w14:paraId="487118BB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5CEA4BC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2D0763C6" w14:textId="77777777" w:rsidTr="0004477F">
        <w:trPr>
          <w:trHeight w:val="213"/>
        </w:trPr>
        <w:tc>
          <w:tcPr>
            <w:tcW w:w="4248" w:type="dxa"/>
          </w:tcPr>
          <w:p w14:paraId="2A026DB8" w14:textId="77777777" w:rsidR="00BC64E1" w:rsidRPr="005831D6" w:rsidRDefault="00BC64E1" w:rsidP="005831D6">
            <w:pPr>
              <w:pStyle w:val="ListParagraph"/>
              <w:numPr>
                <w:ilvl w:val="0"/>
                <w:numId w:val="8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Disease Diagnostic Criteria</w:t>
            </w:r>
          </w:p>
        </w:tc>
        <w:tc>
          <w:tcPr>
            <w:tcW w:w="1890" w:type="dxa"/>
          </w:tcPr>
          <w:p w14:paraId="3A37E264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CF4F929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4E5F224B" w14:textId="77777777" w:rsidTr="0004477F">
        <w:trPr>
          <w:trHeight w:val="213"/>
        </w:trPr>
        <w:tc>
          <w:tcPr>
            <w:tcW w:w="4248" w:type="dxa"/>
          </w:tcPr>
          <w:p w14:paraId="2EF55EED" w14:textId="5F62075E" w:rsidR="00BC64E1" w:rsidRPr="00BC64E1" w:rsidRDefault="00BC64E1" w:rsidP="0082267F">
            <w:pPr>
              <w:keepNext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BC64E1">
              <w:rPr>
                <w:rFonts w:ascii="Arial" w:hAnsi="Arial" w:cs="Arial"/>
                <w:sz w:val="18"/>
                <w:szCs w:val="18"/>
              </w:rPr>
              <w:t>Study Treatments</w:t>
            </w:r>
          </w:p>
        </w:tc>
        <w:tc>
          <w:tcPr>
            <w:tcW w:w="1890" w:type="dxa"/>
          </w:tcPr>
          <w:p w14:paraId="16477E78" w14:textId="77777777" w:rsidR="00BC64E1" w:rsidRPr="00BC64E1" w:rsidRDefault="00BC64E1" w:rsidP="0082267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4FCB894D" w14:textId="77777777" w:rsidR="00BC64E1" w:rsidRPr="00BC64E1" w:rsidRDefault="00BC64E1" w:rsidP="0082267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26C71F69" w14:textId="77777777" w:rsidTr="0004477F">
        <w:trPr>
          <w:trHeight w:val="213"/>
        </w:trPr>
        <w:tc>
          <w:tcPr>
            <w:tcW w:w="4248" w:type="dxa"/>
          </w:tcPr>
          <w:p w14:paraId="32B3707D" w14:textId="77777777" w:rsidR="00BC64E1" w:rsidRPr="005831D6" w:rsidRDefault="00BC64E1" w:rsidP="0078213F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Treatments Administered</w:t>
            </w:r>
          </w:p>
        </w:tc>
        <w:tc>
          <w:tcPr>
            <w:tcW w:w="1890" w:type="dxa"/>
          </w:tcPr>
          <w:p w14:paraId="28EF2BB3" w14:textId="77777777" w:rsidR="00BC64E1" w:rsidRPr="00BC64E1" w:rsidRDefault="00BC64E1" w:rsidP="0078213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7A6C4605" w14:textId="77777777" w:rsidR="00BC64E1" w:rsidRPr="00BC64E1" w:rsidRDefault="00BC64E1" w:rsidP="0078213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1B10D6D4" w14:textId="77777777" w:rsidTr="0004477F">
        <w:trPr>
          <w:trHeight w:val="213"/>
        </w:trPr>
        <w:tc>
          <w:tcPr>
            <w:tcW w:w="4248" w:type="dxa"/>
          </w:tcPr>
          <w:p w14:paraId="400CC0B5" w14:textId="77777777" w:rsidR="00BC64E1" w:rsidRPr="005831D6" w:rsidRDefault="00BC64E1" w:rsidP="0078213F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Dose Rationale</w:t>
            </w:r>
          </w:p>
        </w:tc>
        <w:tc>
          <w:tcPr>
            <w:tcW w:w="1890" w:type="dxa"/>
          </w:tcPr>
          <w:p w14:paraId="4449B71F" w14:textId="77777777" w:rsidR="00BC64E1" w:rsidRPr="00BC64E1" w:rsidRDefault="00BC64E1" w:rsidP="0078213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5B02F228" w14:textId="77777777" w:rsidR="00BC64E1" w:rsidRPr="00BC64E1" w:rsidRDefault="00BC64E1" w:rsidP="0078213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6C22A2CE" w14:textId="77777777" w:rsidTr="0004477F">
        <w:trPr>
          <w:trHeight w:val="213"/>
        </w:trPr>
        <w:tc>
          <w:tcPr>
            <w:tcW w:w="4248" w:type="dxa"/>
          </w:tcPr>
          <w:p w14:paraId="700E44E0" w14:textId="77777777" w:rsidR="00BC64E1" w:rsidRPr="005831D6" w:rsidRDefault="00BC64E1" w:rsidP="0078213F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Prior and Concomitant Treatments</w:t>
            </w:r>
          </w:p>
        </w:tc>
        <w:tc>
          <w:tcPr>
            <w:tcW w:w="1890" w:type="dxa"/>
          </w:tcPr>
          <w:p w14:paraId="6E75389D" w14:textId="77777777" w:rsidR="00BC64E1" w:rsidRPr="00BC64E1" w:rsidRDefault="00BC64E1" w:rsidP="0078213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2209C6F6" w14:textId="77777777" w:rsidR="00BC64E1" w:rsidRPr="00BC64E1" w:rsidRDefault="00BC64E1" w:rsidP="0078213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1AA769F2" w14:textId="77777777" w:rsidTr="0004477F">
        <w:trPr>
          <w:trHeight w:val="213"/>
        </w:trPr>
        <w:tc>
          <w:tcPr>
            <w:tcW w:w="4248" w:type="dxa"/>
          </w:tcPr>
          <w:p w14:paraId="07CCB811" w14:textId="77777777" w:rsidR="00BC64E1" w:rsidRPr="005831D6" w:rsidRDefault="00EF1E44" w:rsidP="0078213F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Excluded Medic</w:t>
            </w:r>
            <w:r w:rsidR="00BC64E1" w:rsidRPr="005831D6">
              <w:rPr>
                <w:rFonts w:ascii="Arial" w:hAnsi="Arial" w:cs="Arial"/>
                <w:sz w:val="18"/>
                <w:szCs w:val="18"/>
              </w:rPr>
              <w:t>ations</w:t>
            </w:r>
          </w:p>
        </w:tc>
        <w:tc>
          <w:tcPr>
            <w:tcW w:w="1890" w:type="dxa"/>
          </w:tcPr>
          <w:p w14:paraId="53BE2823" w14:textId="77777777" w:rsidR="00BC64E1" w:rsidRPr="00BC64E1" w:rsidRDefault="00BC64E1" w:rsidP="0078213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411696E3" w14:textId="77777777" w:rsidR="00BC64E1" w:rsidRPr="00BC64E1" w:rsidRDefault="00BC64E1" w:rsidP="0078213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70332988" w14:textId="77777777" w:rsidTr="0004477F">
        <w:trPr>
          <w:trHeight w:val="213"/>
        </w:trPr>
        <w:tc>
          <w:tcPr>
            <w:tcW w:w="4248" w:type="dxa"/>
          </w:tcPr>
          <w:p w14:paraId="23981679" w14:textId="77777777" w:rsidR="00BC64E1" w:rsidRPr="005831D6" w:rsidRDefault="00BC64E1" w:rsidP="0078213F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 w:rsidRPr="005831D6">
              <w:rPr>
                <w:rFonts w:ascii="Arial" w:hAnsi="Arial" w:cs="Arial"/>
                <w:sz w:val="18"/>
                <w:szCs w:val="18"/>
              </w:rPr>
              <w:t>Allowed Medications</w:t>
            </w:r>
          </w:p>
        </w:tc>
        <w:tc>
          <w:tcPr>
            <w:tcW w:w="1890" w:type="dxa"/>
          </w:tcPr>
          <w:p w14:paraId="1CA2E438" w14:textId="77777777" w:rsidR="00BC64E1" w:rsidRPr="00BC64E1" w:rsidRDefault="00BC64E1" w:rsidP="0078213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019FE07" w14:textId="77777777" w:rsidR="00BC64E1" w:rsidRPr="00BC64E1" w:rsidRDefault="00BC64E1" w:rsidP="0078213F">
            <w:pPr>
              <w:keepNext/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C64E1" w:rsidRPr="00BC64E1" w14:paraId="4259E08E" w14:textId="77777777" w:rsidTr="0004477F">
        <w:trPr>
          <w:trHeight w:val="213"/>
        </w:trPr>
        <w:tc>
          <w:tcPr>
            <w:tcW w:w="4248" w:type="dxa"/>
          </w:tcPr>
          <w:p w14:paraId="75CD422F" w14:textId="4EC186E7" w:rsidR="00BC64E1" w:rsidRPr="00BC64E1" w:rsidRDefault="00BC64E1" w:rsidP="00BC64E1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BC64E1">
              <w:rPr>
                <w:rFonts w:ascii="Arial" w:hAnsi="Arial" w:cs="Arial"/>
                <w:sz w:val="18"/>
                <w:szCs w:val="18"/>
              </w:rPr>
              <w:t>Statistical Analyses</w:t>
            </w:r>
            <w:r w:rsidR="00070CAF">
              <w:rPr>
                <w:rFonts w:ascii="Arial" w:hAnsi="Arial" w:cs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890" w:type="dxa"/>
          </w:tcPr>
          <w:p w14:paraId="5E7107F9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14BC1E3" w14:textId="77777777" w:rsidR="00BC64E1" w:rsidRPr="00BC64E1" w:rsidRDefault="00BC64E1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A13BA" w:rsidRPr="00BC64E1" w14:paraId="697475A8" w14:textId="77777777" w:rsidTr="0004477F">
        <w:trPr>
          <w:trHeight w:val="213"/>
        </w:trPr>
        <w:tc>
          <w:tcPr>
            <w:tcW w:w="4248" w:type="dxa"/>
          </w:tcPr>
          <w:p w14:paraId="3CD3B8A4" w14:textId="66BCB1D9" w:rsidR="001A13BA" w:rsidRDefault="001A13BA" w:rsidP="00362601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Hypothesis of the Study</w:t>
            </w:r>
          </w:p>
        </w:tc>
        <w:tc>
          <w:tcPr>
            <w:tcW w:w="1890" w:type="dxa"/>
          </w:tcPr>
          <w:p w14:paraId="215F372F" w14:textId="77777777" w:rsidR="001A13BA" w:rsidRPr="00BC64E1" w:rsidRDefault="001A13BA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5CD4C41D" w14:textId="77777777" w:rsidR="001A13BA" w:rsidRPr="00BC64E1" w:rsidRDefault="001A13BA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7026" w:rsidRPr="00BC64E1" w14:paraId="3BD62EE2" w14:textId="77777777" w:rsidTr="0004477F">
        <w:trPr>
          <w:trHeight w:val="213"/>
        </w:trPr>
        <w:tc>
          <w:tcPr>
            <w:tcW w:w="4248" w:type="dxa"/>
          </w:tcPr>
          <w:p w14:paraId="53CB4BD6" w14:textId="051D132F" w:rsidR="004D7026" w:rsidRPr="00BC64E1" w:rsidRDefault="004D7026" w:rsidP="00362601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Sample </w:t>
            </w:r>
            <w:r w:rsidR="00DB1A3D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ize </w:t>
            </w:r>
            <w:r w:rsidR="00DB1A3D">
              <w:rPr>
                <w:rFonts w:ascii="Arial" w:hAnsi="Arial" w:cs="Arial"/>
                <w:sz w:val="18"/>
                <w:szCs w:val="18"/>
              </w:rPr>
              <w:t>D</w:t>
            </w:r>
            <w:r w:rsidR="00362601">
              <w:rPr>
                <w:rFonts w:ascii="Arial" w:hAnsi="Arial" w:cs="Arial"/>
                <w:sz w:val="18"/>
                <w:szCs w:val="18"/>
              </w:rPr>
              <w:t>etermination</w:t>
            </w:r>
          </w:p>
        </w:tc>
        <w:tc>
          <w:tcPr>
            <w:tcW w:w="1890" w:type="dxa"/>
          </w:tcPr>
          <w:p w14:paraId="3929300D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7C253E5B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7026" w:rsidRPr="00BC64E1" w14:paraId="3E4A6D7E" w14:textId="77777777" w:rsidTr="0004477F">
        <w:trPr>
          <w:trHeight w:val="213"/>
        </w:trPr>
        <w:tc>
          <w:tcPr>
            <w:tcW w:w="4248" w:type="dxa"/>
          </w:tcPr>
          <w:p w14:paraId="7C24FBF9" w14:textId="4CCA0003" w:rsidR="004D7026" w:rsidRPr="00BC64E1" w:rsidRDefault="00790E98" w:rsidP="004D7026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Efficacy</w:t>
            </w:r>
          </w:p>
        </w:tc>
        <w:tc>
          <w:tcPr>
            <w:tcW w:w="1890" w:type="dxa"/>
          </w:tcPr>
          <w:p w14:paraId="31E36F2D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7D2CE497" w14:textId="77777777" w:rsidR="004D7026" w:rsidRPr="00BC64E1" w:rsidRDefault="004D702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0E98" w:rsidRPr="00BC64E1" w14:paraId="277DCD80" w14:textId="77777777" w:rsidTr="0004477F">
        <w:trPr>
          <w:trHeight w:val="213"/>
        </w:trPr>
        <w:tc>
          <w:tcPr>
            <w:tcW w:w="4248" w:type="dxa"/>
          </w:tcPr>
          <w:p w14:paraId="237AB4FA" w14:textId="4C0F1364" w:rsidR="00790E98" w:rsidRDefault="00790E98" w:rsidP="004D7026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Safety</w:t>
            </w:r>
          </w:p>
        </w:tc>
        <w:tc>
          <w:tcPr>
            <w:tcW w:w="1890" w:type="dxa"/>
          </w:tcPr>
          <w:p w14:paraId="357DAD2B" w14:textId="77777777" w:rsidR="00790E98" w:rsidRPr="00BC64E1" w:rsidRDefault="00790E98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31691600" w14:textId="77777777" w:rsidR="00790E98" w:rsidRPr="00BC64E1" w:rsidRDefault="00790E98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0E98" w:rsidRPr="00BC64E1" w14:paraId="78F64B90" w14:textId="77777777" w:rsidTr="0004477F">
        <w:trPr>
          <w:trHeight w:val="213"/>
        </w:trPr>
        <w:tc>
          <w:tcPr>
            <w:tcW w:w="4248" w:type="dxa"/>
          </w:tcPr>
          <w:p w14:paraId="787D05D6" w14:textId="7C963BD0" w:rsidR="00790E98" w:rsidRDefault="00790E98" w:rsidP="004D7026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</w:t>
            </w:r>
            <w:r w:rsidR="00DB1A3D">
              <w:rPr>
                <w:rFonts w:ascii="Arial" w:hAnsi="Arial" w:cs="Arial"/>
                <w:sz w:val="18"/>
                <w:szCs w:val="18"/>
              </w:rPr>
              <w:t>K</w:t>
            </w:r>
            <w:r>
              <w:rPr>
                <w:rFonts w:ascii="Arial" w:hAnsi="Arial" w:cs="Arial"/>
                <w:sz w:val="18"/>
                <w:szCs w:val="18"/>
              </w:rPr>
              <w:t>/P</w:t>
            </w:r>
            <w:r w:rsidR="00DB1A3D"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tcW w:w="1890" w:type="dxa"/>
          </w:tcPr>
          <w:p w14:paraId="6F55C9C4" w14:textId="77777777" w:rsidR="00790E98" w:rsidRPr="00BC64E1" w:rsidRDefault="00790E98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492A5B1D" w14:textId="77777777" w:rsidR="00790E98" w:rsidRPr="00BC64E1" w:rsidRDefault="00790E98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0E98" w:rsidRPr="00BC64E1" w14:paraId="5369D0BE" w14:textId="77777777" w:rsidTr="0004477F">
        <w:trPr>
          <w:trHeight w:val="213"/>
        </w:trPr>
        <w:tc>
          <w:tcPr>
            <w:tcW w:w="4248" w:type="dxa"/>
          </w:tcPr>
          <w:p w14:paraId="7D1E28AF" w14:textId="066BFFC7" w:rsidR="00790E98" w:rsidRDefault="00790E98" w:rsidP="004D7026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Analysis </w:t>
            </w:r>
            <w:r w:rsidR="00DB1A3D">
              <w:rPr>
                <w:rFonts w:ascii="Arial" w:hAnsi="Arial" w:cs="Arial"/>
                <w:sz w:val="18"/>
                <w:szCs w:val="18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opulations</w:t>
            </w:r>
          </w:p>
        </w:tc>
        <w:tc>
          <w:tcPr>
            <w:tcW w:w="1890" w:type="dxa"/>
          </w:tcPr>
          <w:p w14:paraId="090BCA2C" w14:textId="77777777" w:rsidR="00790E98" w:rsidRPr="00BC64E1" w:rsidRDefault="00790E98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2457B28F" w14:textId="77777777" w:rsidR="00790E98" w:rsidRPr="00BC64E1" w:rsidRDefault="00790E98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0E98" w:rsidRPr="00BC64E1" w14:paraId="7C428228" w14:textId="77777777" w:rsidTr="0004477F">
        <w:trPr>
          <w:trHeight w:val="213"/>
        </w:trPr>
        <w:tc>
          <w:tcPr>
            <w:tcW w:w="4248" w:type="dxa"/>
          </w:tcPr>
          <w:p w14:paraId="6EAC6099" w14:textId="28FC0A9D" w:rsidR="00790E98" w:rsidRDefault="00790E98" w:rsidP="004D7026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Any </w:t>
            </w:r>
            <w:r w:rsidR="00DB1A3D">
              <w:rPr>
                <w:rFonts w:ascii="Arial" w:hAnsi="Arial" w:cs="Arial"/>
                <w:sz w:val="18"/>
                <w:szCs w:val="18"/>
              </w:rPr>
              <w:t>I</w:t>
            </w:r>
            <w:r>
              <w:rPr>
                <w:rFonts w:ascii="Arial" w:hAnsi="Arial" w:cs="Arial"/>
                <w:sz w:val="18"/>
                <w:szCs w:val="18"/>
              </w:rPr>
              <w:t xml:space="preserve">nterim </w:t>
            </w:r>
            <w:r w:rsidR="00DB1A3D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nalysis</w:t>
            </w:r>
          </w:p>
        </w:tc>
        <w:tc>
          <w:tcPr>
            <w:tcW w:w="1890" w:type="dxa"/>
          </w:tcPr>
          <w:p w14:paraId="6602BD86" w14:textId="77777777" w:rsidR="00790E98" w:rsidRPr="00BC64E1" w:rsidRDefault="00790E98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122DA5E8" w14:textId="77777777" w:rsidR="00790E98" w:rsidRPr="00BC64E1" w:rsidRDefault="00790E98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0E98" w:rsidRPr="00BC64E1" w14:paraId="762918BA" w14:textId="77777777" w:rsidTr="0004477F">
        <w:trPr>
          <w:trHeight w:val="213"/>
        </w:trPr>
        <w:tc>
          <w:tcPr>
            <w:tcW w:w="4248" w:type="dxa"/>
          </w:tcPr>
          <w:p w14:paraId="685CE982" w14:textId="6E84CE54" w:rsidR="00790E98" w:rsidRDefault="00790E98" w:rsidP="004D7026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Subgroup </w:t>
            </w:r>
            <w:r w:rsidR="00DB1A3D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nalysis</w:t>
            </w:r>
          </w:p>
        </w:tc>
        <w:tc>
          <w:tcPr>
            <w:tcW w:w="1890" w:type="dxa"/>
          </w:tcPr>
          <w:p w14:paraId="4F770AD9" w14:textId="77777777" w:rsidR="00790E98" w:rsidRPr="00BC64E1" w:rsidRDefault="00790E98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24E812E1" w14:textId="77777777" w:rsidR="00790E98" w:rsidRPr="00BC64E1" w:rsidRDefault="00790E98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7536" w:rsidRPr="00BC64E1" w14:paraId="4C98D85C" w14:textId="77777777" w:rsidTr="0004477F">
        <w:trPr>
          <w:trHeight w:val="213"/>
        </w:trPr>
        <w:tc>
          <w:tcPr>
            <w:tcW w:w="4248" w:type="dxa"/>
          </w:tcPr>
          <w:p w14:paraId="047E2012" w14:textId="46E7DA1E" w:rsidR="00767536" w:rsidRDefault="00767536" w:rsidP="004D7026">
            <w:pPr>
              <w:pStyle w:val="ListParagraph"/>
              <w:keepNext/>
              <w:numPr>
                <w:ilvl w:val="0"/>
                <w:numId w:val="9"/>
              </w:numPr>
              <w:ind w:left="709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DSMC/DMC</w:t>
            </w:r>
          </w:p>
        </w:tc>
        <w:tc>
          <w:tcPr>
            <w:tcW w:w="1890" w:type="dxa"/>
          </w:tcPr>
          <w:p w14:paraId="75A117B2" w14:textId="77777777" w:rsidR="00767536" w:rsidRPr="00BC64E1" w:rsidRDefault="0076753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0" w:type="dxa"/>
          </w:tcPr>
          <w:p w14:paraId="4016FA9B" w14:textId="77777777" w:rsidR="00767536" w:rsidRPr="00BC64E1" w:rsidRDefault="00767536" w:rsidP="00626529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7007F00" w14:textId="61C69E2A" w:rsidR="006A0D51" w:rsidRPr="00FE1A89" w:rsidRDefault="006A0D51" w:rsidP="008277B3">
      <w:pPr>
        <w:rPr>
          <w:rFonts w:ascii="Arial" w:hAnsi="Arial" w:cs="Arial"/>
          <w:sz w:val="18"/>
          <w:szCs w:val="18"/>
        </w:rPr>
      </w:pPr>
      <w:r w:rsidRPr="00FE1A89">
        <w:rPr>
          <w:rFonts w:ascii="Arial" w:hAnsi="Arial" w:cs="Arial"/>
          <w:sz w:val="18"/>
          <w:szCs w:val="18"/>
        </w:rPr>
        <w:t xml:space="preserve">CTD = </w:t>
      </w:r>
      <w:r w:rsidR="00F21DD7" w:rsidRPr="00FE1A89">
        <w:rPr>
          <w:rFonts w:ascii="Arial" w:hAnsi="Arial" w:cs="Arial"/>
          <w:sz w:val="18"/>
          <w:szCs w:val="18"/>
        </w:rPr>
        <w:t>C</w:t>
      </w:r>
      <w:r w:rsidRPr="00FE1A89">
        <w:rPr>
          <w:rFonts w:ascii="Arial" w:hAnsi="Arial" w:cs="Arial"/>
          <w:sz w:val="18"/>
          <w:szCs w:val="18"/>
        </w:rPr>
        <w:t xml:space="preserve">ommon </w:t>
      </w:r>
      <w:r w:rsidR="00F21DD7" w:rsidRPr="00FE1A89">
        <w:rPr>
          <w:rFonts w:ascii="Arial" w:hAnsi="Arial" w:cs="Arial"/>
          <w:sz w:val="18"/>
          <w:szCs w:val="18"/>
        </w:rPr>
        <w:t>T</w:t>
      </w:r>
      <w:r w:rsidRPr="00FE1A89">
        <w:rPr>
          <w:rFonts w:ascii="Arial" w:hAnsi="Arial" w:cs="Arial"/>
          <w:sz w:val="18"/>
          <w:szCs w:val="18"/>
        </w:rPr>
        <w:t xml:space="preserve">echnical </w:t>
      </w:r>
      <w:r w:rsidR="00F21DD7" w:rsidRPr="00FE1A89">
        <w:rPr>
          <w:rFonts w:ascii="Arial" w:hAnsi="Arial" w:cs="Arial"/>
          <w:sz w:val="18"/>
          <w:szCs w:val="18"/>
        </w:rPr>
        <w:t>D</w:t>
      </w:r>
      <w:r w:rsidRPr="00FE1A89">
        <w:rPr>
          <w:rFonts w:ascii="Arial" w:hAnsi="Arial" w:cs="Arial"/>
          <w:sz w:val="18"/>
          <w:szCs w:val="18"/>
        </w:rPr>
        <w:t>ocument,</w:t>
      </w:r>
      <w:r w:rsidR="00767536">
        <w:rPr>
          <w:rFonts w:ascii="Arial" w:hAnsi="Arial" w:cs="Arial"/>
          <w:sz w:val="18"/>
          <w:szCs w:val="18"/>
        </w:rPr>
        <w:t xml:space="preserve"> DSMB/DMC = </w:t>
      </w:r>
      <w:r w:rsidR="00767536" w:rsidRPr="00767536">
        <w:rPr>
          <w:rFonts w:ascii="Arial" w:hAnsi="Arial" w:cs="Arial"/>
          <w:sz w:val="18"/>
          <w:szCs w:val="18"/>
        </w:rPr>
        <w:t>d</w:t>
      </w:r>
      <w:r w:rsidR="00767536" w:rsidRPr="00070CAF">
        <w:rPr>
          <w:rFonts w:ascii="Arial" w:hAnsi="Arial" w:cs="Arial"/>
          <w:sz w:val="18"/>
          <w:szCs w:val="18"/>
        </w:rPr>
        <w:t xml:space="preserve">ata safety monitoring board/ </w:t>
      </w:r>
      <w:r w:rsidR="00767536" w:rsidRPr="00767536">
        <w:rPr>
          <w:rFonts w:ascii="Arial" w:hAnsi="Arial" w:cs="Arial"/>
          <w:sz w:val="18"/>
          <w:szCs w:val="18"/>
        </w:rPr>
        <w:t>data monitoring committees</w:t>
      </w:r>
      <w:r w:rsidR="00DB1A3D">
        <w:rPr>
          <w:rFonts w:ascii="Arial" w:hAnsi="Arial" w:cs="Arial"/>
          <w:sz w:val="18"/>
          <w:szCs w:val="18"/>
        </w:rPr>
        <w:t xml:space="preserve">, </w:t>
      </w:r>
      <w:r w:rsidR="00F21DD7" w:rsidRPr="00FE1A89">
        <w:rPr>
          <w:rFonts w:ascii="Arial" w:hAnsi="Arial" w:cs="Arial"/>
          <w:sz w:val="18"/>
          <w:szCs w:val="18"/>
        </w:rPr>
        <w:t xml:space="preserve">SmPC = Summary of product characteristics. </w:t>
      </w:r>
    </w:p>
    <w:p w14:paraId="7EB54371" w14:textId="53BC56B6" w:rsidR="000E5E38" w:rsidRPr="000E5E38" w:rsidRDefault="000E5E38" w:rsidP="00FE1A89">
      <w:pPr>
        <w:pStyle w:val="ListParagraph"/>
        <w:numPr>
          <w:ilvl w:val="0"/>
          <w:numId w:val="10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A </w:t>
      </w:r>
      <w:r w:rsidRPr="00070CAF">
        <w:rPr>
          <w:rFonts w:ascii="Arial" w:hAnsi="Arial" w:cs="Arial"/>
          <w:bCs/>
          <w:sz w:val="18"/>
          <w:szCs w:val="18"/>
        </w:rPr>
        <w:t>TPP</w:t>
      </w:r>
      <w:r w:rsidRPr="000E5E38">
        <w:rPr>
          <w:rFonts w:ascii="Arial" w:hAnsi="Arial" w:cs="Arial"/>
          <w:bCs/>
          <w:sz w:val="18"/>
          <w:szCs w:val="18"/>
        </w:rPr>
        <w:t xml:space="preserve"> may be different formats</w:t>
      </w:r>
      <w:r>
        <w:rPr>
          <w:rFonts w:ascii="Arial" w:hAnsi="Arial" w:cs="Arial"/>
          <w:bCs/>
          <w:sz w:val="18"/>
          <w:szCs w:val="18"/>
        </w:rPr>
        <w:t xml:space="preserve"> of </w:t>
      </w:r>
      <w:r w:rsidRPr="000E5E38">
        <w:rPr>
          <w:rFonts w:ascii="Arial" w:hAnsi="Arial" w:cs="Arial"/>
          <w:bCs/>
          <w:sz w:val="18"/>
          <w:szCs w:val="18"/>
        </w:rPr>
        <w:t>documents</w:t>
      </w:r>
      <w:r>
        <w:rPr>
          <w:rFonts w:ascii="Arial" w:hAnsi="Arial" w:cs="Arial"/>
          <w:bCs/>
          <w:sz w:val="18"/>
          <w:szCs w:val="18"/>
        </w:rPr>
        <w:t xml:space="preserve"> or </w:t>
      </w:r>
      <w:r w:rsidRPr="000E5E38">
        <w:rPr>
          <w:rFonts w:ascii="Arial" w:hAnsi="Arial" w:cs="Arial"/>
          <w:bCs/>
          <w:sz w:val="18"/>
          <w:szCs w:val="18"/>
        </w:rPr>
        <w:t xml:space="preserve">series of documents, depending on </w:t>
      </w:r>
      <w:r w:rsidR="002523F7">
        <w:rPr>
          <w:rFonts w:ascii="Arial" w:hAnsi="Arial" w:cs="Arial"/>
          <w:bCs/>
          <w:sz w:val="18"/>
          <w:szCs w:val="18"/>
        </w:rPr>
        <w:t>the</w:t>
      </w:r>
      <w:r w:rsidRPr="000E5E38">
        <w:rPr>
          <w:rFonts w:ascii="Arial" w:hAnsi="Arial" w:cs="Arial"/>
          <w:bCs/>
          <w:sz w:val="18"/>
          <w:szCs w:val="18"/>
        </w:rPr>
        <w:t xml:space="preserve"> information available at </w:t>
      </w:r>
      <w:r w:rsidR="00A42663">
        <w:rPr>
          <w:rFonts w:ascii="Arial" w:hAnsi="Arial" w:cs="Arial"/>
          <w:bCs/>
          <w:sz w:val="18"/>
          <w:szCs w:val="18"/>
        </w:rPr>
        <w:t>the time</w:t>
      </w:r>
      <w:r w:rsidRPr="000E5E38">
        <w:rPr>
          <w:rFonts w:ascii="Arial" w:hAnsi="Arial" w:cs="Arial"/>
          <w:bCs/>
          <w:sz w:val="18"/>
          <w:szCs w:val="18"/>
        </w:rPr>
        <w:t>. It could be</w:t>
      </w:r>
      <w:r w:rsidR="002523F7">
        <w:rPr>
          <w:rFonts w:ascii="Arial" w:hAnsi="Arial" w:cs="Arial"/>
          <w:bCs/>
          <w:sz w:val="18"/>
          <w:szCs w:val="18"/>
        </w:rPr>
        <w:t xml:space="preserve"> any form of document </w:t>
      </w:r>
      <w:r w:rsidR="002523F7" w:rsidRPr="000E5E38">
        <w:rPr>
          <w:rFonts w:ascii="Arial" w:hAnsi="Arial" w:cs="Arial"/>
          <w:bCs/>
          <w:sz w:val="18"/>
          <w:szCs w:val="18"/>
        </w:rPr>
        <w:t xml:space="preserve">if the IB has </w:t>
      </w:r>
      <w:r w:rsidR="0015468F">
        <w:rPr>
          <w:rFonts w:ascii="Arial" w:hAnsi="Arial" w:cs="Arial"/>
          <w:bCs/>
          <w:sz w:val="18"/>
          <w:szCs w:val="18"/>
        </w:rPr>
        <w:t xml:space="preserve">NOT </w:t>
      </w:r>
      <w:r w:rsidR="002523F7">
        <w:rPr>
          <w:rFonts w:ascii="Arial" w:hAnsi="Arial" w:cs="Arial"/>
          <w:bCs/>
          <w:sz w:val="18"/>
          <w:szCs w:val="18"/>
        </w:rPr>
        <w:t xml:space="preserve">yet </w:t>
      </w:r>
      <w:r w:rsidR="002523F7" w:rsidRPr="000E5E38">
        <w:rPr>
          <w:rFonts w:ascii="Arial" w:hAnsi="Arial" w:cs="Arial"/>
          <w:bCs/>
          <w:sz w:val="18"/>
          <w:szCs w:val="18"/>
        </w:rPr>
        <w:t>been prepared/completed at the time of protocol writing</w:t>
      </w:r>
      <w:r w:rsidR="002523F7">
        <w:rPr>
          <w:rFonts w:ascii="Arial" w:hAnsi="Arial" w:cs="Arial"/>
          <w:bCs/>
          <w:sz w:val="18"/>
          <w:szCs w:val="18"/>
        </w:rPr>
        <w:t xml:space="preserve"> (etc., </w:t>
      </w:r>
      <w:r w:rsidRPr="000E5E38">
        <w:rPr>
          <w:rFonts w:ascii="Arial" w:hAnsi="Arial" w:cs="Arial"/>
          <w:bCs/>
          <w:sz w:val="18"/>
          <w:szCs w:val="18"/>
        </w:rPr>
        <w:t>a power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E5E38">
        <w:rPr>
          <w:rFonts w:ascii="Arial" w:hAnsi="Arial" w:cs="Arial"/>
          <w:bCs/>
          <w:sz w:val="18"/>
          <w:szCs w:val="18"/>
        </w:rPr>
        <w:t>point, part of an IND section,</w:t>
      </w:r>
      <w:r w:rsidR="002523F7">
        <w:rPr>
          <w:rFonts w:ascii="Arial" w:hAnsi="Arial" w:cs="Arial"/>
          <w:bCs/>
          <w:sz w:val="18"/>
          <w:szCs w:val="18"/>
        </w:rPr>
        <w:t xml:space="preserve"> and</w:t>
      </w:r>
      <w:r w:rsidRPr="000E5E38">
        <w:rPr>
          <w:rFonts w:ascii="Arial" w:hAnsi="Arial" w:cs="Arial"/>
          <w:bCs/>
          <w:sz w:val="18"/>
          <w:szCs w:val="18"/>
        </w:rPr>
        <w:t xml:space="preserve"> other client summaries</w:t>
      </w:r>
      <w:r w:rsidR="002523F7">
        <w:rPr>
          <w:rFonts w:ascii="Arial" w:hAnsi="Arial" w:cs="Arial"/>
          <w:bCs/>
          <w:sz w:val="18"/>
          <w:szCs w:val="18"/>
        </w:rPr>
        <w:t>).</w:t>
      </w:r>
    </w:p>
    <w:p w14:paraId="0D087F2E" w14:textId="0F3EFE7A" w:rsidR="002D47C8" w:rsidRPr="00FE1A89" w:rsidRDefault="006A0D51" w:rsidP="00FE1A89">
      <w:pPr>
        <w:pStyle w:val="ListParagraph"/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FE1A89">
        <w:rPr>
          <w:rFonts w:ascii="Arial" w:hAnsi="Arial" w:cs="Arial"/>
          <w:sz w:val="18"/>
          <w:szCs w:val="18"/>
        </w:rPr>
        <w:t>If IB is not available, other documents providing relevant information including (but not limited to) CTD Modules (M2.4, M2.5, M2.6, and M2.7), SmPC or package insert, may be used for checking.</w:t>
      </w:r>
    </w:p>
    <w:p w14:paraId="364EF56A" w14:textId="6C58DF6B" w:rsidR="00DB1A3D" w:rsidRDefault="00070CAF" w:rsidP="00FE1A89">
      <w:pPr>
        <w:pStyle w:val="ListParagraph"/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bookmarkStart w:id="0" w:name="_Hlk114642703"/>
      <w:r>
        <w:rPr>
          <w:rFonts w:ascii="Arial" w:hAnsi="Arial" w:cs="Arial"/>
          <w:sz w:val="18"/>
          <w:szCs w:val="18"/>
        </w:rPr>
        <w:t>I</w:t>
      </w:r>
      <w:r w:rsidRPr="00070CAF">
        <w:rPr>
          <w:rFonts w:ascii="Arial" w:hAnsi="Arial" w:cs="Arial"/>
          <w:sz w:val="18"/>
          <w:szCs w:val="18"/>
        </w:rPr>
        <w:t>f the PK/PD piece is scoped for IQVIA PK and IQVIA PK group is involved in protocol writing</w:t>
      </w:r>
      <w:bookmarkEnd w:id="0"/>
      <w:r>
        <w:rPr>
          <w:rFonts w:ascii="Arial" w:hAnsi="Arial" w:cs="Arial"/>
          <w:sz w:val="18"/>
          <w:szCs w:val="18"/>
        </w:rPr>
        <w:t>,</w:t>
      </w:r>
      <w:r w:rsidR="00C93926">
        <w:rPr>
          <w:rFonts w:ascii="Arial" w:hAnsi="Arial" w:cs="Arial"/>
          <w:sz w:val="18"/>
          <w:szCs w:val="18"/>
        </w:rPr>
        <w:t xml:space="preserve"> </w:t>
      </w:r>
      <w:bookmarkStart w:id="1" w:name="_Hlk114642739"/>
      <w:r>
        <w:rPr>
          <w:rFonts w:ascii="Arial" w:hAnsi="Arial" w:cs="Arial"/>
          <w:sz w:val="18"/>
          <w:szCs w:val="18"/>
        </w:rPr>
        <w:t>a</w:t>
      </w:r>
      <w:r w:rsidR="00DB1A3D" w:rsidRPr="00FE1A89">
        <w:rPr>
          <w:rFonts w:ascii="Arial" w:hAnsi="Arial" w:cs="Arial"/>
          <w:sz w:val="18"/>
          <w:szCs w:val="18"/>
        </w:rPr>
        <w:t xml:space="preserve"> PK scientist should be assigned for reviewing the PK</w:t>
      </w:r>
      <w:r w:rsidR="00DB1A3D">
        <w:rPr>
          <w:rFonts w:ascii="Arial" w:hAnsi="Arial" w:cs="Arial"/>
          <w:sz w:val="18"/>
          <w:szCs w:val="18"/>
        </w:rPr>
        <w:t>/PD</w:t>
      </w:r>
      <w:r w:rsidR="00DB1A3D" w:rsidRPr="00FE1A89">
        <w:rPr>
          <w:rFonts w:ascii="Arial" w:hAnsi="Arial" w:cs="Arial"/>
          <w:sz w:val="18"/>
          <w:szCs w:val="18"/>
        </w:rPr>
        <w:t xml:space="preserve"> sections including analytical methods.</w:t>
      </w:r>
      <w:bookmarkEnd w:id="1"/>
    </w:p>
    <w:p w14:paraId="43AFF9C2" w14:textId="3F37EDA7" w:rsidR="00A42663" w:rsidRDefault="00A42663" w:rsidP="00A42663">
      <w:pPr>
        <w:rPr>
          <w:rFonts w:ascii="Arial" w:hAnsi="Arial" w:cs="Arial"/>
          <w:sz w:val="18"/>
          <w:szCs w:val="18"/>
        </w:rPr>
      </w:pPr>
    </w:p>
    <w:p w14:paraId="5FA4E6EC" w14:textId="77777777" w:rsidR="00A42663" w:rsidRPr="00B43BB2" w:rsidRDefault="00A42663" w:rsidP="00B43BB2">
      <w:pPr>
        <w:rPr>
          <w:rFonts w:ascii="Arial" w:hAnsi="Arial" w:cs="Arial"/>
          <w:sz w:val="18"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276"/>
        <w:gridCol w:w="283"/>
        <w:gridCol w:w="1554"/>
        <w:gridCol w:w="3326"/>
      </w:tblGrid>
      <w:tr w:rsidR="0082267F" w:rsidRPr="0082267F" w14:paraId="0802B743" w14:textId="77777777" w:rsidTr="0004477F"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1A03C827" w14:textId="77777777" w:rsidR="0082267F" w:rsidRPr="0082267F" w:rsidRDefault="0082267F" w:rsidP="007821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Protocol Concept/Synopsis Check L</w:t>
            </w:r>
            <w:r w:rsidRPr="0082267F">
              <w:rPr>
                <w:rFonts w:ascii="Arial" w:hAnsi="Arial" w:cs="Arial"/>
                <w:sz w:val="20"/>
                <w:szCs w:val="20"/>
              </w:rPr>
              <w:t>ist review completed on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223BBD" w14:textId="14C797D6" w:rsidR="0082267F" w:rsidRPr="0082267F" w:rsidRDefault="0004477F" w:rsidP="007821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DDMmmYYYY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</w:tcPr>
          <w:p w14:paraId="225A84A6" w14:textId="77777777" w:rsidR="0082267F" w:rsidRDefault="0082267F" w:rsidP="00EE4BA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059F969F" w14:textId="77777777" w:rsidR="0082267F" w:rsidRPr="0082267F" w:rsidRDefault="0082267F" w:rsidP="00EE4BA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82267F">
              <w:rPr>
                <w:rFonts w:ascii="Arial" w:hAnsi="Arial" w:cs="Arial"/>
                <w:sz w:val="20"/>
                <w:szCs w:val="20"/>
              </w:rPr>
              <w:t>PL Signature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3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61FBB8" w14:textId="77777777" w:rsidR="0082267F" w:rsidRPr="0082267F" w:rsidRDefault="0082267F" w:rsidP="00327B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4BA8" w:rsidRPr="0082267F" w14:paraId="1A123517" w14:textId="77777777" w:rsidTr="00DF7842"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30431827" w14:textId="77777777" w:rsidR="00EE4BA8" w:rsidRDefault="00EE4BA8" w:rsidP="007821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025B06" w14:textId="77777777" w:rsidR="00EE4BA8" w:rsidRPr="0082267F" w:rsidRDefault="00EE4BA8" w:rsidP="007821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C4B552" w14:textId="77777777" w:rsidR="00EE4BA8" w:rsidRDefault="00EE4BA8" w:rsidP="00EE4BA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0A6ABA44" w14:textId="3D3747B5" w:rsidR="00EE4BA8" w:rsidRDefault="00EE4BA8" w:rsidP="00EE4BA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  <w:r w:rsidR="00DF7842">
              <w:rPr>
                <w:rFonts w:ascii="Arial" w:hAnsi="Arial" w:cs="Arial"/>
                <w:sz w:val="20"/>
                <w:szCs w:val="20"/>
              </w:rPr>
              <w:t xml:space="preserve"> of Signature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B788850" w14:textId="150D0C51" w:rsidR="00EE4BA8" w:rsidRPr="00EE4BA8" w:rsidRDefault="00EE4BA8" w:rsidP="00327B3F">
            <w:pP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DDM</w:t>
            </w:r>
            <w:r w:rsidR="00AD54EF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m</w:t>
            </w:r>
            <w:r w:rsidR="0080472F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m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YYYY</w:t>
            </w:r>
          </w:p>
        </w:tc>
      </w:tr>
    </w:tbl>
    <w:p w14:paraId="6B3D2AA7" w14:textId="77777777" w:rsidR="0078213F" w:rsidRDefault="0078213F" w:rsidP="008277B3">
      <w:pPr>
        <w:rPr>
          <w:rFonts w:ascii="Arial" w:hAnsi="Arial" w:cs="Arial"/>
        </w:rPr>
      </w:pPr>
    </w:p>
    <w:p w14:paraId="0736AA54" w14:textId="29B4F37C" w:rsidR="009B3B80" w:rsidRPr="00B16D17" w:rsidRDefault="00AD54EF" w:rsidP="008277B3">
      <w:pPr>
        <w:rPr>
          <w:rFonts w:ascii="Arial" w:hAnsi="Arial" w:cs="Arial"/>
        </w:rPr>
      </w:pPr>
      <w:r w:rsidRPr="00E60FFE">
        <w:rPr>
          <w:rFonts w:ascii="Arial" w:hAnsi="Arial" w:cs="Arial"/>
          <w:b/>
          <w:sz w:val="20"/>
          <w:szCs w:val="20"/>
        </w:rPr>
        <w:t>Note:</w:t>
      </w:r>
      <w:r w:rsidRPr="005546A4">
        <w:rPr>
          <w:rFonts w:ascii="Arial" w:hAnsi="Arial" w:cs="Arial"/>
          <w:sz w:val="20"/>
          <w:szCs w:val="20"/>
        </w:rPr>
        <w:t xml:space="preserve"> </w:t>
      </w:r>
      <w:r w:rsidR="006412D1" w:rsidRPr="006412D1">
        <w:rPr>
          <w:rFonts w:ascii="Arial" w:hAnsi="Arial" w:cs="Arial"/>
          <w:sz w:val="20"/>
          <w:szCs w:val="20"/>
        </w:rPr>
        <w:t>When the form is signed using wet-ink signature, the signatory should write the date in DDMmmYYYY format. For electronic signatures, date of signature is added automatically, and this field should be left blank.</w:t>
      </w:r>
    </w:p>
    <w:sectPr w:rsidR="009B3B80" w:rsidRPr="00B16D17" w:rsidSect="00012F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432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BEA39" w14:textId="77777777" w:rsidR="00395289" w:rsidRDefault="00395289">
      <w:r>
        <w:separator/>
      </w:r>
    </w:p>
  </w:endnote>
  <w:endnote w:type="continuationSeparator" w:id="0">
    <w:p w14:paraId="21666769" w14:textId="77777777" w:rsidR="00395289" w:rsidRDefault="00395289">
      <w:r>
        <w:continuationSeparator/>
      </w:r>
    </w:p>
  </w:endnote>
  <w:endnote w:type="continuationNotice" w:id="1">
    <w:p w14:paraId="5AE8E5F9" w14:textId="77777777" w:rsidR="00395289" w:rsidRDefault="003952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9CA87" w14:textId="77777777" w:rsidR="00BE673A" w:rsidRDefault="00BE67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78213F" w:rsidRPr="00941C3B" w14:paraId="41911345" w14:textId="77777777" w:rsidTr="00327B3F">
      <w:tc>
        <w:tcPr>
          <w:tcW w:w="6588" w:type="dxa"/>
        </w:tcPr>
        <w:p w14:paraId="1E7B6B71" w14:textId="6DD01544" w:rsidR="0078213F" w:rsidRPr="00941C3B" w:rsidRDefault="0078213F" w:rsidP="00D974EC">
          <w:pPr>
            <w:pStyle w:val="Footer"/>
            <w:spacing w:before="120"/>
            <w:ind w:left="-108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</w:t>
          </w:r>
          <w:r w:rsidR="00246327">
            <w:rPr>
              <w:rFonts w:ascii="Arial" w:hAnsi="Arial" w:cs="Arial"/>
              <w:sz w:val="18"/>
              <w:szCs w:val="18"/>
            </w:rPr>
            <w:t xml:space="preserve">m No.:  CS_FM_MW0231 Revision </w:t>
          </w:r>
          <w:r w:rsidR="00070CAF"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2790" w:type="dxa"/>
        </w:tcPr>
        <w:p w14:paraId="7FD5A111" w14:textId="77777777" w:rsidR="0078213F" w:rsidRPr="00941C3B" w:rsidRDefault="0078213F" w:rsidP="0078213F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CS_WI_MW006</w:t>
          </w:r>
        </w:p>
      </w:tc>
    </w:tr>
    <w:tr w:rsidR="0078213F" w:rsidRPr="00941C3B" w14:paraId="55E8F74D" w14:textId="77777777" w:rsidTr="00327B3F">
      <w:tc>
        <w:tcPr>
          <w:tcW w:w="6588" w:type="dxa"/>
        </w:tcPr>
        <w:p w14:paraId="759D0EE9" w14:textId="59E8EE6F" w:rsidR="0078213F" w:rsidRPr="00941C3B" w:rsidRDefault="00201F66" w:rsidP="00D974EC">
          <w:pPr>
            <w:pStyle w:val="Footer"/>
            <w:ind w:left="-10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7A1D02">
            <w:rPr>
              <w:rFonts w:ascii="Arial" w:hAnsi="Arial" w:cs="Arial"/>
              <w:sz w:val="18"/>
              <w:szCs w:val="18"/>
            </w:rPr>
            <w:t>01Nov</w:t>
          </w:r>
          <w:r>
            <w:rPr>
              <w:rFonts w:ascii="Arial" w:hAnsi="Arial" w:cs="Arial"/>
              <w:sz w:val="18"/>
              <w:szCs w:val="18"/>
            </w:rPr>
            <w:t>20</w:t>
          </w:r>
          <w:r w:rsidR="00D8050C">
            <w:rPr>
              <w:rFonts w:ascii="Arial" w:hAnsi="Arial" w:cs="Arial"/>
              <w:sz w:val="18"/>
              <w:szCs w:val="18"/>
            </w:rPr>
            <w:t>2</w:t>
          </w:r>
          <w:r w:rsidR="00070CAF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25520079" w14:textId="77777777" w:rsidR="0078213F" w:rsidRDefault="0078213F" w:rsidP="0078213F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65641A8A" w14:textId="1BB508B6" w:rsidR="0078213F" w:rsidRPr="00201F66" w:rsidRDefault="0078213F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2016</w:t>
    </w:r>
    <w:r w:rsidR="00201F66">
      <w:rPr>
        <w:rStyle w:val="PageNumber"/>
        <w:rFonts w:ascii="Arial" w:hAnsi="Arial" w:cs="Arial"/>
        <w:sz w:val="16"/>
        <w:szCs w:val="16"/>
      </w:rPr>
      <w:t>, 2018</w:t>
    </w:r>
    <w:r w:rsidR="00695D94">
      <w:rPr>
        <w:rStyle w:val="PageNumber"/>
        <w:rFonts w:ascii="Arial" w:hAnsi="Arial" w:cs="Arial"/>
        <w:sz w:val="16"/>
        <w:szCs w:val="16"/>
      </w:rPr>
      <w:t xml:space="preserve">, </w:t>
    </w:r>
    <w:r w:rsidR="00D8050C">
      <w:rPr>
        <w:rStyle w:val="PageNumber"/>
        <w:rFonts w:ascii="Arial" w:hAnsi="Arial" w:cs="Arial"/>
        <w:sz w:val="16"/>
        <w:szCs w:val="16"/>
      </w:rPr>
      <w:t>2020</w:t>
    </w:r>
    <w:r w:rsidR="006412D1">
      <w:rPr>
        <w:rStyle w:val="PageNumber"/>
        <w:rFonts w:ascii="Arial" w:hAnsi="Arial" w:cs="Arial"/>
        <w:sz w:val="16"/>
        <w:szCs w:val="16"/>
      </w:rPr>
      <w:t>,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="00201F66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201F66" w:rsidRPr="00941C3B" w14:paraId="3B554DFA" w14:textId="77777777" w:rsidTr="00930DBD">
      <w:tc>
        <w:tcPr>
          <w:tcW w:w="6588" w:type="dxa"/>
        </w:tcPr>
        <w:p w14:paraId="5474C9DA" w14:textId="078B361B" w:rsidR="00201F66" w:rsidRPr="00941C3B" w:rsidRDefault="00201F66" w:rsidP="00201F66">
          <w:pPr>
            <w:pStyle w:val="Footer"/>
            <w:spacing w:before="120"/>
            <w:ind w:left="-108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 w:rsidR="00246327">
            <w:rPr>
              <w:rFonts w:ascii="Arial" w:hAnsi="Arial" w:cs="Arial"/>
              <w:sz w:val="18"/>
              <w:szCs w:val="18"/>
            </w:rPr>
            <w:t xml:space="preserve">rm No.:  CS_FM_MW0231 Revision </w:t>
          </w:r>
          <w:r w:rsidR="007D43BF"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2790" w:type="dxa"/>
        </w:tcPr>
        <w:p w14:paraId="1F708970" w14:textId="77777777" w:rsidR="00201F66" w:rsidRPr="00941C3B" w:rsidRDefault="00201F66" w:rsidP="00201F66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CS_WI_MW006</w:t>
          </w:r>
        </w:p>
      </w:tc>
    </w:tr>
    <w:tr w:rsidR="00201F66" w:rsidRPr="00941C3B" w14:paraId="7B57E417" w14:textId="77777777" w:rsidTr="00930DBD">
      <w:tc>
        <w:tcPr>
          <w:tcW w:w="6588" w:type="dxa"/>
        </w:tcPr>
        <w:p w14:paraId="529D43D0" w14:textId="71A47736" w:rsidR="00201F66" w:rsidRPr="00941C3B" w:rsidRDefault="00201F66" w:rsidP="00201F66">
          <w:pPr>
            <w:pStyle w:val="Footer"/>
            <w:ind w:left="-10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BE673A">
            <w:rPr>
              <w:rFonts w:ascii="Arial" w:hAnsi="Arial" w:cs="Arial"/>
              <w:sz w:val="18"/>
              <w:szCs w:val="18"/>
            </w:rPr>
            <w:t>01Nov</w:t>
          </w:r>
          <w:r w:rsidR="006412D1">
            <w:rPr>
              <w:rFonts w:ascii="Arial" w:hAnsi="Arial" w:cs="Arial"/>
              <w:sz w:val="18"/>
              <w:szCs w:val="18"/>
            </w:rPr>
            <w:t>2022</w:t>
          </w:r>
        </w:p>
      </w:tc>
      <w:tc>
        <w:tcPr>
          <w:tcW w:w="2790" w:type="dxa"/>
        </w:tcPr>
        <w:p w14:paraId="763F7427" w14:textId="77777777" w:rsidR="00201F66" w:rsidRDefault="00201F66" w:rsidP="00201F66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75D64428" w14:textId="3F132A75" w:rsidR="00BC64E1" w:rsidRDefault="00201F66" w:rsidP="00BC64E1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2016, 2018</w:t>
    </w:r>
    <w:r w:rsidR="00695D94">
      <w:rPr>
        <w:rStyle w:val="PageNumber"/>
        <w:rFonts w:ascii="Arial" w:hAnsi="Arial" w:cs="Arial"/>
        <w:sz w:val="16"/>
        <w:szCs w:val="16"/>
      </w:rPr>
      <w:t xml:space="preserve">, </w:t>
    </w:r>
    <w:r w:rsidR="00D8050C">
      <w:rPr>
        <w:rStyle w:val="PageNumber"/>
        <w:rFonts w:ascii="Arial" w:hAnsi="Arial" w:cs="Arial"/>
        <w:sz w:val="16"/>
        <w:szCs w:val="16"/>
      </w:rPr>
      <w:t>2020</w:t>
    </w:r>
    <w:r w:rsidR="007D43BF">
      <w:rPr>
        <w:rStyle w:val="PageNumber"/>
        <w:rFonts w:ascii="Arial" w:hAnsi="Arial" w:cs="Arial"/>
        <w:sz w:val="16"/>
        <w:szCs w:val="16"/>
      </w:rPr>
      <w:t>,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073B8" w14:textId="77777777" w:rsidR="00395289" w:rsidRDefault="00395289">
      <w:r>
        <w:separator/>
      </w:r>
    </w:p>
  </w:footnote>
  <w:footnote w:type="continuationSeparator" w:id="0">
    <w:p w14:paraId="78363C17" w14:textId="77777777" w:rsidR="00395289" w:rsidRDefault="00395289">
      <w:r>
        <w:continuationSeparator/>
      </w:r>
    </w:p>
  </w:footnote>
  <w:footnote w:type="continuationNotice" w:id="1">
    <w:p w14:paraId="0E091264" w14:textId="77777777" w:rsidR="00395289" w:rsidRDefault="003952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022ED" w14:textId="77777777" w:rsidR="00BE673A" w:rsidRDefault="00BE67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78213F" w:rsidRPr="003B402B" w14:paraId="640E60F3" w14:textId="77777777" w:rsidTr="00327B3F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66EE14DE" w14:textId="77777777" w:rsidR="0078213F" w:rsidRPr="003B402B" w:rsidRDefault="00201F66" w:rsidP="0078213F">
          <w:pPr>
            <w:ind w:left="-108"/>
            <w:rPr>
              <w:rFonts w:ascii="Arial" w:hAnsi="Arial" w:cs="Arial"/>
              <w:sz w:val="20"/>
              <w:szCs w:val="20"/>
            </w:rPr>
          </w:pPr>
          <w:r>
            <w:rPr>
              <w:noProof/>
            </w:rPr>
          </w:r>
        </w:p>
        <w:p w14:paraId="56A383D4" w14:textId="77777777" w:rsidR="0078213F" w:rsidRPr="00BC64E1" w:rsidRDefault="0078213F" w:rsidP="0078213F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BC64E1">
            <w:rPr>
              <w:rFonts w:ascii="Arial" w:hAnsi="Arial" w:cs="Arial"/>
              <w:bCs/>
              <w:sz w:val="20"/>
              <w:szCs w:val="20"/>
            </w:rPr>
            <w:t>Protocol Concept/Synopsis Check List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A054D88" w14:textId="77777777" w:rsidR="0078213F" w:rsidRPr="003B402B" w:rsidRDefault="0078213F" w:rsidP="0078213F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87C3B5E" w14:textId="77777777" w:rsidR="0078213F" w:rsidRPr="003B402B" w:rsidRDefault="0078213F" w:rsidP="0078213F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0FE3A45" w14:textId="0298AE94" w:rsidR="0078213F" w:rsidRPr="003B402B" w:rsidRDefault="0078213F" w:rsidP="0078213F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5143F8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7A1D02" w:rsidRPr="007A1D02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2</w:t>
            </w:r>
          </w:fldSimple>
        </w:p>
      </w:tc>
    </w:tr>
  </w:tbl>
  <w:p w14:paraId="16AA3C19" w14:textId="77777777" w:rsidR="0078213F" w:rsidRDefault="007821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BC64E1" w:rsidRPr="003B402B" w14:paraId="6EBB1780" w14:textId="77777777" w:rsidTr="00626529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5BB2BA6B" w14:textId="77777777" w:rsidR="00BC64E1" w:rsidRPr="00695D94" w:rsidRDefault="00201F66" w:rsidP="00BC64E1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95D94">
            <w:rPr>
              <w:rFonts w:ascii="Arial" w:hAnsi="Arial" w:cs="Arial"/>
              <w:noProof/>
              <w:sz w:val="20"/>
              <w:szCs w:val="20"/>
            </w:rPr>
          </w:r>
        </w:p>
        <w:p w14:paraId="72A67A1A" w14:textId="77777777" w:rsidR="00BC64E1" w:rsidRPr="00695D94" w:rsidRDefault="00BC64E1" w:rsidP="00BC64E1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695D94">
            <w:rPr>
              <w:rFonts w:ascii="Arial" w:hAnsi="Arial" w:cs="Arial"/>
              <w:bCs/>
              <w:sz w:val="20"/>
              <w:szCs w:val="20"/>
            </w:rPr>
            <w:t>Protocol Concept/Synopsis Check List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7A73279" w14:textId="77777777" w:rsidR="00BC64E1" w:rsidRPr="00695D94" w:rsidRDefault="00BC64E1" w:rsidP="00BC64E1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448560C" w14:textId="77777777" w:rsidR="00BC64E1" w:rsidRPr="00695D94" w:rsidRDefault="00BC64E1" w:rsidP="00BC64E1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61A0192" w14:textId="6232DB8B" w:rsidR="00BC64E1" w:rsidRPr="00695D94" w:rsidRDefault="00BC64E1" w:rsidP="00BC64E1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695D94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695D94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695D94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695D94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5143F8" w:rsidRPr="00695D94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695D94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695D94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D57E6F" w:rsidRPr="00695D94">
            <w:rPr>
              <w:rFonts w:ascii="Arial" w:hAnsi="Arial" w:cs="Arial"/>
              <w:sz w:val="20"/>
              <w:szCs w:val="20"/>
            </w:rPr>
            <w:fldChar w:fldCharType="begin"/>
          </w:r>
          <w:r w:rsidR="00D57E6F" w:rsidRPr="00695D94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="00D57E6F" w:rsidRPr="00695D94">
            <w:rPr>
              <w:rFonts w:ascii="Arial" w:hAnsi="Arial" w:cs="Arial"/>
              <w:sz w:val="20"/>
              <w:szCs w:val="20"/>
            </w:rPr>
            <w:fldChar w:fldCharType="separate"/>
          </w:r>
          <w:r w:rsidR="007A1D02" w:rsidRPr="007A1D02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D57E6F" w:rsidRPr="00695D94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1A81850F" w14:textId="77777777" w:rsidR="00BC64E1" w:rsidRDefault="00BC64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E24D5"/>
    <w:multiLevelType w:val="hybridMultilevel"/>
    <w:tmpl w:val="5FDCF1B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B4B398C"/>
    <w:multiLevelType w:val="hybridMultilevel"/>
    <w:tmpl w:val="2C0A0A96"/>
    <w:lvl w:ilvl="0" w:tplc="5D68F4C2">
      <w:start w:val="1"/>
      <w:numFmt w:val="decimal"/>
      <w:lvlText w:val="%1."/>
      <w:lvlJc w:val="left"/>
      <w:pPr>
        <w:ind w:left="36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FA05970"/>
    <w:multiLevelType w:val="hybridMultilevel"/>
    <w:tmpl w:val="492EEB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C20009"/>
    <w:multiLevelType w:val="hybridMultilevel"/>
    <w:tmpl w:val="308CB7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0244C5"/>
    <w:multiLevelType w:val="hybridMultilevel"/>
    <w:tmpl w:val="11C2B3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82A6C"/>
    <w:multiLevelType w:val="hybridMultilevel"/>
    <w:tmpl w:val="8D00AC62"/>
    <w:lvl w:ilvl="0" w:tplc="74B812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021C83"/>
    <w:multiLevelType w:val="hybridMultilevel"/>
    <w:tmpl w:val="192402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8"/>
  </w:num>
  <w:num w:numId="5">
    <w:abstractNumId w:val="3"/>
  </w:num>
  <w:num w:numId="6">
    <w:abstractNumId w:val="10"/>
  </w:num>
  <w:num w:numId="7">
    <w:abstractNumId w:val="4"/>
  </w:num>
  <w:num w:numId="8">
    <w:abstractNumId w:val="5"/>
  </w:num>
  <w:num w:numId="9">
    <w:abstractNumId w:val="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6873"/>
    <w:rsid w:val="00012F33"/>
    <w:rsid w:val="00016A54"/>
    <w:rsid w:val="000218A8"/>
    <w:rsid w:val="0003032A"/>
    <w:rsid w:val="00032856"/>
    <w:rsid w:val="000341A2"/>
    <w:rsid w:val="00036190"/>
    <w:rsid w:val="0004477F"/>
    <w:rsid w:val="0004508F"/>
    <w:rsid w:val="00046D5A"/>
    <w:rsid w:val="00054DF2"/>
    <w:rsid w:val="00070CAF"/>
    <w:rsid w:val="00071BB7"/>
    <w:rsid w:val="00094E1A"/>
    <w:rsid w:val="000959B3"/>
    <w:rsid w:val="000A5562"/>
    <w:rsid w:val="000A67BA"/>
    <w:rsid w:val="000B1011"/>
    <w:rsid w:val="000C0F3E"/>
    <w:rsid w:val="000C2523"/>
    <w:rsid w:val="000C4710"/>
    <w:rsid w:val="000D155C"/>
    <w:rsid w:val="000E5E38"/>
    <w:rsid w:val="000E72F4"/>
    <w:rsid w:val="000E7ED7"/>
    <w:rsid w:val="000F1C85"/>
    <w:rsid w:val="000F7782"/>
    <w:rsid w:val="000F7785"/>
    <w:rsid w:val="00100228"/>
    <w:rsid w:val="00112969"/>
    <w:rsid w:val="001153CE"/>
    <w:rsid w:val="001235F5"/>
    <w:rsid w:val="00123E11"/>
    <w:rsid w:val="00135627"/>
    <w:rsid w:val="00137608"/>
    <w:rsid w:val="001402CD"/>
    <w:rsid w:val="0015468F"/>
    <w:rsid w:val="00163D28"/>
    <w:rsid w:val="0016681E"/>
    <w:rsid w:val="001668D0"/>
    <w:rsid w:val="00172AB5"/>
    <w:rsid w:val="0018531E"/>
    <w:rsid w:val="001934D9"/>
    <w:rsid w:val="001A13BA"/>
    <w:rsid w:val="001A2567"/>
    <w:rsid w:val="001A2E28"/>
    <w:rsid w:val="001A40A6"/>
    <w:rsid w:val="001A79B2"/>
    <w:rsid w:val="001B6B7C"/>
    <w:rsid w:val="001C38C1"/>
    <w:rsid w:val="001C4E9D"/>
    <w:rsid w:val="001C7F78"/>
    <w:rsid w:val="001D2894"/>
    <w:rsid w:val="001D5AB3"/>
    <w:rsid w:val="001F604B"/>
    <w:rsid w:val="00201F66"/>
    <w:rsid w:val="002079D2"/>
    <w:rsid w:val="0021590E"/>
    <w:rsid w:val="00216963"/>
    <w:rsid w:val="00221D4A"/>
    <w:rsid w:val="00232CAA"/>
    <w:rsid w:val="002339B5"/>
    <w:rsid w:val="00240423"/>
    <w:rsid w:val="00246327"/>
    <w:rsid w:val="002523F7"/>
    <w:rsid w:val="00254619"/>
    <w:rsid w:val="002603E7"/>
    <w:rsid w:val="0028191C"/>
    <w:rsid w:val="00292C8C"/>
    <w:rsid w:val="00296DD7"/>
    <w:rsid w:val="002A2F38"/>
    <w:rsid w:val="002A2F8E"/>
    <w:rsid w:val="002A4CB2"/>
    <w:rsid w:val="002A5DF4"/>
    <w:rsid w:val="002B1B5F"/>
    <w:rsid w:val="002B2EC4"/>
    <w:rsid w:val="002D47C8"/>
    <w:rsid w:val="002E5969"/>
    <w:rsid w:val="003044BB"/>
    <w:rsid w:val="00305A13"/>
    <w:rsid w:val="00310F92"/>
    <w:rsid w:val="0031215F"/>
    <w:rsid w:val="00312E6E"/>
    <w:rsid w:val="00314E21"/>
    <w:rsid w:val="00315570"/>
    <w:rsid w:val="003217B7"/>
    <w:rsid w:val="00324B0B"/>
    <w:rsid w:val="00326452"/>
    <w:rsid w:val="0032675E"/>
    <w:rsid w:val="003434C2"/>
    <w:rsid w:val="00347676"/>
    <w:rsid w:val="00351B2D"/>
    <w:rsid w:val="00354433"/>
    <w:rsid w:val="00361C9B"/>
    <w:rsid w:val="00362601"/>
    <w:rsid w:val="00390AB8"/>
    <w:rsid w:val="00392EB2"/>
    <w:rsid w:val="00395289"/>
    <w:rsid w:val="00396AC8"/>
    <w:rsid w:val="00397047"/>
    <w:rsid w:val="003B402B"/>
    <w:rsid w:val="003D595A"/>
    <w:rsid w:val="003D6D99"/>
    <w:rsid w:val="003E013A"/>
    <w:rsid w:val="003E4D1B"/>
    <w:rsid w:val="00404734"/>
    <w:rsid w:val="004209CD"/>
    <w:rsid w:val="004211D7"/>
    <w:rsid w:val="004213B2"/>
    <w:rsid w:val="004565C7"/>
    <w:rsid w:val="00464B0C"/>
    <w:rsid w:val="0047239C"/>
    <w:rsid w:val="004745DA"/>
    <w:rsid w:val="00480D54"/>
    <w:rsid w:val="00481F18"/>
    <w:rsid w:val="004A423B"/>
    <w:rsid w:val="004B04A1"/>
    <w:rsid w:val="004B082E"/>
    <w:rsid w:val="004B276B"/>
    <w:rsid w:val="004D3982"/>
    <w:rsid w:val="004D7026"/>
    <w:rsid w:val="004F4B70"/>
    <w:rsid w:val="005008FE"/>
    <w:rsid w:val="005016A9"/>
    <w:rsid w:val="00511B13"/>
    <w:rsid w:val="005143F8"/>
    <w:rsid w:val="00537FD9"/>
    <w:rsid w:val="00547D3A"/>
    <w:rsid w:val="005546A4"/>
    <w:rsid w:val="00555D20"/>
    <w:rsid w:val="00561363"/>
    <w:rsid w:val="0056235A"/>
    <w:rsid w:val="00562C0E"/>
    <w:rsid w:val="005674DA"/>
    <w:rsid w:val="00580D4A"/>
    <w:rsid w:val="005823CB"/>
    <w:rsid w:val="005831D6"/>
    <w:rsid w:val="005A1EA6"/>
    <w:rsid w:val="005D0226"/>
    <w:rsid w:val="005D7902"/>
    <w:rsid w:val="005E1F00"/>
    <w:rsid w:val="005E2BCC"/>
    <w:rsid w:val="005F0E0D"/>
    <w:rsid w:val="005F1CBC"/>
    <w:rsid w:val="005F5061"/>
    <w:rsid w:val="00613E8B"/>
    <w:rsid w:val="00621010"/>
    <w:rsid w:val="006210C4"/>
    <w:rsid w:val="00622F1C"/>
    <w:rsid w:val="00624B67"/>
    <w:rsid w:val="00626646"/>
    <w:rsid w:val="0063087F"/>
    <w:rsid w:val="00631429"/>
    <w:rsid w:val="00640A41"/>
    <w:rsid w:val="006412D1"/>
    <w:rsid w:val="0066463D"/>
    <w:rsid w:val="006745BC"/>
    <w:rsid w:val="00676CBE"/>
    <w:rsid w:val="00694620"/>
    <w:rsid w:val="00695D94"/>
    <w:rsid w:val="006A0D51"/>
    <w:rsid w:val="006B047F"/>
    <w:rsid w:val="006D67E6"/>
    <w:rsid w:val="006F60D0"/>
    <w:rsid w:val="007049BA"/>
    <w:rsid w:val="00705CBD"/>
    <w:rsid w:val="00735B0D"/>
    <w:rsid w:val="00745E47"/>
    <w:rsid w:val="00765215"/>
    <w:rsid w:val="00767536"/>
    <w:rsid w:val="00767FCF"/>
    <w:rsid w:val="00776C11"/>
    <w:rsid w:val="0078213F"/>
    <w:rsid w:val="00790E98"/>
    <w:rsid w:val="007919D9"/>
    <w:rsid w:val="007A1D02"/>
    <w:rsid w:val="007A29C2"/>
    <w:rsid w:val="007A5363"/>
    <w:rsid w:val="007D02D3"/>
    <w:rsid w:val="007D1D52"/>
    <w:rsid w:val="007D43BF"/>
    <w:rsid w:val="007D46ED"/>
    <w:rsid w:val="007D4EAD"/>
    <w:rsid w:val="0080472F"/>
    <w:rsid w:val="0080773B"/>
    <w:rsid w:val="00813772"/>
    <w:rsid w:val="0081757B"/>
    <w:rsid w:val="0082267F"/>
    <w:rsid w:val="00822B01"/>
    <w:rsid w:val="00824962"/>
    <w:rsid w:val="008277B3"/>
    <w:rsid w:val="00837FC6"/>
    <w:rsid w:val="00860A59"/>
    <w:rsid w:val="00876272"/>
    <w:rsid w:val="00876887"/>
    <w:rsid w:val="00881AA9"/>
    <w:rsid w:val="00881AF8"/>
    <w:rsid w:val="008831D5"/>
    <w:rsid w:val="00891481"/>
    <w:rsid w:val="00892319"/>
    <w:rsid w:val="00893084"/>
    <w:rsid w:val="00895310"/>
    <w:rsid w:val="00896556"/>
    <w:rsid w:val="008A7622"/>
    <w:rsid w:val="008D45A9"/>
    <w:rsid w:val="0090223C"/>
    <w:rsid w:val="009042D9"/>
    <w:rsid w:val="009107E1"/>
    <w:rsid w:val="0091504A"/>
    <w:rsid w:val="00924691"/>
    <w:rsid w:val="0092776C"/>
    <w:rsid w:val="00931E3F"/>
    <w:rsid w:val="009377B5"/>
    <w:rsid w:val="00937A2B"/>
    <w:rsid w:val="00941C3B"/>
    <w:rsid w:val="00951B4F"/>
    <w:rsid w:val="009536D8"/>
    <w:rsid w:val="0097299C"/>
    <w:rsid w:val="009815C1"/>
    <w:rsid w:val="009837FF"/>
    <w:rsid w:val="00984950"/>
    <w:rsid w:val="0099460E"/>
    <w:rsid w:val="00994F38"/>
    <w:rsid w:val="0099575E"/>
    <w:rsid w:val="009A302F"/>
    <w:rsid w:val="009B2027"/>
    <w:rsid w:val="009B314C"/>
    <w:rsid w:val="009B3B80"/>
    <w:rsid w:val="009B6261"/>
    <w:rsid w:val="009E07F3"/>
    <w:rsid w:val="009E78E2"/>
    <w:rsid w:val="00A057D4"/>
    <w:rsid w:val="00A12E53"/>
    <w:rsid w:val="00A22C57"/>
    <w:rsid w:val="00A32B1C"/>
    <w:rsid w:val="00A34ADE"/>
    <w:rsid w:val="00A34FE0"/>
    <w:rsid w:val="00A3604D"/>
    <w:rsid w:val="00A36D07"/>
    <w:rsid w:val="00A42663"/>
    <w:rsid w:val="00A54F4C"/>
    <w:rsid w:val="00A62977"/>
    <w:rsid w:val="00A7293B"/>
    <w:rsid w:val="00A767DD"/>
    <w:rsid w:val="00A96C29"/>
    <w:rsid w:val="00AA00DB"/>
    <w:rsid w:val="00AA322A"/>
    <w:rsid w:val="00AB06CF"/>
    <w:rsid w:val="00AB361D"/>
    <w:rsid w:val="00AB4F52"/>
    <w:rsid w:val="00AB526A"/>
    <w:rsid w:val="00AC1529"/>
    <w:rsid w:val="00AD54EF"/>
    <w:rsid w:val="00AE473E"/>
    <w:rsid w:val="00AE4E14"/>
    <w:rsid w:val="00AF4EFE"/>
    <w:rsid w:val="00B167F1"/>
    <w:rsid w:val="00B16D17"/>
    <w:rsid w:val="00B25D88"/>
    <w:rsid w:val="00B261DD"/>
    <w:rsid w:val="00B30F62"/>
    <w:rsid w:val="00B3224B"/>
    <w:rsid w:val="00B423DE"/>
    <w:rsid w:val="00B43BB2"/>
    <w:rsid w:val="00B47FB9"/>
    <w:rsid w:val="00B60D73"/>
    <w:rsid w:val="00B72363"/>
    <w:rsid w:val="00B7455A"/>
    <w:rsid w:val="00B74628"/>
    <w:rsid w:val="00B8158A"/>
    <w:rsid w:val="00BB0774"/>
    <w:rsid w:val="00BC3C22"/>
    <w:rsid w:val="00BC64E1"/>
    <w:rsid w:val="00BD19C4"/>
    <w:rsid w:val="00BD3962"/>
    <w:rsid w:val="00BE007D"/>
    <w:rsid w:val="00BE4DCB"/>
    <w:rsid w:val="00BE673A"/>
    <w:rsid w:val="00BF0D6D"/>
    <w:rsid w:val="00C01465"/>
    <w:rsid w:val="00C022F8"/>
    <w:rsid w:val="00C26EE7"/>
    <w:rsid w:val="00C5771E"/>
    <w:rsid w:val="00C676D1"/>
    <w:rsid w:val="00C8431D"/>
    <w:rsid w:val="00C87840"/>
    <w:rsid w:val="00C90C95"/>
    <w:rsid w:val="00C92BE4"/>
    <w:rsid w:val="00C93926"/>
    <w:rsid w:val="00C96C34"/>
    <w:rsid w:val="00C97A65"/>
    <w:rsid w:val="00CA0C81"/>
    <w:rsid w:val="00CC5CB2"/>
    <w:rsid w:val="00CD1A1A"/>
    <w:rsid w:val="00CE6C1A"/>
    <w:rsid w:val="00CF60FD"/>
    <w:rsid w:val="00D15E03"/>
    <w:rsid w:val="00D17159"/>
    <w:rsid w:val="00D23FA0"/>
    <w:rsid w:val="00D34700"/>
    <w:rsid w:val="00D57E6F"/>
    <w:rsid w:val="00D65FA2"/>
    <w:rsid w:val="00D70601"/>
    <w:rsid w:val="00D75FA3"/>
    <w:rsid w:val="00D7726C"/>
    <w:rsid w:val="00D7795D"/>
    <w:rsid w:val="00D8017C"/>
    <w:rsid w:val="00D8050C"/>
    <w:rsid w:val="00D932A6"/>
    <w:rsid w:val="00D94A31"/>
    <w:rsid w:val="00D974EC"/>
    <w:rsid w:val="00DB147D"/>
    <w:rsid w:val="00DB1A3D"/>
    <w:rsid w:val="00DD414A"/>
    <w:rsid w:val="00DE6F30"/>
    <w:rsid w:val="00DF7842"/>
    <w:rsid w:val="00E065CD"/>
    <w:rsid w:val="00E111A1"/>
    <w:rsid w:val="00E11D77"/>
    <w:rsid w:val="00E23CA7"/>
    <w:rsid w:val="00E27723"/>
    <w:rsid w:val="00E31539"/>
    <w:rsid w:val="00E31C12"/>
    <w:rsid w:val="00E45B70"/>
    <w:rsid w:val="00E47B9A"/>
    <w:rsid w:val="00E60590"/>
    <w:rsid w:val="00E60FFE"/>
    <w:rsid w:val="00E62347"/>
    <w:rsid w:val="00E70F75"/>
    <w:rsid w:val="00E7447F"/>
    <w:rsid w:val="00E764D7"/>
    <w:rsid w:val="00E83CA1"/>
    <w:rsid w:val="00E84AD7"/>
    <w:rsid w:val="00EA4A5E"/>
    <w:rsid w:val="00EB012A"/>
    <w:rsid w:val="00EB4147"/>
    <w:rsid w:val="00EB6CD2"/>
    <w:rsid w:val="00EC15FF"/>
    <w:rsid w:val="00EC2A94"/>
    <w:rsid w:val="00EE11FC"/>
    <w:rsid w:val="00EE4BA8"/>
    <w:rsid w:val="00EE7E42"/>
    <w:rsid w:val="00EF1E44"/>
    <w:rsid w:val="00EF549F"/>
    <w:rsid w:val="00F21DD7"/>
    <w:rsid w:val="00F23DC0"/>
    <w:rsid w:val="00F27585"/>
    <w:rsid w:val="00F335AB"/>
    <w:rsid w:val="00F53968"/>
    <w:rsid w:val="00F6314C"/>
    <w:rsid w:val="00F64481"/>
    <w:rsid w:val="00F70E9C"/>
    <w:rsid w:val="00F72EDA"/>
    <w:rsid w:val="00F73D26"/>
    <w:rsid w:val="00F73D41"/>
    <w:rsid w:val="00F75598"/>
    <w:rsid w:val="00F805CE"/>
    <w:rsid w:val="00F83A16"/>
    <w:rsid w:val="00F944E1"/>
    <w:rsid w:val="00F94C45"/>
    <w:rsid w:val="00FA6C08"/>
    <w:rsid w:val="00FA7DC7"/>
    <w:rsid w:val="00FC2102"/>
    <w:rsid w:val="00FE1A89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0D01B"/>
  <w15:docId w15:val="{CD6EE0DF-8D23-48F8-97E1-2145F9CB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4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C64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9B3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B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B8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B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3C86535DF7E04BA4E2CCD08B4C4BF0" ma:contentTypeVersion="4" ma:contentTypeDescription="Create a new document." ma:contentTypeScope="" ma:versionID="f868d298b5b362845f447e93d6fa3bdc">
  <xsd:schema xmlns:xsd="http://www.w3.org/2001/XMLSchema" xmlns:xs="http://www.w3.org/2001/XMLSchema" xmlns:p="http://schemas.microsoft.com/office/2006/metadata/properties" xmlns:ns2="e38c0a95-0ae3-45db-bc61-b27565a047d4" targetNamespace="http://schemas.microsoft.com/office/2006/metadata/properties" ma:root="true" ma:fieldsID="e10e347d082297e4bf26204a7e23e116" ns2:_="">
    <xsd:import namespace="e38c0a95-0ae3-45db-bc61-b27565a047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c0a95-0ae3-45db-bc61-b27565a04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2A5893-B6BC-452D-9EB4-EAC6B1CC76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7A8993-A202-481C-9272-C3320F2446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8c0a95-0ae3-45db-bc61-b27565a04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ADC348-B32F-4124-8CB6-19BECC5CA6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D94378-0081-4C28-8762-EC8B8552B3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6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Lisandra, Deborah</cp:lastModifiedBy>
  <cp:revision>7</cp:revision>
  <cp:lastPrinted>2022-08-25T07:59:00Z</cp:lastPrinted>
  <dcterms:created xsi:type="dcterms:W3CDTF">2022-09-28T00:11:00Z</dcterms:created>
  <dcterms:modified xsi:type="dcterms:W3CDTF">2022-10-18T14:43:00Z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0x010100A93C86535DF7E04BA4E2CCD08B4C4BF0</vt:lpwstr>
  </property>
</Properties>
</file>