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83DC" w14:textId="77777777" w:rsidR="00B3224B" w:rsidRPr="00C46955" w:rsidRDefault="00B3224B" w:rsidP="00BF53F3">
      <w:pPr>
        <w:numPr>
          <w:ilvl w:val="0"/>
          <w:numId w:val="1"/>
        </w:numPr>
        <w:tabs>
          <w:tab w:val="clear" w:pos="360"/>
          <w:tab w:val="num" w:pos="540"/>
          <w:tab w:val="left" w:pos="603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C46955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2AA9C5CC" w14:textId="77777777" w:rsidR="008370AD" w:rsidRPr="008370AD" w:rsidRDefault="008370AD" w:rsidP="00C46955">
      <w:pPr>
        <w:rPr>
          <w:rFonts w:ascii="Arial" w:hAnsi="Arial" w:cs="Arial"/>
          <w:b/>
          <w:bCs/>
          <w:sz w:val="22"/>
          <w:szCs w:val="22"/>
        </w:rPr>
      </w:pPr>
    </w:p>
    <w:p w14:paraId="23BC5D14" w14:textId="74BF0D0E" w:rsidR="008370AD" w:rsidRPr="00C46955" w:rsidRDefault="008370AD" w:rsidP="008370AD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C46955">
        <w:rPr>
          <w:rFonts w:ascii="Arial" w:hAnsi="Arial" w:cs="Arial"/>
          <w:b/>
          <w:bCs/>
          <w:color w:val="FF0000"/>
          <w:sz w:val="22"/>
          <w:szCs w:val="22"/>
        </w:rPr>
        <w:t>[Delete instructions page prior to filing the form]</w:t>
      </w:r>
    </w:p>
    <w:p w14:paraId="6064D86E" w14:textId="77777777" w:rsidR="008370AD" w:rsidRPr="00A13F5F" w:rsidRDefault="008370AD" w:rsidP="008370AD">
      <w:pPr>
        <w:rPr>
          <w:rFonts w:ascii="Arial" w:hAnsi="Arial" w:cs="Arial"/>
          <w:b/>
          <w:bCs/>
          <w:sz w:val="22"/>
          <w:szCs w:val="22"/>
        </w:rPr>
      </w:pPr>
    </w:p>
    <w:p w14:paraId="41E68992" w14:textId="31CD1571" w:rsidR="008370AD" w:rsidRPr="00C46955" w:rsidRDefault="008370AD" w:rsidP="008370AD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C46955">
        <w:rPr>
          <w:rFonts w:ascii="Arial" w:hAnsi="Arial" w:cs="Arial"/>
          <w:b/>
          <w:bCs/>
          <w:color w:val="FF0000"/>
          <w:sz w:val="22"/>
          <w:szCs w:val="22"/>
        </w:rPr>
        <w:t>Outgoing LMW:</w:t>
      </w:r>
    </w:p>
    <w:p w14:paraId="48D0726A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Schedule a handover meeting with the incoming MW as soon as possible to ensure that the new MW is up to speed with the study.  Don’t wait until the last minute.</w:t>
      </w:r>
    </w:p>
    <w:p w14:paraId="7FC2358E" w14:textId="6C9DABEF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 xml:space="preserve">Provide the incoming MW with </w:t>
      </w:r>
      <w:r w:rsidR="004D5093">
        <w:rPr>
          <w:rFonts w:ascii="Arial" w:hAnsi="Arial" w:cs="Arial"/>
          <w:color w:val="FF0000"/>
          <w:sz w:val="22"/>
          <w:szCs w:val="22"/>
        </w:rPr>
        <w:t xml:space="preserve">project information </w:t>
      </w:r>
      <w:r w:rsidRPr="00C46955">
        <w:rPr>
          <w:rFonts w:ascii="Arial" w:hAnsi="Arial" w:cs="Arial"/>
          <w:color w:val="FF0000"/>
          <w:sz w:val="22"/>
          <w:szCs w:val="22"/>
        </w:rPr>
        <w:t>as per the checklist</w:t>
      </w:r>
      <w:r w:rsidR="002C4D1E">
        <w:rPr>
          <w:rFonts w:ascii="Arial" w:hAnsi="Arial" w:cs="Arial"/>
          <w:color w:val="FF0000"/>
          <w:sz w:val="22"/>
          <w:szCs w:val="22"/>
        </w:rPr>
        <w:t xml:space="preserve"> below</w:t>
      </w:r>
      <w:r w:rsidRPr="00C46955">
        <w:rPr>
          <w:rFonts w:ascii="Arial" w:hAnsi="Arial" w:cs="Arial"/>
          <w:color w:val="FF0000"/>
          <w:sz w:val="22"/>
          <w:szCs w:val="22"/>
        </w:rPr>
        <w:t>.</w:t>
      </w:r>
      <w:r w:rsidR="002C4D1E">
        <w:rPr>
          <w:rFonts w:ascii="Arial" w:hAnsi="Arial" w:cs="Arial"/>
          <w:color w:val="FF0000"/>
          <w:sz w:val="22"/>
          <w:szCs w:val="22"/>
        </w:rPr>
        <w:t xml:space="preserve"> Provide details and other supplementary information in a separate document(s) or by e-mail.</w:t>
      </w:r>
    </w:p>
    <w:p w14:paraId="588D7BC0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 xml:space="preserve">Introduce the incoming MW to the Project Leader and internal and Customer teams. </w:t>
      </w:r>
    </w:p>
    <w:p w14:paraId="46D155A2" w14:textId="77777777" w:rsidR="008370AD" w:rsidRPr="00C46955" w:rsidRDefault="008370AD" w:rsidP="008370AD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C46955">
        <w:rPr>
          <w:rFonts w:ascii="Arial" w:hAnsi="Arial" w:cs="Arial"/>
          <w:b/>
          <w:bCs/>
          <w:color w:val="FF0000"/>
          <w:sz w:val="22"/>
          <w:szCs w:val="22"/>
        </w:rPr>
        <w:t>Incoming LMW:</w:t>
      </w:r>
    </w:p>
    <w:p w14:paraId="67CEFC5E" w14:textId="6B742109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Come prepared to the handover meeting</w:t>
      </w:r>
      <w:r w:rsidR="002C4D1E">
        <w:rPr>
          <w:rFonts w:ascii="Arial" w:hAnsi="Arial" w:cs="Arial"/>
          <w:color w:val="FF0000"/>
          <w:sz w:val="22"/>
          <w:szCs w:val="22"/>
        </w:rPr>
        <w:t>, review materials provided and ask questions</w:t>
      </w:r>
      <w:r w:rsidRPr="00C46955">
        <w:rPr>
          <w:rFonts w:ascii="Arial" w:hAnsi="Arial" w:cs="Arial"/>
          <w:color w:val="FF0000"/>
          <w:sz w:val="22"/>
          <w:szCs w:val="22"/>
        </w:rPr>
        <w:t xml:space="preserve">.  </w:t>
      </w:r>
    </w:p>
    <w:p w14:paraId="0AB49E29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Bring checklist to ensure that you are provided with all relevant information to continue independently with the study.</w:t>
      </w:r>
    </w:p>
    <w:p w14:paraId="4E242F9C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Check that you have access to required systems; don’t wait until the last minute.</w:t>
      </w:r>
    </w:p>
    <w:p w14:paraId="5D434DA9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Feel free to ask if you’re unsure about anything</w:t>
      </w:r>
    </w:p>
    <w:p w14:paraId="7A072C00" w14:textId="1EFA1F38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 xml:space="preserve">Ask for </w:t>
      </w:r>
      <w:r w:rsidR="002C4D1E">
        <w:rPr>
          <w:rFonts w:ascii="Arial" w:hAnsi="Arial" w:cs="Arial"/>
          <w:color w:val="FF0000"/>
          <w:sz w:val="22"/>
          <w:szCs w:val="22"/>
        </w:rPr>
        <w:t xml:space="preserve">a </w:t>
      </w:r>
      <w:r w:rsidRPr="00C46955">
        <w:rPr>
          <w:rFonts w:ascii="Arial" w:hAnsi="Arial" w:cs="Arial"/>
          <w:color w:val="FF0000"/>
          <w:sz w:val="22"/>
          <w:szCs w:val="22"/>
        </w:rPr>
        <w:t xml:space="preserve">follow-up meeting if needed </w:t>
      </w:r>
    </w:p>
    <w:p w14:paraId="002FF384" w14:textId="77777777" w:rsidR="008370AD" w:rsidRPr="00C46955" w:rsidRDefault="008370AD" w:rsidP="008370AD">
      <w:pPr>
        <w:pStyle w:val="ListParagraph"/>
        <w:numPr>
          <w:ilvl w:val="0"/>
          <w:numId w:val="7"/>
        </w:num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 w:rsidRPr="00C46955">
        <w:rPr>
          <w:rFonts w:ascii="Arial" w:hAnsi="Arial" w:cs="Arial"/>
          <w:color w:val="FF0000"/>
          <w:sz w:val="22"/>
          <w:szCs w:val="22"/>
        </w:rPr>
        <w:t>Ensure that applicable trainings are completed before outgoing MW leaves</w:t>
      </w:r>
    </w:p>
    <w:p w14:paraId="07663361" w14:textId="77777777" w:rsidR="002C419F" w:rsidRPr="0090223C" w:rsidRDefault="002C419F" w:rsidP="002C419F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689218CE" w14:textId="77777777" w:rsidR="003561D7" w:rsidRDefault="003561D7" w:rsidP="003561D7">
      <w:pPr>
        <w:rPr>
          <w:rFonts w:ascii="Arial" w:hAnsi="Arial" w:cs="Arial"/>
          <w:color w:val="0000FF"/>
          <w:sz w:val="22"/>
          <w:szCs w:val="22"/>
        </w:rPr>
      </w:pPr>
    </w:p>
    <w:p w14:paraId="0D3E78F7" w14:textId="77777777" w:rsidR="00AB4A91" w:rsidRDefault="00AB4A91" w:rsidP="003561D7">
      <w:pPr>
        <w:tabs>
          <w:tab w:val="left" w:pos="5543"/>
        </w:tabs>
        <w:rPr>
          <w:rFonts w:ascii="Arial" w:hAnsi="Arial" w:cs="Arial"/>
        </w:rPr>
        <w:sectPr w:rsidR="00AB4A91" w:rsidSect="00F1307F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19"/>
          <w:footerReference w:type="even" r:id="rId20"/>
          <w:pgSz w:w="12240" w:h="15840" w:code="1"/>
          <w:pgMar w:top="360" w:right="1440" w:bottom="1440" w:left="1440" w:header="360" w:footer="504" w:gutter="0"/>
          <w:paperSrc w:first="7" w:other="7"/>
          <w:pgNumType w:start="1"/>
          <w:cols w:space="720"/>
          <w:docGrid w:linePitch="360"/>
        </w:sectPr>
      </w:pPr>
    </w:p>
    <w:tbl>
      <w:tblPr>
        <w:tblStyle w:val="TableGrid"/>
        <w:tblW w:w="4696" w:type="pct"/>
        <w:tblLook w:val="04A0" w:firstRow="1" w:lastRow="0" w:firstColumn="1" w:lastColumn="0" w:noHBand="0" w:noVBand="1"/>
      </w:tblPr>
      <w:tblGrid>
        <w:gridCol w:w="4675"/>
        <w:gridCol w:w="4675"/>
        <w:gridCol w:w="3827"/>
      </w:tblGrid>
      <w:tr w:rsidR="00AB4A91" w:rsidRPr="00096982" w14:paraId="359D228E" w14:textId="77777777" w:rsidTr="00C01CA7">
        <w:trPr>
          <w:trHeight w:val="591"/>
        </w:trPr>
        <w:tc>
          <w:tcPr>
            <w:tcW w:w="1774" w:type="pct"/>
          </w:tcPr>
          <w:p w14:paraId="30D9BA5B" w14:textId="6DC0A730" w:rsidR="00AB4A91" w:rsidRPr="00AB4A91" w:rsidRDefault="006E63E8" w:rsidP="0030697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Customer</w:t>
            </w:r>
            <w:r w:rsidR="00AB4A91" w:rsidRPr="00AB4A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2BCEF007" w14:textId="77777777" w:rsidR="00AB4A91" w:rsidRPr="00AB4A91" w:rsidRDefault="00AB4A91" w:rsidP="0030697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4" w:type="pct"/>
          </w:tcPr>
          <w:p w14:paraId="3CDB1482" w14:textId="77777777" w:rsidR="00AB4A91" w:rsidRPr="00AB4A91" w:rsidRDefault="00AB4A91" w:rsidP="0030697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B4A91">
              <w:rPr>
                <w:rFonts w:ascii="Arial" w:hAnsi="Arial" w:cs="Arial"/>
                <w:b/>
                <w:sz w:val="20"/>
                <w:szCs w:val="20"/>
              </w:rPr>
              <w:t>Project code:</w:t>
            </w:r>
          </w:p>
        </w:tc>
        <w:tc>
          <w:tcPr>
            <w:tcW w:w="1452" w:type="pct"/>
          </w:tcPr>
          <w:p w14:paraId="3BAEA282" w14:textId="77777777" w:rsidR="00AB4A91" w:rsidRPr="00AB4A91" w:rsidRDefault="00AB4A91" w:rsidP="0030697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B4A91">
              <w:rPr>
                <w:rFonts w:ascii="Arial" w:hAnsi="Arial" w:cs="Arial"/>
                <w:b/>
                <w:sz w:val="20"/>
                <w:szCs w:val="20"/>
              </w:rPr>
              <w:t>Study No.:</w:t>
            </w:r>
          </w:p>
        </w:tc>
      </w:tr>
      <w:tr w:rsidR="00AB4A91" w:rsidRPr="00096982" w14:paraId="024C3E3E" w14:textId="77777777" w:rsidTr="00C01CA7">
        <w:trPr>
          <w:trHeight w:val="591"/>
        </w:trPr>
        <w:tc>
          <w:tcPr>
            <w:tcW w:w="1774" w:type="pct"/>
          </w:tcPr>
          <w:p w14:paraId="68436671" w14:textId="32C26000" w:rsidR="00AB4A91" w:rsidRPr="00AB4A91" w:rsidRDefault="00AB4A91" w:rsidP="53C3DB1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3C3DB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Outgoing </w:t>
            </w:r>
            <w:r w:rsidR="00441C6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Lead </w:t>
            </w:r>
            <w:r w:rsidRPr="53C3DB17">
              <w:rPr>
                <w:rFonts w:ascii="Arial" w:hAnsi="Arial" w:cs="Arial"/>
                <w:b/>
                <w:bCs/>
                <w:sz w:val="20"/>
                <w:szCs w:val="20"/>
              </w:rPr>
              <w:t>MW:</w:t>
            </w:r>
          </w:p>
          <w:p w14:paraId="7CBDFA7A" w14:textId="77777777" w:rsidR="00AB4A91" w:rsidRPr="00AB4A91" w:rsidRDefault="00AB4A91" w:rsidP="0030697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4" w:type="pct"/>
          </w:tcPr>
          <w:p w14:paraId="1F3F1D13" w14:textId="005B0709" w:rsidR="00AB4A91" w:rsidRPr="00AB4A91" w:rsidRDefault="00AB4A91" w:rsidP="53C3DB1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3C3DB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Incoming </w:t>
            </w:r>
            <w:r w:rsidR="00441C6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Lead </w:t>
            </w:r>
            <w:r w:rsidRPr="53C3DB17">
              <w:rPr>
                <w:rFonts w:ascii="Arial" w:hAnsi="Arial" w:cs="Arial"/>
                <w:b/>
                <w:bCs/>
                <w:sz w:val="20"/>
                <w:szCs w:val="20"/>
              </w:rPr>
              <w:t>MW:</w:t>
            </w:r>
          </w:p>
        </w:tc>
        <w:tc>
          <w:tcPr>
            <w:tcW w:w="1452" w:type="pct"/>
          </w:tcPr>
          <w:p w14:paraId="534B1407" w14:textId="77777777" w:rsidR="00AB4A91" w:rsidRPr="00AB4A91" w:rsidRDefault="00AB4A91" w:rsidP="479EDC2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79EDC2B">
              <w:rPr>
                <w:rFonts w:ascii="Arial" w:hAnsi="Arial" w:cs="Arial"/>
                <w:b/>
                <w:bCs/>
                <w:sz w:val="20"/>
                <w:szCs w:val="20"/>
              </w:rPr>
              <w:t>Document type:</w:t>
            </w:r>
          </w:p>
        </w:tc>
      </w:tr>
    </w:tbl>
    <w:p w14:paraId="47CE8D4C" w14:textId="328D1097" w:rsidR="002D47C8" w:rsidRDefault="002D47C8" w:rsidP="003561D7">
      <w:pPr>
        <w:tabs>
          <w:tab w:val="left" w:pos="5543"/>
        </w:tabs>
        <w:rPr>
          <w:rFonts w:ascii="Arial" w:hAnsi="Arial" w:cs="Arial"/>
        </w:rPr>
      </w:pPr>
    </w:p>
    <w:tbl>
      <w:tblPr>
        <w:tblStyle w:val="TableGrid"/>
        <w:tblW w:w="4696" w:type="pct"/>
        <w:tblLook w:val="04A0" w:firstRow="1" w:lastRow="0" w:firstColumn="1" w:lastColumn="0" w:noHBand="0" w:noVBand="1"/>
      </w:tblPr>
      <w:tblGrid>
        <w:gridCol w:w="10069"/>
        <w:gridCol w:w="1550"/>
        <w:gridCol w:w="1558"/>
      </w:tblGrid>
      <w:tr w:rsidR="00F86EFA" w:rsidRPr="00AB4A91" w14:paraId="51A17863" w14:textId="77777777" w:rsidTr="00C01CA7">
        <w:trPr>
          <w:trHeight w:val="567"/>
          <w:tblHeader/>
        </w:trPr>
        <w:tc>
          <w:tcPr>
            <w:tcW w:w="3821" w:type="pct"/>
          </w:tcPr>
          <w:p w14:paraId="0FD0421F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AB4A91">
              <w:rPr>
                <w:rFonts w:ascii="Arial" w:hAnsi="Arial" w:cs="Arial"/>
                <w:b/>
                <w:sz w:val="20"/>
                <w:szCs w:val="20"/>
              </w:rPr>
              <w:t>Task description</w:t>
            </w:r>
          </w:p>
        </w:tc>
        <w:tc>
          <w:tcPr>
            <w:tcW w:w="588" w:type="pct"/>
            <w:vAlign w:val="center"/>
          </w:tcPr>
          <w:p w14:paraId="4385555C" w14:textId="5298362F" w:rsidR="00F86EFA" w:rsidRPr="00AB4A91" w:rsidRDefault="00F86EFA" w:rsidP="00306979">
            <w:pPr>
              <w:spacing w:line="28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A91">
              <w:rPr>
                <w:rFonts w:ascii="Arial" w:hAnsi="Arial" w:cs="Arial"/>
                <w:b/>
                <w:sz w:val="20"/>
                <w:szCs w:val="20"/>
              </w:rPr>
              <w:t>Outgoing MW</w:t>
            </w:r>
          </w:p>
        </w:tc>
        <w:tc>
          <w:tcPr>
            <w:tcW w:w="591" w:type="pct"/>
            <w:vAlign w:val="center"/>
          </w:tcPr>
          <w:p w14:paraId="6D2889CE" w14:textId="77777777" w:rsidR="00F86EFA" w:rsidRPr="00AB4A91" w:rsidRDefault="00F86EFA" w:rsidP="00306979">
            <w:pPr>
              <w:spacing w:line="28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A91">
              <w:rPr>
                <w:rFonts w:ascii="Arial" w:hAnsi="Arial" w:cs="Arial"/>
                <w:b/>
                <w:sz w:val="20"/>
                <w:szCs w:val="20"/>
              </w:rPr>
              <w:t>Incoming MW</w:t>
            </w:r>
          </w:p>
        </w:tc>
      </w:tr>
      <w:tr w:rsidR="00F86EFA" w:rsidRPr="00AB4A91" w14:paraId="5E1BB036" w14:textId="77777777" w:rsidTr="00C01CA7">
        <w:trPr>
          <w:trHeight w:val="567"/>
        </w:trPr>
        <w:tc>
          <w:tcPr>
            <w:tcW w:w="3821" w:type="pct"/>
          </w:tcPr>
          <w:p w14:paraId="3A9457EA" w14:textId="12DAD9A6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B4712B0">
              <w:rPr>
                <w:rFonts w:ascii="Arial" w:hAnsi="Arial" w:cs="Arial"/>
                <w:sz w:val="20"/>
                <w:szCs w:val="20"/>
              </w:rPr>
              <w:t>Schedule the Transition Meeting with incoming LMW</w:t>
            </w:r>
            <w:r>
              <w:rPr>
                <w:rFonts w:ascii="Arial" w:hAnsi="Arial" w:cs="Arial"/>
                <w:sz w:val="20"/>
                <w:szCs w:val="20"/>
              </w:rPr>
              <w:t xml:space="preserve"> to discuss all details regarding the study/document</w:t>
            </w:r>
          </w:p>
        </w:tc>
        <w:tc>
          <w:tcPr>
            <w:tcW w:w="588" w:type="pct"/>
          </w:tcPr>
          <w:p w14:paraId="67FD7FB3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0318F21D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89D8C20" w14:textId="77777777" w:rsidTr="00C01CA7">
        <w:trPr>
          <w:trHeight w:val="567"/>
        </w:trPr>
        <w:tc>
          <w:tcPr>
            <w:tcW w:w="3821" w:type="pct"/>
          </w:tcPr>
          <w:p w14:paraId="6743FEAD" w14:textId="45AAF414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t xml:space="preserve">Introduce the incoming LMW to the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team </w:t>
            </w:r>
            <w:r>
              <w:rPr>
                <w:rFonts w:ascii="Arial" w:hAnsi="Arial" w:cs="Arial"/>
                <w:sz w:val="20"/>
                <w:szCs w:val="20"/>
              </w:rPr>
              <w:t>and Internal IQVIA™ team. P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lan for </w:t>
            </w:r>
            <w:r>
              <w:rPr>
                <w:rFonts w:ascii="Arial" w:hAnsi="Arial" w:cs="Arial"/>
                <w:sz w:val="20"/>
                <w:szCs w:val="20"/>
              </w:rPr>
              <w:t>the incoming LMW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to attend any planned client calls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internal calls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with the outgoing LMW </w:t>
            </w:r>
            <w:r w:rsidRPr="479EDC2B">
              <w:rPr>
                <w:rFonts w:ascii="Arial" w:hAnsi="Arial" w:cs="Arial"/>
                <w:sz w:val="20"/>
                <w:szCs w:val="20"/>
              </w:rPr>
              <w:t>ahead of the handover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" w:type="pct"/>
          </w:tcPr>
          <w:p w14:paraId="368E24BD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0624441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5DC16437" w14:textId="77777777" w:rsidTr="00C01CA7">
        <w:trPr>
          <w:trHeight w:val="567"/>
        </w:trPr>
        <w:tc>
          <w:tcPr>
            <w:tcW w:w="3821" w:type="pct"/>
          </w:tcPr>
          <w:p w14:paraId="0F1587D6" w14:textId="05F1E7F6" w:rsidR="00F86EFA" w:rsidRPr="00AB4A91" w:rsidRDefault="00F86EFA" w:rsidP="479EDC2B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t xml:space="preserve">Ensure that all </w:t>
            </w:r>
            <w:r w:rsidRPr="479EDC2B">
              <w:rPr>
                <w:rFonts w:ascii="Calibri" w:eastAsia="Calibri" w:hAnsi="Calibri" w:cs="Calibri"/>
                <w:sz w:val="22"/>
                <w:szCs w:val="22"/>
              </w:rPr>
              <w:t xml:space="preserve">relevant and required 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documents, such as meeting minutes, team discussions, review comments, response documents and deliverable sign-off forms </w:t>
            </w:r>
            <w:r w:rsidR="002C4D1E" w:rsidRPr="479EDC2B">
              <w:rPr>
                <w:rFonts w:ascii="Arial" w:hAnsi="Arial" w:cs="Arial"/>
                <w:sz w:val="20"/>
                <w:szCs w:val="20"/>
              </w:rPr>
              <w:t>etc.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are filed, including any eTMF requirements; and that incoming LMW understands how/where documents are filed </w:t>
            </w:r>
            <w:r w:rsidR="00C46955">
              <w:rPr>
                <w:rFonts w:ascii="Arial" w:hAnsi="Arial" w:cs="Arial"/>
                <w:sz w:val="20"/>
                <w:szCs w:val="20"/>
              </w:rPr>
              <w:t>on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the shared drive</w:t>
            </w:r>
          </w:p>
        </w:tc>
        <w:tc>
          <w:tcPr>
            <w:tcW w:w="588" w:type="pct"/>
          </w:tcPr>
          <w:p w14:paraId="4808D8E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16763704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8EE83E4" w14:textId="77777777" w:rsidTr="00C01CA7">
        <w:trPr>
          <w:trHeight w:val="567"/>
        </w:trPr>
        <w:tc>
          <w:tcPr>
            <w:tcW w:w="3821" w:type="pct"/>
          </w:tcPr>
          <w:p w14:paraId="281B4B49" w14:textId="67950D89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Incoming LMW submits request for access to project eTMF in Wingspan or ELVIS (as applicable)</w:t>
            </w:r>
          </w:p>
        </w:tc>
        <w:tc>
          <w:tcPr>
            <w:tcW w:w="588" w:type="pct"/>
            <w:shd w:val="clear" w:color="auto" w:fill="D9D9D9" w:themeFill="background1" w:themeFillShade="D9"/>
          </w:tcPr>
          <w:p w14:paraId="3A24010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auto"/>
          </w:tcPr>
          <w:p w14:paraId="1248CE74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5A754669" w14:textId="77777777" w:rsidTr="00C01CA7">
        <w:trPr>
          <w:trHeight w:val="567"/>
        </w:trPr>
        <w:tc>
          <w:tcPr>
            <w:tcW w:w="3821" w:type="pct"/>
          </w:tcPr>
          <w:p w14:paraId="6A0DE72A" w14:textId="115DCD10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bookmarkStart w:id="0" w:name="_Hlk514143076"/>
            <w:r w:rsidRPr="5B4712B0">
              <w:rPr>
                <w:rFonts w:ascii="Arial" w:hAnsi="Arial" w:cs="Arial"/>
                <w:sz w:val="20"/>
                <w:szCs w:val="20"/>
              </w:rPr>
              <w:t xml:space="preserve">Request access </w:t>
            </w:r>
            <w:r w:rsidR="002C4D1E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5B4712B0">
              <w:rPr>
                <w:rFonts w:ascii="Arial" w:hAnsi="Arial" w:cs="Arial"/>
                <w:sz w:val="20"/>
                <w:szCs w:val="20"/>
              </w:rPr>
              <w:t xml:space="preserve">any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5B4712B0">
              <w:rPr>
                <w:rFonts w:ascii="Arial" w:hAnsi="Arial" w:cs="Arial"/>
                <w:sz w:val="20"/>
                <w:szCs w:val="20"/>
              </w:rPr>
              <w:t>-specific systems</w:t>
            </w:r>
            <w:r>
              <w:rPr>
                <w:rFonts w:ascii="Arial" w:hAnsi="Arial" w:cs="Arial"/>
                <w:sz w:val="20"/>
                <w:szCs w:val="20"/>
              </w:rPr>
              <w:t>, Customer-specific metrics trackers</w:t>
            </w:r>
            <w:r w:rsidR="006431F9">
              <w:rPr>
                <w:rFonts w:ascii="Arial" w:hAnsi="Arial" w:cs="Arial"/>
                <w:sz w:val="20"/>
                <w:szCs w:val="20"/>
              </w:rPr>
              <w:t>, and if applicable access to the local shared network drive (for large file transfer)</w:t>
            </w:r>
            <w:r w:rsidRPr="5B4712B0">
              <w:rPr>
                <w:rFonts w:ascii="Arial" w:hAnsi="Arial" w:cs="Arial"/>
                <w:sz w:val="20"/>
                <w:szCs w:val="20"/>
              </w:rPr>
              <w:t xml:space="preserve"> for incoming LMW </w:t>
            </w:r>
            <w:bookmarkEnd w:id="0"/>
          </w:p>
        </w:tc>
        <w:tc>
          <w:tcPr>
            <w:tcW w:w="588" w:type="pct"/>
          </w:tcPr>
          <w:p w14:paraId="326A2E8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2E876C4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547DC23B" w14:textId="77777777" w:rsidTr="00C01CA7">
        <w:trPr>
          <w:trHeight w:val="567"/>
        </w:trPr>
        <w:tc>
          <w:tcPr>
            <w:tcW w:w="3821" w:type="pct"/>
          </w:tcPr>
          <w:p w14:paraId="3A1D86CF" w14:textId="08FD7D68" w:rsidR="00F86EFA" w:rsidRPr="5B4712B0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 the Incoming LMW is identified as FL for EAC</w:t>
            </w:r>
          </w:p>
        </w:tc>
        <w:tc>
          <w:tcPr>
            <w:tcW w:w="588" w:type="pct"/>
          </w:tcPr>
          <w:p w14:paraId="19C9833A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62BBFB3F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63596E10" w14:textId="77777777" w:rsidTr="00C01CA7">
        <w:trPr>
          <w:trHeight w:val="567"/>
        </w:trPr>
        <w:tc>
          <w:tcPr>
            <w:tcW w:w="3821" w:type="pct"/>
          </w:tcPr>
          <w:p w14:paraId="601B11EB" w14:textId="681FF68B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t>Incoming LMW to check and confirm access to all required systems</w:t>
            </w:r>
            <w:r>
              <w:rPr>
                <w:rFonts w:ascii="Arial" w:hAnsi="Arial" w:cs="Arial"/>
                <w:sz w:val="20"/>
                <w:szCs w:val="20"/>
              </w:rPr>
              <w:t xml:space="preserve"> mentioned above (</w:t>
            </w:r>
            <w:r w:rsidR="002C4D1E">
              <w:rPr>
                <w:rFonts w:ascii="Arial" w:hAnsi="Arial" w:cs="Arial"/>
                <w:sz w:val="20"/>
                <w:szCs w:val="20"/>
              </w:rPr>
              <w:t>e.g.</w:t>
            </w:r>
            <w:r>
              <w:rPr>
                <w:rFonts w:ascii="Arial" w:hAnsi="Arial" w:cs="Arial"/>
                <w:sz w:val="20"/>
                <w:szCs w:val="20"/>
              </w:rPr>
              <w:t xml:space="preserve">, Wingspan/ELVIS eTMF, customer systems, metrics trackers </w:t>
            </w:r>
            <w:r w:rsidR="002C4D1E">
              <w:rPr>
                <w:rFonts w:ascii="Arial" w:hAnsi="Arial" w:cs="Arial"/>
                <w:sz w:val="20"/>
                <w:szCs w:val="20"/>
              </w:rPr>
              <w:t>etc.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88" w:type="pct"/>
            <w:shd w:val="clear" w:color="auto" w:fill="D9D9D9" w:themeFill="background1" w:themeFillShade="D9"/>
          </w:tcPr>
          <w:p w14:paraId="098B542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</w:tcPr>
          <w:p w14:paraId="4128A966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6679E130" w14:textId="77777777" w:rsidTr="00C01CA7">
        <w:trPr>
          <w:trHeight w:val="567"/>
        </w:trPr>
        <w:tc>
          <w:tcPr>
            <w:tcW w:w="3821" w:type="pct"/>
          </w:tcPr>
          <w:p w14:paraId="78E051E5" w14:textId="57FD468A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Provide incoming LMW with list of contact details for IQVIA team</w:t>
            </w:r>
          </w:p>
        </w:tc>
        <w:tc>
          <w:tcPr>
            <w:tcW w:w="588" w:type="pct"/>
          </w:tcPr>
          <w:p w14:paraId="50B2C89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75C5E8D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26B36B14" w14:textId="77777777" w:rsidTr="00C01CA7">
        <w:trPr>
          <w:trHeight w:val="567"/>
        </w:trPr>
        <w:tc>
          <w:tcPr>
            <w:tcW w:w="3821" w:type="pct"/>
          </w:tcPr>
          <w:p w14:paraId="6CC0DC48" w14:textId="566061B3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 xml:space="preserve">Provide incoming LMW with list of contact details for </w:t>
            </w:r>
            <w:r>
              <w:rPr>
                <w:rFonts w:ascii="Arial" w:hAnsi="Arial" w:cs="Arial"/>
                <w:sz w:val="20"/>
                <w:szCs w:val="20"/>
              </w:rPr>
              <w:t xml:space="preserve">Customer </w:t>
            </w:r>
            <w:r w:rsidRPr="53C3DB17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  <w:tc>
          <w:tcPr>
            <w:tcW w:w="588" w:type="pct"/>
          </w:tcPr>
          <w:p w14:paraId="3DCF9AEF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6077A88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0FC53734" w14:textId="77777777" w:rsidTr="00C01CA7">
        <w:trPr>
          <w:trHeight w:val="567"/>
        </w:trPr>
        <w:tc>
          <w:tcPr>
            <w:tcW w:w="3821" w:type="pct"/>
          </w:tcPr>
          <w:p w14:paraId="4C1F9AF5" w14:textId="6196E41E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lastRenderedPageBreak/>
              <w:t xml:space="preserve">Any specific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479EDC2B">
              <w:rPr>
                <w:rFonts w:ascii="Arial" w:hAnsi="Arial" w:cs="Arial"/>
                <w:sz w:val="20"/>
                <w:szCs w:val="20"/>
              </w:rPr>
              <w:t xml:space="preserve"> or study-specific training required </w:t>
            </w:r>
            <w:r w:rsidR="002C4D1E" w:rsidRPr="479EDC2B">
              <w:rPr>
                <w:rFonts w:ascii="Arial" w:hAnsi="Arial" w:cs="Arial"/>
                <w:sz w:val="20"/>
                <w:szCs w:val="20"/>
              </w:rPr>
              <w:t>e.g.</w:t>
            </w:r>
            <w:r w:rsidRPr="479EDC2B">
              <w:rPr>
                <w:rFonts w:ascii="Arial" w:hAnsi="Arial" w:cs="Arial"/>
                <w:sz w:val="20"/>
                <w:szCs w:val="20"/>
              </w:rPr>
              <w:t>, eTraining?</w:t>
            </w:r>
          </w:p>
        </w:tc>
        <w:tc>
          <w:tcPr>
            <w:tcW w:w="588" w:type="pct"/>
          </w:tcPr>
          <w:p w14:paraId="738887C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57CE219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2568CED" w14:textId="77777777" w:rsidTr="00C01CA7">
        <w:trPr>
          <w:trHeight w:val="567"/>
        </w:trPr>
        <w:tc>
          <w:tcPr>
            <w:tcW w:w="3821" w:type="pct"/>
          </w:tcPr>
          <w:p w14:paraId="1BE38F66" w14:textId="5DC95BC3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bookmarkStart w:id="1" w:name="_Hlk514143210"/>
            <w:r w:rsidRPr="53C3DB17">
              <w:rPr>
                <w:rFonts w:ascii="Arial" w:hAnsi="Arial" w:cs="Arial"/>
                <w:sz w:val="20"/>
                <w:szCs w:val="20"/>
              </w:rPr>
              <w:t xml:space="preserve">Request installation of any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53C3DB17">
              <w:rPr>
                <w:rFonts w:ascii="Arial" w:hAnsi="Arial" w:cs="Arial"/>
                <w:sz w:val="20"/>
                <w:szCs w:val="20"/>
              </w:rPr>
              <w:t>-specific toolbars for incoming LMW</w:t>
            </w:r>
            <w:bookmarkEnd w:id="1"/>
            <w:r w:rsidR="006431F9">
              <w:rPr>
                <w:rFonts w:ascii="Arial" w:hAnsi="Arial" w:cs="Arial"/>
                <w:sz w:val="20"/>
                <w:szCs w:val="20"/>
              </w:rPr>
              <w:t>, or provides details of where the toolbar can be downloaded (</w:t>
            </w:r>
            <w:r w:rsidR="002C4D1E">
              <w:rPr>
                <w:rFonts w:ascii="Arial" w:hAnsi="Arial" w:cs="Arial"/>
                <w:sz w:val="20"/>
                <w:szCs w:val="20"/>
              </w:rPr>
              <w:t>e.g.</w:t>
            </w:r>
            <w:r w:rsidR="006431F9">
              <w:rPr>
                <w:rFonts w:ascii="Arial" w:hAnsi="Arial" w:cs="Arial"/>
                <w:sz w:val="20"/>
                <w:szCs w:val="20"/>
              </w:rPr>
              <w:t>, ELVIS)</w:t>
            </w:r>
          </w:p>
        </w:tc>
        <w:tc>
          <w:tcPr>
            <w:tcW w:w="588" w:type="pct"/>
            <w:shd w:val="clear" w:color="auto" w:fill="auto"/>
          </w:tcPr>
          <w:p w14:paraId="0400F6CD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3408D98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6373B59" w14:textId="77777777" w:rsidTr="00C01CA7">
        <w:trPr>
          <w:trHeight w:val="567"/>
        </w:trPr>
        <w:tc>
          <w:tcPr>
            <w:tcW w:w="3821" w:type="pct"/>
          </w:tcPr>
          <w:p w14:paraId="3D692F86" w14:textId="3188F0E6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Delete all future scheduled meetings and have incoming LMW reschedule</w:t>
            </w:r>
          </w:p>
        </w:tc>
        <w:tc>
          <w:tcPr>
            <w:tcW w:w="588" w:type="pct"/>
          </w:tcPr>
          <w:p w14:paraId="0750EFD7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470DBB82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40AA25F2" w14:textId="77777777" w:rsidTr="00C01CA7">
        <w:trPr>
          <w:trHeight w:val="567"/>
        </w:trPr>
        <w:tc>
          <w:tcPr>
            <w:tcW w:w="3821" w:type="pct"/>
          </w:tcPr>
          <w:p w14:paraId="7FEC8431" w14:textId="60AD538D" w:rsidR="00F86EFA" w:rsidRPr="00AB4A91" w:rsidRDefault="002C4D1E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Make d</w:t>
            </w:r>
            <w:r w:rsidR="00F86EFA" w:rsidRPr="53C3DB17">
              <w:rPr>
                <w:rFonts w:ascii="Arial" w:hAnsi="Arial" w:cs="Arial"/>
                <w:sz w:val="20"/>
                <w:szCs w:val="20"/>
              </w:rPr>
              <w:t>ocuments available to incoming LMW, highlight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="00F86EFA" w:rsidRPr="53C3DB17">
              <w:rPr>
                <w:rFonts w:ascii="Arial" w:hAnsi="Arial" w:cs="Arial"/>
                <w:sz w:val="20"/>
                <w:szCs w:val="20"/>
              </w:rPr>
              <w:t xml:space="preserve"> important items, as applicable:</w:t>
            </w:r>
          </w:p>
          <w:p w14:paraId="2F985B37" w14:textId="77777777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Correspondence</w:t>
            </w:r>
          </w:p>
          <w:p w14:paraId="02F019F0" w14:textId="77777777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Meeting minutes</w:t>
            </w:r>
          </w:p>
          <w:p w14:paraId="06619DD7" w14:textId="77777777" w:rsidR="00F86EFA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Regulatory Agency meeting minutes</w:t>
            </w:r>
          </w:p>
          <w:p w14:paraId="501FAE34" w14:textId="5793272D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t>Deliveries already made</w:t>
            </w:r>
            <w:r w:rsidR="002C4D1E">
              <w:rPr>
                <w:rFonts w:ascii="Arial" w:hAnsi="Arial" w:cs="Arial"/>
                <w:sz w:val="20"/>
                <w:szCs w:val="20"/>
              </w:rPr>
              <w:t xml:space="preserve"> (for both ongoing and previously finalized deliverables)</w:t>
            </w:r>
          </w:p>
        </w:tc>
        <w:tc>
          <w:tcPr>
            <w:tcW w:w="588" w:type="pct"/>
          </w:tcPr>
          <w:p w14:paraId="6A6AEC9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230241D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5CF35954" w14:textId="77777777" w:rsidTr="00C01CA7">
        <w:trPr>
          <w:trHeight w:val="567"/>
        </w:trPr>
        <w:tc>
          <w:tcPr>
            <w:tcW w:w="3821" w:type="pct"/>
          </w:tcPr>
          <w:p w14:paraId="44A7DD35" w14:textId="4A905B02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Any upcoming deliverables, which may include:</w:t>
            </w:r>
          </w:p>
          <w:p w14:paraId="76DE063A" w14:textId="77777777" w:rsidR="00F86EFA" w:rsidRPr="00AB4A91" w:rsidRDefault="00F86EFA" w:rsidP="00C46955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Interim/safety/addendum reports to be prepared and budgeted for? Agreements on format?</w:t>
            </w:r>
          </w:p>
          <w:p w14:paraId="3EA1E651" w14:textId="77777777" w:rsidR="00F86EFA" w:rsidRPr="00AB4A91" w:rsidRDefault="00F86EFA" w:rsidP="00C46955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Any protocol amendments planned and/or budgeted for</w:t>
            </w:r>
          </w:p>
          <w:p w14:paraId="640D8605" w14:textId="77777777" w:rsidR="00F86EFA" w:rsidRPr="00AB4A91" w:rsidRDefault="00F86EFA" w:rsidP="00C46955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Clinical Trial Results posting?</w:t>
            </w:r>
          </w:p>
        </w:tc>
        <w:tc>
          <w:tcPr>
            <w:tcW w:w="588" w:type="pct"/>
          </w:tcPr>
          <w:p w14:paraId="75DB4A6D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78C324EA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7EE679CF" w14:textId="77777777" w:rsidTr="00C01CA7">
        <w:trPr>
          <w:trHeight w:val="567"/>
        </w:trPr>
        <w:tc>
          <w:tcPr>
            <w:tcW w:w="3821" w:type="pct"/>
          </w:tcPr>
          <w:p w14:paraId="7EB6D157" w14:textId="77777777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Status of study and any document(s) in progress</w:t>
            </w:r>
          </w:p>
        </w:tc>
        <w:tc>
          <w:tcPr>
            <w:tcW w:w="588" w:type="pct"/>
          </w:tcPr>
          <w:p w14:paraId="4689F10A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34F0DEF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427949EA" w14:textId="77777777" w:rsidTr="00C01CA7">
        <w:trPr>
          <w:trHeight w:val="567"/>
        </w:trPr>
        <w:tc>
          <w:tcPr>
            <w:tcW w:w="3821" w:type="pct"/>
          </w:tcPr>
          <w:p w14:paraId="6ADBEFAF" w14:textId="7834F2E7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 xml:space="preserve">Any important milestones </w:t>
            </w:r>
            <w:r w:rsidR="002C4D1E" w:rsidRPr="00AB4A91">
              <w:rPr>
                <w:rFonts w:ascii="Arial" w:hAnsi="Arial" w:cs="Arial"/>
                <w:sz w:val="20"/>
                <w:szCs w:val="20"/>
              </w:rPr>
              <w:t>e.g.</w:t>
            </w:r>
            <w:r w:rsidRPr="00AB4A91">
              <w:rPr>
                <w:rFonts w:ascii="Arial" w:hAnsi="Arial" w:cs="Arial"/>
                <w:sz w:val="20"/>
                <w:szCs w:val="20"/>
              </w:rPr>
              <w:t>, final CSR date</w:t>
            </w:r>
          </w:p>
        </w:tc>
        <w:tc>
          <w:tcPr>
            <w:tcW w:w="588" w:type="pct"/>
          </w:tcPr>
          <w:p w14:paraId="12870596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60EE0C74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A2A35E9" w14:textId="77777777" w:rsidTr="00C01CA7">
        <w:trPr>
          <w:trHeight w:val="567"/>
        </w:trPr>
        <w:tc>
          <w:tcPr>
            <w:tcW w:w="3821" w:type="pct"/>
          </w:tcPr>
          <w:p w14:paraId="42155AF1" w14:textId="77777777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Is study on critical path?</w:t>
            </w:r>
          </w:p>
        </w:tc>
        <w:tc>
          <w:tcPr>
            <w:tcW w:w="588" w:type="pct"/>
          </w:tcPr>
          <w:p w14:paraId="484EAD96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0D662BC3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20195A67" w14:textId="77777777" w:rsidTr="00C01CA7">
        <w:trPr>
          <w:trHeight w:val="567"/>
        </w:trPr>
        <w:tc>
          <w:tcPr>
            <w:tcW w:w="3821" w:type="pct"/>
          </w:tcPr>
          <w:p w14:paraId="62DC00DA" w14:textId="580A100C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 xml:space="preserve">If the deliverable is unblinded, incoming LMW </w:t>
            </w:r>
            <w:r w:rsidR="006431F9">
              <w:rPr>
                <w:rFonts w:ascii="Arial" w:hAnsi="Arial" w:cs="Arial"/>
                <w:sz w:val="20"/>
                <w:szCs w:val="20"/>
              </w:rPr>
              <w:t xml:space="preserve">requests </w:t>
            </w:r>
            <w:r w:rsidRPr="53C3DB17">
              <w:rPr>
                <w:rFonts w:ascii="Arial" w:hAnsi="Arial" w:cs="Arial"/>
                <w:sz w:val="20"/>
                <w:szCs w:val="20"/>
              </w:rPr>
              <w:t>unblinded access (e.g., to Wingspan)</w:t>
            </w:r>
          </w:p>
        </w:tc>
        <w:tc>
          <w:tcPr>
            <w:tcW w:w="588" w:type="pct"/>
            <w:shd w:val="clear" w:color="auto" w:fill="D9D9D9" w:themeFill="background1" w:themeFillShade="D9"/>
          </w:tcPr>
          <w:p w14:paraId="2D1995E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auto"/>
          </w:tcPr>
          <w:p w14:paraId="49983ED8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1CB0B809" w14:textId="77777777" w:rsidTr="00C01CA7">
        <w:trPr>
          <w:trHeight w:val="567"/>
        </w:trPr>
        <w:tc>
          <w:tcPr>
            <w:tcW w:w="3821" w:type="pct"/>
          </w:tcPr>
          <w:p w14:paraId="0062F202" w14:textId="49B665E3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479EDC2B">
              <w:rPr>
                <w:rFonts w:ascii="Arial" w:hAnsi="Arial" w:cs="Arial"/>
                <w:sz w:val="20"/>
                <w:szCs w:val="20"/>
              </w:rPr>
              <w:t>Details on Current timelines, any deviation from standard process? (</w:t>
            </w:r>
            <w:r w:rsidR="002C4D1E" w:rsidRPr="479EDC2B">
              <w:rPr>
                <w:rFonts w:ascii="Arial" w:hAnsi="Arial" w:cs="Arial"/>
                <w:sz w:val="20"/>
                <w:szCs w:val="20"/>
              </w:rPr>
              <w:t>e.g.</w:t>
            </w:r>
            <w:r w:rsidRPr="479EDC2B">
              <w:rPr>
                <w:rFonts w:ascii="Arial" w:hAnsi="Arial" w:cs="Arial"/>
                <w:sz w:val="20"/>
                <w:szCs w:val="20"/>
              </w:rPr>
              <w:t>, extra draft, batching of TLFs)</w:t>
            </w:r>
          </w:p>
        </w:tc>
        <w:tc>
          <w:tcPr>
            <w:tcW w:w="588" w:type="pct"/>
          </w:tcPr>
          <w:p w14:paraId="6EEAD957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42A0DBAA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7E76D46C" w14:textId="77777777" w:rsidTr="00C01CA7">
        <w:trPr>
          <w:trHeight w:val="567"/>
        </w:trPr>
        <w:tc>
          <w:tcPr>
            <w:tcW w:w="3821" w:type="pct"/>
          </w:tcPr>
          <w:p w14:paraId="4290FA06" w14:textId="77777777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lastRenderedPageBreak/>
              <w:t>Has QC review /Sr MW review been scheduled for upcoming deliverables?</w:t>
            </w:r>
          </w:p>
        </w:tc>
        <w:tc>
          <w:tcPr>
            <w:tcW w:w="588" w:type="pct"/>
          </w:tcPr>
          <w:p w14:paraId="4ED4A054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4E17A2C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72EE2C44" w14:textId="77777777" w:rsidTr="00C01CA7">
        <w:trPr>
          <w:trHeight w:val="567"/>
        </w:trPr>
        <w:tc>
          <w:tcPr>
            <w:tcW w:w="3821" w:type="pct"/>
          </w:tcPr>
          <w:p w14:paraId="2FC03756" w14:textId="425B6151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For Phase 1 studies – should the protocol be reviewed by the MSRG? Has this been scheduled?</w:t>
            </w:r>
          </w:p>
        </w:tc>
        <w:tc>
          <w:tcPr>
            <w:tcW w:w="588" w:type="pct"/>
          </w:tcPr>
          <w:p w14:paraId="7C179AB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309701FF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0897E48" w14:textId="77777777" w:rsidTr="00C01CA7">
        <w:trPr>
          <w:trHeight w:val="567"/>
        </w:trPr>
        <w:tc>
          <w:tcPr>
            <w:tcW w:w="3821" w:type="pct"/>
          </w:tcPr>
          <w:p w14:paraId="34D5C5C9" w14:textId="4BDCA38F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bookmarkStart w:id="2" w:name="_Hlk514142951"/>
            <w:r w:rsidRPr="53C3DB17">
              <w:rPr>
                <w:rFonts w:ascii="Arial" w:hAnsi="Arial" w:cs="Arial"/>
                <w:sz w:val="20"/>
                <w:szCs w:val="20"/>
              </w:rPr>
              <w:t>If Publishing in scope, has Publishing been contacted? If so, provide Publishing lead name</w:t>
            </w:r>
            <w:bookmarkEnd w:id="2"/>
            <w:r w:rsidRPr="53C3DB17">
              <w:rPr>
                <w:rFonts w:ascii="Arial" w:hAnsi="Arial" w:cs="Arial"/>
                <w:sz w:val="20"/>
                <w:szCs w:val="20"/>
              </w:rPr>
              <w:t xml:space="preserve"> and any completed Publishing request form.</w:t>
            </w:r>
          </w:p>
        </w:tc>
        <w:tc>
          <w:tcPr>
            <w:tcW w:w="588" w:type="pct"/>
          </w:tcPr>
          <w:p w14:paraId="08117E8C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2230822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00148C51" w14:textId="77777777" w:rsidTr="00C01CA7">
        <w:trPr>
          <w:trHeight w:val="567"/>
        </w:trPr>
        <w:tc>
          <w:tcPr>
            <w:tcW w:w="3821" w:type="pct"/>
          </w:tcPr>
          <w:p w14:paraId="25BE5697" w14:textId="77777777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Any audits planned for MW deliverables?</w:t>
            </w:r>
          </w:p>
        </w:tc>
        <w:tc>
          <w:tcPr>
            <w:tcW w:w="588" w:type="pct"/>
          </w:tcPr>
          <w:p w14:paraId="120CAECF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0B9AE76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1DEBE729" w14:textId="77777777" w:rsidTr="00C01CA7">
        <w:trPr>
          <w:trHeight w:val="567"/>
        </w:trPr>
        <w:tc>
          <w:tcPr>
            <w:tcW w:w="3821" w:type="pct"/>
          </w:tcPr>
          <w:p w14:paraId="2F57A950" w14:textId="560C44D5" w:rsidR="00F86EFA" w:rsidRPr="00AB4A91" w:rsidRDefault="00F86EFA" w:rsidP="00C46955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If narratives are required, has narrative group been contacted? If so, provide Narrative lead name and any completed Narrative request form.</w:t>
            </w:r>
          </w:p>
        </w:tc>
        <w:tc>
          <w:tcPr>
            <w:tcW w:w="588" w:type="pct"/>
          </w:tcPr>
          <w:p w14:paraId="51072A2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1AE8AAE1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203661FE" w14:textId="77777777" w:rsidTr="00C01CA7">
        <w:trPr>
          <w:trHeight w:val="567"/>
        </w:trPr>
        <w:tc>
          <w:tcPr>
            <w:tcW w:w="3821" w:type="pct"/>
          </w:tcPr>
          <w:p w14:paraId="7E0FC9D0" w14:textId="40224A5D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Provide incoming LMW with background/history summary of study:</w:t>
            </w:r>
          </w:p>
        </w:tc>
        <w:tc>
          <w:tcPr>
            <w:tcW w:w="588" w:type="pct"/>
          </w:tcPr>
          <w:p w14:paraId="3EBE1A1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1DFAA81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6FCD2F3" w14:textId="77777777" w:rsidTr="00C01CA7">
        <w:trPr>
          <w:trHeight w:val="567"/>
        </w:trPr>
        <w:tc>
          <w:tcPr>
            <w:tcW w:w="3821" w:type="pct"/>
          </w:tcPr>
          <w:p w14:paraId="615A11E8" w14:textId="6E6F2C15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 xml:space="preserve">Templates to be used </w:t>
            </w:r>
            <w:r w:rsidR="002C4D1E" w:rsidRPr="00AB4A91">
              <w:rPr>
                <w:rFonts w:ascii="Arial" w:hAnsi="Arial" w:cs="Arial"/>
                <w:sz w:val="20"/>
                <w:szCs w:val="20"/>
              </w:rPr>
              <w:t>e.g.</w:t>
            </w:r>
            <w:r w:rsidRPr="00AB4A91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00AB4A91">
              <w:rPr>
                <w:rFonts w:ascii="Arial" w:hAnsi="Arial" w:cs="Arial"/>
                <w:sz w:val="20"/>
                <w:szCs w:val="20"/>
              </w:rPr>
              <w:t xml:space="preserve"> or IQVIA</w:t>
            </w:r>
          </w:p>
        </w:tc>
        <w:tc>
          <w:tcPr>
            <w:tcW w:w="588" w:type="pct"/>
          </w:tcPr>
          <w:p w14:paraId="576DD9CE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2C499C96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13609B4C" w14:textId="77777777" w:rsidTr="00C01CA7">
        <w:trPr>
          <w:trHeight w:val="567"/>
        </w:trPr>
        <w:tc>
          <w:tcPr>
            <w:tcW w:w="3821" w:type="pct"/>
          </w:tcPr>
          <w:p w14:paraId="1C358055" w14:textId="4EEACECE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Style guide, publishing standards, example documents</w:t>
            </w:r>
          </w:p>
        </w:tc>
        <w:tc>
          <w:tcPr>
            <w:tcW w:w="588" w:type="pct"/>
          </w:tcPr>
          <w:p w14:paraId="4B88FE5E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61932C8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48BBFBBD" w14:textId="77777777" w:rsidTr="00C01CA7">
        <w:trPr>
          <w:trHeight w:val="567"/>
        </w:trPr>
        <w:tc>
          <w:tcPr>
            <w:tcW w:w="3821" w:type="pct"/>
          </w:tcPr>
          <w:p w14:paraId="7C3277FD" w14:textId="00D3A7D6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 xml:space="preserve">Important decisions made during study </w:t>
            </w:r>
            <w:r w:rsidR="002C4D1E" w:rsidRPr="00AB4A91">
              <w:rPr>
                <w:rFonts w:ascii="Arial" w:hAnsi="Arial" w:cs="Arial"/>
                <w:sz w:val="20"/>
                <w:szCs w:val="20"/>
              </w:rPr>
              <w:t>e.g.</w:t>
            </w:r>
            <w:r w:rsidRPr="00AB4A91">
              <w:rPr>
                <w:rFonts w:ascii="Arial" w:hAnsi="Arial" w:cs="Arial"/>
                <w:sz w:val="20"/>
                <w:szCs w:val="20"/>
              </w:rPr>
              <w:t>, audit findings, file notes etc.</w:t>
            </w:r>
          </w:p>
        </w:tc>
        <w:tc>
          <w:tcPr>
            <w:tcW w:w="588" w:type="pct"/>
          </w:tcPr>
          <w:p w14:paraId="37322CC2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1AEBCE18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4C5339DB" w14:textId="77777777" w:rsidTr="00C01CA7">
        <w:trPr>
          <w:trHeight w:val="567"/>
        </w:trPr>
        <w:tc>
          <w:tcPr>
            <w:tcW w:w="3821" w:type="pct"/>
          </w:tcPr>
          <w:p w14:paraId="6EB56636" w14:textId="77777777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>Any concerns, potential risks, or escalations; provide any associated documentation if available</w:t>
            </w:r>
          </w:p>
        </w:tc>
        <w:tc>
          <w:tcPr>
            <w:tcW w:w="588" w:type="pct"/>
          </w:tcPr>
          <w:p w14:paraId="401F1CAE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049C0AD1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52F7BE73" w14:textId="77777777" w:rsidTr="00C01CA7">
        <w:trPr>
          <w:trHeight w:val="567"/>
        </w:trPr>
        <w:tc>
          <w:tcPr>
            <w:tcW w:w="3821" w:type="pct"/>
          </w:tcPr>
          <w:p w14:paraId="2FDF5A68" w14:textId="101D798B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AB4A91">
              <w:rPr>
                <w:rFonts w:ascii="Arial" w:hAnsi="Arial" w:cs="Arial"/>
                <w:sz w:val="20"/>
                <w:szCs w:val="20"/>
              </w:rPr>
              <w:t xml:space="preserve">Client profile </w:t>
            </w:r>
            <w:r w:rsidR="002C4D1E" w:rsidRPr="00AB4A91">
              <w:rPr>
                <w:rFonts w:ascii="Arial" w:hAnsi="Arial" w:cs="Arial"/>
                <w:sz w:val="20"/>
                <w:szCs w:val="20"/>
              </w:rPr>
              <w:t>e.g.</w:t>
            </w:r>
            <w:r w:rsidRPr="00AB4A91">
              <w:rPr>
                <w:rFonts w:ascii="Arial" w:hAnsi="Arial" w:cs="Arial"/>
                <w:sz w:val="20"/>
                <w:szCs w:val="20"/>
              </w:rPr>
              <w:t>, any specific notes regarding client expectations, as applicable</w:t>
            </w:r>
          </w:p>
        </w:tc>
        <w:tc>
          <w:tcPr>
            <w:tcW w:w="588" w:type="pct"/>
          </w:tcPr>
          <w:p w14:paraId="269C0513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4A7B73B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283FE7D2" w14:textId="77777777" w:rsidTr="00C01CA7">
        <w:trPr>
          <w:trHeight w:val="567"/>
        </w:trPr>
        <w:tc>
          <w:tcPr>
            <w:tcW w:w="3821" w:type="pct"/>
          </w:tcPr>
          <w:p w14:paraId="055232FF" w14:textId="7BA1BF4F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 xml:space="preserve">Any outstanding Questions/Actions for the LMW to provide to team or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</w:p>
        </w:tc>
        <w:tc>
          <w:tcPr>
            <w:tcW w:w="588" w:type="pct"/>
          </w:tcPr>
          <w:p w14:paraId="3D7B25B9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3862EFD1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4FC6D527" w14:textId="77777777" w:rsidTr="00C01CA7">
        <w:trPr>
          <w:trHeight w:val="567"/>
        </w:trPr>
        <w:tc>
          <w:tcPr>
            <w:tcW w:w="3821" w:type="pct"/>
          </w:tcPr>
          <w:p w14:paraId="36AD1917" w14:textId="1C5D8E4F" w:rsidR="00F86EFA" w:rsidRPr="00AB4A91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 xml:space="preserve">Any outstanding Questions/Actions for the </w:t>
            </w:r>
            <w:r>
              <w:rPr>
                <w:rFonts w:ascii="Arial" w:hAnsi="Arial" w:cs="Arial"/>
                <w:sz w:val="20"/>
                <w:szCs w:val="20"/>
              </w:rPr>
              <w:t>Customer</w:t>
            </w:r>
            <w:r w:rsidRPr="53C3DB17">
              <w:rPr>
                <w:rFonts w:ascii="Arial" w:hAnsi="Arial" w:cs="Arial"/>
                <w:sz w:val="20"/>
                <w:szCs w:val="20"/>
              </w:rPr>
              <w:t xml:space="preserve"> or internal team to provide to LMW?</w:t>
            </w:r>
          </w:p>
        </w:tc>
        <w:tc>
          <w:tcPr>
            <w:tcW w:w="588" w:type="pct"/>
          </w:tcPr>
          <w:p w14:paraId="29A84ADE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384CF360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C7243DB" w14:textId="77777777" w:rsidTr="00C01CA7">
        <w:trPr>
          <w:trHeight w:val="567"/>
        </w:trPr>
        <w:tc>
          <w:tcPr>
            <w:tcW w:w="3821" w:type="pct"/>
            <w:shd w:val="clear" w:color="auto" w:fill="auto"/>
          </w:tcPr>
          <w:p w14:paraId="19EC12B6" w14:textId="2E6AFA07" w:rsidR="00F86EFA" w:rsidRPr="00C46955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C46955">
              <w:rPr>
                <w:rFonts w:ascii="Arial" w:hAnsi="Arial" w:cs="Arial"/>
                <w:sz w:val="20"/>
                <w:szCs w:val="20"/>
              </w:rPr>
              <w:lastRenderedPageBreak/>
              <w:t>Financial items to be discussed and provided to incoming LMW</w:t>
            </w:r>
          </w:p>
        </w:tc>
        <w:tc>
          <w:tcPr>
            <w:tcW w:w="588" w:type="pct"/>
          </w:tcPr>
          <w:p w14:paraId="109685E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799C4BE1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7D74721E" w14:textId="77777777" w:rsidTr="00C01CA7">
        <w:trPr>
          <w:trHeight w:val="567"/>
        </w:trPr>
        <w:tc>
          <w:tcPr>
            <w:tcW w:w="3821" w:type="pct"/>
            <w:shd w:val="clear" w:color="auto" w:fill="auto"/>
          </w:tcPr>
          <w:p w14:paraId="06A1FA4F" w14:textId="1C4CAAC8" w:rsidR="00F86EFA" w:rsidRPr="00C46955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C46955">
              <w:rPr>
                <w:rFonts w:ascii="Arial" w:hAnsi="Arial" w:cs="Arial"/>
                <w:sz w:val="20"/>
                <w:szCs w:val="20"/>
              </w:rPr>
              <w:t>Contract / SOW / WO (for protocols, LOA if applicable)</w:t>
            </w:r>
          </w:p>
        </w:tc>
        <w:tc>
          <w:tcPr>
            <w:tcW w:w="588" w:type="pct"/>
          </w:tcPr>
          <w:p w14:paraId="0F0C62B2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693310C4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0DACD770" w14:textId="77777777" w:rsidTr="00C01CA7">
        <w:trPr>
          <w:trHeight w:val="567"/>
        </w:trPr>
        <w:tc>
          <w:tcPr>
            <w:tcW w:w="3821" w:type="pct"/>
            <w:shd w:val="clear" w:color="auto" w:fill="auto"/>
          </w:tcPr>
          <w:p w14:paraId="774ADB89" w14:textId="2813E9E6" w:rsidR="00F86EFA" w:rsidRPr="00C46955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C46955">
              <w:rPr>
                <w:rFonts w:ascii="Arial" w:hAnsi="Arial" w:cs="Arial"/>
                <w:sz w:val="20"/>
                <w:szCs w:val="20"/>
              </w:rPr>
              <w:t xml:space="preserve">Budget </w:t>
            </w:r>
            <w:r w:rsidR="006431F9">
              <w:rPr>
                <w:rFonts w:ascii="Arial" w:hAnsi="Arial" w:cs="Arial"/>
                <w:sz w:val="20"/>
                <w:szCs w:val="20"/>
              </w:rPr>
              <w:t xml:space="preserve">tool </w:t>
            </w:r>
            <w:r w:rsidRPr="00C46955">
              <w:rPr>
                <w:rFonts w:ascii="Arial" w:hAnsi="Arial" w:cs="Arial"/>
                <w:sz w:val="20"/>
                <w:szCs w:val="20"/>
              </w:rPr>
              <w:t>(</w:t>
            </w:r>
            <w:r w:rsidR="006431F9">
              <w:rPr>
                <w:rFonts w:ascii="Arial" w:hAnsi="Arial" w:cs="Arial"/>
                <w:sz w:val="20"/>
                <w:szCs w:val="20"/>
              </w:rPr>
              <w:t xml:space="preserve">e.g., </w:t>
            </w:r>
            <w:r w:rsidRPr="00C46955">
              <w:rPr>
                <w:rFonts w:ascii="Arial" w:hAnsi="Arial" w:cs="Arial"/>
                <w:sz w:val="20"/>
                <w:szCs w:val="20"/>
              </w:rPr>
              <w:t>QIP/UPT/NOBI) / EAC status</w:t>
            </w:r>
          </w:p>
        </w:tc>
        <w:tc>
          <w:tcPr>
            <w:tcW w:w="588" w:type="pct"/>
          </w:tcPr>
          <w:p w14:paraId="0DD513AE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4260A5E5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2B197CD8" w14:textId="77777777" w:rsidTr="00C01CA7">
        <w:trPr>
          <w:trHeight w:val="567"/>
        </w:trPr>
        <w:tc>
          <w:tcPr>
            <w:tcW w:w="3821" w:type="pct"/>
            <w:shd w:val="clear" w:color="auto" w:fill="auto"/>
          </w:tcPr>
          <w:p w14:paraId="3AD18AF3" w14:textId="77777777" w:rsidR="00F86EFA" w:rsidRPr="00C46955" w:rsidRDefault="00F86EFA" w:rsidP="00AB4A91">
            <w:pPr>
              <w:pStyle w:val="ListParagraph"/>
              <w:numPr>
                <w:ilvl w:val="0"/>
                <w:numId w:val="6"/>
              </w:numPr>
              <w:spacing w:line="280" w:lineRule="atLeast"/>
              <w:ind w:left="482" w:hanging="266"/>
              <w:rPr>
                <w:rFonts w:ascii="Arial" w:hAnsi="Arial" w:cs="Arial"/>
                <w:sz w:val="20"/>
                <w:szCs w:val="20"/>
              </w:rPr>
            </w:pPr>
            <w:r w:rsidRPr="00C46955">
              <w:rPr>
                <w:rFonts w:ascii="Arial" w:hAnsi="Arial" w:cs="Arial"/>
                <w:sz w:val="20"/>
                <w:szCs w:val="20"/>
              </w:rPr>
              <w:t>Any ongoing Change Orders?</w:t>
            </w:r>
          </w:p>
        </w:tc>
        <w:tc>
          <w:tcPr>
            <w:tcW w:w="588" w:type="pct"/>
          </w:tcPr>
          <w:p w14:paraId="13CC6D03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247ED2AD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6EFA" w:rsidRPr="00AB4A91" w14:paraId="3B90E2B1" w14:textId="77777777" w:rsidTr="00C01CA7">
        <w:trPr>
          <w:trHeight w:val="567"/>
        </w:trPr>
        <w:tc>
          <w:tcPr>
            <w:tcW w:w="3821" w:type="pct"/>
          </w:tcPr>
          <w:p w14:paraId="0BD72524" w14:textId="1F52E2E0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53C3DB17">
              <w:rPr>
                <w:rFonts w:ascii="Arial" w:hAnsi="Arial" w:cs="Arial"/>
                <w:sz w:val="20"/>
                <w:szCs w:val="20"/>
              </w:rPr>
              <w:t>Anything else that may be helpful to the incoming LMW?</w:t>
            </w:r>
          </w:p>
        </w:tc>
        <w:tc>
          <w:tcPr>
            <w:tcW w:w="588" w:type="pct"/>
          </w:tcPr>
          <w:p w14:paraId="57B8922B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pct"/>
            <w:shd w:val="clear" w:color="auto" w:fill="D9D9D9" w:themeFill="background1" w:themeFillShade="D9"/>
          </w:tcPr>
          <w:p w14:paraId="5ECC6F62" w14:textId="77777777" w:rsidR="00F86EFA" w:rsidRPr="00AB4A91" w:rsidRDefault="00F86EFA" w:rsidP="00306979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4180B1" w14:textId="77777777" w:rsidR="00AB4A91" w:rsidRPr="00B16D17" w:rsidRDefault="00AB4A91" w:rsidP="003561D7">
      <w:pPr>
        <w:tabs>
          <w:tab w:val="left" w:pos="5543"/>
        </w:tabs>
        <w:rPr>
          <w:rFonts w:ascii="Arial" w:hAnsi="Arial" w:cs="Arial"/>
        </w:rPr>
      </w:pPr>
    </w:p>
    <w:sectPr w:rsidR="00AB4A91" w:rsidRPr="00B16D17" w:rsidSect="00C46955">
      <w:headerReference w:type="default" r:id="rId15"/>
      <w:footerReference w:type="default" r:id="rId16"/>
      <w:pgSz w:w="15840" w:h="12240" w:orient="landscape" w:code="1"/>
      <w:pgMar w:top="1440" w:right="36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5370D" w14:textId="77777777" w:rsidR="00FA456F" w:rsidRDefault="00FA456F">
      <w:r>
        <w:separator/>
      </w:r>
    </w:p>
    <w:p w14:paraId="08DDD7C0" w14:textId="77777777" w:rsidR="00FA456F" w:rsidRDefault="00FA456F"/>
  </w:endnote>
  <w:endnote w:type="continuationSeparator" w:id="0">
    <w:p w14:paraId="4824E552" w14:textId="77777777" w:rsidR="00FA456F" w:rsidRDefault="00FA456F">
      <w:r>
        <w:continuationSeparator/>
      </w:r>
    </w:p>
    <w:p w14:paraId="4A7E4D36" w14:textId="77777777" w:rsidR="00FA456F" w:rsidRDefault="00FA456F"/>
  </w:endnote>
  <w:endnote w:type="continuationNotice" w:id="1">
    <w:p w14:paraId="3B63E91C" w14:textId="77777777" w:rsidR="00FA456F" w:rsidRDefault="00FA456F"/>
    <w:p w14:paraId="02F2A6AD" w14:textId="77777777" w:rsidR="00FA456F" w:rsidRDefault="00FA45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06979" w:rsidRPr="003B402B" w14:paraId="34D63BE2" w14:textId="77777777" w:rsidTr="003561D7">
      <w:tc>
        <w:tcPr>
          <w:tcW w:w="6588" w:type="dxa"/>
        </w:tcPr>
        <w:p w14:paraId="43B3E318" w14:textId="635C2737" w:rsidR="00306979" w:rsidRPr="00941C3B" w:rsidRDefault="00306979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A13F5F">
            <w:rPr>
              <w:rFonts w:ascii="Arial" w:hAnsi="Arial" w:cs="Arial"/>
              <w:sz w:val="18"/>
              <w:szCs w:val="18"/>
            </w:rPr>
            <w:t>CS_FM_MW0237</w:t>
          </w:r>
          <w:r>
            <w:rPr>
              <w:rFonts w:ascii="Arial" w:hAnsi="Arial" w:cs="Arial"/>
              <w:sz w:val="18"/>
              <w:szCs w:val="18"/>
            </w:rPr>
            <w:t xml:space="preserve">  Revision 1</w:t>
          </w:r>
        </w:p>
      </w:tc>
      <w:tc>
        <w:tcPr>
          <w:tcW w:w="2790" w:type="dxa"/>
        </w:tcPr>
        <w:p w14:paraId="671BE968" w14:textId="61594344" w:rsidR="00306979" w:rsidRPr="00941C3B" w:rsidRDefault="00306979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A13F5F" w:rsidRPr="00A13F5F">
            <w:rPr>
              <w:rFonts w:ascii="Arial" w:hAnsi="Arial" w:cs="Arial"/>
              <w:sz w:val="18"/>
              <w:szCs w:val="18"/>
            </w:rPr>
            <w:t>CS_WI_DSSR0001</w:t>
          </w:r>
        </w:p>
      </w:tc>
    </w:tr>
    <w:tr w:rsidR="00306979" w:rsidRPr="003B402B" w14:paraId="51B904F4" w14:textId="77777777" w:rsidTr="003561D7">
      <w:tc>
        <w:tcPr>
          <w:tcW w:w="6588" w:type="dxa"/>
        </w:tcPr>
        <w:p w14:paraId="19C425AB" w14:textId="38768330" w:rsidR="00306979" w:rsidRPr="00941C3B" w:rsidRDefault="00306979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A13F5F">
            <w:rPr>
              <w:rFonts w:ascii="Arial" w:hAnsi="Arial" w:cs="Arial"/>
              <w:sz w:val="18"/>
              <w:szCs w:val="18"/>
            </w:rPr>
            <w:t>01Apr2022</w:t>
          </w:r>
        </w:p>
      </w:tc>
      <w:tc>
        <w:tcPr>
          <w:tcW w:w="2790" w:type="dxa"/>
        </w:tcPr>
        <w:p w14:paraId="14E5DF6D" w14:textId="77777777" w:rsidR="00306979" w:rsidRDefault="00306979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1FFF2DC" w14:textId="77FF7AEA" w:rsidR="00306979" w:rsidRDefault="00306979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A13F5F">
      <w:rPr>
        <w:rFonts w:ascii="Arial" w:hAnsi="Arial" w:cs="Arial"/>
        <w:sz w:val="16"/>
        <w:szCs w:val="16"/>
      </w:rPr>
      <w:t>22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06979" w:rsidRPr="003B402B" w14:paraId="1B7070EC" w14:textId="77777777" w:rsidTr="00306979">
      <w:tc>
        <w:tcPr>
          <w:tcW w:w="6588" w:type="dxa"/>
        </w:tcPr>
        <w:p w14:paraId="6FBF7127" w14:textId="77777777" w:rsidR="00306979" w:rsidRPr="00941C3B" w:rsidRDefault="00306979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E64C89A" w14:textId="77777777" w:rsidR="00306979" w:rsidRPr="00941C3B" w:rsidRDefault="00306979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306979" w:rsidRPr="003B402B" w14:paraId="5E660CC3" w14:textId="77777777" w:rsidTr="00306979">
      <w:tc>
        <w:tcPr>
          <w:tcW w:w="6588" w:type="dxa"/>
        </w:tcPr>
        <w:p w14:paraId="43A8D152" w14:textId="77777777" w:rsidR="00306979" w:rsidRPr="00941C3B" w:rsidRDefault="00306979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3E730A7C" w14:textId="77777777" w:rsidR="00306979" w:rsidRDefault="00306979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0C048D41" w14:textId="77777777" w:rsidR="00306979" w:rsidRPr="003B402B" w:rsidRDefault="00306979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Pr="0070237C">
      <w:rPr>
        <w:rStyle w:val="PageNumber"/>
        <w:rFonts w:ascii="Arial" w:hAnsi="Arial" w:cs="Arial"/>
        <w:sz w:val="16"/>
        <w:szCs w:val="16"/>
      </w:rPr>
      <w:t xml:space="preserve"> </w:t>
    </w:r>
    <w:r>
      <w:rPr>
        <w:rStyle w:val="PageNumber"/>
        <w:rFonts w:ascii="Arial" w:hAnsi="Arial" w:cs="Arial"/>
        <w:sz w:val="16"/>
        <w:szCs w:val="16"/>
      </w:rPr>
      <w:t xml:space="preserve">IQVIAIMS.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>
      <w:rPr>
        <w:rStyle w:val="PageNumber"/>
        <w:rFonts w:ascii="Arial" w:hAnsi="Arial" w:cs="Arial"/>
        <w:sz w:val="16"/>
        <w:szCs w:val="16"/>
      </w:rPr>
      <w:t>IQVIA</w:t>
    </w:r>
    <w:r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25ABA61F" w14:textId="77777777" w:rsidR="00306979" w:rsidRPr="003B402B" w:rsidRDefault="00306979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FA456F">
      <w:fldChar w:fldCharType="begin"/>
    </w:r>
    <w:r w:rsidR="00FA456F">
      <w:instrText>SECTIONPAGES   \* MERGEFORMAT</w:instrText>
    </w:r>
    <w:r w:rsidR="00FA456F">
      <w:fldChar w:fldCharType="separate"/>
    </w:r>
    <w:r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A456F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06979" w:rsidRPr="003B402B" w14:paraId="4591EB4D" w14:textId="77777777" w:rsidTr="00306979">
      <w:tc>
        <w:tcPr>
          <w:tcW w:w="6588" w:type="dxa"/>
        </w:tcPr>
        <w:p w14:paraId="4510ACE2" w14:textId="77777777" w:rsidR="00306979" w:rsidRPr="003B402B" w:rsidRDefault="00306979" w:rsidP="0030697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2BC527BB" w14:textId="77777777" w:rsidR="00306979" w:rsidRPr="003B402B" w:rsidRDefault="00306979" w:rsidP="0030697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306979" w:rsidRPr="003B402B" w14:paraId="0A708C4F" w14:textId="77777777" w:rsidTr="00306979">
      <w:tc>
        <w:tcPr>
          <w:tcW w:w="6588" w:type="dxa"/>
        </w:tcPr>
        <w:p w14:paraId="09FCD5EC" w14:textId="77777777" w:rsidR="00306979" w:rsidRPr="003B402B" w:rsidRDefault="00306979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06Jan2017</w:t>
          </w:r>
        </w:p>
      </w:tc>
      <w:tc>
        <w:tcPr>
          <w:tcW w:w="2790" w:type="dxa"/>
        </w:tcPr>
        <w:p w14:paraId="43A77642" w14:textId="77777777" w:rsidR="00306979" w:rsidRPr="003B402B" w:rsidRDefault="00306979" w:rsidP="0030697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AC36D5F" w14:textId="77777777" w:rsidR="00306979" w:rsidRPr="00A87D7F" w:rsidRDefault="0030697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2009, 2010, 2013, 2015, 2016, 2017 IQVIAIMS. </w:t>
    </w:r>
    <w:r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>
      <w:rPr>
        <w:rStyle w:val="PageNumber"/>
        <w:rFonts w:ascii="Arial" w:hAnsi="Arial" w:cs="Arial"/>
        <w:sz w:val="16"/>
        <w:szCs w:val="16"/>
      </w:rPr>
      <w:t>IQVIA</w:t>
    </w:r>
    <w:r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5647919A" w14:textId="77777777" w:rsidR="00306979" w:rsidRPr="00E60590" w:rsidRDefault="00306979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62"/>
      <w:gridCol w:w="4178"/>
    </w:tblGrid>
    <w:tr w:rsidR="00306979" w:rsidRPr="003B402B" w14:paraId="2F31A047" w14:textId="77777777" w:rsidTr="00AB4A91">
      <w:tc>
        <w:tcPr>
          <w:tcW w:w="3512" w:type="pct"/>
        </w:tcPr>
        <w:p w14:paraId="55F41B16" w14:textId="43942665" w:rsidR="00306979" w:rsidRPr="00941C3B" w:rsidRDefault="00306979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F86EFA">
            <w:rPr>
              <w:rFonts w:ascii="Arial" w:hAnsi="Arial" w:cs="Arial"/>
              <w:sz w:val="18"/>
              <w:szCs w:val="18"/>
            </w:rPr>
            <w:t>CS</w:t>
          </w:r>
          <w:r w:rsidR="00C118C9">
            <w:rPr>
              <w:rFonts w:ascii="Arial" w:hAnsi="Arial" w:cs="Arial"/>
              <w:sz w:val="18"/>
              <w:szCs w:val="18"/>
            </w:rPr>
            <w:t>_</w:t>
          </w:r>
          <w:r w:rsidR="00F86EFA">
            <w:rPr>
              <w:rFonts w:ascii="Arial" w:hAnsi="Arial" w:cs="Arial"/>
              <w:sz w:val="18"/>
              <w:szCs w:val="18"/>
            </w:rPr>
            <w:t>FM_MW0237  Revision 1</w:t>
          </w:r>
        </w:p>
      </w:tc>
      <w:tc>
        <w:tcPr>
          <w:tcW w:w="1488" w:type="pct"/>
        </w:tcPr>
        <w:p w14:paraId="10BFF549" w14:textId="256E8F8E" w:rsidR="00306979" w:rsidRPr="00941C3B" w:rsidRDefault="00306979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F86EFA" w:rsidRPr="00F86EFA">
            <w:rPr>
              <w:rFonts w:ascii="Arial" w:hAnsi="Arial" w:cs="Arial"/>
              <w:sz w:val="18"/>
              <w:szCs w:val="18"/>
            </w:rPr>
            <w:t>CS_WI_DSSR0001</w:t>
          </w:r>
        </w:p>
      </w:tc>
    </w:tr>
    <w:tr w:rsidR="00306979" w:rsidRPr="003B402B" w14:paraId="2D71EFCF" w14:textId="77777777" w:rsidTr="00AB4A91">
      <w:tc>
        <w:tcPr>
          <w:tcW w:w="3512" w:type="pct"/>
        </w:tcPr>
        <w:p w14:paraId="1DDE8475" w14:textId="1D85EE10" w:rsidR="00306979" w:rsidRPr="00941C3B" w:rsidRDefault="00306979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F86EFA" w:rsidRPr="00F86EFA">
            <w:rPr>
              <w:rFonts w:ascii="Arial" w:hAnsi="Arial" w:cs="Arial"/>
              <w:sz w:val="18"/>
              <w:szCs w:val="18"/>
            </w:rPr>
            <w:t>01Apr2022</w:t>
          </w:r>
        </w:p>
      </w:tc>
      <w:tc>
        <w:tcPr>
          <w:tcW w:w="1488" w:type="pct"/>
        </w:tcPr>
        <w:p w14:paraId="7C8C4CF9" w14:textId="77777777" w:rsidR="00306979" w:rsidRDefault="00306979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7099BB7" w14:textId="52AE476F" w:rsidR="00306979" w:rsidRDefault="00306979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F86EFA">
      <w:rPr>
        <w:rFonts w:ascii="Arial" w:hAnsi="Arial" w:cs="Arial"/>
        <w:sz w:val="16"/>
        <w:szCs w:val="16"/>
      </w:rPr>
      <w:t>22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AB118" w14:textId="77777777" w:rsidR="00FA456F" w:rsidRDefault="00FA456F">
      <w:r>
        <w:separator/>
      </w:r>
    </w:p>
    <w:p w14:paraId="1898DECE" w14:textId="77777777" w:rsidR="00FA456F" w:rsidRDefault="00FA456F"/>
  </w:footnote>
  <w:footnote w:type="continuationSeparator" w:id="0">
    <w:p w14:paraId="4293038F" w14:textId="77777777" w:rsidR="00FA456F" w:rsidRDefault="00FA456F">
      <w:r>
        <w:continuationSeparator/>
      </w:r>
    </w:p>
    <w:p w14:paraId="1CFC55F3" w14:textId="77777777" w:rsidR="00FA456F" w:rsidRDefault="00FA456F"/>
  </w:footnote>
  <w:footnote w:type="continuationNotice" w:id="1">
    <w:p w14:paraId="40374C61" w14:textId="77777777" w:rsidR="00FA456F" w:rsidRDefault="00FA456F"/>
    <w:p w14:paraId="2479ED9F" w14:textId="77777777" w:rsidR="00FA456F" w:rsidRDefault="00FA45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FE612" w14:textId="77777777" w:rsidR="00306979" w:rsidRDefault="00306979"/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306979" w:rsidRPr="003B402B" w14:paraId="7E14A4B3" w14:textId="77777777" w:rsidTr="002F3AD7">
      <w:trPr>
        <w:cantSplit/>
        <w:trHeight w:val="360"/>
      </w:trPr>
      <w:tc>
        <w:tcPr>
          <w:tcW w:w="6228" w:type="dxa"/>
          <w:vAlign w:val="center"/>
        </w:tcPr>
        <w:p w14:paraId="0C4A15D0" w14:textId="77777777" w:rsidR="00306979" w:rsidRPr="003B402B" w:rsidRDefault="00306979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113374CD" w14:textId="77777777" w:rsidR="00306979" w:rsidRPr="003B402B" w:rsidRDefault="00306979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06979" w:rsidRPr="003B402B" w14:paraId="77E88B74" w14:textId="77777777" w:rsidTr="002F3AD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8FF6B1F" w14:textId="158FF6A7" w:rsidR="00306979" w:rsidRPr="002F3AD7" w:rsidRDefault="00306979" w:rsidP="002F3AD7">
          <w:r w:rsidRPr="00AB4A91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Medical Writing Key Team Member Transition Checklist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79BD8D74" w14:textId="2B466A3D" w:rsidR="00306979" w:rsidRPr="003B402B" w:rsidRDefault="00306979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FA456F">
            <w:fldChar w:fldCharType="begin"/>
          </w:r>
          <w:r w:rsidR="00FA456F">
            <w:instrText>SECTIONPAGES   \* MERGEFORMAT</w:instrText>
          </w:r>
          <w:r w:rsidR="00FA456F">
            <w:fldChar w:fldCharType="separate"/>
          </w:r>
          <w:r w:rsidR="00C01CA7" w:rsidRPr="00C01CA7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A45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F3AEC22" w14:textId="77777777" w:rsidR="00306979" w:rsidRDefault="00306979" w:rsidP="002F3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306979" w:rsidRPr="003B402B" w14:paraId="6ABD1D94" w14:textId="77777777" w:rsidTr="00306979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E908CB6" w14:textId="77777777" w:rsidR="00306979" w:rsidRPr="003B402B" w:rsidRDefault="00306979" w:rsidP="00306979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2A72E328" w14:textId="77777777" w:rsidR="00306979" w:rsidRPr="003B402B" w:rsidRDefault="00306979" w:rsidP="00306979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481427C" w14:textId="77777777" w:rsidR="00306979" w:rsidRPr="003B402B" w:rsidRDefault="00306979" w:rsidP="0030697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DE0576E" w14:textId="77777777" w:rsidR="00306979" w:rsidRPr="003B402B" w:rsidRDefault="00306979" w:rsidP="0030697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286DC45" w14:textId="77777777" w:rsidR="00306979" w:rsidRPr="003B402B" w:rsidRDefault="00306979" w:rsidP="00306979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FA456F">
            <w:fldChar w:fldCharType="begin"/>
          </w:r>
          <w:r w:rsidR="00FA456F">
            <w:instrText>SECTIONPAGES   \* MERGEFORMAT</w:instrText>
          </w:r>
          <w:r w:rsidR="00FA456F">
            <w:fldChar w:fldCharType="separate"/>
          </w:r>
          <w:r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A45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306979" w:rsidRPr="003B402B" w14:paraId="7EA87C6F" w14:textId="77777777" w:rsidTr="00306979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424A0C9" w14:textId="77777777" w:rsidR="00306979" w:rsidRPr="003B402B" w:rsidRDefault="00306979" w:rsidP="00306979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3C39400C" w14:textId="77777777" w:rsidR="00306979" w:rsidRPr="003B402B" w:rsidRDefault="00306979" w:rsidP="00306979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B5ADE1A" w14:textId="77777777" w:rsidR="00306979" w:rsidRPr="003B402B" w:rsidRDefault="00306979" w:rsidP="0030697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807922A" w14:textId="77777777" w:rsidR="00306979" w:rsidRPr="003B402B" w:rsidRDefault="00306979" w:rsidP="0030697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57F45E1" w14:textId="77777777" w:rsidR="00306979" w:rsidRPr="003B402B" w:rsidRDefault="00306979" w:rsidP="00306979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FA456F">
            <w:fldChar w:fldCharType="begin"/>
          </w:r>
          <w:r w:rsidR="00FA456F">
            <w:instrText>SECTIONPAGES   \* MERGEFORMAT</w:instrText>
          </w:r>
          <w:r w:rsidR="00FA456F">
            <w:fldChar w:fldCharType="separate"/>
          </w:r>
          <w:r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A45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BABB44" w14:textId="77777777" w:rsidR="00306979" w:rsidRPr="003B402B" w:rsidRDefault="00306979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0B765" w14:textId="77777777" w:rsidR="00306979" w:rsidRDefault="00306979"/>
  <w:tbl>
    <w:tblPr>
      <w:tblW w:w="4695" w:type="pct"/>
      <w:tblLook w:val="0000" w:firstRow="0" w:lastRow="0" w:firstColumn="0" w:lastColumn="0" w:noHBand="0" w:noVBand="0"/>
    </w:tblPr>
    <w:tblGrid>
      <w:gridCol w:w="6307"/>
      <w:gridCol w:w="2482"/>
    </w:tblGrid>
    <w:tr w:rsidR="00306979" w:rsidRPr="003B402B" w14:paraId="4D5C971C" w14:textId="77777777" w:rsidTr="00C01CA7">
      <w:trPr>
        <w:cantSplit/>
        <w:trHeight w:val="360"/>
      </w:trPr>
      <w:tc>
        <w:tcPr>
          <w:tcW w:w="3588" w:type="pct"/>
          <w:vAlign w:val="center"/>
        </w:tcPr>
        <w:p w14:paraId="3DA8A2FD" w14:textId="77777777" w:rsidR="00306979" w:rsidRPr="003B402B" w:rsidRDefault="00306979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1412" w:type="pct"/>
          <w:vAlign w:val="center"/>
        </w:tcPr>
        <w:p w14:paraId="0981A326" w14:textId="77777777" w:rsidR="00306979" w:rsidRPr="003B402B" w:rsidRDefault="00306979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06979" w:rsidRPr="003B402B" w14:paraId="7EDAEB03" w14:textId="77777777" w:rsidTr="00C01CA7">
      <w:trPr>
        <w:cantSplit/>
        <w:trHeight w:val="360"/>
      </w:trPr>
      <w:tc>
        <w:tcPr>
          <w:tcW w:w="3588" w:type="pct"/>
          <w:tcBorders>
            <w:bottom w:val="single" w:sz="8" w:space="0" w:color="auto"/>
          </w:tcBorders>
          <w:vAlign w:val="center"/>
        </w:tcPr>
        <w:p w14:paraId="741DF0C0" w14:textId="1F1B665C" w:rsidR="00306979" w:rsidRPr="002F3AD7" w:rsidRDefault="00F86EFA" w:rsidP="002F3AD7">
          <w:r w:rsidRPr="00C46955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Medical Writing Key Team Member Transition Checklist</w:t>
          </w:r>
        </w:p>
      </w:tc>
      <w:tc>
        <w:tcPr>
          <w:tcW w:w="1412" w:type="pct"/>
          <w:tcBorders>
            <w:bottom w:val="single" w:sz="8" w:space="0" w:color="auto"/>
          </w:tcBorders>
          <w:vAlign w:val="center"/>
        </w:tcPr>
        <w:p w14:paraId="3BA9DEF3" w14:textId="12E33542" w:rsidR="00306979" w:rsidRPr="003B402B" w:rsidRDefault="00306979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FA456F">
            <w:fldChar w:fldCharType="begin"/>
          </w:r>
          <w:r w:rsidR="00FA456F">
            <w:instrText>SECTIONPAGES   \* MERGEFORMAT</w:instrText>
          </w:r>
          <w:r w:rsidR="00FA456F">
            <w:fldChar w:fldCharType="separate"/>
          </w:r>
          <w:r w:rsidR="00C01CA7" w:rsidRPr="00C01CA7">
            <w:rPr>
              <w:rFonts w:ascii="Arial" w:hAnsi="Arial" w:cs="Arial"/>
              <w:noProof/>
              <w:snapToGrid w:val="0"/>
              <w:sz w:val="20"/>
              <w:szCs w:val="20"/>
            </w:rPr>
            <w:t>4</w:t>
          </w:r>
          <w:r w:rsidR="00FA45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F76D105" w14:textId="77777777" w:rsidR="00306979" w:rsidRDefault="00306979" w:rsidP="002F3AD7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AE6"/>
    <w:multiLevelType w:val="hybridMultilevel"/>
    <w:tmpl w:val="A08CB3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1F632E8"/>
    <w:multiLevelType w:val="hybridMultilevel"/>
    <w:tmpl w:val="3A7864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F3D1338"/>
    <w:multiLevelType w:val="hybridMultilevel"/>
    <w:tmpl w:val="6F8CEF96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0C70CB9"/>
    <w:multiLevelType w:val="hybridMultilevel"/>
    <w:tmpl w:val="77DEE0F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6446B"/>
    <w:rsid w:val="00094E1A"/>
    <w:rsid w:val="000959B3"/>
    <w:rsid w:val="00096D37"/>
    <w:rsid w:val="000A5562"/>
    <w:rsid w:val="000A67BA"/>
    <w:rsid w:val="000B1011"/>
    <w:rsid w:val="000C01AD"/>
    <w:rsid w:val="000C0F3E"/>
    <w:rsid w:val="000C2523"/>
    <w:rsid w:val="000E72F4"/>
    <w:rsid w:val="000E7ED7"/>
    <w:rsid w:val="000F1C85"/>
    <w:rsid w:val="000F7785"/>
    <w:rsid w:val="00100228"/>
    <w:rsid w:val="00102F4C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77952"/>
    <w:rsid w:val="0018531E"/>
    <w:rsid w:val="00186182"/>
    <w:rsid w:val="00196F72"/>
    <w:rsid w:val="001A2567"/>
    <w:rsid w:val="001A2E28"/>
    <w:rsid w:val="001A40A6"/>
    <w:rsid w:val="001A79B2"/>
    <w:rsid w:val="001B6B7C"/>
    <w:rsid w:val="001C35E5"/>
    <w:rsid w:val="001C7F78"/>
    <w:rsid w:val="001D14F7"/>
    <w:rsid w:val="001D2894"/>
    <w:rsid w:val="001F604B"/>
    <w:rsid w:val="00216963"/>
    <w:rsid w:val="002229C4"/>
    <w:rsid w:val="00230432"/>
    <w:rsid w:val="002339B5"/>
    <w:rsid w:val="00240423"/>
    <w:rsid w:val="00241092"/>
    <w:rsid w:val="00245529"/>
    <w:rsid w:val="00250321"/>
    <w:rsid w:val="0025334E"/>
    <w:rsid w:val="002603E7"/>
    <w:rsid w:val="0028191C"/>
    <w:rsid w:val="00291A87"/>
    <w:rsid w:val="00296DD7"/>
    <w:rsid w:val="00297ECE"/>
    <w:rsid w:val="002B2EC4"/>
    <w:rsid w:val="002C419F"/>
    <w:rsid w:val="002C4D1E"/>
    <w:rsid w:val="002D47C8"/>
    <w:rsid w:val="002E5969"/>
    <w:rsid w:val="002F3AD7"/>
    <w:rsid w:val="00306979"/>
    <w:rsid w:val="00312E6E"/>
    <w:rsid w:val="00314E21"/>
    <w:rsid w:val="003217B7"/>
    <w:rsid w:val="00323E5B"/>
    <w:rsid w:val="00324B0B"/>
    <w:rsid w:val="00326452"/>
    <w:rsid w:val="00332D9C"/>
    <w:rsid w:val="003434C2"/>
    <w:rsid w:val="00343599"/>
    <w:rsid w:val="00344B77"/>
    <w:rsid w:val="003561D7"/>
    <w:rsid w:val="00361C9B"/>
    <w:rsid w:val="00376C65"/>
    <w:rsid w:val="00390AB8"/>
    <w:rsid w:val="00396AC8"/>
    <w:rsid w:val="00397047"/>
    <w:rsid w:val="003A10F2"/>
    <w:rsid w:val="003B402B"/>
    <w:rsid w:val="003D2089"/>
    <w:rsid w:val="003D5EED"/>
    <w:rsid w:val="003E4D1B"/>
    <w:rsid w:val="00404734"/>
    <w:rsid w:val="00417DBC"/>
    <w:rsid w:val="00420226"/>
    <w:rsid w:val="004209CD"/>
    <w:rsid w:val="00441C66"/>
    <w:rsid w:val="00467B64"/>
    <w:rsid w:val="0047239C"/>
    <w:rsid w:val="00480D54"/>
    <w:rsid w:val="00481F18"/>
    <w:rsid w:val="004B04A1"/>
    <w:rsid w:val="004B082E"/>
    <w:rsid w:val="004B276B"/>
    <w:rsid w:val="004C4D73"/>
    <w:rsid w:val="004D1F5E"/>
    <w:rsid w:val="004D3982"/>
    <w:rsid w:val="004D5093"/>
    <w:rsid w:val="004E13D8"/>
    <w:rsid w:val="005008FE"/>
    <w:rsid w:val="005019D1"/>
    <w:rsid w:val="00511B13"/>
    <w:rsid w:val="00537FD9"/>
    <w:rsid w:val="00547D3A"/>
    <w:rsid w:val="00555D20"/>
    <w:rsid w:val="00561363"/>
    <w:rsid w:val="0056235A"/>
    <w:rsid w:val="00570090"/>
    <w:rsid w:val="005823CB"/>
    <w:rsid w:val="00597B4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6C16"/>
    <w:rsid w:val="00640A41"/>
    <w:rsid w:val="006431F9"/>
    <w:rsid w:val="0066463D"/>
    <w:rsid w:val="006745BC"/>
    <w:rsid w:val="00685979"/>
    <w:rsid w:val="00694502"/>
    <w:rsid w:val="006B047F"/>
    <w:rsid w:val="006D67E6"/>
    <w:rsid w:val="006E63E8"/>
    <w:rsid w:val="006F581B"/>
    <w:rsid w:val="006F60D0"/>
    <w:rsid w:val="0070237C"/>
    <w:rsid w:val="00705CBD"/>
    <w:rsid w:val="0073229A"/>
    <w:rsid w:val="00735B0D"/>
    <w:rsid w:val="007404F1"/>
    <w:rsid w:val="00765215"/>
    <w:rsid w:val="00767FCF"/>
    <w:rsid w:val="00776C11"/>
    <w:rsid w:val="007950BA"/>
    <w:rsid w:val="007A22D1"/>
    <w:rsid w:val="007A5363"/>
    <w:rsid w:val="007B18CF"/>
    <w:rsid w:val="007D1D52"/>
    <w:rsid w:val="007D46ED"/>
    <w:rsid w:val="007D4EAD"/>
    <w:rsid w:val="007E336E"/>
    <w:rsid w:val="007F1130"/>
    <w:rsid w:val="00807914"/>
    <w:rsid w:val="00813772"/>
    <w:rsid w:val="0081757B"/>
    <w:rsid w:val="008206BD"/>
    <w:rsid w:val="00824962"/>
    <w:rsid w:val="008370AD"/>
    <w:rsid w:val="00837C62"/>
    <w:rsid w:val="008528E6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36F4"/>
    <w:rsid w:val="008A7622"/>
    <w:rsid w:val="008F2D63"/>
    <w:rsid w:val="0090223C"/>
    <w:rsid w:val="00907562"/>
    <w:rsid w:val="0091504A"/>
    <w:rsid w:val="009244C4"/>
    <w:rsid w:val="0092776C"/>
    <w:rsid w:val="00931E3F"/>
    <w:rsid w:val="009377B5"/>
    <w:rsid w:val="00941C3B"/>
    <w:rsid w:val="00956978"/>
    <w:rsid w:val="0097138F"/>
    <w:rsid w:val="00983DD8"/>
    <w:rsid w:val="00984950"/>
    <w:rsid w:val="0099575E"/>
    <w:rsid w:val="009A6BDF"/>
    <w:rsid w:val="009C7BC8"/>
    <w:rsid w:val="009D2436"/>
    <w:rsid w:val="009D3F8B"/>
    <w:rsid w:val="009E78E2"/>
    <w:rsid w:val="00A108D4"/>
    <w:rsid w:val="00A13F5F"/>
    <w:rsid w:val="00A22C57"/>
    <w:rsid w:val="00A244A0"/>
    <w:rsid w:val="00A32B1C"/>
    <w:rsid w:val="00A34FE0"/>
    <w:rsid w:val="00A3604D"/>
    <w:rsid w:val="00A36D07"/>
    <w:rsid w:val="00A37FF5"/>
    <w:rsid w:val="00A4048E"/>
    <w:rsid w:val="00A466E2"/>
    <w:rsid w:val="00A62977"/>
    <w:rsid w:val="00A93E3A"/>
    <w:rsid w:val="00AA00DB"/>
    <w:rsid w:val="00AA322A"/>
    <w:rsid w:val="00AB06CF"/>
    <w:rsid w:val="00AB361D"/>
    <w:rsid w:val="00AB4A91"/>
    <w:rsid w:val="00AB4F52"/>
    <w:rsid w:val="00AB526A"/>
    <w:rsid w:val="00AC5AF1"/>
    <w:rsid w:val="00AE4B81"/>
    <w:rsid w:val="00AE4E14"/>
    <w:rsid w:val="00AF4EFE"/>
    <w:rsid w:val="00B13ED9"/>
    <w:rsid w:val="00B167F1"/>
    <w:rsid w:val="00B16D17"/>
    <w:rsid w:val="00B21037"/>
    <w:rsid w:val="00B23F04"/>
    <w:rsid w:val="00B261DD"/>
    <w:rsid w:val="00B30F62"/>
    <w:rsid w:val="00B3105A"/>
    <w:rsid w:val="00B3224B"/>
    <w:rsid w:val="00B32A32"/>
    <w:rsid w:val="00B423DE"/>
    <w:rsid w:val="00B46064"/>
    <w:rsid w:val="00B52A6F"/>
    <w:rsid w:val="00B71C8F"/>
    <w:rsid w:val="00B72363"/>
    <w:rsid w:val="00B737E1"/>
    <w:rsid w:val="00B74628"/>
    <w:rsid w:val="00B8158A"/>
    <w:rsid w:val="00BC3C22"/>
    <w:rsid w:val="00BD08CF"/>
    <w:rsid w:val="00BD19C4"/>
    <w:rsid w:val="00BD3962"/>
    <w:rsid w:val="00BE007D"/>
    <w:rsid w:val="00BF0D6D"/>
    <w:rsid w:val="00BF52D4"/>
    <w:rsid w:val="00BF53F3"/>
    <w:rsid w:val="00C01465"/>
    <w:rsid w:val="00C01CA7"/>
    <w:rsid w:val="00C118C9"/>
    <w:rsid w:val="00C40AE0"/>
    <w:rsid w:val="00C46955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24A75"/>
    <w:rsid w:val="00D25631"/>
    <w:rsid w:val="00D34700"/>
    <w:rsid w:val="00D427CC"/>
    <w:rsid w:val="00D70339"/>
    <w:rsid w:val="00D7795D"/>
    <w:rsid w:val="00D83D8E"/>
    <w:rsid w:val="00D932A6"/>
    <w:rsid w:val="00D96709"/>
    <w:rsid w:val="00DB147D"/>
    <w:rsid w:val="00DC5FFD"/>
    <w:rsid w:val="00DE6142"/>
    <w:rsid w:val="00DE6D6A"/>
    <w:rsid w:val="00DE6F30"/>
    <w:rsid w:val="00E034F1"/>
    <w:rsid w:val="00E065CD"/>
    <w:rsid w:val="00E11D77"/>
    <w:rsid w:val="00E157F1"/>
    <w:rsid w:val="00E21684"/>
    <w:rsid w:val="00E27723"/>
    <w:rsid w:val="00E31539"/>
    <w:rsid w:val="00E31C12"/>
    <w:rsid w:val="00E45B70"/>
    <w:rsid w:val="00E56E98"/>
    <w:rsid w:val="00E60590"/>
    <w:rsid w:val="00E62347"/>
    <w:rsid w:val="00E70F75"/>
    <w:rsid w:val="00E7447F"/>
    <w:rsid w:val="00E764D7"/>
    <w:rsid w:val="00E81F9E"/>
    <w:rsid w:val="00E84AD7"/>
    <w:rsid w:val="00EA4A5E"/>
    <w:rsid w:val="00EB012A"/>
    <w:rsid w:val="00EB6CD2"/>
    <w:rsid w:val="00EC2577"/>
    <w:rsid w:val="00EC2A94"/>
    <w:rsid w:val="00EC43D2"/>
    <w:rsid w:val="00EE4F20"/>
    <w:rsid w:val="00EF44C2"/>
    <w:rsid w:val="00EF549F"/>
    <w:rsid w:val="00F03683"/>
    <w:rsid w:val="00F1307F"/>
    <w:rsid w:val="00F131F2"/>
    <w:rsid w:val="00F23DC0"/>
    <w:rsid w:val="00F53968"/>
    <w:rsid w:val="00F6134A"/>
    <w:rsid w:val="00F61623"/>
    <w:rsid w:val="00F6314C"/>
    <w:rsid w:val="00F70E9C"/>
    <w:rsid w:val="00F73D41"/>
    <w:rsid w:val="00F75598"/>
    <w:rsid w:val="00F755D3"/>
    <w:rsid w:val="00F83A16"/>
    <w:rsid w:val="00F86EFA"/>
    <w:rsid w:val="00F944E1"/>
    <w:rsid w:val="00F94C45"/>
    <w:rsid w:val="00FA456F"/>
    <w:rsid w:val="00FA6C08"/>
    <w:rsid w:val="00FA7DC7"/>
    <w:rsid w:val="00FB487B"/>
    <w:rsid w:val="00FC2102"/>
    <w:rsid w:val="00FE2599"/>
    <w:rsid w:val="00FE6D09"/>
    <w:rsid w:val="029189E2"/>
    <w:rsid w:val="0A994131"/>
    <w:rsid w:val="0AC5D911"/>
    <w:rsid w:val="0C351192"/>
    <w:rsid w:val="1288C3D3"/>
    <w:rsid w:val="12A1EC30"/>
    <w:rsid w:val="134B75B8"/>
    <w:rsid w:val="139B709F"/>
    <w:rsid w:val="16B9E904"/>
    <w:rsid w:val="18F80557"/>
    <w:rsid w:val="1A93D5B8"/>
    <w:rsid w:val="2060CB4A"/>
    <w:rsid w:val="2185EAE3"/>
    <w:rsid w:val="24BD8BA5"/>
    <w:rsid w:val="291616A7"/>
    <w:rsid w:val="321AACFB"/>
    <w:rsid w:val="352B765E"/>
    <w:rsid w:val="38133DB7"/>
    <w:rsid w:val="38476FC9"/>
    <w:rsid w:val="42144DD2"/>
    <w:rsid w:val="454987AE"/>
    <w:rsid w:val="479EDC2B"/>
    <w:rsid w:val="4A2AA7D3"/>
    <w:rsid w:val="4DD76D3A"/>
    <w:rsid w:val="4EF069F4"/>
    <w:rsid w:val="4FE9EE63"/>
    <w:rsid w:val="508C3A55"/>
    <w:rsid w:val="534ACC6F"/>
    <w:rsid w:val="53C3DB17"/>
    <w:rsid w:val="5B4712B0"/>
    <w:rsid w:val="5C4327D0"/>
    <w:rsid w:val="5CA98792"/>
    <w:rsid w:val="5FE38F3A"/>
    <w:rsid w:val="6142FEFD"/>
    <w:rsid w:val="6504AE20"/>
    <w:rsid w:val="6A047203"/>
    <w:rsid w:val="6B23DAFB"/>
    <w:rsid w:val="7303DE53"/>
    <w:rsid w:val="7422AFD3"/>
    <w:rsid w:val="75A2D8DD"/>
    <w:rsid w:val="75CC2F36"/>
    <w:rsid w:val="7F59E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B9D4F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616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16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162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6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header" Target="header4.xml"/><Relationship Id="rId20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89C7ED36BE334EB4AB7BDBFA031B8D" ma:contentTypeVersion="4" ma:contentTypeDescription="Create a new document." ma:contentTypeScope="" ma:versionID="cc25f675a088c15c48f87cbecff70f88">
  <xsd:schema xmlns:xsd="http://www.w3.org/2001/XMLSchema" xmlns:xs="http://www.w3.org/2001/XMLSchema" xmlns:p="http://schemas.microsoft.com/office/2006/metadata/properties" xmlns:ns2="73711b75-94d5-416b-9c19-c9f33856e208" targetNamespace="http://schemas.microsoft.com/office/2006/metadata/properties" ma:root="true" ma:fieldsID="2b31b624c007d9d8a1e25e25fe84d257" ns2:_="">
    <xsd:import namespace="73711b75-94d5-416b-9c19-c9f33856e2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11b75-94d5-416b-9c19-c9f33856e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4EEB03-08E4-4154-9400-6D8A39602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711b75-94d5-416b-9c19-c9f33856e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7BAA10-0BED-4DB9-A71F-7163AA8B9F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A7A28B-8EE7-459D-B436-2D7C9AC14B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05281B-CDD1-4BB9-B509-0B00589037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174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Willmott, Corinne</cp:lastModifiedBy>
  <cp:revision>5</cp:revision>
  <cp:lastPrinted>2017-11-06T17:27:00Z</cp:lastPrinted>
  <dcterms:created xsi:type="dcterms:W3CDTF">2022-03-01T16:56:00Z</dcterms:created>
  <dcterms:modified xsi:type="dcterms:W3CDTF">2022-03-04T16:17:00Z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0x0101008689C7ED36BE334EB4AB7BDBFA031B8D</vt:lpwstr>
  </property>
</Properties>
</file>