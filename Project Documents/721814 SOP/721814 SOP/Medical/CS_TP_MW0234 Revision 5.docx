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44AE7" w14:textId="27EEEEB7" w:rsidR="005F1CBC" w:rsidRPr="00FD39DF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FD39DF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1448A83E" w14:textId="77777777" w:rsidR="004A512B" w:rsidRPr="00FD39DF" w:rsidRDefault="004A512B" w:rsidP="004A512B">
      <w:pPr>
        <w:ind w:left="540"/>
        <w:rPr>
          <w:rFonts w:ascii="Arial" w:hAnsi="Arial" w:cs="Arial"/>
          <w:b/>
          <w:color w:val="FF0000"/>
          <w:sz w:val="22"/>
          <w:szCs w:val="22"/>
        </w:rPr>
      </w:pPr>
    </w:p>
    <w:p w14:paraId="20A80A77" w14:textId="29F4EA23" w:rsidR="00F36961" w:rsidRDefault="004630FC" w:rsidP="000E1B4A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FD39DF">
        <w:rPr>
          <w:rFonts w:ascii="Arial" w:hAnsi="Arial" w:cs="Arial"/>
          <w:color w:val="FF0000"/>
          <w:sz w:val="22"/>
          <w:szCs w:val="22"/>
        </w:rPr>
        <w:t>T</w:t>
      </w:r>
      <w:r w:rsidR="00F36961" w:rsidRPr="00FD39DF">
        <w:rPr>
          <w:rFonts w:ascii="Arial" w:hAnsi="Arial" w:cs="Arial"/>
          <w:color w:val="FF0000"/>
          <w:sz w:val="22"/>
          <w:szCs w:val="22"/>
        </w:rPr>
        <w:t xml:space="preserve">his </w:t>
      </w:r>
      <w:r w:rsidR="00F36961" w:rsidRPr="00180521">
        <w:rPr>
          <w:rFonts w:ascii="Arial" w:hAnsi="Arial" w:cs="Arial"/>
          <w:color w:val="FF0000"/>
          <w:sz w:val="22"/>
          <w:szCs w:val="22"/>
        </w:rPr>
        <w:t xml:space="preserve">template </w:t>
      </w:r>
      <w:r w:rsidRPr="00180521">
        <w:rPr>
          <w:rFonts w:ascii="Arial" w:hAnsi="Arial" w:cs="Arial"/>
          <w:color w:val="FF0000"/>
          <w:sz w:val="22"/>
          <w:szCs w:val="22"/>
        </w:rPr>
        <w:t xml:space="preserve">may be used </w:t>
      </w:r>
      <w:r w:rsidR="00F36961" w:rsidRPr="00180521">
        <w:rPr>
          <w:rFonts w:ascii="Arial" w:hAnsi="Arial" w:cs="Arial"/>
          <w:color w:val="FF0000"/>
          <w:sz w:val="22"/>
          <w:szCs w:val="22"/>
        </w:rPr>
        <w:t xml:space="preserve">to present </w:t>
      </w:r>
      <w:r w:rsidR="00BC56FF" w:rsidRPr="00180521">
        <w:rPr>
          <w:rFonts w:ascii="Arial" w:hAnsi="Arial" w:cs="Arial"/>
          <w:color w:val="FF0000"/>
          <w:sz w:val="22"/>
          <w:szCs w:val="22"/>
        </w:rPr>
        <w:t xml:space="preserve">IQVIA’s </w:t>
      </w:r>
      <w:r w:rsidR="00F36961" w:rsidRPr="00180521">
        <w:rPr>
          <w:rFonts w:ascii="Arial" w:hAnsi="Arial" w:cs="Arial"/>
          <w:color w:val="FF0000"/>
          <w:sz w:val="22"/>
          <w:szCs w:val="22"/>
        </w:rPr>
        <w:t xml:space="preserve">default content for Clinical Study Report (CSR) appendices to the </w:t>
      </w:r>
      <w:r w:rsidR="002130E4" w:rsidRPr="00180521">
        <w:rPr>
          <w:rFonts w:ascii="Arial" w:hAnsi="Arial" w:cs="Arial"/>
          <w:color w:val="FF0000"/>
          <w:sz w:val="22"/>
          <w:szCs w:val="22"/>
        </w:rPr>
        <w:t>Customer</w:t>
      </w:r>
      <w:r w:rsidR="00F36961" w:rsidRPr="00180521">
        <w:rPr>
          <w:rFonts w:ascii="Arial" w:hAnsi="Arial" w:cs="Arial"/>
          <w:color w:val="FF0000"/>
          <w:sz w:val="22"/>
          <w:szCs w:val="22"/>
        </w:rPr>
        <w:t xml:space="preserve">, and to document any adjustments requested by and agreed with the </w:t>
      </w:r>
      <w:r w:rsidR="002130E4" w:rsidRPr="00180521">
        <w:rPr>
          <w:rFonts w:ascii="Arial" w:hAnsi="Arial" w:cs="Arial"/>
          <w:color w:val="FF0000"/>
          <w:sz w:val="22"/>
          <w:szCs w:val="22"/>
        </w:rPr>
        <w:t xml:space="preserve">Customer </w:t>
      </w:r>
      <w:r w:rsidR="00F36961" w:rsidRPr="00180521">
        <w:rPr>
          <w:rFonts w:ascii="Arial" w:hAnsi="Arial" w:cs="Arial"/>
          <w:color w:val="FF0000"/>
          <w:sz w:val="22"/>
          <w:szCs w:val="22"/>
        </w:rPr>
        <w:t>(see CS_WI_MW0235, Compilation of Clinical Study Report (CSR) Appendices).</w:t>
      </w:r>
      <w:r w:rsidR="00762CD9" w:rsidRPr="00180521">
        <w:rPr>
          <w:rFonts w:ascii="Arial" w:hAnsi="Arial" w:cs="Arial"/>
          <w:color w:val="FF0000"/>
          <w:sz w:val="22"/>
          <w:szCs w:val="22"/>
        </w:rPr>
        <w:t xml:space="preserve"> It is not mandatory to use this template if the </w:t>
      </w:r>
      <w:r w:rsidR="002130E4" w:rsidRPr="00180521">
        <w:rPr>
          <w:rFonts w:ascii="Arial" w:hAnsi="Arial" w:cs="Arial"/>
          <w:color w:val="FF0000"/>
          <w:sz w:val="22"/>
          <w:szCs w:val="22"/>
        </w:rPr>
        <w:t xml:space="preserve">Customer’s </w:t>
      </w:r>
      <w:r w:rsidR="00762CD9" w:rsidRPr="00180521">
        <w:rPr>
          <w:rFonts w:ascii="Arial" w:hAnsi="Arial" w:cs="Arial"/>
          <w:color w:val="FF0000"/>
          <w:sz w:val="22"/>
          <w:szCs w:val="22"/>
        </w:rPr>
        <w:t>requirements are already documented elsewhere.</w:t>
      </w:r>
    </w:p>
    <w:p w14:paraId="33C701C1" w14:textId="77777777" w:rsidR="00D362A2" w:rsidRDefault="00D362A2" w:rsidP="00D362A2">
      <w:pPr>
        <w:pStyle w:val="ListParagraph"/>
        <w:ind w:left="1080"/>
        <w:rPr>
          <w:rFonts w:ascii="Arial" w:hAnsi="Arial" w:cs="Arial"/>
          <w:color w:val="FF0000"/>
          <w:sz w:val="22"/>
          <w:szCs w:val="22"/>
        </w:rPr>
      </w:pPr>
    </w:p>
    <w:p w14:paraId="7F6AA666" w14:textId="3B3FC734" w:rsidR="00FC3E49" w:rsidRPr="00DE1DC1" w:rsidRDefault="00895D80" w:rsidP="00FC3E49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DE1DC1">
        <w:rPr>
          <w:rFonts w:ascii="Arial" w:hAnsi="Arial" w:cs="Arial"/>
          <w:color w:val="FF0000"/>
          <w:sz w:val="22"/>
          <w:szCs w:val="22"/>
        </w:rPr>
        <w:t>Also refer to the CSR appendices templates f</w:t>
      </w:r>
      <w:r w:rsidR="00140B93" w:rsidRPr="00DE1DC1">
        <w:rPr>
          <w:rFonts w:ascii="Arial" w:hAnsi="Arial" w:cs="Arial"/>
          <w:color w:val="FF0000"/>
          <w:sz w:val="22"/>
          <w:szCs w:val="22"/>
        </w:rPr>
        <w:t>or some additional details on IQVIA’s default content for CSR appendices</w:t>
      </w:r>
      <w:r w:rsidR="009B5FC8" w:rsidRPr="00DE1DC1">
        <w:rPr>
          <w:rFonts w:ascii="Arial" w:hAnsi="Arial" w:cs="Arial"/>
          <w:color w:val="FF0000"/>
          <w:sz w:val="22"/>
          <w:szCs w:val="22"/>
        </w:rPr>
        <w:t xml:space="preserve"> </w:t>
      </w:r>
      <w:r w:rsidR="003C0922" w:rsidRPr="00DE1DC1">
        <w:rPr>
          <w:rFonts w:ascii="Arial" w:hAnsi="Arial" w:cs="Arial"/>
          <w:color w:val="FF0000"/>
          <w:sz w:val="22"/>
          <w:szCs w:val="22"/>
        </w:rPr>
        <w:t>(</w:t>
      </w:r>
      <w:hyperlink r:id="rId11" w:history="1">
        <w:r w:rsidR="003A5ABD" w:rsidRPr="00DE1DC1">
          <w:rPr>
            <w:rStyle w:val="Hyperlink"/>
            <w:rFonts w:ascii="Arial" w:hAnsi="Arial" w:cs="Arial"/>
            <w:sz w:val="22"/>
            <w:szCs w:val="22"/>
          </w:rPr>
          <w:t>https://elvis.quintiles.com/livelink/llisapi.dll?func=ll&amp;objId=245577152&amp;objAction=browse&amp;viewType=1</w:t>
        </w:r>
      </w:hyperlink>
      <w:r w:rsidR="003A5ABD" w:rsidRPr="00DE1DC1">
        <w:rPr>
          <w:rFonts w:ascii="Arial" w:hAnsi="Arial" w:cs="Arial"/>
          <w:color w:val="FF0000"/>
          <w:sz w:val="22"/>
          <w:szCs w:val="22"/>
        </w:rPr>
        <w:t>)</w:t>
      </w:r>
      <w:r w:rsidR="00FC3E49" w:rsidRPr="00DE1DC1">
        <w:rPr>
          <w:rFonts w:ascii="Arial" w:hAnsi="Arial" w:cs="Arial"/>
          <w:color w:val="FF0000"/>
          <w:sz w:val="22"/>
          <w:szCs w:val="22"/>
        </w:rPr>
        <w:t>.</w:t>
      </w:r>
    </w:p>
    <w:p w14:paraId="3B7E2D04" w14:textId="77777777" w:rsidR="00D362A2" w:rsidRPr="00D362A2" w:rsidRDefault="00D362A2" w:rsidP="00FA3793">
      <w:pPr>
        <w:ind w:left="1080"/>
        <w:rPr>
          <w:rFonts w:ascii="Arial" w:hAnsi="Arial" w:cs="Arial"/>
          <w:color w:val="FF0000"/>
          <w:sz w:val="22"/>
          <w:szCs w:val="22"/>
        </w:rPr>
      </w:pPr>
    </w:p>
    <w:p w14:paraId="50CE965A" w14:textId="00A649B3" w:rsidR="00F36961" w:rsidRPr="00180521" w:rsidRDefault="00F36961" w:rsidP="000E1B4A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180521">
        <w:rPr>
          <w:rFonts w:ascii="Arial" w:hAnsi="Arial" w:cs="Arial"/>
          <w:color w:val="FF0000"/>
          <w:sz w:val="22"/>
          <w:szCs w:val="22"/>
        </w:rPr>
        <w:t xml:space="preserve">Add the </w:t>
      </w:r>
      <w:r w:rsidR="002130E4" w:rsidRPr="00180521">
        <w:rPr>
          <w:rFonts w:ascii="Arial" w:hAnsi="Arial" w:cs="Arial"/>
          <w:color w:val="FF0000"/>
          <w:sz w:val="22"/>
          <w:szCs w:val="22"/>
        </w:rPr>
        <w:t xml:space="preserve">Customer’s </w:t>
      </w:r>
      <w:r w:rsidRPr="00180521">
        <w:rPr>
          <w:rFonts w:ascii="Arial" w:hAnsi="Arial" w:cs="Arial"/>
          <w:color w:val="FF0000"/>
          <w:sz w:val="22"/>
          <w:szCs w:val="22"/>
        </w:rPr>
        <w:t xml:space="preserve">name and Study number (protocol reference) to the header </w:t>
      </w:r>
      <w:r w:rsidR="004630FC" w:rsidRPr="00180521">
        <w:rPr>
          <w:rFonts w:ascii="Arial" w:hAnsi="Arial" w:cs="Arial"/>
          <w:color w:val="FF0000"/>
          <w:sz w:val="22"/>
          <w:szCs w:val="22"/>
        </w:rPr>
        <w:t xml:space="preserve">throughout the document </w:t>
      </w:r>
      <w:r w:rsidRPr="00180521">
        <w:rPr>
          <w:rFonts w:ascii="Arial" w:hAnsi="Arial" w:cs="Arial"/>
          <w:color w:val="FF0000"/>
          <w:sz w:val="22"/>
          <w:szCs w:val="22"/>
        </w:rPr>
        <w:t>and remove the &lt;&lt; &gt;&gt; signs.</w:t>
      </w:r>
      <w:r w:rsidR="00762CD9" w:rsidRPr="00180521">
        <w:rPr>
          <w:rFonts w:ascii="Arial" w:hAnsi="Arial" w:cs="Arial"/>
          <w:color w:val="FF0000"/>
          <w:sz w:val="22"/>
          <w:szCs w:val="22"/>
        </w:rPr>
        <w:t xml:space="preserve"> Check that your changes have carried over on to each page of the document.</w:t>
      </w:r>
    </w:p>
    <w:p w14:paraId="0665F780" w14:textId="77777777" w:rsidR="004A512B" w:rsidRPr="00180521" w:rsidRDefault="004A512B" w:rsidP="004D6C86">
      <w:pPr>
        <w:ind w:left="1080"/>
        <w:rPr>
          <w:rFonts w:ascii="Arial" w:hAnsi="Arial" w:cs="Arial"/>
          <w:color w:val="FF0000"/>
          <w:sz w:val="22"/>
          <w:szCs w:val="22"/>
        </w:rPr>
      </w:pPr>
    </w:p>
    <w:p w14:paraId="263A44C7" w14:textId="57EA3657" w:rsidR="004514C1" w:rsidRPr="00180521" w:rsidRDefault="00F36961" w:rsidP="000E1B4A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180521">
        <w:rPr>
          <w:rFonts w:ascii="Arial" w:hAnsi="Arial" w:cs="Arial"/>
          <w:color w:val="FF0000"/>
          <w:sz w:val="22"/>
          <w:szCs w:val="22"/>
        </w:rPr>
        <w:t xml:space="preserve">In the footer, edit the “Date of Issue” to reflect the last date changes were made to the document. Use the </w:t>
      </w:r>
      <w:proofErr w:type="spellStart"/>
      <w:r w:rsidRPr="00180521">
        <w:rPr>
          <w:rFonts w:ascii="Arial" w:hAnsi="Arial" w:cs="Arial"/>
          <w:color w:val="FF0000"/>
          <w:sz w:val="22"/>
          <w:szCs w:val="22"/>
        </w:rPr>
        <w:t>ddMmmyyyy</w:t>
      </w:r>
      <w:proofErr w:type="spellEnd"/>
      <w:r w:rsidRPr="00180521">
        <w:rPr>
          <w:rFonts w:ascii="Arial" w:hAnsi="Arial" w:cs="Arial"/>
          <w:color w:val="FF0000"/>
          <w:sz w:val="22"/>
          <w:szCs w:val="22"/>
        </w:rPr>
        <w:t xml:space="preserve"> format to represent dates.</w:t>
      </w:r>
      <w:r w:rsidR="00762CD9" w:rsidRPr="00180521">
        <w:rPr>
          <w:rFonts w:ascii="Arial" w:hAnsi="Arial" w:cs="Arial"/>
          <w:color w:val="FF0000"/>
          <w:sz w:val="22"/>
          <w:szCs w:val="22"/>
        </w:rPr>
        <w:t xml:space="preserve"> Check that your changes have carried over on to each page of the document.</w:t>
      </w:r>
    </w:p>
    <w:p w14:paraId="4F3385F1" w14:textId="77777777" w:rsidR="004D6C86" w:rsidRPr="00180521" w:rsidRDefault="004D6C86" w:rsidP="004D6C86">
      <w:pPr>
        <w:pStyle w:val="ListParagraph"/>
        <w:ind w:left="1080"/>
        <w:rPr>
          <w:rFonts w:ascii="Arial" w:hAnsi="Arial" w:cs="Arial"/>
          <w:color w:val="FF0000"/>
          <w:sz w:val="22"/>
          <w:szCs w:val="22"/>
        </w:rPr>
      </w:pPr>
    </w:p>
    <w:p w14:paraId="59398C4C" w14:textId="1A0941FC" w:rsidR="00762CD9" w:rsidRDefault="00762CD9" w:rsidP="000E1B4A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180521">
        <w:rPr>
          <w:rFonts w:ascii="Arial" w:hAnsi="Arial" w:cs="Arial"/>
          <w:color w:val="FF0000"/>
          <w:sz w:val="22"/>
          <w:szCs w:val="22"/>
        </w:rPr>
        <w:t>This document may be used by the Appendices Compiler as a tracking document, but other</w:t>
      </w:r>
      <w:r w:rsidR="005C0848" w:rsidRPr="00180521">
        <w:rPr>
          <w:rFonts w:ascii="Arial" w:hAnsi="Arial" w:cs="Arial"/>
          <w:color w:val="FF0000"/>
          <w:sz w:val="22"/>
          <w:szCs w:val="22"/>
        </w:rPr>
        <w:t xml:space="preserve"> electronic</w:t>
      </w:r>
      <w:r w:rsidRPr="00180521">
        <w:rPr>
          <w:rFonts w:ascii="Arial" w:hAnsi="Arial" w:cs="Arial"/>
          <w:color w:val="FF0000"/>
          <w:sz w:val="22"/>
          <w:szCs w:val="22"/>
        </w:rPr>
        <w:t xml:space="preserve"> trackers may be used if preferred.</w:t>
      </w:r>
    </w:p>
    <w:p w14:paraId="3B2ED36A" w14:textId="77777777" w:rsidR="004D6C86" w:rsidRPr="00180521" w:rsidRDefault="004D6C86" w:rsidP="004D6C86">
      <w:pPr>
        <w:pStyle w:val="ListParagraph"/>
        <w:ind w:left="1080"/>
        <w:rPr>
          <w:rFonts w:ascii="Arial" w:hAnsi="Arial" w:cs="Arial"/>
          <w:color w:val="FF0000"/>
          <w:sz w:val="22"/>
          <w:szCs w:val="22"/>
        </w:rPr>
      </w:pPr>
    </w:p>
    <w:p w14:paraId="6B59403F" w14:textId="01F07831" w:rsidR="00F36961" w:rsidRPr="00180521" w:rsidRDefault="00F36961" w:rsidP="000E1B4A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180521">
        <w:rPr>
          <w:rFonts w:ascii="Arial" w:hAnsi="Arial" w:cs="Arial"/>
          <w:color w:val="FF0000"/>
          <w:sz w:val="22"/>
          <w:szCs w:val="22"/>
        </w:rPr>
        <w:t xml:space="preserve">Delete this </w:t>
      </w:r>
      <w:r w:rsidR="00332EF6" w:rsidRPr="00180521">
        <w:rPr>
          <w:rFonts w:ascii="Arial" w:hAnsi="Arial" w:cs="Arial"/>
          <w:color w:val="FF0000"/>
          <w:sz w:val="22"/>
          <w:szCs w:val="22"/>
        </w:rPr>
        <w:t>Instructions</w:t>
      </w:r>
      <w:r w:rsidRPr="00180521">
        <w:rPr>
          <w:rFonts w:ascii="Arial" w:hAnsi="Arial" w:cs="Arial"/>
          <w:color w:val="FF0000"/>
          <w:sz w:val="22"/>
          <w:szCs w:val="22"/>
        </w:rPr>
        <w:t xml:space="preserve"> page after completing the document and before sending it to the </w:t>
      </w:r>
      <w:r w:rsidR="002130E4" w:rsidRPr="00180521">
        <w:rPr>
          <w:rFonts w:ascii="Arial" w:hAnsi="Arial" w:cs="Arial"/>
          <w:color w:val="FF0000"/>
          <w:sz w:val="22"/>
          <w:szCs w:val="22"/>
        </w:rPr>
        <w:t>Customer</w:t>
      </w:r>
      <w:r w:rsidRPr="00180521">
        <w:rPr>
          <w:rFonts w:ascii="Arial" w:hAnsi="Arial" w:cs="Arial"/>
          <w:color w:val="FF0000"/>
          <w:sz w:val="22"/>
          <w:szCs w:val="22"/>
        </w:rPr>
        <w:t>.</w:t>
      </w:r>
    </w:p>
    <w:p w14:paraId="488197FC" w14:textId="5783300C" w:rsidR="00010812" w:rsidRDefault="00010812"/>
    <w:p w14:paraId="7F8E917C" w14:textId="77777777" w:rsidR="007728E6" w:rsidRPr="007663C7" w:rsidRDefault="007728E6" w:rsidP="007663C7">
      <w:pPr>
        <w:sectPr w:rsidR="007728E6" w:rsidRPr="007663C7" w:rsidSect="003F012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 w:code="1"/>
          <w:pgMar w:top="1440" w:right="1440" w:bottom="1440" w:left="720" w:header="720" w:footer="431" w:gutter="0"/>
          <w:pgNumType w:start="1"/>
          <w:cols w:space="720"/>
          <w:titlePg/>
          <w:docGrid w:linePitch="360"/>
        </w:sectPr>
      </w:pPr>
    </w:p>
    <w:p w14:paraId="5971D01E" w14:textId="7BD1FB2F" w:rsidR="00AB2CF8" w:rsidRPr="00AB2CF8" w:rsidRDefault="002130E4" w:rsidP="00F26F0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IQVIA</w:t>
      </w:r>
      <w:r w:rsidRPr="00AB2CF8">
        <w:rPr>
          <w:rFonts w:ascii="Arial" w:hAnsi="Arial" w:cs="Arial"/>
          <w:b/>
        </w:rPr>
        <w:t xml:space="preserve"> </w:t>
      </w:r>
      <w:r w:rsidR="00ED649D">
        <w:rPr>
          <w:rFonts w:ascii="Arial" w:hAnsi="Arial" w:cs="Arial"/>
          <w:b/>
        </w:rPr>
        <w:t>Clinical Study Report (</w:t>
      </w:r>
      <w:r w:rsidR="00570E59">
        <w:rPr>
          <w:rFonts w:ascii="Arial" w:hAnsi="Arial" w:cs="Arial"/>
          <w:b/>
        </w:rPr>
        <w:t>CSR</w:t>
      </w:r>
      <w:r w:rsidR="00ED649D">
        <w:rPr>
          <w:rFonts w:ascii="Arial" w:hAnsi="Arial" w:cs="Arial"/>
          <w:b/>
        </w:rPr>
        <w:t>)</w:t>
      </w:r>
      <w:r w:rsidR="00570E59">
        <w:rPr>
          <w:rFonts w:ascii="Arial" w:hAnsi="Arial" w:cs="Arial"/>
          <w:b/>
        </w:rPr>
        <w:t xml:space="preserve"> </w:t>
      </w:r>
      <w:r w:rsidR="00AB2CF8" w:rsidRPr="00AB2CF8">
        <w:rPr>
          <w:rFonts w:ascii="Arial" w:hAnsi="Arial" w:cs="Arial"/>
          <w:b/>
        </w:rPr>
        <w:t>Appendices Content Standards</w:t>
      </w:r>
    </w:p>
    <w:p w14:paraId="73DCF30E" w14:textId="77777777" w:rsidR="00AB2CF8" w:rsidRPr="00AB2CF8" w:rsidRDefault="00AB2CF8" w:rsidP="00F26F0D">
      <w:pPr>
        <w:rPr>
          <w:b/>
        </w:rPr>
      </w:pPr>
    </w:p>
    <w:p w14:paraId="016272C5" w14:textId="5AB73435" w:rsidR="00F26F0D" w:rsidRDefault="00F26F0D" w:rsidP="00F26F0D">
      <w:pPr>
        <w:rPr>
          <w:rFonts w:ascii="Arial" w:hAnsi="Arial" w:cs="Arial"/>
          <w:sz w:val="22"/>
        </w:rPr>
      </w:pPr>
      <w:r w:rsidRPr="00AB2CF8">
        <w:rPr>
          <w:rFonts w:ascii="Arial" w:hAnsi="Arial" w:cs="Arial"/>
          <w:sz w:val="22"/>
        </w:rPr>
        <w:t xml:space="preserve">The following table provides details of the CSR appendices </w:t>
      </w:r>
      <w:r w:rsidR="002130E4">
        <w:rPr>
          <w:rFonts w:ascii="Arial" w:hAnsi="Arial" w:cs="Arial"/>
          <w:sz w:val="22"/>
        </w:rPr>
        <w:t>IQVIA</w:t>
      </w:r>
      <w:r w:rsidR="00406B58" w:rsidRPr="00406B58">
        <w:rPr>
          <w:rFonts w:ascii="Arial" w:hAnsi="Arial" w:cs="Arial"/>
          <w:sz w:val="22"/>
          <w:vertAlign w:val="superscript"/>
        </w:rPr>
        <w:t>TM</w:t>
      </w:r>
      <w:r w:rsidR="002130E4" w:rsidRPr="00AB2CF8">
        <w:rPr>
          <w:rFonts w:ascii="Arial" w:hAnsi="Arial" w:cs="Arial"/>
          <w:sz w:val="22"/>
        </w:rPr>
        <w:t xml:space="preserve"> </w:t>
      </w:r>
      <w:r w:rsidRPr="00AB2CF8">
        <w:rPr>
          <w:rFonts w:ascii="Arial" w:hAnsi="Arial" w:cs="Arial"/>
          <w:sz w:val="22"/>
        </w:rPr>
        <w:t>will provide. If your requirements differ from our ICH</w:t>
      </w:r>
      <w:r w:rsidRPr="00AB2CF8">
        <w:rPr>
          <w:rFonts w:ascii="Arial" w:hAnsi="Arial" w:cs="Arial"/>
          <w:sz w:val="22"/>
        </w:rPr>
        <w:noBreakHyphen/>
        <w:t>compliant standards, please specify in the appropriate column below.</w:t>
      </w:r>
    </w:p>
    <w:p w14:paraId="0693A96E" w14:textId="77777777" w:rsidR="00570E59" w:rsidRDefault="00570E59" w:rsidP="00F26F0D">
      <w:pPr>
        <w:rPr>
          <w:rFonts w:ascii="Arial" w:hAnsi="Arial" w:cs="Arial"/>
          <w:sz w:val="22"/>
        </w:rPr>
      </w:pPr>
    </w:p>
    <w:p w14:paraId="611C663A" w14:textId="291981D7" w:rsidR="00570E59" w:rsidRDefault="00570E59" w:rsidP="00634891">
      <w:pPr>
        <w:rPr>
          <w:rFonts w:ascii="Arial" w:hAnsi="Arial" w:cs="Arial"/>
          <w:i/>
          <w:sz w:val="22"/>
        </w:rPr>
      </w:pPr>
      <w:r w:rsidRPr="00570E59">
        <w:rPr>
          <w:rFonts w:ascii="Arial" w:hAnsi="Arial" w:cs="Arial"/>
          <w:i/>
          <w:sz w:val="22"/>
          <w:u w:val="single"/>
        </w:rPr>
        <w:t>Note</w:t>
      </w:r>
      <w:r w:rsidRPr="00570E59">
        <w:rPr>
          <w:rFonts w:ascii="Arial" w:hAnsi="Arial" w:cs="Arial"/>
          <w:i/>
          <w:sz w:val="22"/>
        </w:rPr>
        <w:t xml:space="preserve">: </w:t>
      </w:r>
      <w:r w:rsidRPr="00462917">
        <w:rPr>
          <w:rFonts w:ascii="Arial" w:hAnsi="Arial" w:cs="Arial"/>
          <w:i/>
          <w:sz w:val="22"/>
        </w:rPr>
        <w:t xml:space="preserve">Only documents marked with an asterisk (*) are required for an abbreviated CSR. Data listings required for Appendices 16.2 and 16.4 may be limited. </w:t>
      </w:r>
    </w:p>
    <w:p w14:paraId="38D9A42B" w14:textId="77777777" w:rsidR="00F26F0D" w:rsidRPr="0063664B" w:rsidRDefault="00F26F0D" w:rsidP="00F26F0D"/>
    <w:tbl>
      <w:tblPr>
        <w:tblStyle w:val="LightList-Accent5"/>
        <w:tblW w:w="13149" w:type="dxa"/>
        <w:tblLayout w:type="fixed"/>
        <w:tblLook w:val="0000" w:firstRow="0" w:lastRow="0" w:firstColumn="0" w:lastColumn="0" w:noHBand="0" w:noVBand="0"/>
      </w:tblPr>
      <w:tblGrid>
        <w:gridCol w:w="1135"/>
        <w:gridCol w:w="2257"/>
        <w:gridCol w:w="5080"/>
        <w:gridCol w:w="1016"/>
        <w:gridCol w:w="2693"/>
        <w:gridCol w:w="968"/>
      </w:tblGrid>
      <w:tr w:rsidR="00F26F0D" w:rsidRPr="002C20EC" w14:paraId="20A410D8" w14:textId="77777777" w:rsidTr="00DF0D49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shd w:val="clear" w:color="auto" w:fill="4BACC6" w:themeFill="accent5"/>
          </w:tcPr>
          <w:p w14:paraId="107BCCBC" w14:textId="77777777" w:rsidR="00F26F0D" w:rsidRPr="002C20EC" w:rsidRDefault="00F26F0D" w:rsidP="00103DE3">
            <w:pPr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2C20EC">
              <w:rPr>
                <w:rFonts w:ascii="Arial" w:hAnsi="Arial"/>
                <w:b/>
                <w:sz w:val="18"/>
              </w:rPr>
              <w:t>ICH (E3) CSR Reference</w:t>
            </w:r>
          </w:p>
        </w:tc>
        <w:tc>
          <w:tcPr>
            <w:tcW w:w="2257" w:type="dxa"/>
            <w:shd w:val="clear" w:color="auto" w:fill="4BACC6" w:themeFill="accent5"/>
          </w:tcPr>
          <w:p w14:paraId="7869EF55" w14:textId="77777777" w:rsidR="00F26F0D" w:rsidRPr="002C20EC" w:rsidRDefault="00F26F0D" w:rsidP="00103DE3">
            <w:pPr>
              <w:pStyle w:val="Heading1"/>
              <w:spacing w:before="60" w:after="6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2C20EC">
              <w:rPr>
                <w:rFonts w:ascii="Arial" w:hAnsi="Arial"/>
                <w:b/>
                <w:sz w:val="18"/>
              </w:rPr>
              <w:t>Appendix 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  <w:shd w:val="clear" w:color="auto" w:fill="4BACC6" w:themeFill="accent5"/>
          </w:tcPr>
          <w:p w14:paraId="130F8213" w14:textId="3001CF05" w:rsidR="00F26F0D" w:rsidRPr="002C20EC" w:rsidRDefault="00F26F0D" w:rsidP="00103DE3">
            <w:pPr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Content Description (</w:t>
            </w:r>
            <w:r w:rsidR="002130E4">
              <w:rPr>
                <w:rFonts w:ascii="Arial" w:hAnsi="Arial"/>
                <w:b/>
                <w:sz w:val="18"/>
              </w:rPr>
              <w:t xml:space="preserve">IQVIA </w:t>
            </w:r>
            <w:r>
              <w:rPr>
                <w:rFonts w:ascii="Arial" w:hAnsi="Arial"/>
                <w:b/>
                <w:sz w:val="18"/>
              </w:rPr>
              <w:t>defaults)</w:t>
            </w:r>
          </w:p>
        </w:tc>
        <w:tc>
          <w:tcPr>
            <w:tcW w:w="1016" w:type="dxa"/>
            <w:shd w:val="clear" w:color="auto" w:fill="4BACC6" w:themeFill="accent5"/>
          </w:tcPr>
          <w:p w14:paraId="54FDBF7C" w14:textId="77777777" w:rsidR="00F26F0D" w:rsidRPr="002C20EC" w:rsidRDefault="00F26F0D" w:rsidP="00103DE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2C20EC"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shd w:val="clear" w:color="auto" w:fill="4BACC6" w:themeFill="accent5"/>
          </w:tcPr>
          <w:p w14:paraId="25A7D4CF" w14:textId="3133E1B9" w:rsidR="00F26F0D" w:rsidRPr="002C20EC" w:rsidRDefault="002E4508" w:rsidP="00103DE3">
            <w:pPr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Customer</w:t>
            </w:r>
            <w:r w:rsidR="00F26F0D">
              <w:rPr>
                <w:rFonts w:ascii="Arial" w:hAnsi="Arial"/>
                <w:b/>
                <w:sz w:val="18"/>
              </w:rPr>
              <w:t xml:space="preserve"> requirements if different from </w:t>
            </w:r>
            <w:r w:rsidR="002130E4">
              <w:rPr>
                <w:rFonts w:ascii="Arial" w:hAnsi="Arial"/>
                <w:b/>
                <w:sz w:val="18"/>
              </w:rPr>
              <w:t xml:space="preserve">IQVIA </w:t>
            </w:r>
            <w:r w:rsidR="00F26F0D">
              <w:rPr>
                <w:rFonts w:ascii="Arial" w:hAnsi="Arial"/>
                <w:b/>
                <w:sz w:val="18"/>
              </w:rPr>
              <w:t>defaults</w:t>
            </w:r>
          </w:p>
        </w:tc>
        <w:tc>
          <w:tcPr>
            <w:tcW w:w="968" w:type="dxa"/>
            <w:shd w:val="clear" w:color="auto" w:fill="4BACC6" w:themeFill="accent5"/>
          </w:tcPr>
          <w:p w14:paraId="329BDE18" w14:textId="77777777" w:rsidR="00F26F0D" w:rsidRPr="002C20EC" w:rsidRDefault="00F26F0D" w:rsidP="00103DE3">
            <w:pPr>
              <w:spacing w:before="60" w:after="60"/>
              <w:ind w:left="-108" w:right="-1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Complete</w:t>
            </w:r>
          </w:p>
        </w:tc>
      </w:tr>
      <w:tr w:rsidR="00F26F0D" w:rsidRPr="002C20EC" w14:paraId="5C29CD69" w14:textId="77777777" w:rsidTr="00330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D9D9D9" w:themeFill="background1" w:themeFillShade="D9"/>
          </w:tcPr>
          <w:p w14:paraId="5126E4F1" w14:textId="77777777" w:rsidR="00F26F0D" w:rsidRPr="002C20EC" w:rsidRDefault="00F26F0D" w:rsidP="00103DE3">
            <w:pPr>
              <w:spacing w:before="16"/>
              <w:ind w:right="-825"/>
              <w:rPr>
                <w:rFonts w:ascii="Arial" w:hAnsi="Arial"/>
                <w:b/>
              </w:rPr>
            </w:pPr>
            <w:r w:rsidRPr="002C20EC">
              <w:rPr>
                <w:rFonts w:ascii="Arial" w:hAnsi="Arial"/>
                <w:b/>
              </w:rPr>
              <w:t xml:space="preserve">16.1 STUDY INFORMATION </w:t>
            </w:r>
          </w:p>
        </w:tc>
      </w:tr>
      <w:tr w:rsidR="00F26F0D" w:rsidRPr="002C20EC" w14:paraId="574388E1" w14:textId="77777777" w:rsidTr="00DF0D4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4ABA2982" w14:textId="0A8C5E3B" w:rsidR="00F26F0D" w:rsidRPr="004C2D70" w:rsidRDefault="00F26F0D" w:rsidP="00103DE3">
            <w:pPr>
              <w:spacing w:before="16"/>
              <w:jc w:val="center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16.1.1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</w:p>
        </w:tc>
        <w:tc>
          <w:tcPr>
            <w:tcW w:w="2257" w:type="dxa"/>
          </w:tcPr>
          <w:p w14:paraId="62D73D70" w14:textId="309926A1" w:rsidR="00F26F0D" w:rsidRPr="005D068C" w:rsidRDefault="00F26F0D" w:rsidP="00103DE3">
            <w:pPr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Protocol and protocol amendments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765CCA06" w14:textId="19192818" w:rsidR="00F26F0D" w:rsidRPr="002C20EC" w:rsidRDefault="00F26F0D" w:rsidP="00F26F0D">
            <w:pPr>
              <w:numPr>
                <w:ilvl w:val="0"/>
                <w:numId w:val="5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20EC">
              <w:rPr>
                <w:rFonts w:ascii="Arial" w:hAnsi="Arial"/>
                <w:sz w:val="18"/>
              </w:rPr>
              <w:t>Final version of the original protocol</w:t>
            </w:r>
            <w:r>
              <w:rPr>
                <w:rFonts w:ascii="Arial" w:hAnsi="Arial"/>
                <w:sz w:val="18"/>
              </w:rPr>
              <w:t xml:space="preserve"> (need not be a signed version).</w:t>
            </w:r>
          </w:p>
          <w:p w14:paraId="1FB48DE1" w14:textId="410B2FB5" w:rsidR="00F26F0D" w:rsidRDefault="00F26F0D" w:rsidP="00572487">
            <w:pPr>
              <w:numPr>
                <w:ilvl w:val="0"/>
                <w:numId w:val="5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20EC">
              <w:rPr>
                <w:rFonts w:ascii="Arial" w:hAnsi="Arial"/>
                <w:sz w:val="18"/>
              </w:rPr>
              <w:t xml:space="preserve">All </w:t>
            </w:r>
            <w:r>
              <w:rPr>
                <w:rFonts w:ascii="Arial" w:hAnsi="Arial"/>
                <w:sz w:val="18"/>
              </w:rPr>
              <w:t>final versions of revised protocol (need not be signed version</w:t>
            </w:r>
            <w:r w:rsidR="002130E4"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).</w:t>
            </w:r>
          </w:p>
          <w:p w14:paraId="65321CED" w14:textId="77777777" w:rsidR="00572487" w:rsidRDefault="00572487" w:rsidP="00572487">
            <w:pPr>
              <w:spacing w:before="16"/>
              <w:ind w:left="283"/>
              <w:rPr>
                <w:rFonts w:ascii="Arial" w:hAnsi="Arial"/>
                <w:sz w:val="18"/>
              </w:rPr>
            </w:pPr>
          </w:p>
          <w:p w14:paraId="5152F680" w14:textId="77777777" w:rsidR="00572487" w:rsidRDefault="00572487" w:rsidP="00572487">
            <w:pPr>
              <w:spacing w:before="16"/>
              <w:rPr>
                <w:rFonts w:ascii="Arial" w:hAnsi="Arial"/>
                <w:sz w:val="18"/>
              </w:rPr>
            </w:pPr>
            <w:r w:rsidRPr="00D0508F">
              <w:rPr>
                <w:rFonts w:ascii="Arial" w:hAnsi="Arial"/>
                <w:b/>
                <w:sz w:val="18"/>
              </w:rPr>
              <w:t xml:space="preserve">Note: </w:t>
            </w:r>
            <w:r>
              <w:rPr>
                <w:rFonts w:ascii="Arial" w:hAnsi="Arial"/>
                <w:sz w:val="18"/>
              </w:rPr>
              <w:t>Protocol amendment documents and notes to file will not be included.</w:t>
            </w:r>
          </w:p>
          <w:p w14:paraId="4C55C950" w14:textId="34A1011D" w:rsidR="00572487" w:rsidRPr="002C20EC" w:rsidRDefault="00572487" w:rsidP="00572487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1016" w:type="dxa"/>
          </w:tcPr>
          <w:p w14:paraId="1218EB57" w14:textId="0615BF21" w:rsidR="00F26F0D" w:rsidRPr="002C20EC" w:rsidRDefault="00DF0D49" w:rsidP="00DF0D49">
            <w:pPr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 xml:space="preserve">L, or </w:t>
            </w:r>
            <w:r w:rsidR="009E69A0">
              <w:rPr>
                <w:rFonts w:ascii="Arial" w:hAnsi="Arial"/>
                <w:sz w:val="18"/>
              </w:rPr>
              <w:t>PL</w:t>
            </w:r>
            <w:r>
              <w:rPr>
                <w:rFonts w:ascii="Arial" w:hAnsi="Arial"/>
                <w:sz w:val="18"/>
              </w:rPr>
              <w:t xml:space="preserve"> if no 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 assigned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610923F2" w14:textId="77777777" w:rsidR="00F26F0D" w:rsidRPr="002C20EC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68" w:type="dxa"/>
          </w:tcPr>
          <w:p w14:paraId="36B4F5B9" w14:textId="77777777" w:rsidR="00F26F0D" w:rsidRPr="002C20EC" w:rsidRDefault="00F26F0D" w:rsidP="00103DE3">
            <w:pPr>
              <w:spacing w:before="16"/>
              <w:ind w:right="-1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2C20EC" w14:paraId="00A1D1A0" w14:textId="77777777" w:rsidTr="00330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272FCA93" w14:textId="143B0213" w:rsidR="00AB2CF8" w:rsidRDefault="00F26F0D" w:rsidP="00103DE3">
            <w:pPr>
              <w:spacing w:before="16"/>
              <w:ind w:right="-117"/>
              <w:rPr>
                <w:rFonts w:ascii="Arial" w:hAnsi="Arial"/>
                <w:i/>
                <w:sz w:val="18"/>
              </w:rPr>
            </w:pPr>
            <w:r w:rsidRPr="00D33C32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D33C32">
              <w:rPr>
                <w:rFonts w:ascii="Arial" w:hAnsi="Arial"/>
                <w:b/>
                <w:sz w:val="18"/>
              </w:rPr>
              <w:t xml:space="preserve">otes on 16.1.1: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40290496" w14:textId="77777777" w:rsidR="00F26F0D" w:rsidRPr="002C20EC" w:rsidRDefault="00F26F0D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</w:p>
        </w:tc>
      </w:tr>
      <w:tr w:rsidR="00F26F0D" w:rsidRPr="002C20EC" w14:paraId="19F60391" w14:textId="77777777" w:rsidTr="00DF0D4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5AF3A683" w14:textId="7E6BAC00" w:rsidR="00F26F0D" w:rsidRPr="004C2D70" w:rsidRDefault="00F26F0D" w:rsidP="00103DE3">
            <w:pPr>
              <w:spacing w:before="16"/>
              <w:jc w:val="center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16.1.2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</w:p>
        </w:tc>
        <w:tc>
          <w:tcPr>
            <w:tcW w:w="2257" w:type="dxa"/>
          </w:tcPr>
          <w:p w14:paraId="5047E30E" w14:textId="720E8027" w:rsidR="00F26F0D" w:rsidRPr="005D068C" w:rsidRDefault="00F26F0D" w:rsidP="00103DE3">
            <w:pPr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Sample case report form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70DE71DD" w14:textId="77777777" w:rsidR="00F26F0D" w:rsidRPr="002C20EC" w:rsidRDefault="00F26F0D" w:rsidP="00F26F0D">
            <w:pPr>
              <w:pStyle w:val="ListParagraph"/>
              <w:numPr>
                <w:ilvl w:val="0"/>
                <w:numId w:val="6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20EC">
              <w:rPr>
                <w:rFonts w:ascii="Arial" w:hAnsi="Arial"/>
                <w:sz w:val="18"/>
              </w:rPr>
              <w:t>Sample case report form (clean blank copy).</w:t>
            </w:r>
          </w:p>
          <w:p w14:paraId="20C32D10" w14:textId="77777777" w:rsidR="00F26F0D" w:rsidRPr="00B86CA7" w:rsidRDefault="00F26F0D" w:rsidP="00F26F0D">
            <w:pPr>
              <w:pStyle w:val="ListParagraph"/>
              <w:numPr>
                <w:ilvl w:val="0"/>
                <w:numId w:val="6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</w:t>
            </w:r>
            <w:r w:rsidRPr="002C20EC">
              <w:rPr>
                <w:rFonts w:ascii="Arial" w:hAnsi="Arial"/>
                <w:sz w:val="18"/>
              </w:rPr>
              <w:t>ample patient diary card or equivalent data collection tools</w:t>
            </w:r>
            <w:r>
              <w:rPr>
                <w:rFonts w:ascii="Arial" w:hAnsi="Arial"/>
                <w:sz w:val="18"/>
              </w:rPr>
              <w:t xml:space="preserve"> (if applicable)</w:t>
            </w:r>
            <w:r w:rsidRPr="002C20EC">
              <w:rPr>
                <w:rFonts w:ascii="Arial" w:hAnsi="Arial"/>
                <w:sz w:val="18"/>
              </w:rPr>
              <w:t>.</w:t>
            </w:r>
          </w:p>
          <w:p w14:paraId="7AA4895D" w14:textId="77777777" w:rsidR="00F26F0D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  <w:p w14:paraId="1536AABA" w14:textId="77777777" w:rsidR="00F26F0D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Note</w:t>
            </w:r>
            <w:r w:rsidRPr="003C06BB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CRFs will not be edited to provide unique pages only.</w:t>
            </w:r>
          </w:p>
          <w:p w14:paraId="6D405172" w14:textId="77777777" w:rsidR="00F26F0D" w:rsidRPr="002C20EC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1016" w:type="dxa"/>
          </w:tcPr>
          <w:p w14:paraId="5781853D" w14:textId="3BE56DFD" w:rsidR="00F26F0D" w:rsidRPr="002C20EC" w:rsidRDefault="009E69A0" w:rsidP="002228CC">
            <w:pPr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</w:t>
            </w:r>
            <w:r w:rsidR="002228CC">
              <w:rPr>
                <w:rFonts w:ascii="Arial" w:hAnsi="Arial"/>
                <w:sz w:val="18"/>
              </w:rPr>
              <w:t xml:space="preserve">, or </w:t>
            </w:r>
            <w:r>
              <w:rPr>
                <w:rFonts w:ascii="Arial" w:hAnsi="Arial"/>
                <w:sz w:val="18"/>
              </w:rPr>
              <w:t>PL</w:t>
            </w:r>
            <w:r w:rsidR="002228CC">
              <w:rPr>
                <w:rFonts w:ascii="Arial" w:hAnsi="Arial"/>
                <w:sz w:val="18"/>
              </w:rPr>
              <w:t xml:space="preserve"> if no C</w:t>
            </w:r>
            <w:r w:rsidR="00C02954">
              <w:rPr>
                <w:rFonts w:ascii="Arial" w:hAnsi="Arial"/>
                <w:sz w:val="18"/>
              </w:rPr>
              <w:t>M</w:t>
            </w:r>
            <w:r w:rsidR="002228CC">
              <w:rPr>
                <w:rFonts w:ascii="Arial" w:hAnsi="Arial"/>
                <w:sz w:val="18"/>
              </w:rPr>
              <w:t>L assigned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1EE154B2" w14:textId="77777777" w:rsidR="00F26F0D" w:rsidRPr="002C20EC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68" w:type="dxa"/>
          </w:tcPr>
          <w:p w14:paraId="457AFAD8" w14:textId="77777777" w:rsidR="00F26F0D" w:rsidRPr="002C20EC" w:rsidRDefault="00F26F0D" w:rsidP="00103DE3">
            <w:pPr>
              <w:spacing w:before="16"/>
              <w:ind w:right="-1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2C20EC" w14:paraId="1A51F4E6" w14:textId="77777777" w:rsidTr="00330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1BCCEC88" w14:textId="14AFE4F0" w:rsidR="00F26F0D" w:rsidRDefault="00F26F0D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Status notes on 16.1.2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54CEBDBE" w14:textId="7EDA67CC" w:rsidR="00D03AA7" w:rsidRPr="002C20EC" w:rsidRDefault="00D03AA7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</w:p>
        </w:tc>
      </w:tr>
    </w:tbl>
    <w:p w14:paraId="11EFB49E" w14:textId="4A4434FC" w:rsidR="00AB2CF8" w:rsidRDefault="00AB2CF8"/>
    <w:tbl>
      <w:tblPr>
        <w:tblStyle w:val="LightList-Accent5"/>
        <w:tblW w:w="13149" w:type="dxa"/>
        <w:tblLayout w:type="fixed"/>
        <w:tblLook w:val="04A0" w:firstRow="1" w:lastRow="0" w:firstColumn="1" w:lastColumn="0" w:noHBand="0" w:noVBand="1"/>
      </w:tblPr>
      <w:tblGrid>
        <w:gridCol w:w="1124"/>
        <w:gridCol w:w="11"/>
        <w:gridCol w:w="2257"/>
        <w:gridCol w:w="5080"/>
        <w:gridCol w:w="23"/>
        <w:gridCol w:w="969"/>
        <w:gridCol w:w="24"/>
        <w:gridCol w:w="2669"/>
        <w:gridCol w:w="24"/>
        <w:gridCol w:w="968"/>
      </w:tblGrid>
      <w:tr w:rsidR="00AB2CF8" w:rsidRPr="002C20EC" w14:paraId="10A6D6D1" w14:textId="77777777" w:rsidTr="1A62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gridSpan w:val="2"/>
          </w:tcPr>
          <w:p w14:paraId="70B58B2A" w14:textId="77777777" w:rsidR="00AB2CF8" w:rsidRPr="004311AC" w:rsidRDefault="00AB2CF8" w:rsidP="00103DE3">
            <w:pPr>
              <w:spacing w:before="60" w:after="60"/>
              <w:jc w:val="center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lastRenderedPageBreak/>
              <w:t>ICH (E3) CSR Reference</w:t>
            </w:r>
          </w:p>
        </w:tc>
        <w:tc>
          <w:tcPr>
            <w:tcW w:w="2257" w:type="dxa"/>
          </w:tcPr>
          <w:p w14:paraId="7FA8C80F" w14:textId="77777777" w:rsidR="00AB2CF8" w:rsidRPr="004311AC" w:rsidRDefault="00AB2CF8" w:rsidP="00103DE3">
            <w:pPr>
              <w:pStyle w:val="Heading1"/>
              <w:spacing w:before="60" w:after="60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t>Appendix Title</w:t>
            </w:r>
          </w:p>
        </w:tc>
        <w:tc>
          <w:tcPr>
            <w:tcW w:w="5080" w:type="dxa"/>
          </w:tcPr>
          <w:p w14:paraId="090FE6C2" w14:textId="4840BE87" w:rsidR="00AB2CF8" w:rsidRPr="004311AC" w:rsidRDefault="00AB2CF8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t>Content Description (</w:t>
            </w:r>
            <w:r w:rsidR="002E4508" w:rsidRPr="004311AC">
              <w:rPr>
                <w:rFonts w:ascii="Arial" w:hAnsi="Arial"/>
                <w:color w:val="auto"/>
                <w:sz w:val="18"/>
              </w:rPr>
              <w:t>IQVIA</w:t>
            </w:r>
            <w:r w:rsidRPr="004311AC">
              <w:rPr>
                <w:rFonts w:ascii="Arial" w:hAnsi="Arial"/>
                <w:color w:val="auto"/>
                <w:sz w:val="18"/>
              </w:rPr>
              <w:t xml:space="preserve"> defaults)</w:t>
            </w:r>
          </w:p>
        </w:tc>
        <w:tc>
          <w:tcPr>
            <w:tcW w:w="992" w:type="dxa"/>
            <w:gridSpan w:val="2"/>
          </w:tcPr>
          <w:p w14:paraId="421444F8" w14:textId="77777777" w:rsidR="00AB2CF8" w:rsidRPr="004311AC" w:rsidRDefault="00AB2CF8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t>Source</w:t>
            </w:r>
          </w:p>
        </w:tc>
        <w:tc>
          <w:tcPr>
            <w:tcW w:w="2717" w:type="dxa"/>
            <w:gridSpan w:val="3"/>
          </w:tcPr>
          <w:p w14:paraId="1EA6A32E" w14:textId="29D5AFCC" w:rsidR="00AB2CF8" w:rsidRPr="004311AC" w:rsidRDefault="002E4508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t>Customer</w:t>
            </w:r>
            <w:r w:rsidR="00AB2CF8" w:rsidRPr="004311AC">
              <w:rPr>
                <w:rFonts w:ascii="Arial" w:hAnsi="Arial"/>
                <w:color w:val="auto"/>
                <w:sz w:val="18"/>
              </w:rPr>
              <w:t xml:space="preserve"> requirements if different from </w:t>
            </w:r>
            <w:r w:rsidRPr="004311AC">
              <w:rPr>
                <w:rFonts w:ascii="Arial" w:hAnsi="Arial"/>
                <w:color w:val="auto"/>
                <w:sz w:val="18"/>
              </w:rPr>
              <w:t>IQVIA</w:t>
            </w:r>
            <w:r w:rsidR="00AB2CF8" w:rsidRPr="004311AC">
              <w:rPr>
                <w:rFonts w:ascii="Arial" w:hAnsi="Arial"/>
                <w:color w:val="auto"/>
                <w:sz w:val="18"/>
              </w:rPr>
              <w:t xml:space="preserve"> defaults</w:t>
            </w:r>
          </w:p>
        </w:tc>
        <w:tc>
          <w:tcPr>
            <w:tcW w:w="968" w:type="dxa"/>
          </w:tcPr>
          <w:p w14:paraId="79CEE151" w14:textId="77777777" w:rsidR="00AB2CF8" w:rsidRPr="004311AC" w:rsidRDefault="00AB2CF8" w:rsidP="00103DE3">
            <w:pPr>
              <w:spacing w:before="60" w:after="60"/>
              <w:ind w:left="-108" w:right="-1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color w:val="auto"/>
                <w:sz w:val="18"/>
              </w:rPr>
            </w:pPr>
            <w:r w:rsidRPr="004311AC">
              <w:rPr>
                <w:rFonts w:ascii="Arial" w:hAnsi="Arial"/>
                <w:color w:val="auto"/>
                <w:sz w:val="18"/>
              </w:rPr>
              <w:t>Complete</w:t>
            </w:r>
          </w:p>
        </w:tc>
      </w:tr>
      <w:tr w:rsidR="00F26F0D" w:rsidRPr="002C20EC" w14:paraId="2D8DA72C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552CCAFC" w14:textId="77777777" w:rsidR="00F26F0D" w:rsidRPr="004C2D70" w:rsidRDefault="00F26F0D" w:rsidP="00103DE3">
            <w:pPr>
              <w:keepLines/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16.1.3</w:t>
            </w:r>
          </w:p>
        </w:tc>
        <w:tc>
          <w:tcPr>
            <w:tcW w:w="2257" w:type="dxa"/>
          </w:tcPr>
          <w:p w14:paraId="26F9AC10" w14:textId="1672E27C" w:rsidR="00F26F0D" w:rsidRPr="00F87698" w:rsidRDefault="00F26F0D" w:rsidP="008E6E2D">
            <w:pPr>
              <w:keepLines/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8"/>
              </w:rPr>
            </w:pPr>
            <w:r w:rsidRPr="004C2D70">
              <w:rPr>
                <w:rFonts w:ascii="Arial" w:hAnsi="Arial"/>
                <w:b/>
                <w:sz w:val="18"/>
              </w:rPr>
              <w:t>List of IECs or IRBs</w:t>
            </w:r>
            <w:r w:rsidRPr="00F87698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534A9BCE" w14:textId="0E41040C" w:rsidR="00F26F0D" w:rsidRDefault="008078A2" w:rsidP="00F26F0D">
            <w:pPr>
              <w:pStyle w:val="BodyText"/>
              <w:keepLines/>
              <w:numPr>
                <w:ilvl w:val="0"/>
                <w:numId w:val="7"/>
              </w:numPr>
              <w:spacing w:before="16"/>
              <w:ind w:left="283" w:hanging="283"/>
              <w:rPr>
                <w:sz w:val="18"/>
              </w:rPr>
            </w:pPr>
            <w:r>
              <w:rPr>
                <w:sz w:val="18"/>
              </w:rPr>
              <w:t>L</w:t>
            </w:r>
            <w:r w:rsidR="00F26F0D" w:rsidRPr="002C20EC">
              <w:rPr>
                <w:sz w:val="18"/>
              </w:rPr>
              <w:t>ist</w:t>
            </w:r>
            <w:r w:rsidR="00F26F0D">
              <w:rPr>
                <w:sz w:val="18"/>
              </w:rPr>
              <w:t xml:space="preserve"> per </w:t>
            </w:r>
            <w:r>
              <w:rPr>
                <w:sz w:val="18"/>
              </w:rPr>
              <w:t>study center</w:t>
            </w:r>
            <w:r w:rsidR="00F26F0D">
              <w:rPr>
                <w:sz w:val="18"/>
              </w:rPr>
              <w:t>:</w:t>
            </w:r>
          </w:p>
          <w:p w14:paraId="67E27D9B" w14:textId="77777777" w:rsidR="006532F3" w:rsidRPr="00AD46C1" w:rsidRDefault="006532F3" w:rsidP="006532F3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AD46C1">
              <w:rPr>
                <w:rFonts w:ascii="Arial" w:hAnsi="Arial" w:cs="Arial"/>
                <w:sz w:val="18"/>
              </w:rPr>
              <w:t xml:space="preserve">Study Center </w:t>
            </w:r>
            <w:proofErr w:type="gramStart"/>
            <w:r w:rsidRPr="00AD46C1">
              <w:rPr>
                <w:rFonts w:ascii="Arial" w:hAnsi="Arial" w:cs="Arial"/>
                <w:sz w:val="18"/>
              </w:rPr>
              <w:t>Number;</w:t>
            </w:r>
            <w:proofErr w:type="gramEnd"/>
          </w:p>
          <w:p w14:paraId="5339D3EC" w14:textId="2DF019CA" w:rsidR="00AD46C1" w:rsidRPr="00250231" w:rsidRDefault="002E4AB9" w:rsidP="00AD46C1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250231">
              <w:rPr>
                <w:rFonts w:ascii="Arial" w:hAnsi="Arial" w:cs="Arial"/>
                <w:sz w:val="18"/>
              </w:rPr>
              <w:t>IEC/IRB Name</w:t>
            </w:r>
            <w:r w:rsidR="00250231" w:rsidRPr="00250231">
              <w:rPr>
                <w:rFonts w:ascii="Arial" w:hAnsi="Arial" w:cs="Arial"/>
                <w:sz w:val="18"/>
              </w:rPr>
              <w:t>/</w:t>
            </w:r>
            <w:proofErr w:type="gramStart"/>
            <w:r w:rsidRPr="00250231">
              <w:rPr>
                <w:rFonts w:ascii="Arial" w:hAnsi="Arial" w:cs="Arial"/>
                <w:sz w:val="18"/>
              </w:rPr>
              <w:t>Address</w:t>
            </w:r>
            <w:r w:rsidR="00AD46C1" w:rsidRPr="00250231">
              <w:rPr>
                <w:rFonts w:ascii="Arial" w:hAnsi="Arial" w:cs="Arial"/>
                <w:sz w:val="18"/>
              </w:rPr>
              <w:t>;</w:t>
            </w:r>
            <w:proofErr w:type="gramEnd"/>
          </w:p>
          <w:p w14:paraId="19BF6277" w14:textId="1AFD22BF" w:rsidR="00F26F0D" w:rsidRPr="00AD46C1" w:rsidRDefault="00F26F0D" w:rsidP="00AD46C1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AD46C1">
              <w:rPr>
                <w:rFonts w:ascii="Arial" w:hAnsi="Arial" w:cs="Arial"/>
                <w:sz w:val="18"/>
              </w:rPr>
              <w:t xml:space="preserve">A Committee Chairperson will be included on the list if </w:t>
            </w:r>
            <w:r w:rsidR="00B1568C">
              <w:rPr>
                <w:rFonts w:ascii="Arial" w:hAnsi="Arial" w:cs="Arial"/>
                <w:sz w:val="18"/>
              </w:rPr>
              <w:t xml:space="preserve">a </w:t>
            </w:r>
            <w:r w:rsidRPr="00AD46C1">
              <w:rPr>
                <w:rFonts w:ascii="Arial" w:hAnsi="Arial" w:cs="Arial"/>
                <w:sz w:val="18"/>
              </w:rPr>
              <w:t>name is available and if not, “Not Available” will be shown.</w:t>
            </w:r>
          </w:p>
          <w:p w14:paraId="53BB0A24" w14:textId="77777777" w:rsidR="00A212EC" w:rsidRDefault="00A212EC" w:rsidP="00A212EC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1F3D66B4" w14:textId="58381A41" w:rsidR="00502E25" w:rsidRDefault="00F26F0D" w:rsidP="00502E25">
            <w:pPr>
              <w:keepLines/>
              <w:spacing w:before="16"/>
              <w:rPr>
                <w:rFonts w:ascii="Arial" w:hAnsi="Arial" w:cs="Arial"/>
                <w:sz w:val="18"/>
                <w:szCs w:val="18"/>
              </w:rPr>
            </w:pPr>
            <w:r w:rsidRPr="006003F2">
              <w:rPr>
                <w:rFonts w:ascii="Arial" w:hAnsi="Arial"/>
                <w:b/>
                <w:sz w:val="18"/>
              </w:rPr>
              <w:t>Note:</w:t>
            </w:r>
            <w:r w:rsidR="002E4AB9" w:rsidRPr="002E4AB9">
              <w:rPr>
                <w:rFonts w:ascii="Arial" w:hAnsi="Arial"/>
                <w:sz w:val="18"/>
              </w:rPr>
              <w:t xml:space="preserve"> </w:t>
            </w:r>
            <w:r w:rsidR="00CE7A57" w:rsidRPr="001A0BF7">
              <w:rPr>
                <w:rFonts w:ascii="Arial" w:hAnsi="Arial"/>
                <w:sz w:val="18"/>
              </w:rPr>
              <w:t>“</w:t>
            </w:r>
            <w:r w:rsidR="00B22F5E">
              <w:rPr>
                <w:rFonts w:ascii="Arial" w:hAnsi="Arial"/>
                <w:sz w:val="18"/>
              </w:rPr>
              <w:t>A s</w:t>
            </w:r>
            <w:r w:rsidR="00CE7A57" w:rsidRPr="001A0BF7">
              <w:rPr>
                <w:rFonts w:ascii="Arial" w:hAnsi="Arial"/>
                <w:sz w:val="18"/>
              </w:rPr>
              <w:t>ample informed consent form</w:t>
            </w:r>
            <w:r w:rsidR="00B22F5E">
              <w:rPr>
                <w:rFonts w:ascii="Arial" w:hAnsi="Arial"/>
                <w:sz w:val="18"/>
              </w:rPr>
              <w:t xml:space="preserve"> is</w:t>
            </w:r>
            <w:r w:rsidR="002E4AB9">
              <w:rPr>
                <w:rFonts w:ascii="Arial" w:hAnsi="Arial"/>
                <w:sz w:val="18"/>
              </w:rPr>
              <w:t xml:space="preserve"> </w:t>
            </w:r>
            <w:r w:rsidR="00CE7A57" w:rsidRPr="001A0BF7">
              <w:rPr>
                <w:rFonts w:ascii="Arial" w:hAnsi="Arial"/>
                <w:sz w:val="18"/>
              </w:rPr>
              <w:t xml:space="preserve">available upon request” </w:t>
            </w:r>
            <w:r w:rsidR="009018C8" w:rsidRPr="001A0BF7">
              <w:rPr>
                <w:rFonts w:ascii="Arial" w:hAnsi="Arial"/>
                <w:sz w:val="18"/>
              </w:rPr>
              <w:t>to be stated</w:t>
            </w:r>
            <w:r w:rsidR="00336A16">
              <w:rPr>
                <w:rFonts w:ascii="Arial" w:hAnsi="Arial" w:cs="Arial"/>
                <w:sz w:val="18"/>
                <w:szCs w:val="18"/>
              </w:rPr>
              <w:t>.</w:t>
            </w:r>
            <w:r w:rsidR="00D93EC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C173F60" w14:textId="510F1B43" w:rsidR="00F26F0D" w:rsidRPr="00F87698" w:rsidRDefault="00F26F0D" w:rsidP="00502E25">
            <w:pPr>
              <w:keepLines/>
              <w:spacing w:before="1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42E709E9" w14:textId="222A12BF" w:rsidR="00F26F0D" w:rsidRPr="002C20EC" w:rsidRDefault="00DF0D49" w:rsidP="00103DE3">
            <w:pPr>
              <w:keepLines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L, or PL if no 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 assigned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7" w:type="dxa"/>
            <w:gridSpan w:val="3"/>
          </w:tcPr>
          <w:p w14:paraId="347406CA" w14:textId="77777777" w:rsidR="00F26F0D" w:rsidRPr="005939D5" w:rsidRDefault="00F26F0D" w:rsidP="00103DE3">
            <w:pPr>
              <w:keepLines/>
              <w:spacing w:before="1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8" w:type="dxa"/>
          </w:tcPr>
          <w:p w14:paraId="6235305F" w14:textId="77777777" w:rsidR="00F26F0D" w:rsidRPr="002C20EC" w:rsidRDefault="00F26F0D" w:rsidP="00103DE3">
            <w:pPr>
              <w:keepLines/>
              <w:tabs>
                <w:tab w:val="left" w:pos="2552"/>
              </w:tabs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2C20EC" w14:paraId="63A6642B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4B46975F" w14:textId="671F8734" w:rsidR="00D03AA7" w:rsidRDefault="00F26F0D" w:rsidP="00103DE3">
            <w:pPr>
              <w:keepLines/>
              <w:spacing w:before="16"/>
              <w:ind w:right="-117"/>
              <w:rPr>
                <w:rFonts w:ascii="Arial" w:hAnsi="Arial"/>
                <w:sz w:val="18"/>
              </w:rPr>
            </w:pPr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16.1.</w:t>
            </w:r>
            <w:r>
              <w:rPr>
                <w:rFonts w:ascii="Arial" w:hAnsi="Arial"/>
                <w:b/>
                <w:sz w:val="18"/>
              </w:rPr>
              <w:t>3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41C2A7A6" w14:textId="77777777" w:rsidR="00F26F0D" w:rsidRPr="002C20EC" w:rsidRDefault="00F26F0D" w:rsidP="00103DE3">
            <w:pPr>
              <w:keepLines/>
              <w:tabs>
                <w:tab w:val="left" w:pos="2552"/>
              </w:tabs>
              <w:spacing w:before="16"/>
              <w:rPr>
                <w:rFonts w:ascii="Arial" w:hAnsi="Arial"/>
                <w:sz w:val="18"/>
              </w:rPr>
            </w:pPr>
          </w:p>
        </w:tc>
      </w:tr>
      <w:tr w:rsidR="00F26F0D" w:rsidRPr="00FE7CD5" w14:paraId="3C9A8307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36110AB0" w14:textId="77777777" w:rsidR="00F26F0D" w:rsidRPr="004C2D70" w:rsidRDefault="00F26F0D" w:rsidP="00103DE3">
            <w:pPr>
              <w:keepNext/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16.1.4</w:t>
            </w:r>
          </w:p>
        </w:tc>
        <w:tc>
          <w:tcPr>
            <w:tcW w:w="2257" w:type="dxa"/>
          </w:tcPr>
          <w:p w14:paraId="46D3E09B" w14:textId="77777777" w:rsidR="00F26F0D" w:rsidRPr="005D068C" w:rsidRDefault="00F26F0D" w:rsidP="00103DE3">
            <w:pPr>
              <w:keepNext/>
              <w:spacing w:before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List and description of investigators and other important participants in the study</w:t>
            </w: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495C83A8" w14:textId="2F542F1F" w:rsidR="00F26F0D" w:rsidRPr="00AD46C1" w:rsidRDefault="00F26F0D" w:rsidP="1A623DC4">
            <w:pPr>
              <w:pStyle w:val="ListParagraph"/>
              <w:keepNext/>
              <w:numPr>
                <w:ilvl w:val="0"/>
                <w:numId w:val="7"/>
              </w:numPr>
              <w:spacing w:before="16"/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1A623DC4">
              <w:rPr>
                <w:rFonts w:ascii="Arial" w:hAnsi="Arial" w:cs="Arial"/>
                <w:sz w:val="18"/>
                <w:szCs w:val="18"/>
              </w:rPr>
              <w:t>Investigator list:</w:t>
            </w:r>
          </w:p>
          <w:p w14:paraId="45E6C16E" w14:textId="77777777" w:rsidR="006532F3" w:rsidRPr="00AD46C1" w:rsidRDefault="006532F3" w:rsidP="006532F3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AD46C1">
              <w:rPr>
                <w:rFonts w:ascii="Arial" w:hAnsi="Arial" w:cs="Arial"/>
                <w:sz w:val="18"/>
              </w:rPr>
              <w:t xml:space="preserve">Study Center </w:t>
            </w:r>
            <w:proofErr w:type="gramStart"/>
            <w:r w:rsidRPr="00AD46C1">
              <w:rPr>
                <w:rFonts w:ascii="Arial" w:hAnsi="Arial" w:cs="Arial"/>
                <w:sz w:val="18"/>
              </w:rPr>
              <w:t>Number;</w:t>
            </w:r>
            <w:proofErr w:type="gramEnd"/>
          </w:p>
          <w:p w14:paraId="125F06E3" w14:textId="77777777" w:rsidR="00AD46C1" w:rsidRPr="00AD46C1" w:rsidRDefault="002E4AB9" w:rsidP="00AD46C1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AD46C1">
              <w:rPr>
                <w:rFonts w:ascii="Arial" w:hAnsi="Arial" w:cs="Arial"/>
                <w:sz w:val="18"/>
              </w:rPr>
              <w:t xml:space="preserve">Investigator </w:t>
            </w:r>
            <w:proofErr w:type="gramStart"/>
            <w:r w:rsidRPr="00AD46C1">
              <w:rPr>
                <w:rFonts w:ascii="Arial" w:hAnsi="Arial" w:cs="Arial"/>
                <w:sz w:val="18"/>
              </w:rPr>
              <w:t>Name</w:t>
            </w:r>
            <w:r w:rsidR="00AD46C1" w:rsidRPr="00AD46C1">
              <w:rPr>
                <w:rFonts w:ascii="Arial" w:hAnsi="Arial" w:cs="Arial"/>
                <w:sz w:val="18"/>
              </w:rPr>
              <w:t>;</w:t>
            </w:r>
            <w:proofErr w:type="gramEnd"/>
          </w:p>
          <w:p w14:paraId="42756C14" w14:textId="1AA295F0" w:rsidR="00F26F0D" w:rsidRDefault="002E4AB9" w:rsidP="00AD46C1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 w:cs="Arial"/>
                <w:sz w:val="18"/>
              </w:rPr>
            </w:pPr>
            <w:r w:rsidRPr="00AD46C1">
              <w:rPr>
                <w:rFonts w:ascii="Arial" w:hAnsi="Arial" w:cs="Arial"/>
                <w:sz w:val="18"/>
              </w:rPr>
              <w:t xml:space="preserve">Study Center </w:t>
            </w:r>
            <w:r w:rsidR="00F26F0D" w:rsidRPr="00AD46C1">
              <w:rPr>
                <w:rFonts w:ascii="Arial" w:hAnsi="Arial" w:cs="Arial"/>
                <w:sz w:val="18"/>
              </w:rPr>
              <w:t>Address</w:t>
            </w:r>
            <w:r w:rsidR="00AD46C1" w:rsidRPr="00AD46C1">
              <w:rPr>
                <w:rFonts w:ascii="Arial" w:hAnsi="Arial" w:cs="Arial"/>
                <w:sz w:val="18"/>
              </w:rPr>
              <w:t>.</w:t>
            </w:r>
          </w:p>
          <w:p w14:paraId="410A419B" w14:textId="77777777" w:rsidR="00F26F0D" w:rsidRDefault="00F26F0D" w:rsidP="00A212EC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420C00B1" w14:textId="49DC0D3E" w:rsidR="00EF3AAF" w:rsidRDefault="00F26F0D" w:rsidP="001A0BF7">
            <w:pPr>
              <w:keepNext/>
              <w:spacing w:before="16"/>
              <w:rPr>
                <w:rFonts w:ascii="Arial" w:hAnsi="Arial"/>
                <w:b/>
                <w:sz w:val="18"/>
              </w:rPr>
            </w:pPr>
            <w:r w:rsidRPr="00B86CA7">
              <w:rPr>
                <w:rFonts w:ascii="Arial" w:hAnsi="Arial"/>
                <w:b/>
                <w:sz w:val="18"/>
              </w:rPr>
              <w:t>N</w:t>
            </w:r>
            <w:r>
              <w:rPr>
                <w:rFonts w:ascii="Arial" w:hAnsi="Arial"/>
                <w:b/>
                <w:sz w:val="18"/>
              </w:rPr>
              <w:t>ote</w:t>
            </w:r>
            <w:r w:rsidR="00EF3AAF">
              <w:rPr>
                <w:rFonts w:ascii="Arial" w:hAnsi="Arial"/>
                <w:b/>
                <w:sz w:val="18"/>
              </w:rPr>
              <w:t>s</w:t>
            </w:r>
            <w:r w:rsidRPr="00B86CA7">
              <w:rPr>
                <w:rFonts w:ascii="Arial" w:hAnsi="Arial"/>
                <w:b/>
                <w:sz w:val="18"/>
              </w:rPr>
              <w:t>:</w:t>
            </w:r>
          </w:p>
          <w:p w14:paraId="7870D93A" w14:textId="77777777" w:rsidR="006E4407" w:rsidRDefault="00250231" w:rsidP="006E4407">
            <w:pPr>
              <w:pStyle w:val="ListParagraph"/>
              <w:numPr>
                <w:ilvl w:val="0"/>
                <w:numId w:val="8"/>
              </w:numPr>
              <w:tabs>
                <w:tab w:val="left" w:pos="342"/>
              </w:tabs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EF3AAF">
              <w:rPr>
                <w:rFonts w:ascii="Arial" w:hAnsi="Arial"/>
                <w:sz w:val="18"/>
              </w:rPr>
              <w:t>“</w:t>
            </w:r>
            <w:r w:rsidRPr="00EF3AAF">
              <w:rPr>
                <w:rFonts w:ascii="Arial" w:hAnsi="Arial" w:cs="Arial"/>
                <w:sz w:val="18"/>
                <w:szCs w:val="18"/>
              </w:rPr>
              <w:t xml:space="preserve">Curriculum vitae for the principal investigators </w:t>
            </w:r>
            <w:proofErr w:type="gramStart"/>
            <w:r w:rsidRPr="00EF3AAF">
              <w:rPr>
                <w:rFonts w:ascii="Arial" w:hAnsi="Arial" w:cs="Arial"/>
                <w:sz w:val="18"/>
                <w:szCs w:val="18"/>
              </w:rPr>
              <w:t>are</w:t>
            </w:r>
            <w:proofErr w:type="gramEnd"/>
            <w:r w:rsidRPr="00EF3AAF">
              <w:rPr>
                <w:rFonts w:ascii="Arial" w:hAnsi="Arial" w:cs="Arial"/>
                <w:sz w:val="18"/>
                <w:szCs w:val="18"/>
              </w:rPr>
              <w:t xml:space="preserve"> available upon request</w:t>
            </w:r>
            <w:r w:rsidRPr="00EF3AAF">
              <w:rPr>
                <w:rFonts w:ascii="Arial" w:hAnsi="Arial"/>
                <w:sz w:val="18"/>
              </w:rPr>
              <w:t>” to be stated</w:t>
            </w:r>
            <w:r>
              <w:rPr>
                <w:rFonts w:ascii="Arial" w:hAnsi="Arial"/>
                <w:sz w:val="18"/>
              </w:rPr>
              <w:t>.</w:t>
            </w:r>
          </w:p>
          <w:p w14:paraId="7E313300" w14:textId="56403652" w:rsidR="00EF3AAF" w:rsidRPr="006E4407" w:rsidRDefault="00250231" w:rsidP="006E4407">
            <w:pPr>
              <w:pStyle w:val="ListParagraph"/>
              <w:numPr>
                <w:ilvl w:val="0"/>
                <w:numId w:val="8"/>
              </w:numPr>
              <w:tabs>
                <w:tab w:val="left" w:pos="342"/>
              </w:tabs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6E4407">
              <w:rPr>
                <w:rFonts w:ascii="Arial" w:hAnsi="Arial"/>
                <w:sz w:val="18"/>
              </w:rPr>
              <w:t>Other study participants list will not be provided.</w:t>
            </w:r>
          </w:p>
          <w:p w14:paraId="7415F1A3" w14:textId="77777777" w:rsidR="00F26F0D" w:rsidRPr="004C2D70" w:rsidRDefault="00F26F0D" w:rsidP="00103DE3">
            <w:pPr>
              <w:keepNext/>
              <w:spacing w:before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08E3F8B3" w14:textId="12F7950F" w:rsidR="00F26F0D" w:rsidRPr="00FE7CD5" w:rsidRDefault="00DF0D49" w:rsidP="00103DE3">
            <w:pPr>
              <w:keepNext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L, or PL if no 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 assigned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2CC88F85" w14:textId="77777777" w:rsidR="00F26F0D" w:rsidRPr="00FE7CD5" w:rsidRDefault="00F26F0D" w:rsidP="00103DE3">
            <w:pPr>
              <w:keepNext/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2536A667" w14:textId="77777777" w:rsidR="00F26F0D" w:rsidRPr="00FE7CD5" w:rsidRDefault="00F26F0D" w:rsidP="00103DE3">
            <w:pPr>
              <w:keepNext/>
              <w:spacing w:before="16"/>
              <w:ind w:right="-1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FE7CD5" w14:paraId="14472925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54292A40" w14:textId="3A90913F" w:rsidR="00D03AA7" w:rsidRDefault="00F26F0D" w:rsidP="00103DE3">
            <w:pPr>
              <w:keepNext/>
              <w:spacing w:before="16"/>
              <w:ind w:right="-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Status notes on 16.1.4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62DB5B37" w14:textId="77777777" w:rsidR="00F26F0D" w:rsidRPr="00FE7CD5" w:rsidRDefault="00F26F0D" w:rsidP="00103DE3">
            <w:pPr>
              <w:keepNext/>
              <w:spacing w:before="16"/>
              <w:ind w:right="-117"/>
              <w:rPr>
                <w:rFonts w:ascii="Arial" w:hAnsi="Arial"/>
                <w:sz w:val="18"/>
              </w:rPr>
            </w:pPr>
          </w:p>
        </w:tc>
      </w:tr>
      <w:tr w:rsidR="00F26F0D" w:rsidRPr="00FE7CD5" w14:paraId="362CD49B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090233F5" w14:textId="77777777" w:rsidR="00F26F0D" w:rsidRPr="004C2D70" w:rsidRDefault="00F26F0D" w:rsidP="00103DE3">
            <w:pPr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16.1.5</w:t>
            </w:r>
          </w:p>
        </w:tc>
        <w:tc>
          <w:tcPr>
            <w:tcW w:w="2257" w:type="dxa"/>
          </w:tcPr>
          <w:p w14:paraId="0F38C3FE" w14:textId="083E017A" w:rsidR="00F26F0D" w:rsidRPr="004C2D70" w:rsidRDefault="00F26F0D" w:rsidP="003E38BA">
            <w:pPr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Signature</w:t>
            </w:r>
            <w:r w:rsidR="003E38BA">
              <w:rPr>
                <w:rFonts w:ascii="Arial" w:hAnsi="Arial"/>
                <w:b/>
                <w:sz w:val="18"/>
              </w:rPr>
              <w:t xml:space="preserve"> </w:t>
            </w:r>
            <w:r w:rsidR="007734C8">
              <w:rPr>
                <w:rFonts w:ascii="Arial" w:hAnsi="Arial"/>
                <w:b/>
                <w:sz w:val="18"/>
              </w:rPr>
              <w:t>pages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0FC39296" w14:textId="1828BE12" w:rsidR="00F26F0D" w:rsidRDefault="00F26F0D" w:rsidP="00F26F0D">
            <w:pPr>
              <w:pStyle w:val="ListParagraph"/>
              <w:numPr>
                <w:ilvl w:val="0"/>
                <w:numId w:val="8"/>
              </w:numPr>
              <w:tabs>
                <w:tab w:val="left" w:pos="342"/>
              </w:tabs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6838">
              <w:rPr>
                <w:rFonts w:ascii="Arial" w:hAnsi="Arial"/>
                <w:sz w:val="18"/>
              </w:rPr>
              <w:t xml:space="preserve">Signature of the person who is taking accountability </w:t>
            </w:r>
            <w:r>
              <w:rPr>
                <w:rFonts w:ascii="Arial" w:hAnsi="Arial"/>
                <w:sz w:val="18"/>
              </w:rPr>
              <w:t xml:space="preserve">for the content of the report, e.g., </w:t>
            </w:r>
            <w:r w:rsidR="002E4508">
              <w:rPr>
                <w:rFonts w:ascii="Arial" w:hAnsi="Arial"/>
                <w:sz w:val="18"/>
              </w:rPr>
              <w:t>Customer</w:t>
            </w:r>
            <w:r>
              <w:rPr>
                <w:rFonts w:ascii="Arial" w:hAnsi="Arial"/>
                <w:sz w:val="18"/>
              </w:rPr>
              <w:t xml:space="preserve"> responsible medical officer (</w:t>
            </w:r>
            <w:r w:rsidR="002E4508">
              <w:rPr>
                <w:rFonts w:ascii="Arial" w:hAnsi="Arial"/>
                <w:sz w:val="18"/>
              </w:rPr>
              <w:t>Customer</w:t>
            </w:r>
            <w:r>
              <w:rPr>
                <w:rFonts w:ascii="Arial" w:hAnsi="Arial"/>
                <w:sz w:val="18"/>
              </w:rPr>
              <w:t xml:space="preserve"> to confirm, please).</w:t>
            </w:r>
          </w:p>
          <w:p w14:paraId="5CDB3784" w14:textId="77777777" w:rsidR="00F26F0D" w:rsidRDefault="00F26F0D" w:rsidP="00F26F0D">
            <w:pPr>
              <w:pStyle w:val="ListParagraph"/>
              <w:numPr>
                <w:ilvl w:val="0"/>
                <w:numId w:val="8"/>
              </w:numPr>
              <w:tabs>
                <w:tab w:val="left" w:pos="342"/>
              </w:tabs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Signature of Principal/Coordinating Investigator.</w:t>
            </w:r>
          </w:p>
          <w:p w14:paraId="4FB39C10" w14:textId="3877026E" w:rsidR="006E4407" w:rsidRPr="006E4407" w:rsidRDefault="00F26F0D" w:rsidP="006E4407">
            <w:pPr>
              <w:pStyle w:val="ListParagraph"/>
              <w:numPr>
                <w:ilvl w:val="0"/>
                <w:numId w:val="8"/>
              </w:numPr>
              <w:tabs>
                <w:tab w:val="left" w:pos="342"/>
              </w:tabs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Any other signatories as required by the </w:t>
            </w:r>
            <w:r w:rsidR="002E4508">
              <w:rPr>
                <w:rFonts w:ascii="Arial" w:hAnsi="Arial"/>
                <w:sz w:val="18"/>
              </w:rPr>
              <w:t>Customer</w:t>
            </w:r>
            <w:r>
              <w:rPr>
                <w:rFonts w:ascii="Arial" w:hAnsi="Arial"/>
                <w:sz w:val="18"/>
              </w:rPr>
              <w:t xml:space="preserve"> (</w:t>
            </w:r>
            <w:r w:rsidR="002E4508">
              <w:rPr>
                <w:rFonts w:ascii="Arial" w:hAnsi="Arial"/>
                <w:sz w:val="18"/>
              </w:rPr>
              <w:t>Customer</w:t>
            </w:r>
            <w:r>
              <w:rPr>
                <w:rFonts w:ascii="Arial" w:hAnsi="Arial"/>
                <w:sz w:val="18"/>
              </w:rPr>
              <w:t xml:space="preserve"> to confirm, please).</w:t>
            </w:r>
            <w:r w:rsidR="006E4407" w:rsidRPr="006E4407">
              <w:rPr>
                <w:rFonts w:ascii="Arial" w:hAnsi="Arial"/>
                <w:sz w:val="18"/>
              </w:rPr>
              <w:t xml:space="preserve"> </w:t>
            </w:r>
          </w:p>
          <w:p w14:paraId="1AA71B40" w14:textId="77777777" w:rsidR="00F26F0D" w:rsidRPr="00FE7CD5" w:rsidRDefault="00F26F0D" w:rsidP="00103DE3">
            <w:pPr>
              <w:tabs>
                <w:tab w:val="left" w:pos="342"/>
              </w:tabs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17CD323B" w14:textId="77777777" w:rsidR="00F26F0D" w:rsidRDefault="00F26F0D" w:rsidP="00103DE3">
            <w:pPr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FE7CD5">
              <w:rPr>
                <w:rFonts w:ascii="Arial" w:hAnsi="Arial"/>
                <w:sz w:val="18"/>
              </w:rPr>
              <w:t>MW</w:t>
            </w:r>
            <w:r>
              <w:rPr>
                <w:rFonts w:ascii="Arial" w:hAnsi="Arial"/>
                <w:sz w:val="18"/>
              </w:rPr>
              <w:t xml:space="preserve"> to generate </w:t>
            </w:r>
            <w:proofErr w:type="gramStart"/>
            <w:r>
              <w:rPr>
                <w:rFonts w:ascii="Arial" w:hAnsi="Arial"/>
                <w:sz w:val="18"/>
              </w:rPr>
              <w:t>page;</w:t>
            </w:r>
            <w:proofErr w:type="gramEnd"/>
            <w:r>
              <w:rPr>
                <w:rFonts w:ascii="Arial" w:hAnsi="Arial"/>
                <w:sz w:val="18"/>
              </w:rPr>
              <w:t xml:space="preserve"> </w:t>
            </w:r>
          </w:p>
          <w:p w14:paraId="360CBBF4" w14:textId="77777777" w:rsidR="00F26F0D" w:rsidRDefault="00F26F0D" w:rsidP="00103DE3">
            <w:pPr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  <w:p w14:paraId="21935429" w14:textId="1A87D7AB" w:rsidR="00F26F0D" w:rsidRPr="00FE7CD5" w:rsidRDefault="009E69A0" w:rsidP="00103DE3">
            <w:pPr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8"/>
              </w:rPr>
              <w:t>PL</w:t>
            </w:r>
            <w:r w:rsidR="00F26F0D">
              <w:rPr>
                <w:rFonts w:ascii="Arial" w:hAnsi="Arial"/>
                <w:sz w:val="18"/>
              </w:rPr>
              <w:t xml:space="preserve"> to obtain signature(s)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2C107E8A" w14:textId="77777777" w:rsidR="00F26F0D" w:rsidRPr="00AA0DF4" w:rsidRDefault="00F26F0D" w:rsidP="00103DE3">
            <w:pPr>
              <w:spacing w:before="1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0FD33F37" w14:textId="77777777" w:rsidR="00F26F0D" w:rsidRPr="00FE7CD5" w:rsidRDefault="00F26F0D" w:rsidP="00103DE3">
            <w:pPr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FE7CD5" w14:paraId="0A106A5F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70E51DEA" w14:textId="77777777" w:rsidR="00F26F0D" w:rsidRDefault="00F26F0D" w:rsidP="00103DE3">
            <w:pPr>
              <w:spacing w:before="16"/>
              <w:ind w:right="-825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Status notes on 16.1.5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20B99185" w14:textId="77777777" w:rsidR="00F26F0D" w:rsidRPr="00FE7CD5" w:rsidRDefault="00F26F0D" w:rsidP="00103DE3">
            <w:pPr>
              <w:spacing w:before="16"/>
              <w:ind w:right="-825"/>
              <w:rPr>
                <w:rFonts w:ascii="Arial" w:hAnsi="Arial"/>
                <w:sz w:val="18"/>
              </w:rPr>
            </w:pPr>
          </w:p>
        </w:tc>
      </w:tr>
      <w:tr w:rsidR="00AB2CF8" w:rsidRPr="002C20EC" w14:paraId="47EF7B20" w14:textId="77777777" w:rsidTr="1A62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gridSpan w:val="2"/>
            <w:shd w:val="clear" w:color="auto" w:fill="4BACC6" w:themeFill="accent5"/>
          </w:tcPr>
          <w:p w14:paraId="6BC8989B" w14:textId="77777777" w:rsidR="00AB2CF8" w:rsidRPr="002C20EC" w:rsidRDefault="00AB2CF8" w:rsidP="00103DE3">
            <w:pPr>
              <w:spacing w:before="60" w:after="60"/>
              <w:jc w:val="center"/>
              <w:rPr>
                <w:rFonts w:ascii="Arial" w:hAnsi="Arial"/>
                <w:b w:val="0"/>
                <w:sz w:val="18"/>
              </w:rPr>
            </w:pPr>
            <w:r w:rsidRPr="002C20EC">
              <w:rPr>
                <w:rFonts w:ascii="Arial" w:hAnsi="Arial"/>
                <w:sz w:val="18"/>
              </w:rPr>
              <w:lastRenderedPageBreak/>
              <w:t>ICH (E3) CSR Reference</w:t>
            </w:r>
          </w:p>
        </w:tc>
        <w:tc>
          <w:tcPr>
            <w:tcW w:w="2257" w:type="dxa"/>
            <w:shd w:val="clear" w:color="auto" w:fill="4BACC6" w:themeFill="accent5"/>
          </w:tcPr>
          <w:p w14:paraId="09935C56" w14:textId="77777777" w:rsidR="00AB2CF8" w:rsidRPr="002C20EC" w:rsidRDefault="00AB2CF8" w:rsidP="00103DE3">
            <w:pPr>
              <w:pStyle w:val="Heading1"/>
              <w:spacing w:before="60" w:after="6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2C20EC">
              <w:rPr>
                <w:rFonts w:ascii="Arial" w:hAnsi="Arial"/>
                <w:b/>
                <w:sz w:val="18"/>
              </w:rPr>
              <w:t>Appendix Title</w:t>
            </w:r>
          </w:p>
        </w:tc>
        <w:tc>
          <w:tcPr>
            <w:tcW w:w="5080" w:type="dxa"/>
            <w:shd w:val="clear" w:color="auto" w:fill="4BACC6" w:themeFill="accent5"/>
          </w:tcPr>
          <w:p w14:paraId="754A039D" w14:textId="6746754D" w:rsidR="00AB2CF8" w:rsidRPr="002C20EC" w:rsidRDefault="00AB2CF8" w:rsidP="00103DE3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Content Description (</w:t>
            </w:r>
            <w:r w:rsidR="002E4508">
              <w:rPr>
                <w:rFonts w:ascii="Arial" w:hAnsi="Arial"/>
                <w:b/>
                <w:sz w:val="18"/>
              </w:rPr>
              <w:t>IQVIA</w:t>
            </w:r>
            <w:r>
              <w:rPr>
                <w:rFonts w:ascii="Arial" w:hAnsi="Arial"/>
                <w:b/>
                <w:sz w:val="18"/>
              </w:rPr>
              <w:t xml:space="preserve"> defaults)</w:t>
            </w:r>
          </w:p>
        </w:tc>
        <w:tc>
          <w:tcPr>
            <w:tcW w:w="992" w:type="dxa"/>
            <w:gridSpan w:val="2"/>
            <w:shd w:val="clear" w:color="auto" w:fill="4BACC6" w:themeFill="accent5"/>
          </w:tcPr>
          <w:p w14:paraId="33799CF7" w14:textId="77777777" w:rsidR="00AB2CF8" w:rsidRPr="002C20EC" w:rsidRDefault="00AB2CF8" w:rsidP="00103DE3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2C20EC"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w="2693" w:type="dxa"/>
            <w:gridSpan w:val="2"/>
            <w:shd w:val="clear" w:color="auto" w:fill="4BACC6" w:themeFill="accent5"/>
          </w:tcPr>
          <w:p w14:paraId="5B877E2E" w14:textId="7C88B663" w:rsidR="00AB2CF8" w:rsidRPr="002C20EC" w:rsidRDefault="002E4508" w:rsidP="00103DE3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Customer</w:t>
            </w:r>
            <w:r w:rsidR="00AB2CF8">
              <w:rPr>
                <w:rFonts w:ascii="Arial" w:hAnsi="Arial"/>
                <w:b/>
                <w:sz w:val="18"/>
              </w:rPr>
              <w:t xml:space="preserve"> requirements if different from </w:t>
            </w:r>
            <w:r>
              <w:rPr>
                <w:rFonts w:ascii="Arial" w:hAnsi="Arial"/>
                <w:b/>
                <w:sz w:val="18"/>
              </w:rPr>
              <w:t>IQVIA</w:t>
            </w:r>
            <w:r w:rsidR="00AB2CF8">
              <w:rPr>
                <w:rFonts w:ascii="Arial" w:hAnsi="Arial"/>
                <w:b/>
                <w:sz w:val="18"/>
              </w:rPr>
              <w:t xml:space="preserve"> defaults</w:t>
            </w:r>
          </w:p>
        </w:tc>
        <w:tc>
          <w:tcPr>
            <w:tcW w:w="992" w:type="dxa"/>
            <w:gridSpan w:val="2"/>
            <w:shd w:val="clear" w:color="auto" w:fill="4BACC6" w:themeFill="accent5"/>
          </w:tcPr>
          <w:p w14:paraId="78008B5E" w14:textId="77777777" w:rsidR="00AB2CF8" w:rsidRPr="002C20EC" w:rsidRDefault="00AB2CF8" w:rsidP="00103DE3">
            <w:pPr>
              <w:spacing w:before="60" w:after="60"/>
              <w:ind w:left="-108" w:right="-15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Complete</w:t>
            </w:r>
          </w:p>
        </w:tc>
      </w:tr>
      <w:tr w:rsidR="00F26F0D" w:rsidRPr="002D2C3B" w14:paraId="7FDC8243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32CD63D4" w14:textId="77777777" w:rsidR="00F26F0D" w:rsidRPr="005077F4" w:rsidRDefault="00F26F0D" w:rsidP="00103DE3">
            <w:pPr>
              <w:keepNext/>
              <w:spacing w:before="16"/>
              <w:jc w:val="center"/>
              <w:rPr>
                <w:rFonts w:ascii="Arial" w:hAnsi="Arial"/>
                <w:sz w:val="18"/>
              </w:rPr>
            </w:pPr>
            <w:r w:rsidRPr="005077F4">
              <w:rPr>
                <w:rFonts w:ascii="Arial" w:hAnsi="Arial"/>
                <w:b/>
                <w:sz w:val="18"/>
              </w:rPr>
              <w:t>16.1.6</w:t>
            </w:r>
          </w:p>
        </w:tc>
        <w:tc>
          <w:tcPr>
            <w:tcW w:w="2257" w:type="dxa"/>
          </w:tcPr>
          <w:p w14:paraId="0C7B8107" w14:textId="1A6537DA" w:rsidR="00F26F0D" w:rsidRPr="005077F4" w:rsidRDefault="00922CEF" w:rsidP="00C07D53">
            <w:pPr>
              <w:keepNext/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bookmarkStart w:id="0" w:name="_Hlk34745819"/>
            <w:r w:rsidRPr="00922CEF">
              <w:rPr>
                <w:rFonts w:ascii="Arial" w:hAnsi="Arial"/>
                <w:b/>
                <w:sz w:val="18"/>
              </w:rPr>
              <w:t xml:space="preserve">Listing of subjects receiving test </w:t>
            </w:r>
            <w:r w:rsidR="00F26F0D" w:rsidRPr="005077F4">
              <w:rPr>
                <w:rFonts w:ascii="Arial" w:hAnsi="Arial"/>
                <w:b/>
                <w:sz w:val="18"/>
              </w:rPr>
              <w:t xml:space="preserve">drug(s)/investigational products(s) </w:t>
            </w:r>
            <w:r w:rsidRPr="00922CEF">
              <w:rPr>
                <w:rFonts w:ascii="Arial" w:hAnsi="Arial"/>
                <w:b/>
                <w:sz w:val="18"/>
              </w:rPr>
              <w:t>from specific batches</w:t>
            </w:r>
          </w:p>
          <w:bookmarkEnd w:id="0"/>
          <w:p w14:paraId="7911A82E" w14:textId="77777777" w:rsidR="00F26F0D" w:rsidRPr="005077F4" w:rsidRDefault="00F26F0D" w:rsidP="00103DE3">
            <w:pPr>
              <w:keepNext/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5A1B0D6F" w14:textId="33753916" w:rsidR="00922CEF" w:rsidRDefault="00F26F0D" w:rsidP="00F26F0D">
            <w:pPr>
              <w:pStyle w:val="ListParagraph"/>
              <w:keepNext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D2C3B">
              <w:rPr>
                <w:rFonts w:ascii="Arial" w:hAnsi="Arial"/>
                <w:sz w:val="18"/>
              </w:rPr>
              <w:t xml:space="preserve">List of batch numbers </w:t>
            </w:r>
            <w:r>
              <w:rPr>
                <w:rFonts w:ascii="Arial" w:hAnsi="Arial"/>
                <w:sz w:val="18"/>
              </w:rPr>
              <w:t xml:space="preserve">used in the </w:t>
            </w:r>
            <w:r w:rsidR="001A0BF7">
              <w:rPr>
                <w:rFonts w:ascii="Arial" w:hAnsi="Arial"/>
                <w:sz w:val="18"/>
              </w:rPr>
              <w:t>study</w:t>
            </w:r>
            <w:r w:rsidR="00922CEF">
              <w:rPr>
                <w:rFonts w:ascii="Arial" w:hAnsi="Arial"/>
                <w:sz w:val="18"/>
              </w:rPr>
              <w:t>.</w:t>
            </w:r>
          </w:p>
          <w:p w14:paraId="7E1532A5" w14:textId="77777777" w:rsidR="00A9257D" w:rsidRDefault="00A9257D" w:rsidP="00A9257D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544C2895" w14:textId="6E8E05B3" w:rsidR="00F26F0D" w:rsidRPr="002D2C3B" w:rsidRDefault="002A1C2D" w:rsidP="001A0BF7">
            <w:pPr>
              <w:keepNext/>
              <w:spacing w:before="16"/>
              <w:rPr>
                <w:rFonts w:ascii="Arial" w:hAnsi="Arial"/>
                <w:sz w:val="18"/>
              </w:rPr>
            </w:pPr>
            <w:bookmarkStart w:id="1" w:name="_Hlk33104186"/>
            <w:r>
              <w:rPr>
                <w:rFonts w:ascii="Arial" w:hAnsi="Arial"/>
                <w:b/>
                <w:sz w:val="18"/>
              </w:rPr>
              <w:t>Note</w:t>
            </w:r>
            <w:r w:rsidRPr="00FE7CD5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</w:t>
            </w:r>
            <w:bookmarkStart w:id="2" w:name="_Hlk32224977"/>
            <w:r w:rsidR="007C2CA9">
              <w:rPr>
                <w:rFonts w:ascii="Arial" w:hAnsi="Arial"/>
                <w:sz w:val="18"/>
              </w:rPr>
              <w:t xml:space="preserve">A </w:t>
            </w:r>
            <w:r w:rsidR="00DB1F95" w:rsidRPr="001A0BF7">
              <w:rPr>
                <w:rFonts w:ascii="Arial" w:hAnsi="Arial"/>
                <w:sz w:val="18"/>
              </w:rPr>
              <w:t xml:space="preserve">by-subject listing </w:t>
            </w:r>
            <w:r w:rsidR="00DB1F95">
              <w:rPr>
                <w:rFonts w:ascii="Arial" w:hAnsi="Arial"/>
                <w:sz w:val="18"/>
              </w:rPr>
              <w:t xml:space="preserve">will </w:t>
            </w:r>
            <w:r w:rsidR="007C2CA9">
              <w:rPr>
                <w:rFonts w:ascii="Arial" w:hAnsi="Arial"/>
                <w:sz w:val="18"/>
              </w:rPr>
              <w:t xml:space="preserve">not </w:t>
            </w:r>
            <w:r w:rsidR="00DB1F95">
              <w:rPr>
                <w:rFonts w:ascii="Arial" w:hAnsi="Arial"/>
                <w:sz w:val="18"/>
              </w:rPr>
              <w:t xml:space="preserve">be </w:t>
            </w:r>
            <w:r w:rsidR="00DB1F95" w:rsidRPr="001A0BF7">
              <w:rPr>
                <w:rFonts w:ascii="Arial" w:hAnsi="Arial"/>
                <w:sz w:val="18"/>
              </w:rPr>
              <w:t>provided</w:t>
            </w:r>
            <w:bookmarkEnd w:id="1"/>
            <w:r>
              <w:rPr>
                <w:rFonts w:ascii="Arial" w:hAnsi="Arial"/>
                <w:sz w:val="18"/>
              </w:rPr>
              <w:t>.</w:t>
            </w:r>
            <w:bookmarkEnd w:id="2"/>
          </w:p>
        </w:tc>
        <w:tc>
          <w:tcPr>
            <w:tcW w:w="992" w:type="dxa"/>
            <w:gridSpan w:val="2"/>
          </w:tcPr>
          <w:p w14:paraId="08BDC2C9" w14:textId="4C928A53" w:rsidR="00F26F0D" w:rsidRPr="002D2C3B" w:rsidRDefault="002E4508" w:rsidP="00103DE3">
            <w:pPr>
              <w:keepNext/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9E69A0">
              <w:rPr>
                <w:rFonts w:ascii="Arial" w:hAnsi="Arial"/>
                <w:sz w:val="18"/>
              </w:rPr>
              <w:t>/C</w:t>
            </w:r>
            <w:r w:rsidR="00C02954">
              <w:rPr>
                <w:rFonts w:ascii="Arial" w:hAnsi="Arial"/>
                <w:sz w:val="18"/>
              </w:rPr>
              <w:t>M</w:t>
            </w:r>
            <w:r w:rsidR="009E69A0">
              <w:rPr>
                <w:rFonts w:ascii="Arial" w:hAnsi="Arial"/>
                <w:sz w:val="18"/>
              </w:rPr>
              <w:t>L</w:t>
            </w:r>
            <w:r w:rsidR="00943527">
              <w:rPr>
                <w:rFonts w:ascii="Arial" w:hAnsi="Arial"/>
                <w:sz w:val="18"/>
              </w:rPr>
              <w:t>, or PL if no CML assigned</w:t>
            </w:r>
            <w:r w:rsidR="00F26F0D" w:rsidRPr="002D2C3B">
              <w:rPr>
                <w:rFonts w:ascii="Arial" w:hAnsi="Arial"/>
                <w:sz w:val="16"/>
                <w:szCs w:val="16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72E646A6" w14:textId="77777777" w:rsidR="00F26F0D" w:rsidRPr="002D2C3B" w:rsidRDefault="00F26F0D" w:rsidP="00103DE3">
            <w:pPr>
              <w:keepNext/>
              <w:spacing w:before="16"/>
              <w:rPr>
                <w:rFonts w:ascii="Arial" w:hAnsi="Arial"/>
                <w:sz w:val="18"/>
              </w:rPr>
            </w:pPr>
          </w:p>
          <w:p w14:paraId="07313FE6" w14:textId="77777777" w:rsidR="00F26F0D" w:rsidRPr="002D2C3B" w:rsidRDefault="00F26F0D" w:rsidP="00103DE3">
            <w:pPr>
              <w:keepNext/>
              <w:spacing w:before="1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076D1C1F" w14:textId="77777777" w:rsidR="00F26F0D" w:rsidRPr="002D2C3B" w:rsidRDefault="00F26F0D" w:rsidP="00103DE3">
            <w:pPr>
              <w:keepNext/>
              <w:spacing w:before="16"/>
              <w:ind w:right="27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2D2C3B" w14:paraId="74230478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497E3C99" w14:textId="77777777" w:rsidR="00F26F0D" w:rsidRDefault="00F26F0D" w:rsidP="00103DE3">
            <w:pPr>
              <w:keepNext/>
              <w:spacing w:before="16"/>
              <w:ind w:right="274"/>
              <w:jc w:val="both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Status notes on 16.1.6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</w:t>
            </w:r>
            <w:r>
              <w:rPr>
                <w:rFonts w:ascii="Arial" w:hAnsi="Arial"/>
                <w:i/>
                <w:sz w:val="18"/>
              </w:rPr>
              <w:t>&gt;</w:t>
            </w:r>
          </w:p>
          <w:p w14:paraId="0AE7A7F4" w14:textId="77777777" w:rsidR="00F26F0D" w:rsidRPr="002D2C3B" w:rsidRDefault="00F26F0D" w:rsidP="00103DE3">
            <w:pPr>
              <w:keepNext/>
              <w:spacing w:before="16"/>
              <w:ind w:right="274"/>
              <w:jc w:val="both"/>
              <w:rPr>
                <w:rFonts w:ascii="Arial" w:hAnsi="Arial"/>
                <w:sz w:val="18"/>
              </w:rPr>
            </w:pPr>
          </w:p>
        </w:tc>
      </w:tr>
      <w:tr w:rsidR="00F26F0D" w:rsidRPr="00FE7CD5" w14:paraId="7FBA1CB2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7E6F5EB5" w14:textId="77777777" w:rsidR="00F26F0D" w:rsidRPr="004C2D70" w:rsidRDefault="00F26F0D" w:rsidP="00103DE3">
            <w:pPr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16.1.7</w:t>
            </w:r>
          </w:p>
        </w:tc>
        <w:tc>
          <w:tcPr>
            <w:tcW w:w="2257" w:type="dxa"/>
          </w:tcPr>
          <w:p w14:paraId="0F5D80EC" w14:textId="06476484" w:rsidR="00F26F0D" w:rsidRPr="004C2D70" w:rsidRDefault="00F26F0D" w:rsidP="001A0BF7">
            <w:pPr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Randomization scheme and codes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1127A61E" w14:textId="77777777" w:rsidR="00F26F0D" w:rsidRDefault="00F26F0D" w:rsidP="00F26F0D">
            <w:pPr>
              <w:pStyle w:val="ListParagraph"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Randomization schedule:</w:t>
            </w:r>
          </w:p>
          <w:p w14:paraId="391C9235" w14:textId="3B7595FE" w:rsidR="00F26F0D" w:rsidRDefault="00861F4B" w:rsidP="00F26F0D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</w:t>
            </w:r>
            <w:r w:rsidR="00F26F0D">
              <w:rPr>
                <w:rFonts w:ascii="Arial" w:hAnsi="Arial"/>
                <w:sz w:val="18"/>
              </w:rPr>
              <w:t xml:space="preserve">atient </w:t>
            </w:r>
            <w:proofErr w:type="gramStart"/>
            <w:r w:rsidR="00F26F0D">
              <w:rPr>
                <w:rFonts w:ascii="Arial" w:hAnsi="Arial"/>
                <w:sz w:val="18"/>
              </w:rPr>
              <w:t>number;</w:t>
            </w:r>
            <w:proofErr w:type="gramEnd"/>
          </w:p>
          <w:p w14:paraId="1821D5C5" w14:textId="0356352C" w:rsidR="00F26F0D" w:rsidRPr="002C6838" w:rsidRDefault="00861F4B" w:rsidP="00F26F0D">
            <w:pPr>
              <w:pStyle w:val="ListParagraph"/>
              <w:numPr>
                <w:ilvl w:val="1"/>
                <w:numId w:val="8"/>
              </w:numPr>
              <w:spacing w:before="16"/>
              <w:ind w:left="567" w:hanging="284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  <w:r w:rsidR="00F26F0D" w:rsidRPr="002C6838">
              <w:rPr>
                <w:rFonts w:ascii="Arial" w:hAnsi="Arial"/>
                <w:sz w:val="18"/>
              </w:rPr>
              <w:t>ssigned treat</w:t>
            </w:r>
            <w:r w:rsidR="00F26F0D">
              <w:rPr>
                <w:rFonts w:ascii="Arial" w:hAnsi="Arial"/>
                <w:sz w:val="18"/>
              </w:rPr>
              <w:t>ment.</w:t>
            </w:r>
          </w:p>
          <w:p w14:paraId="42D3B804" w14:textId="77777777" w:rsidR="00A9257D" w:rsidRDefault="00A9257D" w:rsidP="00A9257D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6E1818F2" w14:textId="40F0388F" w:rsidR="002A1C2D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Note</w:t>
            </w:r>
            <w:r w:rsidR="002A1C2D">
              <w:rPr>
                <w:rFonts w:ascii="Arial" w:hAnsi="Arial"/>
                <w:b/>
                <w:sz w:val="18"/>
              </w:rPr>
              <w:t>s</w:t>
            </w:r>
            <w:r w:rsidRPr="00FE7CD5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0A1D3E88" w14:textId="04B0EA97" w:rsidR="002A1C2D" w:rsidRPr="002A1C2D" w:rsidRDefault="008233B8" w:rsidP="00103DE3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b/>
                <w:sz w:val="18"/>
              </w:rPr>
            </w:pPr>
            <w:bookmarkStart w:id="3" w:name="_Hlk33104664"/>
            <w:bookmarkStart w:id="4" w:name="_Hlk33534836"/>
            <w:r>
              <w:rPr>
                <w:rFonts w:ascii="Arial" w:hAnsi="Arial"/>
                <w:sz w:val="18"/>
              </w:rPr>
              <w:t>The randomization schedule should be requested as a PDF file, where available</w:t>
            </w:r>
            <w:bookmarkEnd w:id="3"/>
            <w:r w:rsidR="00015C79">
              <w:rPr>
                <w:rFonts w:ascii="Arial" w:hAnsi="Arial"/>
                <w:sz w:val="18"/>
              </w:rPr>
              <w:t xml:space="preserve">, </w:t>
            </w:r>
            <w:r w:rsidR="00015C79" w:rsidRPr="00015C79">
              <w:rPr>
                <w:rFonts w:ascii="Arial" w:hAnsi="Arial"/>
                <w:sz w:val="18"/>
              </w:rPr>
              <w:t>that meets good documentation practices</w:t>
            </w:r>
            <w:r w:rsidR="00E2796D">
              <w:rPr>
                <w:rFonts w:ascii="Arial" w:hAnsi="Arial"/>
                <w:sz w:val="18"/>
              </w:rPr>
              <w:t>.</w:t>
            </w:r>
          </w:p>
          <w:bookmarkEnd w:id="4"/>
          <w:p w14:paraId="18194DBC" w14:textId="1EB20746" w:rsidR="00F26F0D" w:rsidRPr="002A1C2D" w:rsidRDefault="00F26F0D" w:rsidP="002A1C2D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b/>
                <w:sz w:val="18"/>
              </w:rPr>
            </w:pPr>
            <w:r w:rsidRPr="002A1C2D">
              <w:rPr>
                <w:rFonts w:ascii="Arial" w:hAnsi="Arial"/>
                <w:sz w:val="18"/>
              </w:rPr>
              <w:t>This appendix will state “Not applicable</w:t>
            </w:r>
            <w:r w:rsidR="003E38BA">
              <w:rPr>
                <w:rFonts w:ascii="Arial" w:hAnsi="Arial"/>
                <w:sz w:val="18"/>
              </w:rPr>
              <w:t xml:space="preserve">. </w:t>
            </w:r>
            <w:r w:rsidR="003E38BA" w:rsidRPr="003E38BA">
              <w:rPr>
                <w:rFonts w:ascii="Arial" w:hAnsi="Arial"/>
                <w:sz w:val="18"/>
              </w:rPr>
              <w:t>The study was not randomized</w:t>
            </w:r>
            <w:r w:rsidR="003E38BA">
              <w:rPr>
                <w:rFonts w:ascii="Arial" w:hAnsi="Arial"/>
                <w:sz w:val="18"/>
              </w:rPr>
              <w:t>.</w:t>
            </w:r>
            <w:r w:rsidRPr="002A1C2D">
              <w:rPr>
                <w:rFonts w:ascii="Arial" w:hAnsi="Arial"/>
                <w:sz w:val="18"/>
              </w:rPr>
              <w:t xml:space="preserve">” if </w:t>
            </w:r>
            <w:r w:rsidR="00020B40">
              <w:rPr>
                <w:rFonts w:ascii="Arial" w:hAnsi="Arial"/>
                <w:sz w:val="18"/>
              </w:rPr>
              <w:t>the study was non-</w:t>
            </w:r>
            <w:r w:rsidRPr="002A1C2D">
              <w:rPr>
                <w:rFonts w:ascii="Arial" w:hAnsi="Arial"/>
                <w:sz w:val="18"/>
              </w:rPr>
              <w:t>randomized.</w:t>
            </w:r>
          </w:p>
          <w:p w14:paraId="1DC7F6E5" w14:textId="77777777" w:rsidR="00F26F0D" w:rsidRPr="00FE7CD5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1B57819D" w14:textId="77777777" w:rsidR="00F26F0D" w:rsidRPr="00FE7CD5" w:rsidRDefault="00F26F0D" w:rsidP="00103DE3">
            <w:pPr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FE7CD5">
              <w:rPr>
                <w:rFonts w:ascii="Arial" w:hAnsi="Arial"/>
                <w:sz w:val="18"/>
              </w:rPr>
              <w:t xml:space="preserve">B </w:t>
            </w:r>
          </w:p>
          <w:p w14:paraId="07143663" w14:textId="77777777" w:rsidR="00F26F0D" w:rsidRPr="00FE7CD5" w:rsidRDefault="00F26F0D" w:rsidP="00103DE3">
            <w:pPr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2D7718FB" w14:textId="77777777" w:rsidR="00F26F0D" w:rsidRPr="00FE7CD5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4D0624AF" w14:textId="77777777" w:rsidR="00F26F0D" w:rsidRPr="00FE7CD5" w:rsidRDefault="00F26F0D" w:rsidP="00103DE3">
            <w:pPr>
              <w:spacing w:before="16"/>
              <w:ind w:right="-1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FE7CD5" w14:paraId="605AE38B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21EBD1AD" w14:textId="77777777" w:rsidR="00F26F0D" w:rsidRDefault="00F26F0D" w:rsidP="00103DE3">
            <w:pPr>
              <w:spacing w:before="16"/>
              <w:ind w:right="-117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Status notes on 16.1.7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6ED79ACF" w14:textId="77777777" w:rsidR="00F26F0D" w:rsidRPr="00FE7CD5" w:rsidRDefault="00F26F0D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</w:p>
        </w:tc>
      </w:tr>
      <w:tr w:rsidR="00F26F0D" w:rsidRPr="00FE7CD5" w14:paraId="0EDC3B66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19D83E84" w14:textId="77777777" w:rsidR="00F26F0D" w:rsidRPr="004C2D70" w:rsidRDefault="00F26F0D" w:rsidP="00103DE3">
            <w:pPr>
              <w:keepNext/>
              <w:keepLines/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16.1.8</w:t>
            </w:r>
          </w:p>
        </w:tc>
        <w:tc>
          <w:tcPr>
            <w:tcW w:w="2257" w:type="dxa"/>
          </w:tcPr>
          <w:p w14:paraId="79AF56A8" w14:textId="6EDE8A56" w:rsidR="00F26F0D" w:rsidRPr="004C2D70" w:rsidRDefault="00F26F0D" w:rsidP="003E38BA">
            <w:pPr>
              <w:keepNext/>
              <w:keepLines/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Audit certificates (if available)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569C6A69" w14:textId="77777777" w:rsidR="00F26F0D" w:rsidRDefault="00F26F0D" w:rsidP="00F26F0D">
            <w:pPr>
              <w:pStyle w:val="ListParagraph"/>
              <w:keepNext/>
              <w:keepLines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6838">
              <w:rPr>
                <w:rFonts w:ascii="Arial" w:hAnsi="Arial"/>
                <w:sz w:val="18"/>
              </w:rPr>
              <w:t xml:space="preserve">Audit certificates for any contracted or external audits performed (e.g., site, database). </w:t>
            </w:r>
          </w:p>
          <w:p w14:paraId="49AB0FE4" w14:textId="77777777" w:rsidR="00F26F0D" w:rsidRPr="000D4D8A" w:rsidRDefault="00F26F0D" w:rsidP="00F26F0D">
            <w:pPr>
              <w:pStyle w:val="ListParagraph"/>
              <w:keepNext/>
              <w:keepLines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0D4D8A">
              <w:rPr>
                <w:rFonts w:ascii="Arial" w:hAnsi="Arial"/>
                <w:sz w:val="18"/>
              </w:rPr>
              <w:t xml:space="preserve">CSR audit certificate(s) </w:t>
            </w:r>
            <w:r>
              <w:rPr>
                <w:rFonts w:ascii="Arial" w:hAnsi="Arial"/>
                <w:sz w:val="18"/>
              </w:rPr>
              <w:t xml:space="preserve">will not be </w:t>
            </w:r>
            <w:proofErr w:type="gramStart"/>
            <w:r>
              <w:rPr>
                <w:rFonts w:ascii="Arial" w:hAnsi="Arial"/>
                <w:sz w:val="18"/>
              </w:rPr>
              <w:t>included</w:t>
            </w:r>
            <w:r w:rsidRPr="000D4D8A">
              <w:rPr>
                <w:rFonts w:ascii="Arial" w:hAnsi="Arial"/>
                <w:sz w:val="18"/>
              </w:rPr>
              <w:t>, since</w:t>
            </w:r>
            <w:proofErr w:type="gramEnd"/>
            <w:r w:rsidRPr="000D4D8A">
              <w:rPr>
                <w:rFonts w:ascii="Arial" w:hAnsi="Arial"/>
                <w:sz w:val="18"/>
              </w:rPr>
              <w:t xml:space="preserve"> these audits occur after the CSR has been written. </w:t>
            </w:r>
          </w:p>
          <w:p w14:paraId="428D7E30" w14:textId="761D3344" w:rsidR="00F26F0D" w:rsidRDefault="00F26F0D" w:rsidP="00F26F0D">
            <w:pPr>
              <w:pStyle w:val="ListParagraph"/>
              <w:keepNext/>
              <w:keepLines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Information on any </w:t>
            </w:r>
            <w:r w:rsidR="002E4508">
              <w:rPr>
                <w:rFonts w:ascii="Arial" w:hAnsi="Arial"/>
                <w:sz w:val="18"/>
              </w:rPr>
              <w:t>IQVIA</w:t>
            </w:r>
            <w:r>
              <w:rPr>
                <w:rFonts w:ascii="Arial" w:hAnsi="Arial"/>
                <w:sz w:val="18"/>
              </w:rPr>
              <w:t xml:space="preserve"> internal</w:t>
            </w:r>
            <w:r w:rsidRPr="002C6838">
              <w:rPr>
                <w:rFonts w:ascii="Arial" w:hAnsi="Arial"/>
                <w:sz w:val="18"/>
              </w:rPr>
              <w:t xml:space="preserve"> audits in which project files were examined as part of</w:t>
            </w:r>
            <w:r>
              <w:rPr>
                <w:rFonts w:ascii="Arial" w:hAnsi="Arial"/>
                <w:sz w:val="18"/>
              </w:rPr>
              <w:t xml:space="preserve"> a process or wider scope audit</w:t>
            </w:r>
            <w:r w:rsidRPr="002C6838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will</w:t>
            </w:r>
            <w:r w:rsidRPr="002C6838">
              <w:rPr>
                <w:rFonts w:ascii="Arial" w:hAnsi="Arial"/>
                <w:sz w:val="18"/>
              </w:rPr>
              <w:t xml:space="preserve"> not be included.</w:t>
            </w:r>
          </w:p>
          <w:p w14:paraId="2B87FF81" w14:textId="77777777" w:rsidR="00A9257D" w:rsidRDefault="00A9257D" w:rsidP="00A9257D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61333C91" w14:textId="060379A3" w:rsidR="009C4B3D" w:rsidRPr="009C4B3D" w:rsidRDefault="009C4B3D" w:rsidP="009C4B3D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Note</w:t>
            </w:r>
            <w:r w:rsidRPr="00FE7CD5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T</w:t>
            </w:r>
            <w:r w:rsidRPr="009C4B3D">
              <w:rPr>
                <w:rFonts w:ascii="Arial" w:hAnsi="Arial"/>
                <w:sz w:val="18"/>
              </w:rPr>
              <w:t>his appendix will state "Not applicable" if no audits were performed</w:t>
            </w:r>
            <w:r>
              <w:rPr>
                <w:rFonts w:ascii="Arial" w:hAnsi="Arial"/>
                <w:sz w:val="18"/>
              </w:rPr>
              <w:t>.</w:t>
            </w:r>
          </w:p>
          <w:p w14:paraId="492EC18B" w14:textId="77777777" w:rsidR="00F26F0D" w:rsidRPr="00FE7CD5" w:rsidRDefault="00F26F0D" w:rsidP="00103DE3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21C3BDA0" w14:textId="34622E53" w:rsidR="00F26F0D" w:rsidRPr="00FE7CD5" w:rsidRDefault="00F26F0D" w:rsidP="00103DE3">
            <w:pPr>
              <w:keepNext/>
              <w:keepLines/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FE7CD5"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 w:rsidR="009E69A0">
              <w:rPr>
                <w:rFonts w:ascii="Arial" w:hAnsi="Arial"/>
                <w:sz w:val="18"/>
              </w:rPr>
              <w:t>L/PL</w:t>
            </w:r>
            <w:r w:rsidR="007663C7">
              <w:rPr>
                <w:rFonts w:ascii="Arial" w:hAnsi="Arial"/>
                <w:sz w:val="18"/>
              </w:rPr>
              <w:t>/</w:t>
            </w:r>
            <w:r w:rsidR="007663C7">
              <w:rPr>
                <w:rFonts w:ascii="Arial" w:hAnsi="Arial"/>
                <w:sz w:val="18"/>
              </w:rPr>
              <w:br/>
              <w:t>QA</w:t>
            </w:r>
          </w:p>
          <w:p w14:paraId="6D4E6B94" w14:textId="77777777" w:rsidR="00F26F0D" w:rsidRPr="00FE7CD5" w:rsidRDefault="00F26F0D" w:rsidP="00103DE3">
            <w:pPr>
              <w:keepNext/>
              <w:keepLines/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7481FF67" w14:textId="77777777" w:rsidR="00F26F0D" w:rsidRDefault="00F26F0D" w:rsidP="00103DE3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</w:p>
          <w:p w14:paraId="3A300F53" w14:textId="77777777" w:rsidR="00F26F0D" w:rsidRPr="00FE7CD5" w:rsidRDefault="00F26F0D" w:rsidP="00103DE3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60C8B532" w14:textId="77777777" w:rsidR="00F26F0D" w:rsidRPr="00FE7CD5" w:rsidRDefault="00F26F0D" w:rsidP="00103DE3">
            <w:pPr>
              <w:keepNext/>
              <w:keepLines/>
              <w:spacing w:before="16"/>
              <w:ind w:right="-8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FE7CD5" w14:paraId="25A94DB1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31DF71AD" w14:textId="77777777" w:rsidR="00F26F0D" w:rsidRDefault="00F26F0D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16.1.</w:t>
            </w:r>
            <w:r>
              <w:rPr>
                <w:rFonts w:ascii="Arial" w:hAnsi="Arial"/>
                <w:b/>
                <w:sz w:val="18"/>
              </w:rPr>
              <w:t>8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6418C779" w14:textId="77777777" w:rsidR="00F26F0D" w:rsidRPr="00FE7CD5" w:rsidRDefault="00F26F0D" w:rsidP="00103DE3">
            <w:pPr>
              <w:keepNext/>
              <w:keepLines/>
              <w:spacing w:before="16"/>
              <w:ind w:right="-825"/>
              <w:rPr>
                <w:rFonts w:ascii="Arial" w:hAnsi="Arial"/>
                <w:sz w:val="18"/>
              </w:rPr>
            </w:pPr>
          </w:p>
        </w:tc>
      </w:tr>
      <w:tr w:rsidR="0033090C" w:rsidRPr="002C20EC" w14:paraId="36BA94ED" w14:textId="77777777" w:rsidTr="1A623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gridSpan w:val="2"/>
            <w:shd w:val="clear" w:color="auto" w:fill="4BACC6" w:themeFill="accent5"/>
          </w:tcPr>
          <w:p w14:paraId="6C673555" w14:textId="77777777" w:rsidR="0033090C" w:rsidRPr="004311AC" w:rsidRDefault="0033090C" w:rsidP="00103DE3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4311AC">
              <w:rPr>
                <w:rFonts w:ascii="Arial" w:hAnsi="Arial"/>
                <w:sz w:val="18"/>
              </w:rPr>
              <w:lastRenderedPageBreak/>
              <w:t>ICH (E3) CSR Reference</w:t>
            </w:r>
          </w:p>
        </w:tc>
        <w:tc>
          <w:tcPr>
            <w:tcW w:w="2257" w:type="dxa"/>
            <w:shd w:val="clear" w:color="auto" w:fill="4BACC6" w:themeFill="accent5"/>
          </w:tcPr>
          <w:p w14:paraId="4E75F863" w14:textId="77777777" w:rsidR="0033090C" w:rsidRPr="004311AC" w:rsidRDefault="0033090C" w:rsidP="00103DE3">
            <w:pPr>
              <w:pStyle w:val="Heading1"/>
              <w:spacing w:before="60" w:after="6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311AC">
              <w:rPr>
                <w:rFonts w:ascii="Arial" w:hAnsi="Arial"/>
                <w:b/>
                <w:sz w:val="18"/>
              </w:rPr>
              <w:t>Appendix Title</w:t>
            </w:r>
          </w:p>
        </w:tc>
        <w:tc>
          <w:tcPr>
            <w:tcW w:w="5080" w:type="dxa"/>
            <w:shd w:val="clear" w:color="auto" w:fill="4BACC6" w:themeFill="accent5"/>
          </w:tcPr>
          <w:p w14:paraId="1EC6C735" w14:textId="4F4F73FF" w:rsidR="0033090C" w:rsidRPr="004311AC" w:rsidRDefault="0033090C" w:rsidP="00103DE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311AC">
              <w:rPr>
                <w:rFonts w:ascii="Arial" w:hAnsi="Arial"/>
                <w:b/>
                <w:sz w:val="18"/>
              </w:rPr>
              <w:t>Content Description (</w:t>
            </w:r>
            <w:r w:rsidR="002E4508" w:rsidRPr="004311AC">
              <w:rPr>
                <w:rFonts w:ascii="Arial" w:hAnsi="Arial"/>
                <w:b/>
                <w:sz w:val="18"/>
              </w:rPr>
              <w:t>IQVIA</w:t>
            </w:r>
            <w:r w:rsidRPr="004311AC">
              <w:rPr>
                <w:rFonts w:ascii="Arial" w:hAnsi="Arial"/>
                <w:b/>
                <w:sz w:val="18"/>
              </w:rPr>
              <w:t xml:space="preserve"> defaults)</w:t>
            </w:r>
          </w:p>
        </w:tc>
        <w:tc>
          <w:tcPr>
            <w:tcW w:w="992" w:type="dxa"/>
            <w:gridSpan w:val="2"/>
            <w:shd w:val="clear" w:color="auto" w:fill="4BACC6" w:themeFill="accent5"/>
          </w:tcPr>
          <w:p w14:paraId="4AD4FC8B" w14:textId="77777777" w:rsidR="0033090C" w:rsidRPr="004311AC" w:rsidRDefault="0033090C" w:rsidP="00103DE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311AC"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w="2693" w:type="dxa"/>
            <w:gridSpan w:val="2"/>
            <w:shd w:val="clear" w:color="auto" w:fill="4BACC6" w:themeFill="accent5"/>
          </w:tcPr>
          <w:p w14:paraId="67E9347D" w14:textId="4DA17A7B" w:rsidR="0033090C" w:rsidRPr="004311AC" w:rsidRDefault="002E4508" w:rsidP="00103DE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311AC">
              <w:rPr>
                <w:rFonts w:ascii="Arial" w:hAnsi="Arial"/>
                <w:b/>
                <w:sz w:val="18"/>
              </w:rPr>
              <w:t>Customer</w:t>
            </w:r>
            <w:r w:rsidR="0033090C" w:rsidRPr="004311AC">
              <w:rPr>
                <w:rFonts w:ascii="Arial" w:hAnsi="Arial"/>
                <w:b/>
                <w:sz w:val="18"/>
              </w:rPr>
              <w:t xml:space="preserve"> requirements if different from </w:t>
            </w:r>
            <w:r w:rsidRPr="004311AC">
              <w:rPr>
                <w:rFonts w:ascii="Arial" w:hAnsi="Arial"/>
                <w:b/>
                <w:sz w:val="18"/>
              </w:rPr>
              <w:t>IQVIA</w:t>
            </w:r>
            <w:r w:rsidR="0033090C" w:rsidRPr="004311AC">
              <w:rPr>
                <w:rFonts w:ascii="Arial" w:hAnsi="Arial"/>
                <w:b/>
                <w:sz w:val="18"/>
              </w:rPr>
              <w:t xml:space="preserve"> defaults</w:t>
            </w:r>
          </w:p>
        </w:tc>
        <w:tc>
          <w:tcPr>
            <w:tcW w:w="992" w:type="dxa"/>
            <w:gridSpan w:val="2"/>
            <w:shd w:val="clear" w:color="auto" w:fill="4BACC6" w:themeFill="accent5"/>
          </w:tcPr>
          <w:p w14:paraId="788F9100" w14:textId="77777777" w:rsidR="0033090C" w:rsidRPr="004311AC" w:rsidRDefault="0033090C" w:rsidP="00103DE3">
            <w:pPr>
              <w:spacing w:before="60" w:after="60"/>
              <w:ind w:left="-108" w:right="-15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311AC">
              <w:rPr>
                <w:rFonts w:ascii="Arial" w:hAnsi="Arial"/>
                <w:b/>
                <w:sz w:val="18"/>
              </w:rPr>
              <w:t>Complete</w:t>
            </w:r>
          </w:p>
        </w:tc>
      </w:tr>
      <w:tr w:rsidR="00ED5A0C" w:rsidRPr="002C6838" w14:paraId="6E253B3D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5C78B806" w14:textId="621123B8" w:rsidR="00ED5A0C" w:rsidRPr="004C2D70" w:rsidRDefault="00ED5A0C" w:rsidP="00ED5A0C">
            <w:pPr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16.1.9</w:t>
            </w:r>
          </w:p>
        </w:tc>
        <w:tc>
          <w:tcPr>
            <w:tcW w:w="2257" w:type="dxa"/>
          </w:tcPr>
          <w:p w14:paraId="1E38B3D2" w14:textId="46943DF2" w:rsidR="00ED5A0C" w:rsidRPr="004C2D70" w:rsidRDefault="00ED5A0C" w:rsidP="00ED5A0C">
            <w:pPr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Documentation of statistical methods</w:t>
            </w: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401944E1" w14:textId="77777777" w:rsidR="00ED5A0C" w:rsidRPr="00DE1DC1" w:rsidRDefault="00ED5A0C" w:rsidP="00ED5A0C">
            <w:pPr>
              <w:pStyle w:val="ListParagraph"/>
              <w:keepNext/>
              <w:numPr>
                <w:ilvl w:val="0"/>
                <w:numId w:val="8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DE1DC1">
              <w:rPr>
                <w:rFonts w:ascii="Arial" w:hAnsi="Arial"/>
                <w:sz w:val="18"/>
              </w:rPr>
              <w:t>Statistical Analysis Plan (SAP).</w:t>
            </w:r>
          </w:p>
          <w:p w14:paraId="0E5F5E69" w14:textId="77777777" w:rsidR="00ED5A0C" w:rsidRPr="00DE1DC1" w:rsidRDefault="00ED5A0C" w:rsidP="00132BCD">
            <w:pPr>
              <w:spacing w:before="16"/>
              <w:rPr>
                <w:rFonts w:ascii="Arial" w:hAnsi="Arial"/>
                <w:sz w:val="18"/>
              </w:rPr>
            </w:pPr>
          </w:p>
          <w:p w14:paraId="7387C4DD" w14:textId="2A591940" w:rsidR="005C11CC" w:rsidRPr="00DE1DC1" w:rsidRDefault="005C11CC" w:rsidP="005C11CC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  <w:r w:rsidRPr="00DE1DC1">
              <w:rPr>
                <w:rFonts w:ascii="Arial" w:hAnsi="Arial"/>
                <w:b/>
                <w:sz w:val="18"/>
              </w:rPr>
              <w:t>Note:</w:t>
            </w:r>
            <w:r w:rsidRPr="00DE1DC1">
              <w:rPr>
                <w:rFonts w:ascii="Arial" w:hAnsi="Arial"/>
                <w:sz w:val="18"/>
              </w:rPr>
              <w:t xml:space="preserve"> </w:t>
            </w:r>
            <w:r w:rsidR="003B156E" w:rsidRPr="00DE1DC1">
              <w:rPr>
                <w:rFonts w:ascii="Arial" w:hAnsi="Arial"/>
                <w:sz w:val="18"/>
              </w:rPr>
              <w:t>Where</w:t>
            </w:r>
            <w:r w:rsidR="00011D5D" w:rsidRPr="00DE1DC1">
              <w:rPr>
                <w:rFonts w:ascii="Arial" w:hAnsi="Arial"/>
                <w:sz w:val="18"/>
              </w:rPr>
              <w:t xml:space="preserve"> a ‘Changes to Planned Analysis’</w:t>
            </w:r>
            <w:r w:rsidR="007B17E2" w:rsidRPr="00DE1DC1">
              <w:rPr>
                <w:rFonts w:ascii="Arial" w:hAnsi="Arial"/>
                <w:sz w:val="18"/>
              </w:rPr>
              <w:t xml:space="preserve"> document has been prepared, </w:t>
            </w:r>
            <w:r w:rsidR="003B156E" w:rsidRPr="00DE1DC1">
              <w:rPr>
                <w:rFonts w:ascii="Arial" w:hAnsi="Arial"/>
                <w:sz w:val="18"/>
              </w:rPr>
              <w:t>this</w:t>
            </w:r>
            <w:r w:rsidR="007B17E2" w:rsidRPr="00DE1DC1">
              <w:rPr>
                <w:rFonts w:ascii="Arial" w:hAnsi="Arial"/>
                <w:sz w:val="18"/>
              </w:rPr>
              <w:t xml:space="preserve"> should also be included </w:t>
            </w:r>
            <w:r w:rsidR="003B156E" w:rsidRPr="00DE1DC1">
              <w:rPr>
                <w:rFonts w:ascii="Arial" w:hAnsi="Arial"/>
                <w:sz w:val="18"/>
              </w:rPr>
              <w:t>as part of</w:t>
            </w:r>
            <w:r w:rsidR="00011D5D" w:rsidRPr="00DE1DC1">
              <w:rPr>
                <w:rFonts w:ascii="Arial" w:hAnsi="Arial"/>
                <w:sz w:val="18"/>
              </w:rPr>
              <w:t xml:space="preserve"> th</w:t>
            </w:r>
            <w:r w:rsidR="00922D4A" w:rsidRPr="00DE1DC1">
              <w:rPr>
                <w:rFonts w:ascii="Arial" w:hAnsi="Arial"/>
                <w:sz w:val="18"/>
              </w:rPr>
              <w:t>e</w:t>
            </w:r>
            <w:r w:rsidR="00011D5D" w:rsidRPr="00DE1DC1">
              <w:rPr>
                <w:rFonts w:ascii="Arial" w:hAnsi="Arial"/>
                <w:sz w:val="18"/>
              </w:rPr>
              <w:t xml:space="preserve"> appendix</w:t>
            </w:r>
            <w:r w:rsidRPr="00DE1DC1">
              <w:rPr>
                <w:rFonts w:ascii="Arial" w:hAnsi="Arial"/>
                <w:sz w:val="18"/>
              </w:rPr>
              <w:t>.</w:t>
            </w:r>
          </w:p>
          <w:p w14:paraId="00573983" w14:textId="0B6DCD08" w:rsidR="005C11CC" w:rsidRPr="00DE1DC1" w:rsidRDefault="005C11CC" w:rsidP="00132BCD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2D460F3D" w14:textId="24744F05" w:rsidR="00ED5A0C" w:rsidRDefault="00ED5A0C" w:rsidP="00ED5A0C">
            <w:pPr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B</w:t>
            </w:r>
            <w:r w:rsidRPr="002C6838"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73C356EC" w14:textId="77777777" w:rsidR="00ED5A0C" w:rsidRPr="000D4D8A" w:rsidRDefault="00ED5A0C" w:rsidP="00ED5A0C">
            <w:pPr>
              <w:spacing w:before="16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27EA9A11" w14:textId="77777777" w:rsidR="00ED5A0C" w:rsidRPr="002C6838" w:rsidRDefault="00ED5A0C" w:rsidP="00ED5A0C">
            <w:pPr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ED5A0C" w:rsidRPr="002C6838" w14:paraId="0B920F84" w14:textId="77777777" w:rsidTr="1A623DC4">
        <w:tblPrEx>
          <w:tblLook w:val="0000" w:firstRow="0" w:lastRow="0" w:firstColumn="0" w:lastColumn="0" w:noHBand="0" w:noVBand="0"/>
        </w:tblPrEx>
        <w:trPr>
          <w:trHeight w:hRule="exact"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3FC4FECA" w14:textId="77777777" w:rsidR="00ED5A0C" w:rsidRPr="00DE1DC1" w:rsidRDefault="00ED5A0C" w:rsidP="00ED5A0C">
            <w:pPr>
              <w:spacing w:before="16"/>
              <w:ind w:right="-117"/>
              <w:rPr>
                <w:rFonts w:ascii="Arial" w:hAnsi="Arial"/>
                <w:i/>
                <w:sz w:val="18"/>
              </w:rPr>
            </w:pPr>
            <w:r w:rsidRPr="00DE1DC1">
              <w:rPr>
                <w:rFonts w:ascii="Arial" w:hAnsi="Arial"/>
                <w:b/>
                <w:sz w:val="18"/>
              </w:rPr>
              <w:t xml:space="preserve">Status notes on 16.1.9: </w:t>
            </w:r>
            <w:r w:rsidRPr="00DE1DC1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3864BC21" w14:textId="77777777" w:rsidR="00ED5A0C" w:rsidRPr="00DE1DC1" w:rsidRDefault="00ED5A0C" w:rsidP="00103DE3">
            <w:pPr>
              <w:spacing w:before="16"/>
              <w:ind w:right="-825"/>
              <w:rPr>
                <w:rFonts w:ascii="Arial" w:hAnsi="Arial"/>
                <w:sz w:val="18"/>
              </w:rPr>
            </w:pPr>
          </w:p>
        </w:tc>
      </w:tr>
      <w:tr w:rsidR="00F26F0D" w:rsidRPr="002C6838" w14:paraId="536B72CC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  <w:gridSpan w:val="2"/>
          </w:tcPr>
          <w:p w14:paraId="1464A9C6" w14:textId="77777777" w:rsidR="00F26F0D" w:rsidRPr="004C2D70" w:rsidRDefault="00F26F0D" w:rsidP="00103DE3">
            <w:pPr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16.1.10</w:t>
            </w:r>
          </w:p>
        </w:tc>
        <w:tc>
          <w:tcPr>
            <w:tcW w:w="2257" w:type="dxa"/>
          </w:tcPr>
          <w:p w14:paraId="74D1C06E" w14:textId="7BE7CD1A" w:rsidR="00F26F0D" w:rsidRPr="004C2D70" w:rsidRDefault="00F26F0D" w:rsidP="00103DE3">
            <w:pPr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Documentation of inter-laboratory standardization methods and quality assurance procedures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2DD0424F" w14:textId="77777777" w:rsidR="00F26F0D" w:rsidRDefault="00F26F0D" w:rsidP="00F26F0D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Accreditation certificates</w:t>
            </w:r>
            <w:r w:rsidRPr="002C6838">
              <w:rPr>
                <w:rFonts w:ascii="Arial" w:hAnsi="Arial"/>
                <w:sz w:val="18"/>
              </w:rPr>
              <w:t>.</w:t>
            </w:r>
          </w:p>
          <w:p w14:paraId="298C9E67" w14:textId="15FB127E" w:rsidR="00F26F0D" w:rsidRPr="002C6838" w:rsidRDefault="00F26F0D" w:rsidP="00F26F0D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2C6838">
              <w:rPr>
                <w:rFonts w:ascii="Arial" w:hAnsi="Arial"/>
                <w:sz w:val="18"/>
              </w:rPr>
              <w:t>Laboratory normal ranges.</w:t>
            </w:r>
          </w:p>
          <w:p w14:paraId="6C1B088D" w14:textId="77777777" w:rsidR="00A9257D" w:rsidRDefault="00A9257D" w:rsidP="00A9257D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3D990468" w14:textId="77777777" w:rsidR="00AD46C1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  <w:r w:rsidRPr="000D4D8A">
              <w:rPr>
                <w:rFonts w:ascii="Arial" w:hAnsi="Arial"/>
                <w:b/>
                <w:sz w:val="18"/>
              </w:rPr>
              <w:t>Note</w:t>
            </w:r>
            <w:r w:rsidR="00AD46C1">
              <w:rPr>
                <w:rFonts w:ascii="Arial" w:hAnsi="Arial"/>
                <w:b/>
                <w:sz w:val="18"/>
              </w:rPr>
              <w:t>s</w:t>
            </w:r>
            <w:r w:rsidRPr="000D4D8A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45C4BD63" w14:textId="60411938" w:rsidR="00F43A4A" w:rsidRPr="00195D52" w:rsidRDefault="00AD46C1" w:rsidP="00103DE3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195D52">
              <w:rPr>
                <w:rFonts w:ascii="Arial" w:hAnsi="Arial"/>
                <w:sz w:val="18"/>
              </w:rPr>
              <w:t>If</w:t>
            </w:r>
            <w:r w:rsidR="00195D52" w:rsidRPr="00195D52">
              <w:rPr>
                <w:rFonts w:ascii="Arial" w:hAnsi="Arial"/>
                <w:sz w:val="18"/>
              </w:rPr>
              <w:t xml:space="preserve"> both</w:t>
            </w:r>
            <w:r w:rsidRPr="00195D52">
              <w:rPr>
                <w:rFonts w:ascii="Arial" w:hAnsi="Arial"/>
                <w:sz w:val="18"/>
              </w:rPr>
              <w:t xml:space="preserve"> Local and Central </w:t>
            </w:r>
            <w:r w:rsidR="00F43A4A" w:rsidRPr="00195D52">
              <w:rPr>
                <w:rFonts w:ascii="Arial" w:hAnsi="Arial"/>
                <w:sz w:val="18"/>
              </w:rPr>
              <w:t>l</w:t>
            </w:r>
            <w:r w:rsidRPr="00195D52">
              <w:rPr>
                <w:rFonts w:ascii="Arial" w:hAnsi="Arial"/>
                <w:sz w:val="18"/>
              </w:rPr>
              <w:t>ab</w:t>
            </w:r>
            <w:r w:rsidR="00195D52">
              <w:rPr>
                <w:rFonts w:ascii="Arial" w:hAnsi="Arial"/>
                <w:sz w:val="18"/>
              </w:rPr>
              <w:t>s were</w:t>
            </w:r>
            <w:r w:rsidRPr="00195D52">
              <w:rPr>
                <w:rFonts w:ascii="Arial" w:hAnsi="Arial"/>
                <w:sz w:val="18"/>
              </w:rPr>
              <w:t xml:space="preserve"> involved</w:t>
            </w:r>
            <w:r w:rsidR="006A7C4A">
              <w:rPr>
                <w:rFonts w:ascii="Arial" w:hAnsi="Arial"/>
                <w:sz w:val="18"/>
              </w:rPr>
              <w:t xml:space="preserve"> in the study</w:t>
            </w:r>
            <w:r w:rsidRPr="00195D52">
              <w:rPr>
                <w:rFonts w:ascii="Arial" w:hAnsi="Arial"/>
                <w:sz w:val="18"/>
              </w:rPr>
              <w:t xml:space="preserve">, </w:t>
            </w:r>
            <w:r w:rsidRPr="00BB2695">
              <w:rPr>
                <w:rFonts w:ascii="Arial" w:hAnsi="Arial"/>
                <w:sz w:val="18"/>
              </w:rPr>
              <w:t>only</w:t>
            </w:r>
            <w:r w:rsidRPr="00195D52">
              <w:rPr>
                <w:rFonts w:ascii="Arial" w:hAnsi="Arial"/>
                <w:sz w:val="18"/>
              </w:rPr>
              <w:t xml:space="preserve"> </w:t>
            </w:r>
            <w:r w:rsidR="00195D52">
              <w:rPr>
                <w:rFonts w:ascii="Arial" w:hAnsi="Arial"/>
                <w:sz w:val="18"/>
              </w:rPr>
              <w:t xml:space="preserve">documents for </w:t>
            </w:r>
            <w:r w:rsidRPr="00195D52">
              <w:rPr>
                <w:rFonts w:ascii="Arial" w:hAnsi="Arial"/>
                <w:sz w:val="18"/>
              </w:rPr>
              <w:t xml:space="preserve">Central </w:t>
            </w:r>
            <w:r w:rsidR="00195D52">
              <w:rPr>
                <w:rFonts w:ascii="Arial" w:hAnsi="Arial"/>
                <w:sz w:val="18"/>
              </w:rPr>
              <w:t xml:space="preserve">labs </w:t>
            </w:r>
            <w:r w:rsidRPr="00195D52">
              <w:rPr>
                <w:rFonts w:ascii="Arial" w:hAnsi="Arial"/>
                <w:sz w:val="18"/>
              </w:rPr>
              <w:t>will be included</w:t>
            </w:r>
            <w:r w:rsidR="00195D52">
              <w:rPr>
                <w:rFonts w:ascii="Arial" w:hAnsi="Arial"/>
                <w:sz w:val="18"/>
              </w:rPr>
              <w:t xml:space="preserve">. </w:t>
            </w:r>
            <w:r w:rsidR="00F43A4A" w:rsidRPr="00195D52">
              <w:rPr>
                <w:rFonts w:ascii="Arial" w:hAnsi="Arial"/>
                <w:sz w:val="18"/>
              </w:rPr>
              <w:t>I</w:t>
            </w:r>
            <w:r w:rsidRPr="00195D52">
              <w:rPr>
                <w:rFonts w:ascii="Arial" w:hAnsi="Arial"/>
                <w:sz w:val="18"/>
              </w:rPr>
              <w:t xml:space="preserve">f only Local </w:t>
            </w:r>
            <w:r w:rsidR="00F43A4A" w:rsidRPr="00195D52">
              <w:rPr>
                <w:rFonts w:ascii="Arial" w:hAnsi="Arial"/>
                <w:sz w:val="18"/>
              </w:rPr>
              <w:t>l</w:t>
            </w:r>
            <w:r w:rsidRPr="00195D52">
              <w:rPr>
                <w:rFonts w:ascii="Arial" w:hAnsi="Arial"/>
                <w:sz w:val="18"/>
              </w:rPr>
              <w:t>ab</w:t>
            </w:r>
            <w:r w:rsidR="00195D52">
              <w:rPr>
                <w:rFonts w:ascii="Arial" w:hAnsi="Arial"/>
                <w:sz w:val="18"/>
              </w:rPr>
              <w:t>s</w:t>
            </w:r>
            <w:r w:rsidRPr="00195D52">
              <w:rPr>
                <w:rFonts w:ascii="Arial" w:hAnsi="Arial"/>
                <w:sz w:val="18"/>
              </w:rPr>
              <w:t xml:space="preserve"> were </w:t>
            </w:r>
            <w:r w:rsidR="00CE6138" w:rsidRPr="00195D52">
              <w:rPr>
                <w:rFonts w:ascii="Arial" w:hAnsi="Arial"/>
                <w:sz w:val="18"/>
              </w:rPr>
              <w:t>involved</w:t>
            </w:r>
            <w:r w:rsidR="00F43A4A" w:rsidRPr="00195D52">
              <w:rPr>
                <w:rFonts w:ascii="Arial" w:hAnsi="Arial"/>
                <w:sz w:val="18"/>
              </w:rPr>
              <w:t xml:space="preserve">, </w:t>
            </w:r>
            <w:r w:rsidRPr="00195D52">
              <w:rPr>
                <w:rFonts w:ascii="Arial" w:hAnsi="Arial"/>
                <w:sz w:val="18"/>
              </w:rPr>
              <w:t>accreditation certificate</w:t>
            </w:r>
            <w:r w:rsidR="00F43A4A" w:rsidRPr="00195D52">
              <w:rPr>
                <w:rFonts w:ascii="Arial" w:hAnsi="Arial"/>
                <w:sz w:val="18"/>
              </w:rPr>
              <w:t>s</w:t>
            </w:r>
            <w:r w:rsidRPr="00195D52">
              <w:rPr>
                <w:rFonts w:ascii="Arial" w:hAnsi="Arial"/>
                <w:sz w:val="18"/>
              </w:rPr>
              <w:t xml:space="preserve"> and normal ranges </w:t>
            </w:r>
            <w:r w:rsidR="00F43A4A" w:rsidRPr="00195D52">
              <w:rPr>
                <w:rFonts w:ascii="Arial" w:hAnsi="Arial"/>
                <w:sz w:val="18"/>
              </w:rPr>
              <w:t xml:space="preserve">will be included </w:t>
            </w:r>
            <w:r w:rsidRPr="00195D52">
              <w:rPr>
                <w:rFonts w:ascii="Arial" w:hAnsi="Arial"/>
                <w:sz w:val="18"/>
              </w:rPr>
              <w:t xml:space="preserve">for each </w:t>
            </w:r>
            <w:r w:rsidR="00195D52">
              <w:rPr>
                <w:rFonts w:ascii="Arial" w:hAnsi="Arial"/>
                <w:sz w:val="18"/>
              </w:rPr>
              <w:t>of the l</w:t>
            </w:r>
            <w:r w:rsidRPr="00195D52">
              <w:rPr>
                <w:rFonts w:ascii="Arial" w:hAnsi="Arial"/>
                <w:sz w:val="18"/>
              </w:rPr>
              <w:t xml:space="preserve">ocal </w:t>
            </w:r>
            <w:r w:rsidR="00F43A4A" w:rsidRPr="00195D52">
              <w:rPr>
                <w:rFonts w:ascii="Arial" w:hAnsi="Arial"/>
                <w:sz w:val="18"/>
              </w:rPr>
              <w:t>lab</w:t>
            </w:r>
            <w:r w:rsidR="00195D52">
              <w:rPr>
                <w:rFonts w:ascii="Arial" w:hAnsi="Arial"/>
                <w:sz w:val="18"/>
              </w:rPr>
              <w:t>s listed</w:t>
            </w:r>
            <w:r w:rsidRPr="00195D52">
              <w:rPr>
                <w:rFonts w:ascii="Arial" w:hAnsi="Arial"/>
                <w:sz w:val="18"/>
              </w:rPr>
              <w:t>.</w:t>
            </w:r>
          </w:p>
          <w:p w14:paraId="759552EF" w14:textId="7B27ED3A" w:rsidR="00F26F0D" w:rsidRPr="00F43A4A" w:rsidRDefault="00F26F0D" w:rsidP="00103DE3">
            <w:pPr>
              <w:numPr>
                <w:ilvl w:val="0"/>
                <w:numId w:val="9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F43A4A">
              <w:rPr>
                <w:rFonts w:ascii="Arial" w:hAnsi="Arial"/>
                <w:sz w:val="18"/>
              </w:rPr>
              <w:t xml:space="preserve">If accreditation certificates and normal ranges are included in the Laboratory Manual, the full manual will be included. </w:t>
            </w:r>
            <w:r w:rsidR="002E4508" w:rsidRPr="00F43A4A">
              <w:rPr>
                <w:rFonts w:ascii="Arial" w:hAnsi="Arial"/>
                <w:sz w:val="18"/>
              </w:rPr>
              <w:t>IQVIA</w:t>
            </w:r>
            <w:r w:rsidRPr="00F43A4A">
              <w:rPr>
                <w:rFonts w:ascii="Arial" w:hAnsi="Arial"/>
                <w:sz w:val="18"/>
              </w:rPr>
              <w:t xml:space="preserve"> </w:t>
            </w:r>
            <w:r w:rsidR="00AB7C8E" w:rsidRPr="00F43A4A">
              <w:rPr>
                <w:rFonts w:ascii="Arial" w:hAnsi="Arial"/>
                <w:sz w:val="18"/>
              </w:rPr>
              <w:t>Global Medical Writing</w:t>
            </w:r>
            <w:r w:rsidRPr="00F43A4A">
              <w:rPr>
                <w:rFonts w:ascii="Arial" w:hAnsi="Arial"/>
                <w:sz w:val="18"/>
              </w:rPr>
              <w:t xml:space="preserve"> will not extract pages from the Laboratory Manual.</w:t>
            </w:r>
          </w:p>
          <w:p w14:paraId="7C9B9F72" w14:textId="77777777" w:rsidR="00F26F0D" w:rsidRPr="002C6838" w:rsidRDefault="00F26F0D" w:rsidP="00103DE3">
            <w:pPr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  <w:gridSpan w:val="2"/>
          </w:tcPr>
          <w:p w14:paraId="44EE97BC" w14:textId="7273AD8A" w:rsidR="00F26F0D" w:rsidRPr="002C6838" w:rsidRDefault="00DF0D49" w:rsidP="00103DE3">
            <w:pPr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L, or PL if no C</w:t>
            </w:r>
            <w:r w:rsidR="00C02954">
              <w:rPr>
                <w:rFonts w:ascii="Arial" w:hAnsi="Arial"/>
                <w:sz w:val="18"/>
              </w:rPr>
              <w:t>M</w:t>
            </w:r>
            <w:r>
              <w:rPr>
                <w:rFonts w:ascii="Arial" w:hAnsi="Arial"/>
                <w:sz w:val="18"/>
              </w:rPr>
              <w:t>L assigned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</w:tcPr>
          <w:p w14:paraId="103FEA6E" w14:textId="77777777" w:rsidR="00F26F0D" w:rsidRPr="000D4D8A" w:rsidRDefault="00F26F0D" w:rsidP="00103DE3">
            <w:pPr>
              <w:spacing w:before="16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7F113D59" w14:textId="77777777" w:rsidR="00F26F0D" w:rsidRPr="002C6838" w:rsidRDefault="00F26F0D" w:rsidP="00103DE3">
            <w:pPr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2C6838" w14:paraId="3A6DE8B2" w14:textId="77777777" w:rsidTr="1A623DC4">
        <w:tblPrEx>
          <w:tblLook w:val="0000" w:firstRow="0" w:lastRow="0" w:firstColumn="0" w:lastColumn="0" w:noHBand="0" w:noVBand="0"/>
        </w:tblPrEx>
        <w:trPr>
          <w:trHeight w:hRule="exact"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5C1FD280" w14:textId="77777777" w:rsidR="00F26F0D" w:rsidRDefault="00F26F0D" w:rsidP="00103DE3">
            <w:pPr>
              <w:spacing w:before="16"/>
              <w:ind w:right="-117"/>
              <w:rPr>
                <w:rFonts w:ascii="Arial" w:hAnsi="Arial"/>
                <w:sz w:val="18"/>
              </w:rPr>
            </w:pPr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16.1.1</w:t>
            </w:r>
            <w:r>
              <w:rPr>
                <w:rFonts w:ascii="Arial" w:hAnsi="Arial"/>
                <w:b/>
                <w:sz w:val="18"/>
              </w:rPr>
              <w:t>0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4BDB62E6" w14:textId="77777777" w:rsidR="00F26F0D" w:rsidRPr="002C6838" w:rsidRDefault="00F26F0D" w:rsidP="00103DE3">
            <w:pPr>
              <w:spacing w:before="16"/>
              <w:ind w:right="-825"/>
              <w:rPr>
                <w:rFonts w:ascii="Arial" w:hAnsi="Arial"/>
                <w:sz w:val="18"/>
              </w:rPr>
            </w:pPr>
          </w:p>
        </w:tc>
      </w:tr>
      <w:tr w:rsidR="00132BCD" w:rsidRPr="002C6838" w14:paraId="07000484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4" w:type="dxa"/>
            <w:shd w:val="clear" w:color="auto" w:fill="auto"/>
          </w:tcPr>
          <w:p w14:paraId="6E7CF9D3" w14:textId="29E4A554" w:rsidR="00132BCD" w:rsidRPr="00A01534" w:rsidRDefault="00132BCD" w:rsidP="00132BCD">
            <w:pPr>
              <w:spacing w:before="16"/>
              <w:ind w:right="-117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16.1.11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43A75C56" w14:textId="77777777" w:rsidR="00132BCD" w:rsidRDefault="00132BCD" w:rsidP="00132BCD">
            <w:pPr>
              <w:keepNext/>
              <w:keepLines/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Publications based on the study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4B88F7E8" w14:textId="77777777" w:rsidR="00132BCD" w:rsidRPr="00A01534" w:rsidRDefault="00132BCD" w:rsidP="00132BCD">
            <w:pPr>
              <w:spacing w:before="16"/>
              <w:ind w:right="-1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shd w:val="clear" w:color="auto" w:fill="auto"/>
          </w:tcPr>
          <w:p w14:paraId="068E1A66" w14:textId="77777777" w:rsidR="00132BCD" w:rsidRDefault="00132BCD" w:rsidP="00132BCD">
            <w:pPr>
              <w:pStyle w:val="ListParagraph"/>
              <w:keepNext/>
              <w:keepLines/>
              <w:numPr>
                <w:ilvl w:val="0"/>
                <w:numId w:val="10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List of publications based on the study, if applicable and provided by Customer. Otherwise, “Not applicable” will be stated</w:t>
            </w:r>
            <w:r w:rsidRPr="002C6838">
              <w:rPr>
                <w:rFonts w:ascii="Arial" w:hAnsi="Arial"/>
                <w:sz w:val="18"/>
              </w:rPr>
              <w:t xml:space="preserve">. </w:t>
            </w:r>
          </w:p>
          <w:p w14:paraId="149775A7" w14:textId="77777777" w:rsidR="00132BCD" w:rsidRDefault="00132BCD" w:rsidP="00132BCD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11893CCC" w14:textId="77777777" w:rsidR="00132BCD" w:rsidRDefault="00132BCD" w:rsidP="00132BCD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Note</w:t>
            </w:r>
            <w:r w:rsidRPr="00F765AD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Copies of publications will </w:t>
            </w:r>
            <w:r w:rsidRPr="00B2271F">
              <w:rPr>
                <w:rFonts w:ascii="Arial" w:hAnsi="Arial"/>
                <w:sz w:val="18"/>
                <w:u w:val="single"/>
              </w:rPr>
              <w:t>not</w:t>
            </w:r>
            <w:r>
              <w:rPr>
                <w:rFonts w:ascii="Arial" w:hAnsi="Arial"/>
                <w:sz w:val="18"/>
              </w:rPr>
              <w:t xml:space="preserve"> be included due to potential issues with copyright laws.</w:t>
            </w:r>
          </w:p>
          <w:p w14:paraId="609B5A9E" w14:textId="77777777" w:rsidR="00132BCD" w:rsidRPr="00A01534" w:rsidRDefault="00132BCD" w:rsidP="00132BCD">
            <w:pPr>
              <w:spacing w:before="16"/>
              <w:ind w:right="-117"/>
              <w:rPr>
                <w:rFonts w:ascii="Arial" w:hAnsi="Arial"/>
                <w:b/>
                <w:sz w:val="18"/>
              </w:rPr>
            </w:pPr>
          </w:p>
        </w:tc>
        <w:tc>
          <w:tcPr>
            <w:tcW w:w="993" w:type="dxa"/>
            <w:gridSpan w:val="2"/>
            <w:shd w:val="clear" w:color="auto" w:fill="auto"/>
          </w:tcPr>
          <w:p w14:paraId="58EE0944" w14:textId="77777777" w:rsidR="00132BCD" w:rsidRPr="002C6838" w:rsidRDefault="00132BCD" w:rsidP="00132BCD">
            <w:pPr>
              <w:keepNext/>
              <w:keepLines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</w:p>
          <w:p w14:paraId="42F04959" w14:textId="77777777" w:rsidR="00132BCD" w:rsidRPr="00A01534" w:rsidRDefault="00132BCD" w:rsidP="00132BCD">
            <w:pPr>
              <w:spacing w:before="16"/>
              <w:ind w:right="-1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shd w:val="clear" w:color="auto" w:fill="auto"/>
          </w:tcPr>
          <w:p w14:paraId="173AAF08" w14:textId="77777777" w:rsidR="00132BCD" w:rsidRPr="00A01534" w:rsidRDefault="00132BCD" w:rsidP="00132BCD">
            <w:pPr>
              <w:spacing w:before="16"/>
              <w:ind w:right="-117"/>
              <w:rPr>
                <w:rFonts w:ascii="Arial" w:hAnsi="Arial"/>
                <w:b/>
                <w:sz w:val="18"/>
              </w:rPr>
            </w:pPr>
          </w:p>
        </w:tc>
        <w:tc>
          <w:tcPr>
            <w:tcW w:w="968" w:type="dxa"/>
            <w:shd w:val="clear" w:color="auto" w:fill="auto"/>
          </w:tcPr>
          <w:p w14:paraId="12FCCAE2" w14:textId="07088FB0" w:rsidR="00132BCD" w:rsidRPr="00A01534" w:rsidRDefault="00132BCD" w:rsidP="00132BCD">
            <w:pPr>
              <w:spacing w:before="16"/>
              <w:ind w:right="-1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</w:p>
        </w:tc>
      </w:tr>
      <w:tr w:rsidR="00132BCD" w:rsidRPr="002C6838" w14:paraId="3D3791FF" w14:textId="77777777" w:rsidTr="1A623DC4">
        <w:tblPrEx>
          <w:tblLook w:val="0000" w:firstRow="0" w:lastRow="0" w:firstColumn="0" w:lastColumn="0" w:noHBand="0" w:noVBand="0"/>
        </w:tblPrEx>
        <w:trPr>
          <w:trHeight w:hRule="exact"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10"/>
            <w:shd w:val="clear" w:color="auto" w:fill="F2F2F2" w:themeFill="background1" w:themeFillShade="F2"/>
          </w:tcPr>
          <w:p w14:paraId="019225F9" w14:textId="77777777" w:rsidR="00132BCD" w:rsidRDefault="00132BCD" w:rsidP="00132BCD">
            <w:pPr>
              <w:widowControl w:val="0"/>
              <w:spacing w:before="16"/>
              <w:ind w:right="-117"/>
              <w:rPr>
                <w:rFonts w:ascii="Arial" w:hAnsi="Arial"/>
                <w:i/>
                <w:sz w:val="18"/>
              </w:rPr>
            </w:pPr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16.1.1</w:t>
            </w:r>
            <w:r>
              <w:rPr>
                <w:rFonts w:ascii="Arial" w:hAnsi="Arial"/>
                <w:b/>
                <w:sz w:val="18"/>
              </w:rPr>
              <w:t>1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7F10A930" w14:textId="77777777" w:rsidR="00132BCD" w:rsidRPr="00A01534" w:rsidRDefault="00132BCD" w:rsidP="00132BCD">
            <w:pPr>
              <w:widowControl w:val="0"/>
              <w:spacing w:before="16"/>
              <w:ind w:right="-117"/>
              <w:rPr>
                <w:rFonts w:ascii="Arial" w:hAnsi="Arial"/>
                <w:sz w:val="18"/>
              </w:rPr>
            </w:pPr>
          </w:p>
        </w:tc>
      </w:tr>
    </w:tbl>
    <w:p w14:paraId="71ECA7D3" w14:textId="0D881A4F" w:rsidR="0033090C" w:rsidRDefault="0033090C"/>
    <w:tbl>
      <w:tblPr>
        <w:tblStyle w:val="LightList-Accent5"/>
        <w:tblW w:w="13149" w:type="dxa"/>
        <w:tblLayout w:type="fixed"/>
        <w:tblLook w:val="04A0" w:firstRow="1" w:lastRow="0" w:firstColumn="1" w:lastColumn="0" w:noHBand="0" w:noVBand="1"/>
      </w:tblPr>
      <w:tblGrid>
        <w:gridCol w:w="1135"/>
        <w:gridCol w:w="2257"/>
        <w:gridCol w:w="5080"/>
        <w:gridCol w:w="992"/>
        <w:gridCol w:w="2693"/>
        <w:gridCol w:w="992"/>
      </w:tblGrid>
      <w:tr w:rsidR="00132BCD" w:rsidRPr="00BB2695" w14:paraId="4C0B415D" w14:textId="77777777" w:rsidTr="00431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7B777A7" w14:textId="77777777" w:rsidR="00132BCD" w:rsidRPr="00132BCD" w:rsidRDefault="00132BCD" w:rsidP="00103DE3">
            <w:pPr>
              <w:spacing w:before="60" w:after="60"/>
              <w:jc w:val="center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lastRenderedPageBreak/>
              <w:t>ICH (E3) CSR Reference</w:t>
            </w:r>
          </w:p>
        </w:tc>
        <w:tc>
          <w:tcPr>
            <w:tcW w:w="2257" w:type="dxa"/>
          </w:tcPr>
          <w:p w14:paraId="14761DE8" w14:textId="77777777" w:rsidR="00132BCD" w:rsidRPr="00132BCD" w:rsidRDefault="00132BCD" w:rsidP="00103DE3">
            <w:pPr>
              <w:pStyle w:val="Heading1"/>
              <w:spacing w:before="60" w:after="60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t>Appendix Title</w:t>
            </w:r>
          </w:p>
        </w:tc>
        <w:tc>
          <w:tcPr>
            <w:tcW w:w="5080" w:type="dxa"/>
          </w:tcPr>
          <w:p w14:paraId="126617C3" w14:textId="77777777" w:rsidR="00132BCD" w:rsidRPr="00132BCD" w:rsidRDefault="00132BCD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t>Content Description (IQVIA defaults)</w:t>
            </w:r>
          </w:p>
        </w:tc>
        <w:tc>
          <w:tcPr>
            <w:tcW w:w="992" w:type="dxa"/>
          </w:tcPr>
          <w:p w14:paraId="71AA5C71" w14:textId="77777777" w:rsidR="00132BCD" w:rsidRPr="00132BCD" w:rsidRDefault="00132BCD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t>Source</w:t>
            </w:r>
          </w:p>
        </w:tc>
        <w:tc>
          <w:tcPr>
            <w:tcW w:w="2693" w:type="dxa"/>
          </w:tcPr>
          <w:p w14:paraId="2FA95BA1" w14:textId="77777777" w:rsidR="00132BCD" w:rsidRPr="00132BCD" w:rsidRDefault="00132BCD" w:rsidP="00103DE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t>Customer requirements if different from IQVIA defaults</w:t>
            </w:r>
          </w:p>
        </w:tc>
        <w:tc>
          <w:tcPr>
            <w:tcW w:w="992" w:type="dxa"/>
          </w:tcPr>
          <w:p w14:paraId="0F2CFDA4" w14:textId="77777777" w:rsidR="00132BCD" w:rsidRPr="00132BCD" w:rsidRDefault="00132BCD" w:rsidP="00103DE3">
            <w:pPr>
              <w:spacing w:before="60" w:after="60"/>
              <w:ind w:left="-108" w:right="-1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auto"/>
                <w:sz w:val="18"/>
              </w:rPr>
            </w:pPr>
            <w:r w:rsidRPr="00132BCD">
              <w:rPr>
                <w:rFonts w:ascii="Arial" w:hAnsi="Arial"/>
                <w:color w:val="auto"/>
                <w:sz w:val="18"/>
              </w:rPr>
              <w:t>Complete</w:t>
            </w:r>
          </w:p>
        </w:tc>
      </w:tr>
      <w:tr w:rsidR="00132BCD" w:rsidRPr="002C6838" w14:paraId="40A41F61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53165EEB" w14:textId="77777777" w:rsidR="00132BCD" w:rsidRPr="004C2D70" w:rsidRDefault="00132BCD" w:rsidP="00103DE3">
            <w:pPr>
              <w:keepNext/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16.1.12</w:t>
            </w:r>
          </w:p>
        </w:tc>
        <w:tc>
          <w:tcPr>
            <w:tcW w:w="2257" w:type="dxa"/>
          </w:tcPr>
          <w:p w14:paraId="1C443903" w14:textId="77777777" w:rsidR="00132BCD" w:rsidRPr="004C2D70" w:rsidRDefault="00132BCD" w:rsidP="00103DE3">
            <w:pPr>
              <w:keepNext/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Important publications referenced in the report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004BE130" w14:textId="77777777" w:rsidR="00132BCD" w:rsidRPr="002C6838" w:rsidRDefault="00132BCD" w:rsidP="00103DE3">
            <w:pPr>
              <w:keepNext/>
              <w:numPr>
                <w:ilvl w:val="0"/>
                <w:numId w:val="10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“Available upon request” to be stated</w:t>
            </w:r>
            <w:r w:rsidRPr="002C6838">
              <w:rPr>
                <w:rFonts w:ascii="Arial" w:hAnsi="Arial"/>
                <w:sz w:val="18"/>
              </w:rPr>
              <w:t>.</w:t>
            </w:r>
          </w:p>
          <w:p w14:paraId="7A0AB1A5" w14:textId="77777777" w:rsidR="00132BCD" w:rsidRDefault="00132BCD" w:rsidP="00103DE3">
            <w:pPr>
              <w:keepNext/>
              <w:spacing w:line="160" w:lineRule="exact"/>
              <w:rPr>
                <w:rFonts w:ascii="Arial" w:hAnsi="Arial"/>
                <w:sz w:val="18"/>
              </w:rPr>
            </w:pPr>
          </w:p>
          <w:p w14:paraId="074E0487" w14:textId="77777777" w:rsidR="00132BCD" w:rsidRPr="002C6838" w:rsidRDefault="00132BCD" w:rsidP="00103DE3">
            <w:pPr>
              <w:keepNext/>
              <w:spacing w:before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Note</w:t>
            </w:r>
            <w:r w:rsidRPr="00F765AD">
              <w:rPr>
                <w:rFonts w:ascii="Arial" w:hAnsi="Arial"/>
                <w:b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t xml:space="preserve"> Copies of publications will </w:t>
            </w:r>
            <w:r w:rsidRPr="00B2271F">
              <w:rPr>
                <w:rFonts w:ascii="Arial" w:hAnsi="Arial"/>
                <w:sz w:val="18"/>
                <w:u w:val="single"/>
              </w:rPr>
              <w:t>not</w:t>
            </w:r>
            <w:r>
              <w:rPr>
                <w:rFonts w:ascii="Arial" w:hAnsi="Arial"/>
                <w:sz w:val="18"/>
              </w:rPr>
              <w:t xml:space="preserve"> be included due to potential issues with copyright laws.</w:t>
            </w:r>
          </w:p>
          <w:p w14:paraId="57105B06" w14:textId="77777777" w:rsidR="00132BCD" w:rsidRPr="002C6838" w:rsidRDefault="00132BCD" w:rsidP="00103DE3">
            <w:pPr>
              <w:keepNext/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</w:tcPr>
          <w:p w14:paraId="2980E6EC" w14:textId="77777777" w:rsidR="00132BCD" w:rsidRPr="002C6838" w:rsidRDefault="00132BCD" w:rsidP="00103DE3">
            <w:pPr>
              <w:keepNext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5127BB3C" w14:textId="77777777" w:rsidR="00132BCD" w:rsidRPr="002C6838" w:rsidRDefault="00132BCD" w:rsidP="00103DE3">
            <w:pPr>
              <w:keepNext/>
              <w:spacing w:before="16"/>
              <w:rPr>
                <w:rFonts w:ascii="Arial" w:hAnsi="Arial"/>
                <w:sz w:val="18"/>
              </w:rPr>
            </w:pPr>
          </w:p>
        </w:tc>
        <w:tc>
          <w:tcPr>
            <w:tcW w:w="992" w:type="dxa"/>
          </w:tcPr>
          <w:p w14:paraId="7C46BBEB" w14:textId="77777777" w:rsidR="00132BCD" w:rsidRPr="002C6838" w:rsidRDefault="00132BCD" w:rsidP="00103DE3">
            <w:pPr>
              <w:keepNext/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132BCD" w:rsidRPr="00BB2695" w14:paraId="0D409196" w14:textId="77777777" w:rsidTr="1A623DC4">
        <w:trPr>
          <w:trHeight w:hRule="exact"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5DD06DA0" w14:textId="77777777" w:rsidR="00132BCD" w:rsidRPr="00132BCD" w:rsidRDefault="00132BCD" w:rsidP="00132BCD">
            <w:pPr>
              <w:keepNext/>
              <w:spacing w:before="16"/>
              <w:ind w:right="-825"/>
              <w:rPr>
                <w:rFonts w:ascii="Arial" w:hAnsi="Arial"/>
                <w:b w:val="0"/>
                <w:i/>
                <w:sz w:val="18"/>
              </w:rPr>
            </w:pPr>
            <w:r w:rsidRPr="00A01534">
              <w:rPr>
                <w:rFonts w:ascii="Arial" w:hAnsi="Arial"/>
                <w:sz w:val="18"/>
              </w:rPr>
              <w:t xml:space="preserve">Status </w:t>
            </w:r>
            <w:r>
              <w:rPr>
                <w:rFonts w:ascii="Arial" w:hAnsi="Arial"/>
                <w:sz w:val="18"/>
              </w:rPr>
              <w:t>n</w:t>
            </w:r>
            <w:r w:rsidRPr="00A01534">
              <w:rPr>
                <w:rFonts w:ascii="Arial" w:hAnsi="Arial"/>
                <w:sz w:val="18"/>
              </w:rPr>
              <w:t>otes on 16.1.1</w:t>
            </w:r>
            <w:r>
              <w:rPr>
                <w:rFonts w:ascii="Arial" w:hAnsi="Arial"/>
                <w:sz w:val="18"/>
              </w:rPr>
              <w:t>2</w:t>
            </w:r>
            <w:r w:rsidRPr="00A01534">
              <w:rPr>
                <w:rFonts w:ascii="Arial" w:hAnsi="Arial"/>
                <w:sz w:val="18"/>
              </w:rPr>
              <w:t xml:space="preserve">: </w:t>
            </w:r>
            <w:r w:rsidRPr="00132BCD">
              <w:rPr>
                <w:rFonts w:ascii="Arial" w:hAnsi="Arial"/>
                <w:b w:val="0"/>
                <w:i/>
                <w:sz w:val="18"/>
              </w:rPr>
              <w:t>&lt;&lt;Text to be inserted here during appendix compilation to track status, decisions, etc&gt;&gt;</w:t>
            </w:r>
          </w:p>
          <w:p w14:paraId="7AA4543D" w14:textId="39A36BB5" w:rsidR="00132BCD" w:rsidRPr="00BB2695" w:rsidRDefault="00132BCD" w:rsidP="00132BCD">
            <w:pPr>
              <w:tabs>
                <w:tab w:val="left" w:pos="1080"/>
              </w:tabs>
              <w:spacing w:before="60" w:after="60"/>
              <w:ind w:left="-108" w:right="-151"/>
              <w:jc w:val="both"/>
              <w:rPr>
                <w:rFonts w:ascii="Arial" w:hAnsi="Arial"/>
                <w:sz w:val="18"/>
              </w:rPr>
            </w:pPr>
          </w:p>
        </w:tc>
      </w:tr>
      <w:tr w:rsidR="00F26F0D" w:rsidRPr="000B1F76" w14:paraId="37DEB1C9" w14:textId="77777777" w:rsidTr="1A623DC4">
        <w:tblPrEx>
          <w:shd w:val="clear" w:color="auto" w:fill="D9D9D9" w:themeFill="background1" w:themeFillShade="D9"/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D9D9D9" w:themeFill="background1" w:themeFillShade="D9"/>
          </w:tcPr>
          <w:p w14:paraId="2C6849A9" w14:textId="7EEEA5F1" w:rsidR="00F26F0D" w:rsidRPr="000B1F76" w:rsidRDefault="00F26F0D" w:rsidP="00103DE3">
            <w:pPr>
              <w:spacing w:before="16"/>
              <w:ind w:right="-825"/>
              <w:rPr>
                <w:rFonts w:ascii="Arial" w:hAnsi="Arial"/>
              </w:rPr>
            </w:pPr>
            <w:r w:rsidRPr="000B1F76">
              <w:rPr>
                <w:rFonts w:ascii="Arial" w:hAnsi="Arial"/>
                <w:b/>
              </w:rPr>
              <w:t>16.2 PATIENT DATA LISTINGS</w:t>
            </w:r>
            <w:r w:rsidR="005C0848">
              <w:rPr>
                <w:rFonts w:ascii="Arial" w:hAnsi="Arial"/>
                <w:b/>
              </w:rPr>
              <w:t>*</w:t>
            </w:r>
            <w:r w:rsidRPr="000B1F76">
              <w:rPr>
                <w:rFonts w:ascii="Arial" w:hAnsi="Arial"/>
                <w:b/>
              </w:rPr>
              <w:t xml:space="preserve"> </w:t>
            </w:r>
          </w:p>
        </w:tc>
      </w:tr>
      <w:tr w:rsidR="004D6736" w:rsidRPr="000B1F76" w14:paraId="047B043C" w14:textId="77777777" w:rsidTr="1A623DC4">
        <w:tblPrEx>
          <w:shd w:val="clear" w:color="auto" w:fill="D9D9D9" w:themeFill="background1" w:themeFillShade="D9"/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auto"/>
          </w:tcPr>
          <w:p w14:paraId="51FD3C02" w14:textId="77777777" w:rsidR="004D6736" w:rsidRDefault="005B38BA" w:rsidP="00103DE3">
            <w:pPr>
              <w:spacing w:before="16"/>
              <w:ind w:right="-825"/>
              <w:rPr>
                <w:rFonts w:ascii="Arial" w:hAnsi="Arial"/>
                <w:sz w:val="18"/>
              </w:rPr>
            </w:pPr>
            <w:bookmarkStart w:id="5" w:name="_Hlk33448443"/>
            <w:r>
              <w:rPr>
                <w:rFonts w:ascii="Arial" w:hAnsi="Arial"/>
                <w:sz w:val="18"/>
              </w:rPr>
              <w:t>P</w:t>
            </w:r>
            <w:r w:rsidR="00186565" w:rsidRPr="00186565">
              <w:rPr>
                <w:rFonts w:ascii="Arial" w:hAnsi="Arial"/>
                <w:sz w:val="18"/>
              </w:rPr>
              <w:t xml:space="preserve">atient data listings will be presented as agreed by the </w:t>
            </w:r>
            <w:r w:rsidR="005C6AB9">
              <w:rPr>
                <w:rFonts w:ascii="Arial" w:hAnsi="Arial"/>
                <w:sz w:val="18"/>
              </w:rPr>
              <w:t>B</w:t>
            </w:r>
            <w:r w:rsidR="00FB10DC" w:rsidRPr="00186565">
              <w:rPr>
                <w:rFonts w:ascii="Arial" w:hAnsi="Arial"/>
                <w:sz w:val="18"/>
              </w:rPr>
              <w:t xml:space="preserve">iostatistician </w:t>
            </w:r>
            <w:r w:rsidR="00FB10DC">
              <w:rPr>
                <w:rFonts w:ascii="Arial" w:hAnsi="Arial"/>
                <w:sz w:val="18"/>
              </w:rPr>
              <w:t xml:space="preserve">and </w:t>
            </w:r>
            <w:r w:rsidR="005C6AB9">
              <w:rPr>
                <w:rFonts w:ascii="Arial" w:hAnsi="Arial"/>
                <w:sz w:val="18"/>
              </w:rPr>
              <w:t>L</w:t>
            </w:r>
            <w:r w:rsidR="00186565" w:rsidRPr="00186565">
              <w:rPr>
                <w:rFonts w:ascii="Arial" w:hAnsi="Arial"/>
                <w:sz w:val="18"/>
              </w:rPr>
              <w:t xml:space="preserve">ead </w:t>
            </w:r>
            <w:r w:rsidR="00FB10DC">
              <w:rPr>
                <w:rFonts w:ascii="Arial" w:hAnsi="Arial"/>
                <w:sz w:val="18"/>
              </w:rPr>
              <w:t>MW.</w:t>
            </w:r>
          </w:p>
          <w:p w14:paraId="45846DF4" w14:textId="75D6F18A" w:rsidR="00911A69" w:rsidRPr="00186565" w:rsidRDefault="00911A69" w:rsidP="00103DE3">
            <w:pPr>
              <w:spacing w:before="16"/>
              <w:ind w:right="-825"/>
              <w:rPr>
                <w:rFonts w:ascii="Arial" w:hAnsi="Arial"/>
                <w:sz w:val="18"/>
              </w:rPr>
            </w:pPr>
          </w:p>
        </w:tc>
      </w:tr>
      <w:bookmarkEnd w:id="5"/>
      <w:tr w:rsidR="00186565" w:rsidRPr="00BB2695" w14:paraId="0C6FB5A2" w14:textId="77777777" w:rsidTr="1A623DC4">
        <w:tblPrEx>
          <w:shd w:val="clear" w:color="auto" w:fill="D9D9D9" w:themeFill="background1" w:themeFillShade="D9"/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279C050A" w14:textId="663840AD" w:rsidR="00186565" w:rsidRPr="00BB2695" w:rsidRDefault="00186565" w:rsidP="00186565">
            <w:pPr>
              <w:spacing w:before="16"/>
              <w:ind w:right="-825"/>
              <w:rPr>
                <w:rFonts w:ascii="Arial" w:hAnsi="Arial"/>
                <w:i/>
                <w:sz w:val="18"/>
              </w:rPr>
            </w:pPr>
            <w:r w:rsidRPr="00BB2695">
              <w:rPr>
                <w:rFonts w:ascii="Arial" w:hAnsi="Arial"/>
                <w:b/>
                <w:sz w:val="18"/>
              </w:rPr>
              <w:t>Status notes on 16.2:</w:t>
            </w:r>
            <w:r w:rsidRPr="00BB2695">
              <w:rPr>
                <w:rFonts w:ascii="Arial" w:hAnsi="Arial"/>
                <w:sz w:val="18"/>
              </w:rPr>
              <w:t xml:space="preserve"> </w:t>
            </w:r>
            <w:r w:rsidRPr="00BB269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2E624EA4" w14:textId="77777777" w:rsidR="00186565" w:rsidRPr="00BB2695" w:rsidRDefault="00186565" w:rsidP="00186565">
            <w:pPr>
              <w:spacing w:before="16"/>
              <w:ind w:right="-825"/>
              <w:rPr>
                <w:rFonts w:ascii="Arial" w:hAnsi="Arial"/>
              </w:rPr>
            </w:pPr>
          </w:p>
        </w:tc>
      </w:tr>
      <w:tr w:rsidR="00F26F0D" w:rsidRPr="000B1F76" w14:paraId="3E13DF01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D9D9D9" w:themeFill="background1" w:themeFillShade="D9"/>
          </w:tcPr>
          <w:p w14:paraId="3497C957" w14:textId="77777777" w:rsidR="00F26F0D" w:rsidRPr="000B1F76" w:rsidRDefault="00F26F0D" w:rsidP="00103DE3">
            <w:pPr>
              <w:keepNext/>
              <w:spacing w:before="16"/>
              <w:ind w:right="-825"/>
              <w:rPr>
                <w:rFonts w:ascii="Arial" w:hAnsi="Arial"/>
              </w:rPr>
            </w:pPr>
            <w:r w:rsidRPr="000B1F76">
              <w:rPr>
                <w:rFonts w:ascii="Arial" w:hAnsi="Arial"/>
                <w:b/>
              </w:rPr>
              <w:t>16.</w:t>
            </w:r>
            <w:r>
              <w:rPr>
                <w:rFonts w:ascii="Arial" w:hAnsi="Arial"/>
                <w:b/>
              </w:rPr>
              <w:t>3</w:t>
            </w:r>
            <w:r w:rsidRPr="000B1F76"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</w:rPr>
              <w:t>CASE REPORT FORMS</w:t>
            </w:r>
          </w:p>
        </w:tc>
      </w:tr>
      <w:tr w:rsidR="00F26F0D" w:rsidRPr="000B1F76" w14:paraId="649909BE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1B5EFF62" w14:textId="22B1D432" w:rsidR="00F26F0D" w:rsidRPr="004C2D70" w:rsidRDefault="00F26F0D" w:rsidP="00103DE3">
            <w:pPr>
              <w:keepNext/>
              <w:spacing w:before="16"/>
              <w:jc w:val="center"/>
              <w:rPr>
                <w:rFonts w:ascii="Arial" w:hAnsi="Arial"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16.3.1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</w:p>
        </w:tc>
        <w:tc>
          <w:tcPr>
            <w:tcW w:w="2257" w:type="dxa"/>
          </w:tcPr>
          <w:p w14:paraId="26781A29" w14:textId="2579F404" w:rsidR="00F26F0D" w:rsidRPr="004C2D70" w:rsidRDefault="00F26F0D" w:rsidP="00103DE3">
            <w:pPr>
              <w:keepNext/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4C2D70">
              <w:rPr>
                <w:rFonts w:ascii="Arial" w:hAnsi="Arial"/>
                <w:b/>
                <w:sz w:val="18"/>
              </w:rPr>
              <w:t>CRFs for deaths, other serious adverse events, and withdrawals for adverse events</w:t>
            </w:r>
            <w:r w:rsidR="005C0848">
              <w:rPr>
                <w:rFonts w:ascii="Arial" w:hAnsi="Arial"/>
                <w:b/>
                <w:sz w:val="18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68905C47" w14:textId="4FAD91A4" w:rsidR="00EF3AAF" w:rsidRPr="00EF3AAF" w:rsidRDefault="00F26F0D" w:rsidP="00F60739">
            <w:pPr>
              <w:keepNext/>
              <w:numPr>
                <w:ilvl w:val="0"/>
                <w:numId w:val="10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“Available upon request” to be stated</w:t>
            </w:r>
            <w:r w:rsidRPr="002C6838">
              <w:rPr>
                <w:rFonts w:ascii="Arial" w:hAnsi="Arial"/>
                <w:sz w:val="18"/>
              </w:rPr>
              <w:t>.</w:t>
            </w:r>
          </w:p>
        </w:tc>
        <w:tc>
          <w:tcPr>
            <w:tcW w:w="992" w:type="dxa"/>
          </w:tcPr>
          <w:p w14:paraId="0530F147" w14:textId="77777777" w:rsidR="00F26F0D" w:rsidRPr="000B1F76" w:rsidRDefault="00F26F0D" w:rsidP="00103DE3">
            <w:pPr>
              <w:keepNext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0B1F76">
              <w:rPr>
                <w:rFonts w:ascii="Arial" w:hAnsi="Arial"/>
                <w:sz w:val="18"/>
              </w:rPr>
              <w:t>DM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vMerge w:val="restart"/>
          </w:tcPr>
          <w:p w14:paraId="41A4F055" w14:textId="77777777" w:rsidR="00F26F0D" w:rsidRPr="00880E86" w:rsidRDefault="00F26F0D" w:rsidP="00103DE3">
            <w:pPr>
              <w:keepNext/>
              <w:spacing w:before="16"/>
              <w:rPr>
                <w:rFonts w:ascii="Arial" w:hAnsi="Arial" w:cs="Arial"/>
                <w:sz w:val="18"/>
              </w:rPr>
            </w:pPr>
          </w:p>
          <w:p w14:paraId="6FA4C7EA" w14:textId="77777777" w:rsidR="00F26F0D" w:rsidRPr="00880E86" w:rsidRDefault="00F26F0D" w:rsidP="00103DE3">
            <w:pPr>
              <w:keepNext/>
              <w:spacing w:before="16"/>
              <w:rPr>
                <w:rFonts w:ascii="Arial" w:hAnsi="Arial" w:cs="Arial"/>
                <w:sz w:val="18"/>
              </w:rPr>
            </w:pPr>
          </w:p>
        </w:tc>
        <w:tc>
          <w:tcPr>
            <w:tcW w:w="992" w:type="dxa"/>
          </w:tcPr>
          <w:p w14:paraId="1F965073" w14:textId="77777777" w:rsidR="00F26F0D" w:rsidRPr="000B1F76" w:rsidRDefault="00F26F0D" w:rsidP="00103DE3">
            <w:pPr>
              <w:keepNext/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4C2D70" w14:paraId="390BAFDF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5E17A02E" w14:textId="77777777" w:rsidR="00F26F0D" w:rsidRPr="00F60739" w:rsidRDefault="00F26F0D" w:rsidP="00103DE3">
            <w:pPr>
              <w:spacing w:before="16"/>
              <w:jc w:val="center"/>
              <w:rPr>
                <w:rFonts w:ascii="Arial" w:hAnsi="Arial"/>
                <w:sz w:val="18"/>
              </w:rPr>
            </w:pPr>
            <w:r w:rsidRPr="00F60739">
              <w:rPr>
                <w:rFonts w:ascii="Arial" w:hAnsi="Arial"/>
                <w:b/>
                <w:sz w:val="18"/>
              </w:rPr>
              <w:t>16.3.2</w:t>
            </w:r>
          </w:p>
        </w:tc>
        <w:tc>
          <w:tcPr>
            <w:tcW w:w="2257" w:type="dxa"/>
          </w:tcPr>
          <w:p w14:paraId="4B68DC9A" w14:textId="77777777" w:rsidR="00F26F0D" w:rsidRPr="001A0BF7" w:rsidRDefault="00F26F0D" w:rsidP="00103DE3">
            <w:pPr>
              <w:spacing w:before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1A0BF7">
              <w:rPr>
                <w:rFonts w:ascii="Arial" w:hAnsi="Arial"/>
                <w:b/>
                <w:sz w:val="18"/>
              </w:rPr>
              <w:t>Other CRFs submitted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10E3DC43" w14:textId="15316256" w:rsidR="00F26F0D" w:rsidRPr="001A0BF7" w:rsidRDefault="00F26F0D" w:rsidP="00F26F0D">
            <w:pPr>
              <w:pStyle w:val="ListParagraph"/>
              <w:numPr>
                <w:ilvl w:val="0"/>
                <w:numId w:val="10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1A0BF7">
              <w:rPr>
                <w:rFonts w:ascii="Arial" w:hAnsi="Arial"/>
                <w:sz w:val="18"/>
              </w:rPr>
              <w:t>“</w:t>
            </w:r>
            <w:r w:rsidR="00867482">
              <w:rPr>
                <w:rFonts w:ascii="Arial" w:hAnsi="Arial"/>
                <w:sz w:val="18"/>
              </w:rPr>
              <w:t>Not applicable</w:t>
            </w:r>
            <w:r w:rsidRPr="001A0BF7">
              <w:rPr>
                <w:rFonts w:ascii="Arial" w:hAnsi="Arial"/>
                <w:sz w:val="18"/>
              </w:rPr>
              <w:t>” to be stated.</w:t>
            </w:r>
          </w:p>
          <w:p w14:paraId="1085A16D" w14:textId="77777777" w:rsidR="00F26F0D" w:rsidRPr="004C2D70" w:rsidRDefault="00F26F0D" w:rsidP="00103DE3">
            <w:pPr>
              <w:spacing w:before="16"/>
              <w:rPr>
                <w:rFonts w:ascii="Arial" w:hAnsi="Arial"/>
                <w:i/>
                <w:sz w:val="18"/>
              </w:rPr>
            </w:pPr>
          </w:p>
        </w:tc>
        <w:tc>
          <w:tcPr>
            <w:tcW w:w="992" w:type="dxa"/>
          </w:tcPr>
          <w:p w14:paraId="718E9714" w14:textId="52A96F22" w:rsidR="00F26F0D" w:rsidRPr="004C2D70" w:rsidRDefault="000073F7" w:rsidP="00103DE3">
            <w:pPr>
              <w:spacing w:before="1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i/>
                <w:sz w:val="18"/>
              </w:rPr>
            </w:pPr>
            <w:r w:rsidRPr="000B1F76">
              <w:rPr>
                <w:rFonts w:ascii="Arial" w:hAnsi="Arial"/>
                <w:sz w:val="18"/>
              </w:rPr>
              <w:t>DM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vMerge/>
          </w:tcPr>
          <w:p w14:paraId="0646DB39" w14:textId="77777777" w:rsidR="00F26F0D" w:rsidRPr="00A9445D" w:rsidRDefault="00F26F0D" w:rsidP="00103DE3">
            <w:pPr>
              <w:spacing w:before="16"/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992" w:type="dxa"/>
          </w:tcPr>
          <w:p w14:paraId="6754BE0C" w14:textId="77777777" w:rsidR="00F26F0D" w:rsidRPr="004C2D70" w:rsidRDefault="00F26F0D" w:rsidP="00103DE3">
            <w:pPr>
              <w:spacing w:before="16"/>
              <w:ind w:right="-8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i/>
                <w:sz w:val="18"/>
              </w:rPr>
            </w:pPr>
          </w:p>
        </w:tc>
      </w:tr>
      <w:tr w:rsidR="00F26F0D" w:rsidRPr="004C2D70" w14:paraId="0593CA89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1066CBDE" w14:textId="77777777" w:rsidR="00F26F0D" w:rsidRDefault="00F26F0D" w:rsidP="00103DE3">
            <w:pPr>
              <w:spacing w:before="16"/>
              <w:ind w:right="-825"/>
              <w:rPr>
                <w:rFonts w:ascii="Arial" w:hAnsi="Arial"/>
                <w:i/>
                <w:sz w:val="18"/>
              </w:rPr>
            </w:pPr>
            <w:bookmarkStart w:id="6" w:name="_Hlk33447815"/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</w:t>
            </w:r>
            <w:r>
              <w:rPr>
                <w:rFonts w:ascii="Arial" w:hAnsi="Arial"/>
                <w:b/>
                <w:sz w:val="18"/>
              </w:rPr>
              <w:t>3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52A7AC8F" w14:textId="77777777" w:rsidR="00F26F0D" w:rsidRPr="004C2D70" w:rsidRDefault="00F26F0D" w:rsidP="00103DE3">
            <w:pPr>
              <w:spacing w:before="16"/>
              <w:ind w:right="-825"/>
              <w:rPr>
                <w:rFonts w:ascii="Arial" w:hAnsi="Arial"/>
                <w:i/>
                <w:sz w:val="18"/>
              </w:rPr>
            </w:pPr>
          </w:p>
        </w:tc>
      </w:tr>
      <w:bookmarkEnd w:id="6"/>
      <w:tr w:rsidR="00F26F0D" w:rsidRPr="00570E59" w14:paraId="18DCA2A3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D9D9D9" w:themeFill="background1" w:themeFillShade="D9"/>
          </w:tcPr>
          <w:p w14:paraId="11CDA26B" w14:textId="78F9FBF1" w:rsidR="00F26F0D" w:rsidRPr="00570E59" w:rsidRDefault="00F26F0D" w:rsidP="00D017DD">
            <w:pPr>
              <w:keepNext/>
              <w:spacing w:before="16"/>
              <w:ind w:right="-822"/>
              <w:rPr>
                <w:rFonts w:ascii="Arial" w:hAnsi="Arial"/>
              </w:rPr>
            </w:pPr>
            <w:r w:rsidRPr="00570E59">
              <w:rPr>
                <w:rFonts w:ascii="Arial" w:hAnsi="Arial"/>
                <w:b/>
              </w:rPr>
              <w:lastRenderedPageBreak/>
              <w:t xml:space="preserve">16.4 INDIVIDUAL </w:t>
            </w:r>
            <w:r w:rsidR="00431E49">
              <w:rPr>
                <w:rFonts w:ascii="Arial" w:hAnsi="Arial"/>
                <w:b/>
              </w:rPr>
              <w:t>SUBJECT</w:t>
            </w:r>
            <w:r w:rsidR="00431E49" w:rsidRPr="00570E59">
              <w:rPr>
                <w:rFonts w:ascii="Arial" w:hAnsi="Arial"/>
                <w:b/>
              </w:rPr>
              <w:t xml:space="preserve"> </w:t>
            </w:r>
            <w:r w:rsidRPr="00570E59">
              <w:rPr>
                <w:rFonts w:ascii="Arial" w:hAnsi="Arial"/>
                <w:b/>
              </w:rPr>
              <w:t>DATA LISTINGS (US ARCHIVAL LISTINGS)</w:t>
            </w:r>
          </w:p>
        </w:tc>
      </w:tr>
      <w:tr w:rsidR="00F26F0D" w:rsidRPr="00570E59" w14:paraId="5714A13D" w14:textId="77777777" w:rsidTr="1A623DC4">
        <w:tblPrEx>
          <w:tblLook w:val="0000" w:firstRow="0" w:lastRow="0" w:firstColumn="0" w:lastColumn="0" w:noHBand="0" w:noVBand="0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5" w:type="dxa"/>
          </w:tcPr>
          <w:p w14:paraId="635810CB" w14:textId="24610FE1" w:rsidR="00F26F0D" w:rsidRPr="00861F4B" w:rsidRDefault="00F26F0D" w:rsidP="00D017DD">
            <w:pPr>
              <w:keepNext/>
              <w:spacing w:before="16"/>
              <w:jc w:val="center"/>
              <w:rPr>
                <w:rFonts w:ascii="Arial" w:hAnsi="Arial"/>
                <w:sz w:val="18"/>
                <w:szCs w:val="18"/>
              </w:rPr>
            </w:pPr>
            <w:r w:rsidRPr="1A623DC4">
              <w:rPr>
                <w:rFonts w:ascii="Arial" w:hAnsi="Arial"/>
                <w:b/>
                <w:bCs/>
                <w:sz w:val="18"/>
                <w:szCs w:val="18"/>
              </w:rPr>
              <w:t>16.4</w:t>
            </w:r>
            <w:r w:rsidR="005C0848" w:rsidRPr="1A623DC4">
              <w:rPr>
                <w:rFonts w:ascii="Arial" w:hAnsi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2257" w:type="dxa"/>
          </w:tcPr>
          <w:p w14:paraId="448923D2" w14:textId="29433C92" w:rsidR="00F26F0D" w:rsidRPr="001A0BF7" w:rsidRDefault="00F26F0D" w:rsidP="00D017DD">
            <w:pPr>
              <w:keepNext/>
              <w:spacing w:before="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sz w:val="18"/>
              </w:rPr>
            </w:pPr>
            <w:r w:rsidRPr="001A0BF7">
              <w:rPr>
                <w:rFonts w:ascii="Arial" w:hAnsi="Arial"/>
                <w:b/>
                <w:sz w:val="18"/>
              </w:rPr>
              <w:t xml:space="preserve">Individual </w:t>
            </w:r>
            <w:r w:rsidR="00867482" w:rsidRPr="001A0BF7">
              <w:rPr>
                <w:rFonts w:ascii="Arial" w:hAnsi="Arial"/>
                <w:b/>
                <w:sz w:val="18"/>
              </w:rPr>
              <w:t xml:space="preserve">Subject </w:t>
            </w:r>
            <w:r w:rsidRPr="001A0BF7">
              <w:rPr>
                <w:rFonts w:ascii="Arial" w:hAnsi="Arial"/>
                <w:b/>
                <w:sz w:val="18"/>
              </w:rPr>
              <w:t xml:space="preserve">Data Listings (US Archival </w:t>
            </w:r>
            <w:proofErr w:type="gramStart"/>
            <w:r w:rsidRPr="001A0BF7">
              <w:rPr>
                <w:rFonts w:ascii="Arial" w:hAnsi="Arial"/>
                <w:b/>
                <w:sz w:val="18"/>
              </w:rPr>
              <w:t>Listings)</w:t>
            </w:r>
            <w:r w:rsidR="005C0848" w:rsidRPr="001A0BF7">
              <w:rPr>
                <w:rFonts w:ascii="Arial" w:hAnsi="Arial"/>
                <w:b/>
                <w:sz w:val="18"/>
              </w:rPr>
              <w:t>*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80" w:type="dxa"/>
          </w:tcPr>
          <w:p w14:paraId="5C301497" w14:textId="77777777" w:rsidR="00F26F0D" w:rsidRPr="00570E59" w:rsidRDefault="00F26F0D" w:rsidP="00D017DD">
            <w:pPr>
              <w:pStyle w:val="ListParagraph"/>
              <w:keepNext/>
              <w:numPr>
                <w:ilvl w:val="0"/>
                <w:numId w:val="10"/>
              </w:numPr>
              <w:spacing w:before="16"/>
              <w:ind w:left="283" w:hanging="283"/>
              <w:rPr>
                <w:rFonts w:ascii="Arial" w:hAnsi="Arial"/>
                <w:sz w:val="18"/>
              </w:rPr>
            </w:pPr>
            <w:r w:rsidRPr="00570E59">
              <w:rPr>
                <w:rFonts w:ascii="Arial" w:hAnsi="Arial"/>
                <w:sz w:val="18"/>
              </w:rPr>
              <w:t>“Available upon request” to be stated.</w:t>
            </w:r>
          </w:p>
          <w:p w14:paraId="55D276BA" w14:textId="77777777" w:rsidR="00F26F0D" w:rsidRDefault="00F26F0D" w:rsidP="00D017DD">
            <w:pPr>
              <w:pStyle w:val="BodyText3"/>
              <w:keepNext/>
            </w:pPr>
          </w:p>
          <w:p w14:paraId="4237E8F2" w14:textId="2163DE6B" w:rsidR="00951162" w:rsidRPr="00E0162A" w:rsidRDefault="00951162" w:rsidP="00D017DD">
            <w:pPr>
              <w:keepNext/>
              <w:keepLines/>
              <w:spacing w:before="16"/>
              <w:rPr>
                <w:rFonts w:ascii="Arial" w:hAnsi="Arial"/>
                <w:sz w:val="18"/>
              </w:rPr>
            </w:pPr>
            <w:r w:rsidRPr="00DE1DC1">
              <w:rPr>
                <w:rFonts w:ascii="Arial" w:hAnsi="Arial"/>
                <w:b/>
                <w:sz w:val="18"/>
              </w:rPr>
              <w:t>Note:</w:t>
            </w:r>
            <w:r w:rsidRPr="00DE1DC1">
              <w:rPr>
                <w:rFonts w:ascii="Arial" w:hAnsi="Arial"/>
                <w:sz w:val="18"/>
              </w:rPr>
              <w:t xml:space="preserve"> </w:t>
            </w:r>
            <w:r w:rsidR="00182204" w:rsidRPr="00DE1DC1">
              <w:rPr>
                <w:rFonts w:ascii="Arial" w:hAnsi="Arial"/>
                <w:sz w:val="18"/>
              </w:rPr>
              <w:t>Where</w:t>
            </w:r>
            <w:r w:rsidR="003A3B97" w:rsidRPr="00DE1DC1">
              <w:rPr>
                <w:rFonts w:ascii="Arial" w:hAnsi="Arial"/>
                <w:sz w:val="18"/>
              </w:rPr>
              <w:t xml:space="preserve"> the Customer requests </w:t>
            </w:r>
            <w:r w:rsidR="006C0608" w:rsidRPr="00DE1DC1">
              <w:rPr>
                <w:rFonts w:ascii="Arial" w:hAnsi="Arial"/>
                <w:sz w:val="18"/>
              </w:rPr>
              <w:t>preparation of</w:t>
            </w:r>
            <w:r w:rsidR="00D153C3" w:rsidRPr="00DE1DC1">
              <w:rPr>
                <w:rFonts w:ascii="Arial" w:hAnsi="Arial"/>
                <w:sz w:val="18"/>
              </w:rPr>
              <w:t xml:space="preserve"> </w:t>
            </w:r>
            <w:r w:rsidR="00AF3178" w:rsidRPr="00DE1DC1">
              <w:rPr>
                <w:rFonts w:ascii="Arial" w:hAnsi="Arial"/>
                <w:sz w:val="18"/>
              </w:rPr>
              <w:t>this appendix</w:t>
            </w:r>
            <w:r w:rsidR="00CC37C4" w:rsidRPr="00DE1DC1">
              <w:rPr>
                <w:rFonts w:ascii="Arial" w:hAnsi="Arial"/>
                <w:sz w:val="18"/>
              </w:rPr>
              <w:t xml:space="preserve">, </w:t>
            </w:r>
            <w:r w:rsidR="009029F2" w:rsidRPr="00DE1DC1">
              <w:rPr>
                <w:rFonts w:ascii="Arial" w:hAnsi="Arial"/>
                <w:sz w:val="18"/>
              </w:rPr>
              <w:t>the Listings</w:t>
            </w:r>
            <w:r w:rsidR="00F63B14" w:rsidRPr="00DE1DC1">
              <w:rPr>
                <w:rFonts w:ascii="Arial" w:hAnsi="Arial"/>
                <w:sz w:val="18"/>
              </w:rPr>
              <w:t xml:space="preserve"> would be produced by IQVIA Bio</w:t>
            </w:r>
            <w:r w:rsidR="009C7302" w:rsidRPr="00DE1DC1">
              <w:rPr>
                <w:rFonts w:ascii="Arial" w:hAnsi="Arial"/>
                <w:sz w:val="18"/>
              </w:rPr>
              <w:t>statistics, with input from the Customer on content and format.</w:t>
            </w:r>
            <w:r w:rsidR="009029F2" w:rsidRPr="00DE1DC1">
              <w:rPr>
                <w:rFonts w:ascii="Arial" w:hAnsi="Arial"/>
                <w:sz w:val="18"/>
              </w:rPr>
              <w:t xml:space="preserve"> This activity </w:t>
            </w:r>
            <w:r w:rsidR="00DE1DC1">
              <w:rPr>
                <w:rFonts w:ascii="Arial" w:hAnsi="Arial"/>
                <w:sz w:val="18"/>
              </w:rPr>
              <w:t>may</w:t>
            </w:r>
            <w:r w:rsidR="00E0162A" w:rsidRPr="00DE1DC1">
              <w:rPr>
                <w:rFonts w:ascii="Arial" w:hAnsi="Arial"/>
                <w:sz w:val="18"/>
              </w:rPr>
              <w:t xml:space="preserve"> incur additional cost</w:t>
            </w:r>
            <w:r w:rsidR="00182204" w:rsidRPr="00DE1DC1">
              <w:rPr>
                <w:rFonts w:ascii="Arial" w:hAnsi="Arial"/>
                <w:sz w:val="18"/>
              </w:rPr>
              <w:t>s</w:t>
            </w:r>
            <w:r w:rsidRPr="00DE1DC1">
              <w:rPr>
                <w:rFonts w:ascii="Arial" w:hAnsi="Arial"/>
                <w:sz w:val="18"/>
              </w:rPr>
              <w:t>.</w:t>
            </w:r>
          </w:p>
          <w:p w14:paraId="3B92D4E0" w14:textId="011676A6" w:rsidR="00951162" w:rsidRPr="00570E59" w:rsidRDefault="00951162" w:rsidP="00D017DD">
            <w:pPr>
              <w:pStyle w:val="BodyText3"/>
              <w:keepNext/>
            </w:pPr>
          </w:p>
        </w:tc>
        <w:tc>
          <w:tcPr>
            <w:tcW w:w="992" w:type="dxa"/>
          </w:tcPr>
          <w:p w14:paraId="0AFD5E0F" w14:textId="77777777" w:rsidR="00F26F0D" w:rsidRPr="00570E59" w:rsidRDefault="00F26F0D" w:rsidP="00D017DD">
            <w:pPr>
              <w:keepNext/>
              <w:spacing w:before="1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  <w:r w:rsidRPr="00570E59">
              <w:rPr>
                <w:rFonts w:ascii="Arial" w:hAnsi="Arial"/>
                <w:sz w:val="18"/>
              </w:rPr>
              <w:t>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350E2045" w14:textId="77777777" w:rsidR="00F26F0D" w:rsidRPr="00570E59" w:rsidRDefault="00F26F0D" w:rsidP="00D017DD">
            <w:pPr>
              <w:pStyle w:val="BodyText3"/>
              <w:keepNext/>
            </w:pPr>
          </w:p>
        </w:tc>
        <w:tc>
          <w:tcPr>
            <w:tcW w:w="992" w:type="dxa"/>
          </w:tcPr>
          <w:p w14:paraId="79F8C118" w14:textId="77777777" w:rsidR="00F26F0D" w:rsidRPr="00570E59" w:rsidRDefault="00F26F0D" w:rsidP="00D017DD">
            <w:pPr>
              <w:keepNext/>
              <w:spacing w:before="16"/>
              <w:ind w:right="-8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18"/>
              </w:rPr>
            </w:pPr>
          </w:p>
        </w:tc>
      </w:tr>
      <w:tr w:rsidR="00F26F0D" w:rsidRPr="00A9445D" w14:paraId="19391B24" w14:textId="77777777" w:rsidTr="1A623DC4">
        <w:tblPrEx>
          <w:tblLook w:val="0000" w:firstRow="0" w:lastRow="0" w:firstColumn="0" w:lastColumn="0" w:noHBand="0" w:noVBand="0"/>
        </w:tblPrEx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9" w:type="dxa"/>
            <w:gridSpan w:val="6"/>
            <w:shd w:val="clear" w:color="auto" w:fill="F2F2F2" w:themeFill="background1" w:themeFillShade="F2"/>
          </w:tcPr>
          <w:p w14:paraId="4D7A942D" w14:textId="77777777" w:rsidR="00F26F0D" w:rsidRDefault="00F26F0D" w:rsidP="00D017DD">
            <w:pPr>
              <w:keepNext/>
              <w:spacing w:before="16"/>
              <w:ind w:right="-825"/>
              <w:rPr>
                <w:rFonts w:ascii="Arial" w:hAnsi="Arial"/>
                <w:i/>
                <w:sz w:val="18"/>
              </w:rPr>
            </w:pPr>
            <w:r w:rsidRPr="00A01534">
              <w:rPr>
                <w:rFonts w:ascii="Arial" w:hAnsi="Arial"/>
                <w:b/>
                <w:sz w:val="18"/>
              </w:rPr>
              <w:t xml:space="preserve">Status </w:t>
            </w:r>
            <w:r>
              <w:rPr>
                <w:rFonts w:ascii="Arial" w:hAnsi="Arial"/>
                <w:b/>
                <w:sz w:val="18"/>
              </w:rPr>
              <w:t>n</w:t>
            </w:r>
            <w:r w:rsidRPr="00A01534">
              <w:rPr>
                <w:rFonts w:ascii="Arial" w:hAnsi="Arial"/>
                <w:b/>
                <w:sz w:val="18"/>
              </w:rPr>
              <w:t>otes on 16.</w:t>
            </w:r>
            <w:r>
              <w:rPr>
                <w:rFonts w:ascii="Arial" w:hAnsi="Arial"/>
                <w:b/>
                <w:sz w:val="18"/>
              </w:rPr>
              <w:t>4</w:t>
            </w:r>
            <w:r w:rsidRPr="00A01534">
              <w:rPr>
                <w:rFonts w:ascii="Arial" w:hAnsi="Arial"/>
                <w:b/>
                <w:sz w:val="18"/>
              </w:rPr>
              <w:t xml:space="preserve">: </w:t>
            </w:r>
            <w:r w:rsidRPr="001D4BD5">
              <w:rPr>
                <w:rFonts w:ascii="Arial" w:hAnsi="Arial"/>
                <w:i/>
                <w:sz w:val="18"/>
              </w:rPr>
              <w:t>&lt;&lt;Text to be inserted here during appendix compilation to track status, decisions, etc&gt;&gt;</w:t>
            </w:r>
          </w:p>
          <w:p w14:paraId="72935537" w14:textId="77777777" w:rsidR="00F26F0D" w:rsidRPr="00A9445D" w:rsidRDefault="00F26F0D" w:rsidP="00D017DD">
            <w:pPr>
              <w:keepNext/>
              <w:spacing w:before="16"/>
              <w:ind w:right="-825"/>
              <w:rPr>
                <w:rFonts w:ascii="Arial" w:hAnsi="Arial"/>
                <w:i/>
                <w:sz w:val="18"/>
              </w:rPr>
            </w:pPr>
          </w:p>
        </w:tc>
      </w:tr>
    </w:tbl>
    <w:p w14:paraId="2999A2F6" w14:textId="7179A9FA" w:rsidR="00DC0265" w:rsidRDefault="00F26F0D" w:rsidP="00F60739">
      <w:pPr>
        <w:pStyle w:val="Header"/>
        <w:tabs>
          <w:tab w:val="left" w:pos="284"/>
        </w:tabs>
        <w:spacing w:before="120"/>
        <w:rPr>
          <w:rFonts w:ascii="Arial" w:hAnsi="Arial" w:cs="Arial"/>
        </w:rPr>
      </w:pPr>
      <w:r w:rsidRPr="004C2D70">
        <w:rPr>
          <w:rFonts w:cs="Arial"/>
          <w:sz w:val="18"/>
          <w:szCs w:val="18"/>
        </w:rPr>
        <w:t xml:space="preserve">B=Biostatistician; </w:t>
      </w:r>
      <w:r w:rsidR="008855B5">
        <w:rPr>
          <w:rFonts w:cs="Arial"/>
          <w:sz w:val="18"/>
          <w:szCs w:val="18"/>
        </w:rPr>
        <w:t xml:space="preserve">C=Customer; </w:t>
      </w:r>
      <w:r w:rsidRPr="004C2D70">
        <w:rPr>
          <w:rFonts w:cs="Arial"/>
          <w:sz w:val="18"/>
          <w:szCs w:val="18"/>
        </w:rPr>
        <w:t>C</w:t>
      </w:r>
      <w:r w:rsidR="00C02954">
        <w:rPr>
          <w:rFonts w:cs="Arial"/>
          <w:sz w:val="18"/>
          <w:szCs w:val="18"/>
        </w:rPr>
        <w:t>M</w:t>
      </w:r>
      <w:r w:rsidR="00226F78">
        <w:rPr>
          <w:rFonts w:cs="Arial"/>
          <w:sz w:val="18"/>
          <w:szCs w:val="18"/>
        </w:rPr>
        <w:t>L</w:t>
      </w:r>
      <w:r w:rsidRPr="004C2D70">
        <w:rPr>
          <w:rFonts w:cs="Arial"/>
          <w:sz w:val="18"/>
          <w:szCs w:val="18"/>
        </w:rPr>
        <w:t>=</w:t>
      </w:r>
      <w:r w:rsidR="00C02954">
        <w:rPr>
          <w:rFonts w:cs="Arial"/>
          <w:sz w:val="18"/>
          <w:szCs w:val="18"/>
        </w:rPr>
        <w:t>Centralized Monitoring</w:t>
      </w:r>
      <w:r w:rsidRPr="004C2D70">
        <w:rPr>
          <w:rFonts w:cs="Arial"/>
          <w:sz w:val="18"/>
          <w:szCs w:val="18"/>
        </w:rPr>
        <w:t xml:space="preserve"> </w:t>
      </w:r>
      <w:r w:rsidR="00226F78">
        <w:rPr>
          <w:rFonts w:cs="Arial"/>
          <w:sz w:val="18"/>
          <w:szCs w:val="18"/>
        </w:rPr>
        <w:t>Lead;</w:t>
      </w:r>
      <w:r w:rsidRPr="004C2D70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 xml:space="preserve">CRF=Case Report Form; CRO=Contract Research </w:t>
      </w:r>
      <w:proofErr w:type="spellStart"/>
      <w:r>
        <w:rPr>
          <w:rFonts w:cs="Arial"/>
          <w:sz w:val="18"/>
          <w:szCs w:val="18"/>
        </w:rPr>
        <w:t>Organisation</w:t>
      </w:r>
      <w:proofErr w:type="spellEnd"/>
      <w:r>
        <w:rPr>
          <w:rFonts w:cs="Arial"/>
          <w:sz w:val="18"/>
          <w:szCs w:val="18"/>
        </w:rPr>
        <w:t xml:space="preserve">; CSR=Clinical Study Report; </w:t>
      </w:r>
      <w:r w:rsidRPr="004C2D70">
        <w:rPr>
          <w:rFonts w:cs="Arial"/>
          <w:sz w:val="18"/>
          <w:szCs w:val="18"/>
        </w:rPr>
        <w:t>DM=Data Management;</w:t>
      </w:r>
      <w:r>
        <w:rPr>
          <w:rFonts w:cs="Arial"/>
          <w:sz w:val="18"/>
          <w:szCs w:val="18"/>
        </w:rPr>
        <w:t xml:space="preserve"> ICH=International </w:t>
      </w:r>
      <w:r w:rsidR="002228CC">
        <w:rPr>
          <w:rFonts w:cs="Arial"/>
          <w:sz w:val="18"/>
          <w:szCs w:val="18"/>
        </w:rPr>
        <w:t>Council for</w:t>
      </w:r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Harmonisation</w:t>
      </w:r>
      <w:proofErr w:type="spellEnd"/>
      <w:r>
        <w:rPr>
          <w:rFonts w:cs="Arial"/>
          <w:sz w:val="18"/>
          <w:szCs w:val="18"/>
        </w:rPr>
        <w:t>;</w:t>
      </w:r>
      <w:r w:rsidRPr="004C2D70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 xml:space="preserve">IEC=Independent Ethics Committee; IRB=Institutional Review Board; </w:t>
      </w:r>
      <w:r w:rsidRPr="004C2D70">
        <w:rPr>
          <w:rFonts w:cs="Arial"/>
          <w:sz w:val="18"/>
          <w:szCs w:val="18"/>
        </w:rPr>
        <w:t xml:space="preserve">MW=Medical Writer; </w:t>
      </w:r>
      <w:r w:rsidR="00226F78">
        <w:rPr>
          <w:rFonts w:cs="Arial"/>
          <w:sz w:val="18"/>
          <w:szCs w:val="18"/>
        </w:rPr>
        <w:t xml:space="preserve">PL = Project Lead; </w:t>
      </w:r>
      <w:r w:rsidRPr="004C2D70">
        <w:rPr>
          <w:rFonts w:cs="Arial"/>
          <w:sz w:val="18"/>
          <w:szCs w:val="18"/>
        </w:rPr>
        <w:t>Q</w:t>
      </w:r>
      <w:r>
        <w:rPr>
          <w:rFonts w:cs="Arial"/>
          <w:sz w:val="18"/>
          <w:szCs w:val="18"/>
        </w:rPr>
        <w:t>A</w:t>
      </w:r>
      <w:r w:rsidRPr="004C2D70">
        <w:rPr>
          <w:rFonts w:cs="Arial"/>
          <w:sz w:val="18"/>
          <w:szCs w:val="18"/>
        </w:rPr>
        <w:t xml:space="preserve"> = </w:t>
      </w:r>
      <w:r>
        <w:rPr>
          <w:rFonts w:cs="Arial"/>
          <w:sz w:val="18"/>
          <w:szCs w:val="18"/>
        </w:rPr>
        <w:t>Quality Assurance</w:t>
      </w:r>
      <w:r w:rsidRPr="004C2D70">
        <w:rPr>
          <w:rFonts w:cs="Arial"/>
          <w:sz w:val="18"/>
          <w:szCs w:val="18"/>
        </w:rPr>
        <w:t xml:space="preserve">; </w:t>
      </w:r>
      <w:r>
        <w:rPr>
          <w:rFonts w:cs="Arial"/>
          <w:sz w:val="18"/>
          <w:szCs w:val="18"/>
        </w:rPr>
        <w:t>SAP=Statistical Analysis Plan; US=United States</w:t>
      </w:r>
    </w:p>
    <w:sectPr w:rsidR="00DC0265" w:rsidSect="00506B4A">
      <w:headerReference w:type="default" r:id="rId18"/>
      <w:footerReference w:type="default" r:id="rId19"/>
      <w:headerReference w:type="first" r:id="rId20"/>
      <w:footerReference w:type="first" r:id="rId21"/>
      <w:pgSz w:w="15840" w:h="12240" w:orient="landscape" w:code="1"/>
      <w:pgMar w:top="1134" w:right="1440" w:bottom="1440" w:left="1440" w:header="720" w:footer="43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01821" w14:textId="77777777" w:rsidR="007B253F" w:rsidRDefault="007B253F">
      <w:r>
        <w:separator/>
      </w:r>
    </w:p>
  </w:endnote>
  <w:endnote w:type="continuationSeparator" w:id="0">
    <w:p w14:paraId="5313499F" w14:textId="77777777" w:rsidR="007B253F" w:rsidRDefault="007B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15DE6" w14:textId="77777777" w:rsidR="009D2127" w:rsidRDefault="009D2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04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6453"/>
    </w:tblGrid>
    <w:tr w:rsidR="00103DE3" w:rsidRPr="00941C3B" w14:paraId="2D1012AE" w14:textId="77777777" w:rsidTr="00041E58">
      <w:tc>
        <w:tcPr>
          <w:tcW w:w="6588" w:type="dxa"/>
        </w:tcPr>
        <w:p w14:paraId="63E8D172" w14:textId="2D92803D" w:rsidR="00103DE3" w:rsidRPr="00543DFD" w:rsidRDefault="00103DE3" w:rsidP="00021FC2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>CS_TP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MW0234 Revision 5</w:t>
          </w:r>
        </w:p>
      </w:tc>
      <w:tc>
        <w:tcPr>
          <w:tcW w:w="6453" w:type="dxa"/>
        </w:tcPr>
        <w:p w14:paraId="75B7F3C7" w14:textId="32F687E3" w:rsidR="00103DE3" w:rsidRPr="00543DFD" w:rsidRDefault="00103DE3" w:rsidP="00041E58">
          <w:pPr>
            <w:pStyle w:val="Footer"/>
            <w:tabs>
              <w:tab w:val="clear" w:pos="4320"/>
            </w:tabs>
            <w:spacing w:before="120"/>
            <w:ind w:left="379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WI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MW0235</w:t>
          </w:r>
        </w:p>
      </w:tc>
    </w:tr>
    <w:tr w:rsidR="00103DE3" w:rsidRPr="00941C3B" w14:paraId="16F570A2" w14:textId="77777777" w:rsidTr="00041E58">
      <w:tc>
        <w:tcPr>
          <w:tcW w:w="6588" w:type="dxa"/>
        </w:tcPr>
        <w:p w14:paraId="5CA95A93" w14:textId="3E2E903F" w:rsidR="00103DE3" w:rsidRPr="00543DFD" w:rsidRDefault="00103DE3" w:rsidP="0020747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01A</w:t>
          </w:r>
          <w:r>
            <w:rPr>
              <w:sz w:val="18"/>
              <w:szCs w:val="18"/>
            </w:rPr>
            <w:t>pr2022</w:t>
          </w:r>
        </w:p>
      </w:tc>
      <w:tc>
        <w:tcPr>
          <w:tcW w:w="6453" w:type="dxa"/>
        </w:tcPr>
        <w:p w14:paraId="6804B089" w14:textId="352CB8C3" w:rsidR="00103DE3" w:rsidRPr="00543DFD" w:rsidRDefault="00103DE3" w:rsidP="00041E58">
          <w:pPr>
            <w:pStyle w:val="Footer"/>
            <w:tabs>
              <w:tab w:val="clear" w:pos="4320"/>
            </w:tabs>
            <w:spacing w:before="120"/>
            <w:ind w:left="393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</w:t>
          </w:r>
          <w:proofErr w:type="spellStart"/>
          <w:r w:rsidRPr="00D03429">
            <w:rPr>
              <w:rFonts w:ascii="Arial" w:hAnsi="Arial" w:cs="Arial"/>
              <w:color w:val="FF0000"/>
              <w:sz w:val="18"/>
              <w:szCs w:val="18"/>
            </w:rPr>
            <w:t>ddMmmyyyy</w:t>
          </w:r>
          <w:proofErr w:type="spellEnd"/>
        </w:p>
      </w:tc>
    </w:tr>
  </w:tbl>
  <w:p w14:paraId="3EF50B18" w14:textId="421BDF04" w:rsidR="00103DE3" w:rsidRPr="008831D5" w:rsidRDefault="00103DE3" w:rsidP="002B2D22">
    <w:pPr>
      <w:pStyle w:val="Footer"/>
      <w:spacing w:before="240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17, 2019, 2020, 2022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6E7D" w14:textId="77777777" w:rsidR="00103DE3" w:rsidRPr="00E60590" w:rsidRDefault="00103DE3" w:rsidP="00DC0265">
    <w:pPr>
      <w:pStyle w:val="Footer"/>
      <w:rPr>
        <w:rFonts w:ascii="Arial" w:hAnsi="Arial" w:cs="Arial"/>
        <w:color w:val="0000FF"/>
        <w:sz w:val="16"/>
        <w:szCs w:val="16"/>
      </w:rPr>
    </w:pPr>
  </w:p>
  <w:tbl>
    <w:tblPr>
      <w:tblStyle w:val="TableGrid"/>
      <w:tblW w:w="1304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6453"/>
    </w:tblGrid>
    <w:tr w:rsidR="006B18D5" w:rsidRPr="00941C3B" w14:paraId="4BBEF211" w14:textId="77777777" w:rsidTr="002C24C8">
      <w:tc>
        <w:tcPr>
          <w:tcW w:w="6588" w:type="dxa"/>
        </w:tcPr>
        <w:p w14:paraId="3CA8E9D5" w14:textId="77777777" w:rsidR="006B18D5" w:rsidRPr="00543DFD" w:rsidRDefault="006B18D5" w:rsidP="006B18D5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>CS_TP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MW0234 Revision 5</w:t>
          </w:r>
        </w:p>
      </w:tc>
      <w:tc>
        <w:tcPr>
          <w:tcW w:w="6453" w:type="dxa"/>
        </w:tcPr>
        <w:p w14:paraId="371F6DAA" w14:textId="77777777" w:rsidR="006B18D5" w:rsidRPr="00543DFD" w:rsidRDefault="006B18D5" w:rsidP="006B18D5">
          <w:pPr>
            <w:pStyle w:val="Footer"/>
            <w:tabs>
              <w:tab w:val="clear" w:pos="4320"/>
            </w:tabs>
            <w:spacing w:before="120"/>
            <w:ind w:left="379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WI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MW0235</w:t>
          </w:r>
        </w:p>
      </w:tc>
    </w:tr>
    <w:tr w:rsidR="006B18D5" w:rsidRPr="00941C3B" w14:paraId="189D418B" w14:textId="77777777" w:rsidTr="002C24C8">
      <w:tc>
        <w:tcPr>
          <w:tcW w:w="6588" w:type="dxa"/>
        </w:tcPr>
        <w:p w14:paraId="775951CF" w14:textId="77777777" w:rsidR="006B18D5" w:rsidRPr="00543DFD" w:rsidRDefault="006B18D5" w:rsidP="006B18D5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01A</w:t>
          </w:r>
          <w:r>
            <w:rPr>
              <w:sz w:val="18"/>
              <w:szCs w:val="18"/>
            </w:rPr>
            <w:t>pr2022</w:t>
          </w:r>
        </w:p>
      </w:tc>
      <w:tc>
        <w:tcPr>
          <w:tcW w:w="6453" w:type="dxa"/>
        </w:tcPr>
        <w:p w14:paraId="38A47806" w14:textId="77777777" w:rsidR="006B18D5" w:rsidRPr="00543DFD" w:rsidRDefault="006B18D5" w:rsidP="006B18D5">
          <w:pPr>
            <w:pStyle w:val="Footer"/>
            <w:tabs>
              <w:tab w:val="clear" w:pos="4320"/>
            </w:tabs>
            <w:spacing w:before="120"/>
            <w:ind w:left="393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</w:t>
          </w:r>
          <w:proofErr w:type="spellStart"/>
          <w:r w:rsidRPr="009D2127">
            <w:rPr>
              <w:rFonts w:ascii="Arial" w:hAnsi="Arial" w:cs="Arial"/>
              <w:color w:val="000000" w:themeColor="text1"/>
              <w:sz w:val="18"/>
              <w:szCs w:val="18"/>
            </w:rPr>
            <w:t>ddMmmyyyy</w:t>
          </w:r>
          <w:proofErr w:type="spellEnd"/>
        </w:p>
      </w:tc>
    </w:tr>
  </w:tbl>
  <w:p w14:paraId="2DABA1E8" w14:textId="63E83049" w:rsidR="00103DE3" w:rsidRPr="00543DFD" w:rsidRDefault="006B18D5" w:rsidP="00021FC2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17, 2019, 2020, 2022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</w:t>
    </w:r>
    <w:r w:rsidR="00103DE3" w:rsidRPr="00D63FFD">
      <w:rPr>
        <w:rStyle w:val="PageNumber"/>
        <w:rFonts w:ascii="Arial" w:hAnsi="Arial" w:cs="Arial"/>
        <w:sz w:val="16"/>
        <w:szCs w:val="16"/>
      </w:rPr>
      <w:t>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04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6453"/>
    </w:tblGrid>
    <w:tr w:rsidR="00506B4A" w:rsidRPr="00941C3B" w14:paraId="361C3E18" w14:textId="77777777" w:rsidTr="00041E58">
      <w:tc>
        <w:tcPr>
          <w:tcW w:w="6588" w:type="dxa"/>
        </w:tcPr>
        <w:p w14:paraId="581CF07B" w14:textId="77777777" w:rsidR="00506B4A" w:rsidRPr="00543DFD" w:rsidRDefault="00506B4A" w:rsidP="00021FC2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>CS_TP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MW0234 Revision 5</w:t>
          </w:r>
        </w:p>
      </w:tc>
      <w:tc>
        <w:tcPr>
          <w:tcW w:w="6453" w:type="dxa"/>
        </w:tcPr>
        <w:p w14:paraId="694278AC" w14:textId="77777777" w:rsidR="00506B4A" w:rsidRPr="00543DFD" w:rsidRDefault="00506B4A" w:rsidP="00041E58">
          <w:pPr>
            <w:pStyle w:val="Footer"/>
            <w:tabs>
              <w:tab w:val="clear" w:pos="4320"/>
            </w:tabs>
            <w:spacing w:before="120"/>
            <w:ind w:left="379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WI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MW0235</w:t>
          </w:r>
        </w:p>
      </w:tc>
    </w:tr>
    <w:tr w:rsidR="00506B4A" w:rsidRPr="00941C3B" w14:paraId="3F184CFC" w14:textId="77777777" w:rsidTr="00041E58">
      <w:tc>
        <w:tcPr>
          <w:tcW w:w="6588" w:type="dxa"/>
        </w:tcPr>
        <w:p w14:paraId="7486EFDD" w14:textId="77777777" w:rsidR="00506B4A" w:rsidRPr="00543DFD" w:rsidRDefault="00506B4A" w:rsidP="0020747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01A</w:t>
          </w:r>
          <w:r>
            <w:rPr>
              <w:sz w:val="18"/>
              <w:szCs w:val="18"/>
            </w:rPr>
            <w:t>pr2022</w:t>
          </w:r>
        </w:p>
      </w:tc>
      <w:tc>
        <w:tcPr>
          <w:tcW w:w="6453" w:type="dxa"/>
        </w:tcPr>
        <w:p w14:paraId="77ACE69F" w14:textId="77777777" w:rsidR="00506B4A" w:rsidRPr="00543DFD" w:rsidRDefault="00506B4A" w:rsidP="00041E58">
          <w:pPr>
            <w:pStyle w:val="Footer"/>
            <w:tabs>
              <w:tab w:val="clear" w:pos="4320"/>
            </w:tabs>
            <w:spacing w:before="120"/>
            <w:ind w:left="393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</w:t>
          </w:r>
          <w:proofErr w:type="spellStart"/>
          <w:r w:rsidRPr="00D03429">
            <w:rPr>
              <w:rFonts w:ascii="Arial" w:hAnsi="Arial" w:cs="Arial"/>
              <w:color w:val="FF0000"/>
              <w:sz w:val="18"/>
              <w:szCs w:val="18"/>
            </w:rPr>
            <w:t>ddMmmyyyy</w:t>
          </w:r>
          <w:proofErr w:type="spellEnd"/>
        </w:p>
      </w:tc>
    </w:tr>
  </w:tbl>
  <w:p w14:paraId="224E36B1" w14:textId="77777777" w:rsidR="00506B4A" w:rsidRPr="008831D5" w:rsidRDefault="00506B4A" w:rsidP="002B2D22">
    <w:pPr>
      <w:pStyle w:val="Footer"/>
      <w:spacing w:before="240"/>
      <w:rPr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17, 2019, 2020, 2022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041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6453"/>
    </w:tblGrid>
    <w:tr w:rsidR="00103DE3" w:rsidRPr="00941C3B" w14:paraId="269C5A3E" w14:textId="77777777" w:rsidTr="00103DE3">
      <w:tc>
        <w:tcPr>
          <w:tcW w:w="6588" w:type="dxa"/>
        </w:tcPr>
        <w:p w14:paraId="66DC81C8" w14:textId="1F50689E" w:rsidR="00103DE3" w:rsidRPr="00543DFD" w:rsidRDefault="00103DE3" w:rsidP="000D589C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>CS_TP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MW0234 Revision 5</w:t>
          </w:r>
        </w:p>
      </w:tc>
      <w:tc>
        <w:tcPr>
          <w:tcW w:w="6453" w:type="dxa"/>
        </w:tcPr>
        <w:p w14:paraId="346BCCCB" w14:textId="77777777" w:rsidR="00103DE3" w:rsidRPr="00543DFD" w:rsidRDefault="00103DE3" w:rsidP="000D589C">
          <w:pPr>
            <w:pStyle w:val="Footer"/>
            <w:tabs>
              <w:tab w:val="clear" w:pos="4320"/>
            </w:tabs>
            <w:spacing w:before="120"/>
            <w:ind w:left="3794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WI</w:t>
          </w:r>
          <w:r w:rsidRPr="00543DFD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MW0235</w:t>
          </w:r>
        </w:p>
      </w:tc>
    </w:tr>
    <w:tr w:rsidR="00103DE3" w:rsidRPr="00941C3B" w14:paraId="76E39FA8" w14:textId="77777777" w:rsidTr="00103DE3">
      <w:tc>
        <w:tcPr>
          <w:tcW w:w="6588" w:type="dxa"/>
        </w:tcPr>
        <w:p w14:paraId="573ED5D6" w14:textId="6050B68D" w:rsidR="00103DE3" w:rsidRPr="00543DFD" w:rsidRDefault="00103DE3" w:rsidP="000D589C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Effective Date:  </w:t>
          </w:r>
          <w:r>
            <w:rPr>
              <w:rFonts w:ascii="Arial" w:hAnsi="Arial" w:cs="Arial"/>
              <w:sz w:val="18"/>
              <w:szCs w:val="18"/>
            </w:rPr>
            <w:t>01A</w:t>
          </w:r>
          <w:r>
            <w:rPr>
              <w:sz w:val="18"/>
              <w:szCs w:val="18"/>
            </w:rPr>
            <w:t>pr2022</w:t>
          </w:r>
        </w:p>
      </w:tc>
      <w:tc>
        <w:tcPr>
          <w:tcW w:w="6453" w:type="dxa"/>
        </w:tcPr>
        <w:p w14:paraId="209E605D" w14:textId="65ACEB51" w:rsidR="00103DE3" w:rsidRPr="00543DFD" w:rsidRDefault="00103DE3" w:rsidP="000D589C">
          <w:pPr>
            <w:pStyle w:val="Footer"/>
            <w:tabs>
              <w:tab w:val="clear" w:pos="4320"/>
            </w:tabs>
            <w:spacing w:before="120"/>
            <w:ind w:left="393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</w:t>
          </w:r>
          <w:proofErr w:type="spellStart"/>
          <w:r w:rsidRPr="00751656">
            <w:rPr>
              <w:rFonts w:ascii="Arial" w:hAnsi="Arial" w:cs="Arial"/>
              <w:color w:val="FF0000"/>
              <w:sz w:val="18"/>
              <w:szCs w:val="18"/>
            </w:rPr>
            <w:t>ddMmmyyyy</w:t>
          </w:r>
          <w:proofErr w:type="spellEnd"/>
        </w:p>
      </w:tc>
    </w:tr>
  </w:tbl>
  <w:p w14:paraId="416FAEFA" w14:textId="7B047441" w:rsidR="00103DE3" w:rsidRPr="00543DFD" w:rsidRDefault="00103DE3" w:rsidP="00021FC2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543DFD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17, 2019, 2020, 2022</w:t>
    </w:r>
    <w:r w:rsidRPr="00B962CB"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6A553" w14:textId="77777777" w:rsidR="007B253F" w:rsidRDefault="007B253F">
      <w:r>
        <w:separator/>
      </w:r>
    </w:p>
  </w:footnote>
  <w:footnote w:type="continuationSeparator" w:id="0">
    <w:p w14:paraId="41FEEDA0" w14:textId="77777777" w:rsidR="007B253F" w:rsidRDefault="007B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7340" w14:textId="77777777" w:rsidR="009D2127" w:rsidRDefault="009D2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638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6705"/>
      <w:gridCol w:w="6705"/>
    </w:tblGrid>
    <w:tr w:rsidR="00396219" w:rsidRPr="0051627B" w14:paraId="3CCEB90B" w14:textId="77777777" w:rsidTr="00145D49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DD86F8D" w14:textId="7F7DC7DD" w:rsidR="00396219" w:rsidRPr="0051627B" w:rsidRDefault="00396219" w:rsidP="00396219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76969CA" wp14:editId="420C31A4">
                <wp:extent cx="2314286" cy="666667"/>
                <wp:effectExtent l="0" t="0" r="0" b="63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3C5170" w14:textId="77ADF9EA" w:rsidR="00396219" w:rsidRPr="0051627B" w:rsidRDefault="00396219" w:rsidP="00396219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51627B">
            <w:rPr>
              <w:rFonts w:ascii="Arial" w:hAnsi="Arial" w:cs="Arial"/>
              <w:bCs/>
              <w:sz w:val="20"/>
              <w:szCs w:val="20"/>
            </w:rPr>
            <w:t>Clinical Study Report Appendices Content Template</w:t>
          </w:r>
        </w:p>
      </w:tc>
      <w:tc>
        <w:tcPr>
          <w:tcW w:w="6705" w:type="dxa"/>
          <w:tcBorders>
            <w:bottom w:val="single" w:sz="12" w:space="0" w:color="auto"/>
          </w:tcBorders>
          <w:vAlign w:val="center"/>
        </w:tcPr>
        <w:p w14:paraId="10CC6EF0" w14:textId="77777777" w:rsidR="00396219" w:rsidRPr="00E8722C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DC8B81F" w14:textId="77777777" w:rsidR="00396219" w:rsidRPr="00E8722C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84C22F3" w14:textId="77777777" w:rsidR="00396219" w:rsidRPr="00E8722C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BE5AC21" w14:textId="77777777" w:rsidR="00396219" w:rsidRPr="00E8722C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679C509" w14:textId="0B9DF90E" w:rsidR="00396219" w:rsidRPr="0051627B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E8722C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E8722C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8722C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E8722C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E8722C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E8722C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8722C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E8722C">
            <w:rPr>
              <w:rFonts w:ascii="Arial" w:hAnsi="Arial" w:cs="Arial"/>
              <w:sz w:val="20"/>
              <w:szCs w:val="20"/>
            </w:rPr>
            <w:fldChar w:fldCharType="begin"/>
          </w:r>
          <w:r w:rsidRPr="00E8722C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E8722C">
            <w:rPr>
              <w:rFonts w:ascii="Arial" w:hAnsi="Arial" w:cs="Arial"/>
              <w:sz w:val="20"/>
              <w:szCs w:val="20"/>
            </w:rPr>
            <w:fldChar w:fldCharType="separate"/>
          </w:r>
          <w:r w:rsidR="003F012D" w:rsidRPr="003F012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E8722C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  <w:tc>
        <w:tcPr>
          <w:tcW w:w="6705" w:type="dxa"/>
          <w:tcBorders>
            <w:bottom w:val="single" w:sz="12" w:space="0" w:color="auto"/>
          </w:tcBorders>
          <w:vAlign w:val="center"/>
        </w:tcPr>
        <w:p w14:paraId="3C0CE7AA" w14:textId="64F00196" w:rsidR="00396219" w:rsidRPr="0051627B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6204484" w14:textId="77777777" w:rsidR="00396219" w:rsidRPr="0051627B" w:rsidRDefault="00396219" w:rsidP="0039621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FB0CDA9" w14:textId="64C7CD48" w:rsidR="00396219" w:rsidRPr="0051627B" w:rsidRDefault="00396219" w:rsidP="00396219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</w:tr>
  </w:tbl>
  <w:p w14:paraId="619D9D28" w14:textId="77777777" w:rsidR="00103DE3" w:rsidRPr="0051627B" w:rsidRDefault="00103DE3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50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7272"/>
    </w:tblGrid>
    <w:tr w:rsidR="00103DE3" w:rsidRPr="0051627B" w14:paraId="6ACDC46D" w14:textId="77777777" w:rsidTr="007728E6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C0DFDD2" w14:textId="27ED819B" w:rsidR="00103DE3" w:rsidRPr="0051627B" w:rsidRDefault="00103DE3" w:rsidP="00103DE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D91CC5B" wp14:editId="3D59AFFA">
                <wp:extent cx="2314286" cy="666667"/>
                <wp:effectExtent l="0" t="0" r="0" b="63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CF45B1" w14:textId="125CCED8" w:rsidR="00103DE3" w:rsidRPr="0051627B" w:rsidRDefault="00103DE3" w:rsidP="00103DE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51627B">
            <w:rPr>
              <w:rFonts w:ascii="Arial" w:hAnsi="Arial" w:cs="Arial"/>
              <w:bCs/>
              <w:sz w:val="20"/>
              <w:szCs w:val="20"/>
            </w:rPr>
            <w:t>Clinical Study Report Appendices Content Template</w:t>
          </w:r>
        </w:p>
      </w:tc>
      <w:tc>
        <w:tcPr>
          <w:tcW w:w="7272" w:type="dxa"/>
          <w:tcBorders>
            <w:bottom w:val="single" w:sz="12" w:space="0" w:color="auto"/>
          </w:tcBorders>
          <w:vAlign w:val="center"/>
        </w:tcPr>
        <w:p w14:paraId="7DB1806C" w14:textId="77777777" w:rsidR="00103DE3" w:rsidRPr="0051627B" w:rsidRDefault="00103DE3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D98A972" w14:textId="46AF32CB" w:rsidR="00103DE3" w:rsidRPr="0051627B" w:rsidRDefault="00103DE3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>
            <w:rPr>
              <w:rFonts w:ascii="Arial" w:hAnsi="Arial" w:cs="Arial"/>
              <w:snapToGrid w:val="0"/>
              <w:sz w:val="20"/>
              <w:szCs w:val="20"/>
            </w:rPr>
            <w:t>Customer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>: &lt;&lt; name &gt;&gt;; Study number: &lt;&lt; number&gt;&gt;</w:t>
          </w:r>
        </w:p>
        <w:p w14:paraId="04A937C9" w14:textId="1F489AFF" w:rsidR="00103DE3" w:rsidRPr="0051627B" w:rsidRDefault="00103DE3" w:rsidP="00103DE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51627B">
            <w:rPr>
              <w:rFonts w:ascii="Arial" w:hAnsi="Arial" w:cs="Arial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51627B">
            <w:rPr>
              <w:rFonts w:ascii="Arial" w:hAnsi="Arial" w:cs="Arial"/>
              <w:sz w:val="20"/>
              <w:szCs w:val="20"/>
            </w:rPr>
            <w:fldChar w:fldCharType="separate"/>
          </w:r>
          <w:r w:rsidR="009D2127" w:rsidRPr="009D2127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51627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72F58274" w14:textId="77777777" w:rsidR="00103DE3" w:rsidRPr="0051627B" w:rsidRDefault="00103DE3">
    <w:pPr>
      <w:pStyle w:val="Header"/>
      <w:rPr>
        <w:rFonts w:ascii="Arial" w:hAnsi="Arial" w:cs="Arial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933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6705"/>
    </w:tblGrid>
    <w:tr w:rsidR="005A1BE8" w:rsidRPr="0051627B" w14:paraId="72DF35EF" w14:textId="77777777" w:rsidTr="00B41007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6B22183" w14:textId="77777777" w:rsidR="005A1BE8" w:rsidRPr="0051627B" w:rsidRDefault="005A1BE8" w:rsidP="00103DE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FF53684" wp14:editId="3D393F58">
                <wp:extent cx="2314286" cy="666667"/>
                <wp:effectExtent l="0" t="0" r="0" b="63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BC7F79" w14:textId="77777777" w:rsidR="005A1BE8" w:rsidRPr="0051627B" w:rsidRDefault="005A1BE8" w:rsidP="00103DE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51627B">
            <w:rPr>
              <w:rFonts w:ascii="Arial" w:hAnsi="Arial" w:cs="Arial"/>
              <w:bCs/>
              <w:sz w:val="20"/>
              <w:szCs w:val="20"/>
            </w:rPr>
            <w:t>Clinical Study Report Appendices Content Template</w:t>
          </w:r>
        </w:p>
      </w:tc>
      <w:tc>
        <w:tcPr>
          <w:tcW w:w="6705" w:type="dxa"/>
          <w:tcBorders>
            <w:bottom w:val="single" w:sz="12" w:space="0" w:color="auto"/>
          </w:tcBorders>
          <w:vAlign w:val="center"/>
        </w:tcPr>
        <w:p w14:paraId="6C731979" w14:textId="77777777" w:rsidR="005A1BE8" w:rsidRPr="0051627B" w:rsidRDefault="005A1BE8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6A532F7" w14:textId="77777777" w:rsidR="005A1BE8" w:rsidRPr="0051627B" w:rsidRDefault="005A1BE8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AA0F8E2" w14:textId="77777777" w:rsidR="005A1BE8" w:rsidRPr="002518BA" w:rsidRDefault="005A1BE8" w:rsidP="00B41007">
          <w:pPr>
            <w:jc w:val="right"/>
            <w:rPr>
              <w:rFonts w:ascii="Arial" w:hAnsi="Arial" w:cs="Arial"/>
              <w:snapToGrid w:val="0"/>
              <w:color w:val="FF0000"/>
              <w:sz w:val="20"/>
              <w:szCs w:val="20"/>
            </w:rPr>
          </w:pPr>
          <w:r>
            <w:rPr>
              <w:rFonts w:ascii="Arial" w:hAnsi="Arial" w:cs="Arial"/>
              <w:snapToGrid w:val="0"/>
              <w:sz w:val="20"/>
              <w:szCs w:val="20"/>
            </w:rPr>
            <w:t>Customer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: </w:t>
          </w:r>
          <w:r w:rsidRPr="00891C69">
            <w:rPr>
              <w:rFonts w:ascii="Arial" w:hAnsi="Arial" w:cs="Arial"/>
              <w:snapToGrid w:val="0"/>
              <w:color w:val="FF0000"/>
              <w:sz w:val="20"/>
              <w:szCs w:val="20"/>
            </w:rPr>
            <w:t>&lt;&lt; name &gt;&gt;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; Study number: </w:t>
          </w:r>
          <w:r w:rsidRPr="002518BA">
            <w:rPr>
              <w:rFonts w:ascii="Arial" w:hAnsi="Arial" w:cs="Arial"/>
              <w:snapToGrid w:val="0"/>
              <w:color w:val="FF0000"/>
              <w:sz w:val="20"/>
              <w:szCs w:val="20"/>
            </w:rPr>
            <w:t>&lt;&lt; number&gt;&gt;</w:t>
          </w:r>
        </w:p>
        <w:p w14:paraId="6C78D70E" w14:textId="15420A5A" w:rsidR="005A1BE8" w:rsidRPr="0051627B" w:rsidRDefault="005A1BE8" w:rsidP="00103DE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51627B">
            <w:rPr>
              <w:rFonts w:ascii="Arial" w:hAnsi="Arial" w:cs="Arial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51627B">
            <w:rPr>
              <w:rFonts w:ascii="Arial" w:hAnsi="Arial" w:cs="Arial"/>
              <w:sz w:val="20"/>
              <w:szCs w:val="20"/>
            </w:rPr>
            <w:fldChar w:fldCharType="separate"/>
          </w:r>
          <w:r w:rsidR="009D2127" w:rsidRPr="009D2127">
            <w:rPr>
              <w:rFonts w:ascii="Arial" w:hAnsi="Arial" w:cs="Arial"/>
              <w:noProof/>
              <w:snapToGrid w:val="0"/>
              <w:sz w:val="20"/>
              <w:szCs w:val="20"/>
            </w:rPr>
            <w:t>6</w:t>
          </w:r>
          <w:r w:rsidRPr="0051627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782509C8" w14:textId="77777777" w:rsidR="005A1BE8" w:rsidRPr="0051627B" w:rsidRDefault="005A1BE8">
    <w:pPr>
      <w:pStyle w:val="Header"/>
      <w:rPr>
        <w:rFonts w:ascii="Arial" w:hAnsi="Arial" w:cs="Arial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500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7272"/>
    </w:tblGrid>
    <w:tr w:rsidR="0033243B" w:rsidRPr="0051627B" w14:paraId="2D624126" w14:textId="77777777" w:rsidTr="007728E6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A591D32" w14:textId="77777777" w:rsidR="0033243B" w:rsidRPr="0051627B" w:rsidRDefault="0033243B" w:rsidP="00103DE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7E34A72" wp14:editId="45ABE5C9">
                <wp:extent cx="2314286" cy="666667"/>
                <wp:effectExtent l="0" t="0" r="0" b="63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C1BE9C" w14:textId="77777777" w:rsidR="0033243B" w:rsidRPr="0051627B" w:rsidRDefault="0033243B" w:rsidP="00103DE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51627B">
            <w:rPr>
              <w:rFonts w:ascii="Arial" w:hAnsi="Arial" w:cs="Arial"/>
              <w:bCs/>
              <w:sz w:val="20"/>
              <w:szCs w:val="20"/>
            </w:rPr>
            <w:t>Clinical Study Report Appendices Content Template</w:t>
          </w:r>
        </w:p>
      </w:tc>
      <w:tc>
        <w:tcPr>
          <w:tcW w:w="7272" w:type="dxa"/>
          <w:tcBorders>
            <w:bottom w:val="single" w:sz="12" w:space="0" w:color="auto"/>
          </w:tcBorders>
          <w:vAlign w:val="center"/>
        </w:tcPr>
        <w:p w14:paraId="0EBA5066" w14:textId="77777777" w:rsidR="0033243B" w:rsidRPr="0051627B" w:rsidRDefault="0033243B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CAB17D9" w14:textId="77777777" w:rsidR="0033243B" w:rsidRPr="0051627B" w:rsidRDefault="0033243B" w:rsidP="00103DE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>
            <w:rPr>
              <w:rFonts w:ascii="Arial" w:hAnsi="Arial" w:cs="Arial"/>
              <w:snapToGrid w:val="0"/>
              <w:sz w:val="20"/>
              <w:szCs w:val="20"/>
            </w:rPr>
            <w:t>Customer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: </w:t>
          </w:r>
          <w:r w:rsidRPr="005E6A6D">
            <w:rPr>
              <w:rFonts w:ascii="Arial" w:hAnsi="Arial" w:cs="Arial"/>
              <w:snapToGrid w:val="0"/>
              <w:color w:val="FF0000"/>
              <w:sz w:val="20"/>
              <w:szCs w:val="20"/>
            </w:rPr>
            <w:t>&lt;&lt; name &gt;&gt;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>; Study number:</w:t>
          </w:r>
          <w:r w:rsidRPr="005E6A6D">
            <w:rPr>
              <w:rFonts w:ascii="Arial" w:hAnsi="Arial" w:cs="Arial"/>
              <w:snapToGrid w:val="0"/>
              <w:color w:val="FF0000"/>
              <w:sz w:val="20"/>
              <w:szCs w:val="20"/>
            </w:rPr>
            <w:t xml:space="preserve"> &lt;&lt; </w:t>
          </w:r>
          <w:r w:rsidRPr="005A1BE8">
            <w:rPr>
              <w:rFonts w:ascii="Arial" w:hAnsi="Arial" w:cs="Arial"/>
              <w:snapToGrid w:val="0"/>
              <w:color w:val="FF0000"/>
              <w:sz w:val="20"/>
              <w:szCs w:val="20"/>
            </w:rPr>
            <w:t>number</w:t>
          </w:r>
          <w:r w:rsidRPr="005E6A6D">
            <w:rPr>
              <w:rFonts w:ascii="Arial" w:hAnsi="Arial" w:cs="Arial"/>
              <w:snapToGrid w:val="0"/>
              <w:color w:val="FF0000"/>
              <w:sz w:val="20"/>
              <w:szCs w:val="20"/>
            </w:rPr>
            <w:t>&gt;&gt;</w:t>
          </w:r>
        </w:p>
        <w:p w14:paraId="6ABE9B8C" w14:textId="1F3D1FA1" w:rsidR="0033243B" w:rsidRPr="0051627B" w:rsidRDefault="0033243B" w:rsidP="00103DE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51627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51627B">
            <w:rPr>
              <w:rFonts w:ascii="Arial" w:hAnsi="Arial" w:cs="Arial"/>
              <w:sz w:val="20"/>
              <w:szCs w:val="20"/>
            </w:rPr>
            <w:fldChar w:fldCharType="begin"/>
          </w:r>
          <w:r w:rsidRPr="0051627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51627B">
            <w:rPr>
              <w:rFonts w:ascii="Arial" w:hAnsi="Arial" w:cs="Arial"/>
              <w:sz w:val="20"/>
              <w:szCs w:val="20"/>
            </w:rPr>
            <w:fldChar w:fldCharType="separate"/>
          </w:r>
          <w:r w:rsidR="00506B4A" w:rsidRPr="00506B4A">
            <w:rPr>
              <w:rFonts w:ascii="Arial" w:hAnsi="Arial" w:cs="Arial"/>
              <w:noProof/>
              <w:snapToGrid w:val="0"/>
              <w:sz w:val="20"/>
              <w:szCs w:val="20"/>
            </w:rPr>
            <w:t>6</w:t>
          </w:r>
          <w:r w:rsidRPr="0051627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D6A08E0" w14:textId="77777777" w:rsidR="0033243B" w:rsidRPr="0051627B" w:rsidRDefault="0033243B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E8C"/>
    <w:multiLevelType w:val="hybridMultilevel"/>
    <w:tmpl w:val="68224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0AA6"/>
    <w:multiLevelType w:val="hybridMultilevel"/>
    <w:tmpl w:val="84AC2AD2"/>
    <w:lvl w:ilvl="0" w:tplc="08090001">
      <w:start w:val="1"/>
      <w:numFmt w:val="bullet"/>
      <w:lvlText w:val=""/>
      <w:lvlJc w:val="left"/>
      <w:pPr>
        <w:ind w:left="544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264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F097D10"/>
    <w:multiLevelType w:val="hybridMultilevel"/>
    <w:tmpl w:val="E0D00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84524"/>
    <w:multiLevelType w:val="hybridMultilevel"/>
    <w:tmpl w:val="9404F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3318F"/>
    <w:multiLevelType w:val="hybridMultilevel"/>
    <w:tmpl w:val="D2709E58"/>
    <w:lvl w:ilvl="0" w:tplc="08090001">
      <w:start w:val="1"/>
      <w:numFmt w:val="bullet"/>
      <w:lvlText w:val=""/>
      <w:lvlJc w:val="left"/>
      <w:pPr>
        <w:ind w:left="5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6" w15:restartNumberingAfterBreak="0">
    <w:nsid w:val="503F4291"/>
    <w:multiLevelType w:val="hybridMultilevel"/>
    <w:tmpl w:val="DD103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618B5974"/>
    <w:multiLevelType w:val="hybridMultilevel"/>
    <w:tmpl w:val="19D42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81A79"/>
    <w:multiLevelType w:val="hybridMultilevel"/>
    <w:tmpl w:val="749E3C16"/>
    <w:lvl w:ilvl="0" w:tplc="08090001">
      <w:start w:val="1"/>
      <w:numFmt w:val="bullet"/>
      <w:lvlText w:val=""/>
      <w:lvlJc w:val="left"/>
      <w:pPr>
        <w:ind w:left="5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</w:abstractNum>
  <w:abstractNum w:abstractNumId="12" w15:restartNumberingAfterBreak="0">
    <w:nsid w:val="753A01DC"/>
    <w:multiLevelType w:val="hybridMultilevel"/>
    <w:tmpl w:val="258AA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10"/>
  </w:num>
  <w:num w:numId="5">
    <w:abstractNumId w:val="5"/>
  </w:num>
  <w:num w:numId="6">
    <w:abstractNumId w:val="12"/>
  </w:num>
  <w:num w:numId="7">
    <w:abstractNumId w:val="1"/>
  </w:num>
  <w:num w:numId="8">
    <w:abstractNumId w:val="8"/>
  </w:num>
  <w:num w:numId="9">
    <w:abstractNumId w:val="11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73F7"/>
    <w:rsid w:val="00010812"/>
    <w:rsid w:val="00011D5D"/>
    <w:rsid w:val="00015C79"/>
    <w:rsid w:val="00015D6F"/>
    <w:rsid w:val="0001605D"/>
    <w:rsid w:val="00020B40"/>
    <w:rsid w:val="000218A8"/>
    <w:rsid w:val="00021FC2"/>
    <w:rsid w:val="00026520"/>
    <w:rsid w:val="0003032A"/>
    <w:rsid w:val="0003574A"/>
    <w:rsid w:val="00041E58"/>
    <w:rsid w:val="0004508F"/>
    <w:rsid w:val="0004512F"/>
    <w:rsid w:val="00046D5A"/>
    <w:rsid w:val="00050411"/>
    <w:rsid w:val="0005094D"/>
    <w:rsid w:val="00075157"/>
    <w:rsid w:val="00094E1A"/>
    <w:rsid w:val="000B1011"/>
    <w:rsid w:val="000C2523"/>
    <w:rsid w:val="000C2EB3"/>
    <w:rsid w:val="000D589C"/>
    <w:rsid w:val="000E1B4A"/>
    <w:rsid w:val="000E72F4"/>
    <w:rsid w:val="000F1C85"/>
    <w:rsid w:val="00103DE3"/>
    <w:rsid w:val="00105B30"/>
    <w:rsid w:val="001153CE"/>
    <w:rsid w:val="00115DB1"/>
    <w:rsid w:val="001235F5"/>
    <w:rsid w:val="00124F7C"/>
    <w:rsid w:val="00132BCD"/>
    <w:rsid w:val="00135627"/>
    <w:rsid w:val="0013614B"/>
    <w:rsid w:val="001402CD"/>
    <w:rsid w:val="00140B93"/>
    <w:rsid w:val="00146C0F"/>
    <w:rsid w:val="00163D28"/>
    <w:rsid w:val="00172AB5"/>
    <w:rsid w:val="00180521"/>
    <w:rsid w:val="00182204"/>
    <w:rsid w:val="0018531E"/>
    <w:rsid w:val="00186565"/>
    <w:rsid w:val="001870DC"/>
    <w:rsid w:val="001871AF"/>
    <w:rsid w:val="00187864"/>
    <w:rsid w:val="00195D52"/>
    <w:rsid w:val="001A0BF7"/>
    <w:rsid w:val="001A2E28"/>
    <w:rsid w:val="001A40A6"/>
    <w:rsid w:val="001A79B2"/>
    <w:rsid w:val="001C0725"/>
    <w:rsid w:val="001D2894"/>
    <w:rsid w:val="001E2C17"/>
    <w:rsid w:val="001F67EE"/>
    <w:rsid w:val="002037F3"/>
    <w:rsid w:val="00207470"/>
    <w:rsid w:val="002130E4"/>
    <w:rsid w:val="00216963"/>
    <w:rsid w:val="002228CC"/>
    <w:rsid w:val="00225EE0"/>
    <w:rsid w:val="00226F78"/>
    <w:rsid w:val="00236D0D"/>
    <w:rsid w:val="00240423"/>
    <w:rsid w:val="00250231"/>
    <w:rsid w:val="002518BA"/>
    <w:rsid w:val="002523A4"/>
    <w:rsid w:val="00262345"/>
    <w:rsid w:val="002635F9"/>
    <w:rsid w:val="00267763"/>
    <w:rsid w:val="00267FEF"/>
    <w:rsid w:val="00270E1A"/>
    <w:rsid w:val="00275D35"/>
    <w:rsid w:val="002761B8"/>
    <w:rsid w:val="00292671"/>
    <w:rsid w:val="00296DD7"/>
    <w:rsid w:val="002A1C2D"/>
    <w:rsid w:val="002B2D22"/>
    <w:rsid w:val="002B2EC4"/>
    <w:rsid w:val="002B454C"/>
    <w:rsid w:val="002C0ED7"/>
    <w:rsid w:val="002C4678"/>
    <w:rsid w:val="002C61C7"/>
    <w:rsid w:val="002E0498"/>
    <w:rsid w:val="002E4508"/>
    <w:rsid w:val="002E4AB9"/>
    <w:rsid w:val="002E5969"/>
    <w:rsid w:val="002F57AD"/>
    <w:rsid w:val="00300EF5"/>
    <w:rsid w:val="00306175"/>
    <w:rsid w:val="00312E6E"/>
    <w:rsid w:val="00314E21"/>
    <w:rsid w:val="003217B7"/>
    <w:rsid w:val="00324B0B"/>
    <w:rsid w:val="00327477"/>
    <w:rsid w:val="0033090C"/>
    <w:rsid w:val="0033243B"/>
    <w:rsid w:val="0033285D"/>
    <w:rsid w:val="00332EF6"/>
    <w:rsid w:val="00336A16"/>
    <w:rsid w:val="003434C2"/>
    <w:rsid w:val="00344FFD"/>
    <w:rsid w:val="00361C9B"/>
    <w:rsid w:val="0037561D"/>
    <w:rsid w:val="00390AB8"/>
    <w:rsid w:val="00393039"/>
    <w:rsid w:val="00396219"/>
    <w:rsid w:val="00396AC8"/>
    <w:rsid w:val="003A3B97"/>
    <w:rsid w:val="003A5417"/>
    <w:rsid w:val="003A5ABD"/>
    <w:rsid w:val="003B156E"/>
    <w:rsid w:val="003C0922"/>
    <w:rsid w:val="003C4E39"/>
    <w:rsid w:val="003C591E"/>
    <w:rsid w:val="003D4319"/>
    <w:rsid w:val="003D6F7F"/>
    <w:rsid w:val="003D7EBE"/>
    <w:rsid w:val="003E38BA"/>
    <w:rsid w:val="003E38FF"/>
    <w:rsid w:val="003E7ABA"/>
    <w:rsid w:val="003F012D"/>
    <w:rsid w:val="004010B7"/>
    <w:rsid w:val="00402EB4"/>
    <w:rsid w:val="004044C0"/>
    <w:rsid w:val="00406B58"/>
    <w:rsid w:val="00412503"/>
    <w:rsid w:val="00412F45"/>
    <w:rsid w:val="004205F7"/>
    <w:rsid w:val="0043051B"/>
    <w:rsid w:val="00431128"/>
    <w:rsid w:val="004311AC"/>
    <w:rsid w:val="00431CE6"/>
    <w:rsid w:val="00431E49"/>
    <w:rsid w:val="004361AB"/>
    <w:rsid w:val="004514C1"/>
    <w:rsid w:val="00462917"/>
    <w:rsid w:val="004630FC"/>
    <w:rsid w:val="00463544"/>
    <w:rsid w:val="00471B2E"/>
    <w:rsid w:val="00480D54"/>
    <w:rsid w:val="004845F4"/>
    <w:rsid w:val="004871DB"/>
    <w:rsid w:val="004973A9"/>
    <w:rsid w:val="004A512B"/>
    <w:rsid w:val="004B04A1"/>
    <w:rsid w:val="004B082E"/>
    <w:rsid w:val="004B276B"/>
    <w:rsid w:val="004D3982"/>
    <w:rsid w:val="004D663B"/>
    <w:rsid w:val="004D6736"/>
    <w:rsid w:val="004D6C86"/>
    <w:rsid w:val="004F316A"/>
    <w:rsid w:val="004F7EB5"/>
    <w:rsid w:val="005008FE"/>
    <w:rsid w:val="00502E25"/>
    <w:rsid w:val="00506B4A"/>
    <w:rsid w:val="00511B13"/>
    <w:rsid w:val="0051627B"/>
    <w:rsid w:val="0052700B"/>
    <w:rsid w:val="00534513"/>
    <w:rsid w:val="00537FD9"/>
    <w:rsid w:val="005418B5"/>
    <w:rsid w:val="00543DFD"/>
    <w:rsid w:val="005458F7"/>
    <w:rsid w:val="00547D3A"/>
    <w:rsid w:val="00555D20"/>
    <w:rsid w:val="00561363"/>
    <w:rsid w:val="00563B5A"/>
    <w:rsid w:val="00570E59"/>
    <w:rsid w:val="00572487"/>
    <w:rsid w:val="00576683"/>
    <w:rsid w:val="005823CB"/>
    <w:rsid w:val="005841F5"/>
    <w:rsid w:val="005A1BE8"/>
    <w:rsid w:val="005A5130"/>
    <w:rsid w:val="005B38BA"/>
    <w:rsid w:val="005C0848"/>
    <w:rsid w:val="005C11CC"/>
    <w:rsid w:val="005C67CA"/>
    <w:rsid w:val="005C6AB9"/>
    <w:rsid w:val="005D06C6"/>
    <w:rsid w:val="005D4C8E"/>
    <w:rsid w:val="005E6A6D"/>
    <w:rsid w:val="005F0E0D"/>
    <w:rsid w:val="005F1CBC"/>
    <w:rsid w:val="006143B1"/>
    <w:rsid w:val="00621010"/>
    <w:rsid w:val="00626646"/>
    <w:rsid w:val="00631429"/>
    <w:rsid w:val="00634891"/>
    <w:rsid w:val="00635185"/>
    <w:rsid w:val="00636452"/>
    <w:rsid w:val="00640A41"/>
    <w:rsid w:val="006413DF"/>
    <w:rsid w:val="006532F3"/>
    <w:rsid w:val="0066463D"/>
    <w:rsid w:val="00677086"/>
    <w:rsid w:val="00680610"/>
    <w:rsid w:val="0068074B"/>
    <w:rsid w:val="0068221A"/>
    <w:rsid w:val="00682531"/>
    <w:rsid w:val="0068796D"/>
    <w:rsid w:val="00697BB9"/>
    <w:rsid w:val="006A3189"/>
    <w:rsid w:val="006A6E22"/>
    <w:rsid w:val="006A7ACC"/>
    <w:rsid w:val="006A7C4A"/>
    <w:rsid w:val="006B047F"/>
    <w:rsid w:val="006B18D5"/>
    <w:rsid w:val="006B5C21"/>
    <w:rsid w:val="006B77B0"/>
    <w:rsid w:val="006C0608"/>
    <w:rsid w:val="006C0F22"/>
    <w:rsid w:val="006C4130"/>
    <w:rsid w:val="006C4691"/>
    <w:rsid w:val="006D3FAC"/>
    <w:rsid w:val="006E4407"/>
    <w:rsid w:val="006E7DF4"/>
    <w:rsid w:val="006F60D0"/>
    <w:rsid w:val="00720E12"/>
    <w:rsid w:val="007364C7"/>
    <w:rsid w:val="0075105A"/>
    <w:rsid w:val="00751656"/>
    <w:rsid w:val="00761E57"/>
    <w:rsid w:val="00762CD9"/>
    <w:rsid w:val="00765AC8"/>
    <w:rsid w:val="007663C7"/>
    <w:rsid w:val="00770C39"/>
    <w:rsid w:val="0077251D"/>
    <w:rsid w:val="007728E6"/>
    <w:rsid w:val="007734C8"/>
    <w:rsid w:val="00776C11"/>
    <w:rsid w:val="00777F14"/>
    <w:rsid w:val="007901D9"/>
    <w:rsid w:val="007910B7"/>
    <w:rsid w:val="00797525"/>
    <w:rsid w:val="007A5FAE"/>
    <w:rsid w:val="007B17E2"/>
    <w:rsid w:val="007B253F"/>
    <w:rsid w:val="007C2CA9"/>
    <w:rsid w:val="007D46ED"/>
    <w:rsid w:val="007E5A29"/>
    <w:rsid w:val="007E722D"/>
    <w:rsid w:val="00807110"/>
    <w:rsid w:val="008078A2"/>
    <w:rsid w:val="00813772"/>
    <w:rsid w:val="0081757B"/>
    <w:rsid w:val="008233B8"/>
    <w:rsid w:val="00823698"/>
    <w:rsid w:val="008261D2"/>
    <w:rsid w:val="0084008D"/>
    <w:rsid w:val="00842A65"/>
    <w:rsid w:val="008461B4"/>
    <w:rsid w:val="008470E0"/>
    <w:rsid w:val="008500F1"/>
    <w:rsid w:val="00861F4B"/>
    <w:rsid w:val="00867482"/>
    <w:rsid w:val="00876272"/>
    <w:rsid w:val="00880503"/>
    <w:rsid w:val="00880F77"/>
    <w:rsid w:val="008824DA"/>
    <w:rsid w:val="008855B5"/>
    <w:rsid w:val="00890294"/>
    <w:rsid w:val="00891481"/>
    <w:rsid w:val="00891C69"/>
    <w:rsid w:val="00892319"/>
    <w:rsid w:val="00895D80"/>
    <w:rsid w:val="008A0988"/>
    <w:rsid w:val="008D776F"/>
    <w:rsid w:val="008E1EC4"/>
    <w:rsid w:val="008E51BB"/>
    <w:rsid w:val="008E6E2D"/>
    <w:rsid w:val="008F0D38"/>
    <w:rsid w:val="009018C8"/>
    <w:rsid w:val="0090223C"/>
    <w:rsid w:val="009029A1"/>
    <w:rsid w:val="009029F2"/>
    <w:rsid w:val="00905113"/>
    <w:rsid w:val="00911A69"/>
    <w:rsid w:val="0091504A"/>
    <w:rsid w:val="00922CEF"/>
    <w:rsid w:val="00922D4A"/>
    <w:rsid w:val="0093335D"/>
    <w:rsid w:val="009377B5"/>
    <w:rsid w:val="00941C3B"/>
    <w:rsid w:val="00943527"/>
    <w:rsid w:val="00945A0D"/>
    <w:rsid w:val="00951162"/>
    <w:rsid w:val="00970917"/>
    <w:rsid w:val="009875F9"/>
    <w:rsid w:val="0099575E"/>
    <w:rsid w:val="009A3217"/>
    <w:rsid w:val="009A5E19"/>
    <w:rsid w:val="009B5FC8"/>
    <w:rsid w:val="009B60DC"/>
    <w:rsid w:val="009B6263"/>
    <w:rsid w:val="009C1447"/>
    <w:rsid w:val="009C4B3D"/>
    <w:rsid w:val="009C7302"/>
    <w:rsid w:val="009D2127"/>
    <w:rsid w:val="009D4DAA"/>
    <w:rsid w:val="009E69A0"/>
    <w:rsid w:val="009E6F64"/>
    <w:rsid w:val="00A02800"/>
    <w:rsid w:val="00A14019"/>
    <w:rsid w:val="00A17C96"/>
    <w:rsid w:val="00A212EC"/>
    <w:rsid w:val="00A22C57"/>
    <w:rsid w:val="00A240BE"/>
    <w:rsid w:val="00A32B1C"/>
    <w:rsid w:val="00A34FE0"/>
    <w:rsid w:val="00A3604D"/>
    <w:rsid w:val="00A36D07"/>
    <w:rsid w:val="00A429C6"/>
    <w:rsid w:val="00A555CF"/>
    <w:rsid w:val="00A60565"/>
    <w:rsid w:val="00A609BE"/>
    <w:rsid w:val="00A60DEA"/>
    <w:rsid w:val="00A62977"/>
    <w:rsid w:val="00A809D8"/>
    <w:rsid w:val="00A8265F"/>
    <w:rsid w:val="00A9257D"/>
    <w:rsid w:val="00A93DFF"/>
    <w:rsid w:val="00AA00DB"/>
    <w:rsid w:val="00AA75B3"/>
    <w:rsid w:val="00AB06CF"/>
    <w:rsid w:val="00AB2CF8"/>
    <w:rsid w:val="00AB4F52"/>
    <w:rsid w:val="00AB7C8E"/>
    <w:rsid w:val="00AC7179"/>
    <w:rsid w:val="00AD46C1"/>
    <w:rsid w:val="00AE4E14"/>
    <w:rsid w:val="00AF1780"/>
    <w:rsid w:val="00AF1E00"/>
    <w:rsid w:val="00AF3178"/>
    <w:rsid w:val="00AF4C5C"/>
    <w:rsid w:val="00AF4EFE"/>
    <w:rsid w:val="00AF645A"/>
    <w:rsid w:val="00AF64A8"/>
    <w:rsid w:val="00B014F5"/>
    <w:rsid w:val="00B1568C"/>
    <w:rsid w:val="00B1677B"/>
    <w:rsid w:val="00B22F5E"/>
    <w:rsid w:val="00B23E19"/>
    <w:rsid w:val="00B261DD"/>
    <w:rsid w:val="00B37C28"/>
    <w:rsid w:val="00B4022E"/>
    <w:rsid w:val="00B41007"/>
    <w:rsid w:val="00B4569F"/>
    <w:rsid w:val="00B52CAB"/>
    <w:rsid w:val="00B74D01"/>
    <w:rsid w:val="00B77A84"/>
    <w:rsid w:val="00B81063"/>
    <w:rsid w:val="00B82B70"/>
    <w:rsid w:val="00B93174"/>
    <w:rsid w:val="00B962CB"/>
    <w:rsid w:val="00B969AF"/>
    <w:rsid w:val="00BB2695"/>
    <w:rsid w:val="00BC3C22"/>
    <w:rsid w:val="00BC56FF"/>
    <w:rsid w:val="00BD19C4"/>
    <w:rsid w:val="00BF22A2"/>
    <w:rsid w:val="00C00FE5"/>
    <w:rsid w:val="00C01465"/>
    <w:rsid w:val="00C02954"/>
    <w:rsid w:val="00C03F61"/>
    <w:rsid w:val="00C07D53"/>
    <w:rsid w:val="00C1134F"/>
    <w:rsid w:val="00C16174"/>
    <w:rsid w:val="00C16592"/>
    <w:rsid w:val="00C3738E"/>
    <w:rsid w:val="00C47F8E"/>
    <w:rsid w:val="00C5457D"/>
    <w:rsid w:val="00C57172"/>
    <w:rsid w:val="00C76E78"/>
    <w:rsid w:val="00C90C95"/>
    <w:rsid w:val="00C92BE4"/>
    <w:rsid w:val="00CA0C81"/>
    <w:rsid w:val="00CA68EB"/>
    <w:rsid w:val="00CC37C4"/>
    <w:rsid w:val="00CD1976"/>
    <w:rsid w:val="00CD7FEB"/>
    <w:rsid w:val="00CE110F"/>
    <w:rsid w:val="00CE6138"/>
    <w:rsid w:val="00CE7A57"/>
    <w:rsid w:val="00D017DD"/>
    <w:rsid w:val="00D03429"/>
    <w:rsid w:val="00D03AA7"/>
    <w:rsid w:val="00D153C3"/>
    <w:rsid w:val="00D21DAB"/>
    <w:rsid w:val="00D362A2"/>
    <w:rsid w:val="00D42D5A"/>
    <w:rsid w:val="00D47E74"/>
    <w:rsid w:val="00D63FFD"/>
    <w:rsid w:val="00D64EBA"/>
    <w:rsid w:val="00D7795D"/>
    <w:rsid w:val="00D81536"/>
    <w:rsid w:val="00D81BE4"/>
    <w:rsid w:val="00D86962"/>
    <w:rsid w:val="00D91857"/>
    <w:rsid w:val="00D932A6"/>
    <w:rsid w:val="00D93ECB"/>
    <w:rsid w:val="00D96179"/>
    <w:rsid w:val="00DB147D"/>
    <w:rsid w:val="00DB1F95"/>
    <w:rsid w:val="00DB2CE5"/>
    <w:rsid w:val="00DC0265"/>
    <w:rsid w:val="00DC7B57"/>
    <w:rsid w:val="00DE1DC1"/>
    <w:rsid w:val="00DE6F30"/>
    <w:rsid w:val="00DF0D49"/>
    <w:rsid w:val="00E0162A"/>
    <w:rsid w:val="00E022C3"/>
    <w:rsid w:val="00E065CD"/>
    <w:rsid w:val="00E11D77"/>
    <w:rsid w:val="00E27723"/>
    <w:rsid w:val="00E2796D"/>
    <w:rsid w:val="00E3514B"/>
    <w:rsid w:val="00E42DC4"/>
    <w:rsid w:val="00E45B70"/>
    <w:rsid w:val="00E60590"/>
    <w:rsid w:val="00E62073"/>
    <w:rsid w:val="00E70F75"/>
    <w:rsid w:val="00E7240F"/>
    <w:rsid w:val="00E7447F"/>
    <w:rsid w:val="00E764D7"/>
    <w:rsid w:val="00E7658D"/>
    <w:rsid w:val="00EB012A"/>
    <w:rsid w:val="00EB4EEF"/>
    <w:rsid w:val="00EB5A3E"/>
    <w:rsid w:val="00EC7883"/>
    <w:rsid w:val="00ED5A0C"/>
    <w:rsid w:val="00ED649D"/>
    <w:rsid w:val="00EF3AAF"/>
    <w:rsid w:val="00EF549F"/>
    <w:rsid w:val="00EF5905"/>
    <w:rsid w:val="00F104CF"/>
    <w:rsid w:val="00F1149E"/>
    <w:rsid w:val="00F26F0D"/>
    <w:rsid w:val="00F35464"/>
    <w:rsid w:val="00F36961"/>
    <w:rsid w:val="00F43A4A"/>
    <w:rsid w:val="00F51A84"/>
    <w:rsid w:val="00F5243E"/>
    <w:rsid w:val="00F53968"/>
    <w:rsid w:val="00F60739"/>
    <w:rsid w:val="00F60791"/>
    <w:rsid w:val="00F63B14"/>
    <w:rsid w:val="00F66C47"/>
    <w:rsid w:val="00F70F0C"/>
    <w:rsid w:val="00F73033"/>
    <w:rsid w:val="00F73D41"/>
    <w:rsid w:val="00F7511D"/>
    <w:rsid w:val="00F75598"/>
    <w:rsid w:val="00F8115D"/>
    <w:rsid w:val="00F837C3"/>
    <w:rsid w:val="00F83A16"/>
    <w:rsid w:val="00F937A6"/>
    <w:rsid w:val="00F944E1"/>
    <w:rsid w:val="00F94C45"/>
    <w:rsid w:val="00F953E2"/>
    <w:rsid w:val="00FA0804"/>
    <w:rsid w:val="00FA3793"/>
    <w:rsid w:val="00FA6C08"/>
    <w:rsid w:val="00FA7DC7"/>
    <w:rsid w:val="00FB10DC"/>
    <w:rsid w:val="00FC2102"/>
    <w:rsid w:val="00FC3E49"/>
    <w:rsid w:val="00FD39DF"/>
    <w:rsid w:val="00FD72B7"/>
    <w:rsid w:val="00FE5CCF"/>
    <w:rsid w:val="1A623DC4"/>
    <w:rsid w:val="44CBD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4D07B4F"/>
  <w15:docId w15:val="{7CA39A86-8B94-47C9-A381-8659C8C1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205F7"/>
    <w:pPr>
      <w:keepNext/>
      <w:jc w:val="center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qFormat/>
    <w:rsid w:val="004205F7"/>
    <w:pPr>
      <w:keepNext/>
      <w:ind w:left="-540"/>
      <w:outlineLvl w:val="1"/>
    </w:pPr>
    <w:rPr>
      <w:rFonts w:ascii="Arial" w:hAnsi="Arial"/>
      <w:szCs w:val="20"/>
    </w:rPr>
  </w:style>
  <w:style w:type="paragraph" w:styleId="Heading3">
    <w:name w:val="heading 3"/>
    <w:basedOn w:val="Normal"/>
    <w:next w:val="Normal"/>
    <w:link w:val="Heading3Char"/>
    <w:qFormat/>
    <w:rsid w:val="004205F7"/>
    <w:pPr>
      <w:keepNext/>
      <w:jc w:val="center"/>
      <w:outlineLvl w:val="2"/>
    </w:pPr>
    <w:rPr>
      <w:rFonts w:ascii="Arial" w:hAnsi="Arial"/>
      <w:b/>
      <w:i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875F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205F7"/>
    <w:rPr>
      <w:sz w:val="24"/>
    </w:rPr>
  </w:style>
  <w:style w:type="character" w:customStyle="1" w:styleId="Heading2Char">
    <w:name w:val="Heading 2 Char"/>
    <w:basedOn w:val="DefaultParagraphFont"/>
    <w:link w:val="Heading2"/>
    <w:rsid w:val="004205F7"/>
    <w:rPr>
      <w:rFonts w:ascii="Arial" w:hAnsi="Arial"/>
      <w:sz w:val="24"/>
    </w:rPr>
  </w:style>
  <w:style w:type="character" w:customStyle="1" w:styleId="Heading3Char">
    <w:name w:val="Heading 3 Char"/>
    <w:basedOn w:val="DefaultParagraphFont"/>
    <w:link w:val="Heading3"/>
    <w:rsid w:val="004205F7"/>
    <w:rPr>
      <w:rFonts w:ascii="Arial" w:hAnsi="Arial"/>
      <w:b/>
      <w:i/>
      <w:sz w:val="24"/>
      <w:u w:val="single"/>
    </w:rPr>
  </w:style>
  <w:style w:type="paragraph" w:styleId="BodyText">
    <w:name w:val="Body Text"/>
    <w:basedOn w:val="Normal"/>
    <w:link w:val="BodyTextChar"/>
    <w:rsid w:val="00F26F0D"/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F26F0D"/>
    <w:rPr>
      <w:rFonts w:ascii="Arial" w:hAnsi="Arial"/>
      <w:sz w:val="22"/>
    </w:rPr>
  </w:style>
  <w:style w:type="table" w:styleId="LightList-Accent5">
    <w:name w:val="Light List Accent 5"/>
    <w:basedOn w:val="TableNormal"/>
    <w:uiPriority w:val="61"/>
    <w:rsid w:val="00F26F0D"/>
    <w:rPr>
      <w:lang w:val="en-GB" w:eastAsia="en-GB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odyText3">
    <w:name w:val="Body Text 3"/>
    <w:basedOn w:val="Normal"/>
    <w:link w:val="BodyText3Char"/>
    <w:uiPriority w:val="99"/>
    <w:semiHidden/>
    <w:unhideWhenUsed/>
    <w:rsid w:val="00F26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26F0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74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D0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D01"/>
    <w:rPr>
      <w:b/>
      <w:bCs/>
    </w:rPr>
  </w:style>
  <w:style w:type="character" w:styleId="Hyperlink">
    <w:name w:val="Hyperlink"/>
    <w:basedOn w:val="DefaultParagraphFont"/>
    <w:uiPriority w:val="99"/>
    <w:unhideWhenUsed/>
    <w:rsid w:val="003A5A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lvis.quintiles.com/livelink/llisapi.dll?func=ll&amp;objId=245577152&amp;objAction=browse&amp;viewType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C86535DF7E04BA4E2CCD08B4C4BF0" ma:contentTypeVersion="4" ma:contentTypeDescription="Create a new document." ma:contentTypeScope="" ma:versionID="f868d298b5b362845f447e93d6fa3bdc">
  <xsd:schema xmlns:xsd="http://www.w3.org/2001/XMLSchema" xmlns:xs="http://www.w3.org/2001/XMLSchema" xmlns:p="http://schemas.microsoft.com/office/2006/metadata/properties" xmlns:ns2="e38c0a95-0ae3-45db-bc61-b27565a047d4" targetNamespace="http://schemas.microsoft.com/office/2006/metadata/properties" ma:root="true" ma:fieldsID="e10e347d082297e4bf26204a7e23e116" ns2:_="">
    <xsd:import namespace="e38c0a95-0ae3-45db-bc61-b27565a047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c0a95-0ae3-45db-bc61-b27565a04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F6717-E887-4583-997F-DC5AC25B5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643936-36E0-4924-8EBE-00F6060EA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8c0a95-0ae3-45db-bc61-b27565a04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71A587-1816-4B79-988C-51F13F947D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231317-C3A9-4ED7-8DA1-8BA046113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29</TotalTime>
  <Pages>7</Pages>
  <Words>1358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Thomson, Anne</cp:lastModifiedBy>
  <cp:revision>26</cp:revision>
  <cp:lastPrinted>2008-10-03T14:55:00Z</cp:lastPrinted>
  <dcterms:created xsi:type="dcterms:W3CDTF">2022-03-08T11:48:00Z</dcterms:created>
  <dcterms:modified xsi:type="dcterms:W3CDTF">2022-03-10T13:44:00Z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0x010100A93C86535DF7E04BA4E2CCD08B4C4BF0</vt:lpwstr>
  </property>
</Properties>
</file>