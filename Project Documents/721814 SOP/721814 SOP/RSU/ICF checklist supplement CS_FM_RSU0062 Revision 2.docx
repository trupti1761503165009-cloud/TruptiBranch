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C56F1" w14:textId="1E0C3B74" w:rsidR="00DA65FB" w:rsidRPr="00123D10" w:rsidRDefault="00DA65FB" w:rsidP="007E7A24">
      <w:pPr>
        <w:numPr>
          <w:ilvl w:val="0"/>
          <w:numId w:val="1"/>
        </w:numPr>
        <w:tabs>
          <w:tab w:val="clear" w:pos="360"/>
          <w:tab w:val="left" w:pos="6030"/>
        </w:tabs>
        <w:spacing w:after="120"/>
        <w:ind w:left="547" w:right="-90" w:hanging="547"/>
        <w:rPr>
          <w:rFonts w:ascii="Arial" w:hAnsi="Arial" w:cs="Arial"/>
          <w:b/>
          <w:sz w:val="22"/>
          <w:szCs w:val="22"/>
          <w:lang w:val="en-GB"/>
        </w:rPr>
      </w:pPr>
      <w:r w:rsidRPr="00123D10">
        <w:rPr>
          <w:rFonts w:ascii="Arial" w:hAnsi="Arial" w:cs="Arial"/>
          <w:b/>
          <w:sz w:val="22"/>
          <w:szCs w:val="22"/>
        </w:rPr>
        <w:t xml:space="preserve">INSTRUCTIONS -- </w:t>
      </w:r>
      <w:r w:rsidRPr="00123D10">
        <w:rPr>
          <w:rFonts w:ascii="Arial" w:hAnsi="Arial" w:cs="Arial"/>
          <w:b/>
          <w:sz w:val="22"/>
          <w:szCs w:val="22"/>
          <w:lang w:val="en-GB"/>
        </w:rPr>
        <w:t>PLEASE DELETE INSTRUCTION PAGE</w:t>
      </w:r>
      <w:r>
        <w:rPr>
          <w:rFonts w:ascii="Arial" w:hAnsi="Arial" w:cs="Arial"/>
          <w:b/>
          <w:sz w:val="22"/>
          <w:szCs w:val="22"/>
          <w:lang w:val="en-GB"/>
        </w:rPr>
        <w:t>S</w:t>
      </w:r>
      <w:r w:rsidRPr="00123D10">
        <w:rPr>
          <w:rFonts w:ascii="Arial" w:hAnsi="Arial" w:cs="Arial"/>
          <w:b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t>BEFORE FINALIZING CHECKLIST</w:t>
      </w:r>
    </w:p>
    <w:p w14:paraId="04704235" w14:textId="77777777" w:rsidR="00DA65FB" w:rsidRPr="00123D10" w:rsidRDefault="00DA65FB" w:rsidP="007E7A24">
      <w:pPr>
        <w:numPr>
          <w:ilvl w:val="1"/>
          <w:numId w:val="1"/>
        </w:numPr>
        <w:tabs>
          <w:tab w:val="clear" w:pos="1080"/>
          <w:tab w:val="left" w:pos="6030"/>
        </w:tabs>
        <w:spacing w:after="120"/>
        <w:ind w:left="1094" w:right="-360" w:hanging="547"/>
        <w:rPr>
          <w:rFonts w:ascii="Arial" w:hAnsi="Arial" w:cs="Arial"/>
          <w:i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t xml:space="preserve">This </w:t>
      </w:r>
      <w:r w:rsidRPr="00AC3391">
        <w:rPr>
          <w:rFonts w:ascii="Arial" w:hAnsi="Arial" w:cs="Arial"/>
          <w:bCs/>
          <w:iCs/>
          <w:sz w:val="22"/>
          <w:szCs w:val="22"/>
          <w:lang w:val="en-GB"/>
        </w:rPr>
        <w:t>Informed Consent Form (</w:t>
      </w:r>
      <w:r w:rsidRPr="00A46AED">
        <w:rPr>
          <w:rFonts w:ascii="Arial" w:hAnsi="Arial" w:cs="Arial"/>
          <w:bCs/>
          <w:iCs/>
          <w:sz w:val="22"/>
          <w:szCs w:val="22"/>
          <w:lang w:val="en-GB"/>
        </w:rPr>
        <w:t>ICF</w:t>
      </w:r>
      <w:r>
        <w:rPr>
          <w:rFonts w:ascii="Arial" w:hAnsi="Arial" w:cs="Arial"/>
          <w:sz w:val="22"/>
          <w:szCs w:val="22"/>
          <w:lang w:val="en-GB"/>
        </w:rPr>
        <w:t>)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is used when there is a </w:t>
      </w:r>
      <w:r w:rsidRPr="008C7EE4">
        <w:rPr>
          <w:rFonts w:ascii="Arial" w:hAnsi="Arial" w:cs="Arial"/>
          <w:b/>
          <w:bCs/>
          <w:sz w:val="22"/>
          <w:szCs w:val="22"/>
          <w:lang w:val="en-GB"/>
        </w:rPr>
        <w:t>minor or administrative update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to an already finalised ICF and can be used for any type of ICF and to accompany the various ICF checklists </w:t>
      </w:r>
      <w:r>
        <w:rPr>
          <w:rFonts w:ascii="Arial" w:hAnsi="Arial" w:cs="Arial"/>
          <w:sz w:val="22"/>
          <w:szCs w:val="22"/>
          <w:lang w:val="en-GB"/>
        </w:rPr>
        <w:t>(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including </w:t>
      </w:r>
      <w:r w:rsidRPr="00123D10">
        <w:rPr>
          <w:rFonts w:ascii="Arial" w:hAnsi="Arial" w:cs="Arial"/>
          <w:i/>
          <w:sz w:val="22"/>
          <w:szCs w:val="22"/>
          <w:lang w:val="en-GB"/>
        </w:rPr>
        <w:t>CS_FM_RSU0039 Observational Study ICF Checklist and CS_FM_RSU0037 Assent Checklist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). </w:t>
      </w:r>
      <w:r>
        <w:rPr>
          <w:rFonts w:ascii="Arial" w:hAnsi="Arial" w:cs="Arial"/>
          <w:sz w:val="22"/>
          <w:szCs w:val="22"/>
          <w:lang w:val="en-GB"/>
        </w:rPr>
        <w:t>Examples of use / not use are given below: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61A898E2" w14:textId="77777777" w:rsidR="00DA65FB" w:rsidRPr="00DE473C" w:rsidRDefault="00DA65FB" w:rsidP="00DA65FB">
      <w:pPr>
        <w:numPr>
          <w:ilvl w:val="2"/>
          <w:numId w:val="1"/>
        </w:numPr>
        <w:tabs>
          <w:tab w:val="clear" w:pos="2160"/>
          <w:tab w:val="left" w:pos="6030"/>
        </w:tabs>
        <w:ind w:left="180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This ICF Checklist - Supplement may be used for:</w:t>
      </w:r>
    </w:p>
    <w:p w14:paraId="1BFE07B2" w14:textId="77777777" w:rsidR="00DA65FB" w:rsidRDefault="00DA65FB" w:rsidP="007E7A24">
      <w:pPr>
        <w:numPr>
          <w:ilvl w:val="3"/>
          <w:numId w:val="1"/>
        </w:numPr>
        <w:tabs>
          <w:tab w:val="clear" w:pos="2880"/>
        </w:tabs>
        <w:spacing w:after="120"/>
        <w:ind w:left="2707" w:hanging="90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Minor updates or corrections made to an already finalized Master ICF prior to finalization of initial Country ICFs, and/or to finalized Country/site ICFs prior to RA/EC/IRB submission.</w:t>
      </w:r>
    </w:p>
    <w:p w14:paraId="7B79F939" w14:textId="77777777" w:rsidR="00DA65FB" w:rsidRDefault="00DA65FB" w:rsidP="007E7A24">
      <w:pPr>
        <w:numPr>
          <w:ilvl w:val="3"/>
          <w:numId w:val="1"/>
        </w:numPr>
        <w:tabs>
          <w:tab w:val="clear" w:pos="2880"/>
        </w:tabs>
        <w:spacing w:after="120"/>
        <w:ind w:left="2707" w:hanging="90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Master, Country, and Site </w:t>
      </w:r>
      <w:r w:rsidRPr="00FC2908">
        <w:rPr>
          <w:rFonts w:ascii="Arial" w:hAnsi="Arial" w:cs="Arial"/>
          <w:sz w:val="22"/>
          <w:szCs w:val="22"/>
          <w:lang w:val="en-GB"/>
        </w:rPr>
        <w:t>ICF updates when Clinical Study Documentation is updated e.g. Protocol Amen</w:t>
      </w:r>
      <w:r w:rsidRPr="008F3B27">
        <w:rPr>
          <w:rFonts w:ascii="Arial" w:hAnsi="Arial" w:cs="Arial"/>
          <w:sz w:val="22"/>
          <w:szCs w:val="22"/>
          <w:lang w:val="en-GB"/>
        </w:rPr>
        <w:t>d</w:t>
      </w:r>
      <w:r w:rsidRPr="001E2077">
        <w:rPr>
          <w:rFonts w:ascii="Arial" w:hAnsi="Arial" w:cs="Arial"/>
          <w:sz w:val="22"/>
          <w:szCs w:val="22"/>
          <w:lang w:val="en-GB"/>
        </w:rPr>
        <w:t>ment</w:t>
      </w:r>
      <w:r w:rsidRPr="00B668F4">
        <w:rPr>
          <w:rFonts w:ascii="Arial" w:hAnsi="Arial" w:cs="Arial"/>
          <w:sz w:val="22"/>
          <w:szCs w:val="22"/>
          <w:lang w:val="en-GB"/>
        </w:rPr>
        <w:t>, Investigators Brochure</w:t>
      </w:r>
      <w:r>
        <w:rPr>
          <w:rFonts w:ascii="Arial" w:hAnsi="Arial" w:cs="Arial"/>
          <w:sz w:val="22"/>
          <w:szCs w:val="22"/>
          <w:lang w:val="en-GB"/>
        </w:rPr>
        <w:t>,</w:t>
      </w:r>
      <w:r w:rsidRPr="008F3B27">
        <w:rPr>
          <w:rFonts w:ascii="Arial" w:hAnsi="Arial" w:cs="Arial"/>
          <w:sz w:val="22"/>
          <w:szCs w:val="22"/>
          <w:lang w:val="en-GB"/>
        </w:rPr>
        <w:t xml:space="preserve"> </w:t>
      </w:r>
      <w:r w:rsidRPr="001E2077">
        <w:rPr>
          <w:rFonts w:ascii="Arial" w:hAnsi="Arial" w:cs="Arial"/>
          <w:sz w:val="22"/>
          <w:szCs w:val="22"/>
          <w:lang w:val="en-GB"/>
        </w:rPr>
        <w:t xml:space="preserve">but must be limited to </w:t>
      </w:r>
      <w:r w:rsidRPr="00B668F4">
        <w:rPr>
          <w:rFonts w:ascii="Arial" w:hAnsi="Arial" w:cs="Arial"/>
          <w:sz w:val="22"/>
          <w:szCs w:val="22"/>
          <w:lang w:val="en-GB"/>
        </w:rPr>
        <w:t>minor correction</w:t>
      </w:r>
      <w:r w:rsidRPr="00A27A79">
        <w:rPr>
          <w:rFonts w:ascii="Arial" w:hAnsi="Arial" w:cs="Arial"/>
          <w:sz w:val="22"/>
          <w:szCs w:val="22"/>
          <w:lang w:val="en-GB"/>
        </w:rPr>
        <w:t xml:space="preserve"> / amendment</w:t>
      </w:r>
      <w:r w:rsidRPr="00FC2908">
        <w:rPr>
          <w:rFonts w:ascii="Arial" w:hAnsi="Arial" w:cs="Arial"/>
          <w:sz w:val="22"/>
          <w:szCs w:val="22"/>
          <w:lang w:val="en-GB"/>
        </w:rPr>
        <w:t xml:space="preserve"> (e.g. Protocol Admin Change Letter, annual IB update without major impact on safety information).</w:t>
      </w:r>
    </w:p>
    <w:p w14:paraId="115AFD71" w14:textId="77777777" w:rsidR="00DA65FB" w:rsidRPr="00FC2908" w:rsidRDefault="00DA65FB" w:rsidP="007E7A24">
      <w:pPr>
        <w:numPr>
          <w:ilvl w:val="3"/>
          <w:numId w:val="1"/>
        </w:numPr>
        <w:tabs>
          <w:tab w:val="clear" w:pos="2880"/>
        </w:tabs>
        <w:spacing w:after="120"/>
        <w:ind w:left="2707" w:hanging="90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Country/site ICF </w:t>
      </w:r>
      <w:r w:rsidRPr="008F3B27">
        <w:rPr>
          <w:rFonts w:ascii="Arial" w:hAnsi="Arial" w:cs="Arial"/>
          <w:sz w:val="22"/>
          <w:szCs w:val="22"/>
          <w:lang w:val="en-GB"/>
        </w:rPr>
        <w:t xml:space="preserve">updates based on RA/EC/IRB comments </w:t>
      </w:r>
      <w:r w:rsidRPr="001E2077">
        <w:rPr>
          <w:rFonts w:ascii="Arial" w:hAnsi="Arial" w:cs="Arial"/>
          <w:sz w:val="22"/>
          <w:szCs w:val="22"/>
          <w:lang w:val="en-GB"/>
        </w:rPr>
        <w:t>(w</w:t>
      </w:r>
      <w:r w:rsidRPr="00B668F4">
        <w:rPr>
          <w:rFonts w:ascii="Arial" w:hAnsi="Arial" w:cs="Arial"/>
          <w:sz w:val="22"/>
          <w:szCs w:val="22"/>
          <w:lang w:val="en-GB"/>
        </w:rPr>
        <w:t>i</w:t>
      </w:r>
      <w:r w:rsidRPr="00A27A79">
        <w:rPr>
          <w:rFonts w:ascii="Arial" w:hAnsi="Arial" w:cs="Arial"/>
          <w:sz w:val="22"/>
          <w:szCs w:val="22"/>
          <w:lang w:val="en-GB"/>
        </w:rPr>
        <w:t>th</w:t>
      </w:r>
      <w:r w:rsidRPr="00FC2908">
        <w:rPr>
          <w:rFonts w:ascii="Arial" w:hAnsi="Arial" w:cs="Arial"/>
          <w:sz w:val="22"/>
          <w:szCs w:val="22"/>
          <w:lang w:val="en-GB"/>
        </w:rPr>
        <w:t xml:space="preserve"> exception of significant re-writing).</w:t>
      </w:r>
    </w:p>
    <w:p w14:paraId="6AB983BB" w14:textId="77777777" w:rsidR="00DA65FB" w:rsidRDefault="00DA65FB" w:rsidP="00DA65FB">
      <w:pPr>
        <w:numPr>
          <w:ilvl w:val="2"/>
          <w:numId w:val="1"/>
        </w:numPr>
        <w:tabs>
          <w:tab w:val="clear" w:pos="2160"/>
          <w:tab w:val="left" w:pos="6030"/>
        </w:tabs>
        <w:ind w:left="180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This ICF Checklist - Supplement </w:t>
      </w:r>
      <w:r w:rsidRPr="00DA65FB">
        <w:rPr>
          <w:rFonts w:ascii="Arial" w:hAnsi="Arial" w:cs="Arial"/>
          <w:b/>
          <w:bCs/>
          <w:sz w:val="22"/>
          <w:szCs w:val="22"/>
          <w:lang w:val="en-GB"/>
        </w:rPr>
        <w:t>must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GB"/>
        </w:rPr>
        <w:t>not</w:t>
      </w:r>
      <w:r>
        <w:rPr>
          <w:rFonts w:ascii="Arial" w:hAnsi="Arial" w:cs="Arial"/>
          <w:sz w:val="22"/>
          <w:szCs w:val="22"/>
          <w:lang w:val="en-GB"/>
        </w:rPr>
        <w:t xml:space="preserve"> be used: </w:t>
      </w:r>
    </w:p>
    <w:p w14:paraId="69FF992A" w14:textId="77777777" w:rsidR="00DA65FB" w:rsidRDefault="00DA65FB" w:rsidP="007E7A24">
      <w:pPr>
        <w:numPr>
          <w:ilvl w:val="3"/>
          <w:numId w:val="1"/>
        </w:numPr>
        <w:tabs>
          <w:tab w:val="clear" w:pos="2880"/>
        </w:tabs>
        <w:spacing w:after="120"/>
        <w:ind w:left="2707" w:hanging="90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For an </w:t>
      </w:r>
      <w:r w:rsidRPr="00D049CE">
        <w:rPr>
          <w:rFonts w:ascii="Arial" w:hAnsi="Arial" w:cs="Arial"/>
          <w:sz w:val="22"/>
          <w:szCs w:val="22"/>
          <w:lang w:val="en-GB"/>
        </w:rPr>
        <w:t>initial</w:t>
      </w:r>
      <w:r>
        <w:rPr>
          <w:rFonts w:ascii="Arial" w:hAnsi="Arial" w:cs="Arial"/>
          <w:sz w:val="22"/>
          <w:szCs w:val="22"/>
          <w:lang w:val="en-GB"/>
        </w:rPr>
        <w:t xml:space="preserve"> ICF (except in paediatric studies as described in point 1.1.8 below) or,</w:t>
      </w:r>
    </w:p>
    <w:p w14:paraId="0DA3C03F" w14:textId="1EF61823" w:rsidR="00DA65FB" w:rsidRDefault="00DA65FB" w:rsidP="007E7A24">
      <w:pPr>
        <w:numPr>
          <w:ilvl w:val="3"/>
          <w:numId w:val="1"/>
        </w:numPr>
        <w:tabs>
          <w:tab w:val="clear" w:pos="2880"/>
        </w:tabs>
        <w:spacing w:after="120"/>
        <w:ind w:left="2707" w:hanging="90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When there are </w:t>
      </w:r>
      <w:r w:rsidRPr="008C7EE4">
        <w:rPr>
          <w:rFonts w:ascii="Arial" w:hAnsi="Arial" w:cs="Arial"/>
          <w:b/>
          <w:bCs/>
          <w:sz w:val="22"/>
          <w:szCs w:val="22"/>
          <w:lang w:val="en-GB"/>
        </w:rPr>
        <w:t>numerous and/or major</w:t>
      </w:r>
      <w:r>
        <w:rPr>
          <w:rFonts w:ascii="Arial" w:hAnsi="Arial" w:cs="Arial"/>
          <w:sz w:val="22"/>
          <w:szCs w:val="22"/>
          <w:lang w:val="en-GB"/>
        </w:rPr>
        <w:t xml:space="preserve"> changes within the revised ICF, affecting </w:t>
      </w:r>
      <w:r w:rsidRPr="008C7EE4">
        <w:rPr>
          <w:rFonts w:ascii="Arial" w:hAnsi="Arial" w:cs="Arial"/>
          <w:b/>
          <w:bCs/>
          <w:sz w:val="22"/>
          <w:szCs w:val="22"/>
          <w:u w:val="single"/>
          <w:lang w:val="en-GB"/>
        </w:rPr>
        <w:t>several</w:t>
      </w:r>
      <w:r>
        <w:rPr>
          <w:rFonts w:ascii="Arial" w:hAnsi="Arial" w:cs="Arial"/>
          <w:sz w:val="22"/>
          <w:szCs w:val="22"/>
          <w:lang w:val="en-GB"/>
        </w:rPr>
        <w:t xml:space="preserve"> compliance sections (I, II and/or III, and/or (for country/site ICFs) </w:t>
      </w:r>
      <w:r w:rsidR="008B46A7">
        <w:rPr>
          <w:rFonts w:ascii="Arial" w:hAnsi="Arial" w:cs="Arial"/>
          <w:sz w:val="22"/>
          <w:szCs w:val="22"/>
          <w:lang w:val="en-GB"/>
        </w:rPr>
        <w:t>S</w:t>
      </w:r>
      <w:r>
        <w:rPr>
          <w:rFonts w:ascii="Arial" w:hAnsi="Arial" w:cs="Arial"/>
          <w:sz w:val="22"/>
          <w:szCs w:val="22"/>
          <w:lang w:val="en-GB"/>
        </w:rPr>
        <w:t xml:space="preserve">ection IV of the full ICF Checklist). In such cases, a </w:t>
      </w:r>
      <w:r w:rsidRPr="008C7EE4">
        <w:rPr>
          <w:rFonts w:ascii="Arial" w:hAnsi="Arial" w:cs="Arial"/>
          <w:b/>
          <w:bCs/>
          <w:sz w:val="22"/>
          <w:szCs w:val="22"/>
          <w:lang w:val="en-GB"/>
        </w:rPr>
        <w:t>full</w:t>
      </w:r>
      <w:r>
        <w:rPr>
          <w:rFonts w:ascii="Arial" w:hAnsi="Arial" w:cs="Arial"/>
          <w:sz w:val="22"/>
          <w:szCs w:val="22"/>
          <w:lang w:val="en-GB"/>
        </w:rPr>
        <w:t xml:space="preserve"> Checklist must be completed to ensure the quality and compliance of the newly finalized ICF. </w:t>
      </w:r>
    </w:p>
    <w:p w14:paraId="5E12D826" w14:textId="77777777" w:rsidR="00DA65FB" w:rsidRPr="00123D10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 w:rsidRPr="00CF68BB">
        <w:rPr>
          <w:rFonts w:ascii="Arial" w:hAnsi="Arial" w:cs="Arial"/>
          <w:sz w:val="22"/>
          <w:szCs w:val="22"/>
          <w:lang w:val="en-GB"/>
        </w:rPr>
        <w:t xml:space="preserve">If </w:t>
      </w:r>
      <w:r>
        <w:rPr>
          <w:rFonts w:ascii="Arial" w:hAnsi="Arial" w:cs="Arial"/>
          <w:sz w:val="22"/>
          <w:szCs w:val="22"/>
          <w:lang w:val="en-GB"/>
        </w:rPr>
        <w:t>an ICF Checklist- Supplement is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released for a </w:t>
      </w:r>
      <w:r>
        <w:rPr>
          <w:rFonts w:ascii="Arial" w:hAnsi="Arial" w:cs="Arial"/>
          <w:sz w:val="22"/>
          <w:szCs w:val="22"/>
          <w:lang w:val="en-GB"/>
        </w:rPr>
        <w:t>Study Master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ICF revision, but no </w:t>
      </w:r>
      <w:r>
        <w:rPr>
          <w:rFonts w:ascii="Arial" w:hAnsi="Arial" w:cs="Arial"/>
          <w:sz w:val="22"/>
          <w:szCs w:val="22"/>
          <w:lang w:val="en-GB"/>
        </w:rPr>
        <w:t>C</w:t>
      </w:r>
      <w:r w:rsidRPr="00CF68BB">
        <w:rPr>
          <w:rFonts w:ascii="Arial" w:hAnsi="Arial" w:cs="Arial"/>
          <w:sz w:val="22"/>
          <w:szCs w:val="22"/>
          <w:lang w:val="en-GB"/>
        </w:rPr>
        <w:t>ountry</w:t>
      </w:r>
      <w:r>
        <w:rPr>
          <w:rFonts w:ascii="Arial" w:hAnsi="Arial" w:cs="Arial"/>
          <w:sz w:val="22"/>
          <w:szCs w:val="22"/>
          <w:lang w:val="en-GB"/>
        </w:rPr>
        <w:t xml:space="preserve"> Master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ICFs have been finalised, then there is no need to </w:t>
      </w:r>
      <w:r>
        <w:rPr>
          <w:rFonts w:ascii="Arial" w:hAnsi="Arial" w:cs="Arial"/>
          <w:sz w:val="22"/>
          <w:szCs w:val="22"/>
          <w:lang w:val="en-GB"/>
        </w:rPr>
        <w:t>complete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 xml:space="preserve">both 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a </w:t>
      </w:r>
      <w:r>
        <w:rPr>
          <w:rFonts w:ascii="Arial" w:hAnsi="Arial" w:cs="Arial"/>
          <w:sz w:val="22"/>
          <w:szCs w:val="22"/>
          <w:lang w:val="en-GB"/>
        </w:rPr>
        <w:t>full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and supplemental checklist at country level (i.e. the </w:t>
      </w:r>
      <w:r>
        <w:rPr>
          <w:rFonts w:ascii="Arial" w:hAnsi="Arial" w:cs="Arial"/>
          <w:sz w:val="22"/>
          <w:szCs w:val="22"/>
          <w:lang w:val="en-GB"/>
        </w:rPr>
        <w:t>full Co</w:t>
      </w:r>
      <w:r w:rsidRPr="00CF68BB">
        <w:rPr>
          <w:rFonts w:ascii="Arial" w:hAnsi="Arial" w:cs="Arial"/>
          <w:sz w:val="22"/>
          <w:szCs w:val="22"/>
          <w:lang w:val="en-GB"/>
        </w:rPr>
        <w:t>untry</w:t>
      </w:r>
      <w:r>
        <w:rPr>
          <w:rFonts w:ascii="Arial" w:hAnsi="Arial" w:cs="Arial"/>
          <w:sz w:val="22"/>
          <w:szCs w:val="22"/>
          <w:lang w:val="en-GB"/>
        </w:rPr>
        <w:t xml:space="preserve"> Master</w:t>
      </w:r>
      <w:r w:rsidRPr="00CF68BB">
        <w:rPr>
          <w:rFonts w:ascii="Arial" w:hAnsi="Arial" w:cs="Arial"/>
          <w:sz w:val="22"/>
          <w:szCs w:val="22"/>
          <w:lang w:val="en-GB"/>
        </w:rPr>
        <w:t xml:space="preserve"> ICF </w:t>
      </w:r>
      <w:r>
        <w:rPr>
          <w:rFonts w:ascii="Arial" w:hAnsi="Arial" w:cs="Arial"/>
          <w:sz w:val="22"/>
          <w:szCs w:val="22"/>
          <w:lang w:val="en-GB"/>
        </w:rPr>
        <w:t>C</w:t>
      </w:r>
      <w:r w:rsidRPr="00CF68BB">
        <w:rPr>
          <w:rFonts w:ascii="Arial" w:hAnsi="Arial" w:cs="Arial"/>
          <w:sz w:val="22"/>
          <w:szCs w:val="22"/>
          <w:lang w:val="en-GB"/>
        </w:rPr>
        <w:t>hecklist can include all supplemental updates)</w:t>
      </w:r>
    </w:p>
    <w:p w14:paraId="13FB0A8A" w14:textId="77777777" w:rsidR="00DA65FB" w:rsidRPr="00123D10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t xml:space="preserve">The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must </w:t>
      </w:r>
      <w:r>
        <w:rPr>
          <w:rFonts w:ascii="Arial" w:hAnsi="Arial" w:cs="Arial"/>
          <w:sz w:val="22"/>
          <w:szCs w:val="22"/>
          <w:lang w:val="en-GB"/>
        </w:rPr>
        <w:t>reference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the previous ICF version and date and the </w:t>
      </w:r>
      <w:r>
        <w:rPr>
          <w:rFonts w:ascii="Arial" w:hAnsi="Arial" w:cs="Arial"/>
          <w:sz w:val="22"/>
          <w:szCs w:val="22"/>
          <w:lang w:val="en-GB"/>
        </w:rPr>
        <w:t xml:space="preserve">signature date of the 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previous ICF </w:t>
      </w:r>
      <w:r>
        <w:rPr>
          <w:rFonts w:ascii="Arial" w:hAnsi="Arial" w:cs="Arial"/>
          <w:sz w:val="22"/>
          <w:szCs w:val="22"/>
          <w:lang w:val="en-GB"/>
        </w:rPr>
        <w:t>C</w:t>
      </w:r>
      <w:r w:rsidRPr="00123D10">
        <w:rPr>
          <w:rFonts w:ascii="Arial" w:hAnsi="Arial" w:cs="Arial"/>
          <w:sz w:val="22"/>
          <w:szCs w:val="22"/>
          <w:lang w:val="en-GB"/>
        </w:rPr>
        <w:t>hecklist.</w:t>
      </w:r>
    </w:p>
    <w:p w14:paraId="20D016B8" w14:textId="77777777" w:rsidR="00DA65FB" w:rsidRPr="00123D10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t xml:space="preserve">The previous ICF </w:t>
      </w:r>
      <w:r>
        <w:rPr>
          <w:rFonts w:ascii="Arial" w:hAnsi="Arial" w:cs="Arial"/>
          <w:sz w:val="22"/>
          <w:szCs w:val="22"/>
          <w:lang w:val="en-GB"/>
        </w:rPr>
        <w:t>C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hecklist and the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are then used as reference to confirm that the appropriate checks are completed on the newly </w:t>
      </w:r>
      <w:r>
        <w:rPr>
          <w:rFonts w:ascii="Arial" w:hAnsi="Arial" w:cs="Arial"/>
          <w:sz w:val="22"/>
          <w:szCs w:val="22"/>
          <w:lang w:val="en-GB"/>
        </w:rPr>
        <w:t>finalized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ICF. </w:t>
      </w:r>
    </w:p>
    <w:p w14:paraId="6A04485D" w14:textId="2D8CDD97" w:rsidR="00DA65FB" w:rsidRPr="00123D10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t xml:space="preserve">In Section </w:t>
      </w:r>
      <w:r w:rsidR="008B46A7">
        <w:rPr>
          <w:rFonts w:ascii="Arial" w:hAnsi="Arial" w:cs="Arial"/>
          <w:sz w:val="22"/>
          <w:szCs w:val="22"/>
          <w:lang w:val="en-GB"/>
        </w:rPr>
        <w:t>II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, when inserting “Corrections/update to previous version of ICF,” </w:t>
      </w:r>
      <w:r w:rsidRPr="00400ADD">
        <w:rPr>
          <w:rFonts w:ascii="Arial" w:hAnsi="Arial" w:cs="Arial"/>
          <w:color w:val="FF0000"/>
          <w:sz w:val="22"/>
          <w:szCs w:val="22"/>
          <w:lang w:val="en-GB"/>
        </w:rPr>
        <w:t xml:space="preserve">red </w:t>
      </w:r>
      <w:r w:rsidRPr="007E7A24">
        <w:rPr>
          <w:rFonts w:ascii="Arial" w:hAnsi="Arial" w:cs="Arial"/>
          <w:color w:val="FF0000"/>
          <w:sz w:val="22"/>
          <w:szCs w:val="22"/>
          <w:lang w:val="en-GB"/>
        </w:rPr>
        <w:t xml:space="preserve">text </w:t>
      </w:r>
      <w:r w:rsidRPr="00400ADD">
        <w:rPr>
          <w:rFonts w:ascii="Arial" w:hAnsi="Arial" w:cs="Arial"/>
          <w:color w:val="FF0000"/>
          <w:sz w:val="22"/>
          <w:szCs w:val="22"/>
          <w:lang w:val="en-GB"/>
        </w:rPr>
        <w:t>is instructional and should be deleted when form is completed</w:t>
      </w:r>
      <w:r w:rsidRPr="00123D10">
        <w:rPr>
          <w:rFonts w:ascii="Arial" w:hAnsi="Arial" w:cs="Arial"/>
          <w:sz w:val="22"/>
          <w:szCs w:val="22"/>
          <w:lang w:val="en-GB"/>
        </w:rPr>
        <w:t>.  Font of inserted text should be changed to black.</w:t>
      </w:r>
    </w:p>
    <w:p w14:paraId="4159087A" w14:textId="77777777" w:rsidR="00DA65FB" w:rsidRPr="00123D10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lastRenderedPageBreak/>
        <w:t xml:space="preserve">The version of the ICF being reviewed on the ICF Checklist </w:t>
      </w:r>
      <w:r>
        <w:rPr>
          <w:rFonts w:ascii="Arial" w:hAnsi="Arial" w:cs="Arial"/>
          <w:sz w:val="22"/>
          <w:szCs w:val="22"/>
          <w:lang w:val="en-GB"/>
        </w:rPr>
        <w:t xml:space="preserve">- </w:t>
      </w:r>
      <w:r w:rsidRPr="00123D10">
        <w:rPr>
          <w:rFonts w:ascii="Arial" w:hAnsi="Arial" w:cs="Arial"/>
          <w:sz w:val="22"/>
          <w:szCs w:val="22"/>
          <w:lang w:val="en-GB"/>
        </w:rPr>
        <w:t>Supplement must be listed as an ICF version on CS_TP_RSU0053, ICF Version and Translation Log.</w:t>
      </w:r>
    </w:p>
    <w:p w14:paraId="0FA7115B" w14:textId="77777777" w:rsidR="00DA65FB" w:rsidRPr="001E2077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bCs/>
          <w:sz w:val="22"/>
          <w:szCs w:val="22"/>
          <w:lang w:val="en-GB"/>
        </w:rPr>
      </w:pP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This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bCs/>
          <w:sz w:val="22"/>
          <w:szCs w:val="22"/>
          <w:lang w:val="en-GB"/>
        </w:rPr>
        <w:t>may</w:t>
      </w: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 also to be used for studies </w:t>
      </w:r>
      <w:bookmarkStart w:id="0" w:name="_Hlk70343447"/>
      <w:r>
        <w:rPr>
          <w:rFonts w:ascii="Arial" w:hAnsi="Arial" w:cs="Arial"/>
          <w:bCs/>
          <w:sz w:val="22"/>
          <w:szCs w:val="22"/>
          <w:lang w:val="en-GB"/>
        </w:rPr>
        <w:t>enrolling both adult and pediatric subjects (i.e.</w:t>
      </w:r>
      <w:bookmarkEnd w:id="0"/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8C7EE4">
        <w:rPr>
          <w:rFonts w:ascii="Arial" w:hAnsi="Arial" w:cs="Arial"/>
          <w:bCs/>
          <w:sz w:val="22"/>
          <w:szCs w:val="22"/>
          <w:lang w:val="en-GB"/>
        </w:rPr>
        <w:t>using both Adult and Parental ICFs</w:t>
      </w:r>
      <w:r>
        <w:rPr>
          <w:rFonts w:ascii="Arial" w:hAnsi="Arial" w:cs="Arial"/>
          <w:bCs/>
          <w:sz w:val="22"/>
          <w:szCs w:val="22"/>
          <w:lang w:val="en-GB"/>
        </w:rPr>
        <w:t>)</w:t>
      </w: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. When the full checklist has been completed for the </w:t>
      </w:r>
      <w:r>
        <w:rPr>
          <w:rFonts w:ascii="Arial" w:hAnsi="Arial" w:cs="Arial"/>
          <w:bCs/>
          <w:sz w:val="22"/>
          <w:szCs w:val="22"/>
          <w:lang w:val="en-GB"/>
        </w:rPr>
        <w:t xml:space="preserve">initial </w:t>
      </w: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Adult ICF, the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</w:t>
      </w: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is used to document the administrative changes in the </w:t>
      </w:r>
      <w:r>
        <w:rPr>
          <w:rFonts w:ascii="Arial" w:hAnsi="Arial" w:cs="Arial"/>
          <w:bCs/>
          <w:sz w:val="22"/>
          <w:szCs w:val="22"/>
          <w:lang w:val="en-GB"/>
        </w:rPr>
        <w:t xml:space="preserve">initial </w:t>
      </w:r>
      <w:r w:rsidRPr="008C7EE4">
        <w:rPr>
          <w:rFonts w:ascii="Arial" w:hAnsi="Arial" w:cs="Arial"/>
          <w:bCs/>
          <w:sz w:val="22"/>
          <w:szCs w:val="22"/>
          <w:lang w:val="en-GB"/>
        </w:rPr>
        <w:t>Parental ICF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 w:rsidRPr="008C7EE4">
        <w:rPr>
          <w:rFonts w:ascii="Arial" w:hAnsi="Arial" w:cs="Arial"/>
          <w:bCs/>
          <w:sz w:val="22"/>
          <w:szCs w:val="22"/>
          <w:lang w:val="en-GB"/>
        </w:rPr>
        <w:t>(i.e. to confirm that ‘you’ is changed to ‘your child’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or vice-</w:t>
      </w:r>
      <w:r w:rsidRPr="00281E0D">
        <w:rPr>
          <w:rFonts w:ascii="Arial" w:hAnsi="Arial" w:cs="Arial"/>
          <w:sz w:val="22"/>
          <w:szCs w:val="22"/>
          <w:lang w:val="en-GB"/>
        </w:rPr>
        <w:t>versa</w:t>
      </w:r>
      <w:r>
        <w:rPr>
          <w:rFonts w:ascii="Arial" w:hAnsi="Arial" w:cs="Arial"/>
          <w:bCs/>
          <w:sz w:val="22"/>
          <w:szCs w:val="22"/>
          <w:lang w:val="en-GB"/>
        </w:rPr>
        <w:t xml:space="preserve">, </w:t>
      </w:r>
      <w:r w:rsidRPr="008C7EE4">
        <w:rPr>
          <w:rFonts w:ascii="Arial" w:hAnsi="Arial" w:cs="Arial"/>
          <w:bCs/>
          <w:sz w:val="22"/>
          <w:szCs w:val="22"/>
          <w:lang w:val="en-GB"/>
        </w:rPr>
        <w:t>and any other nuances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(e.g. contraception wording)</w:t>
      </w:r>
      <w:r w:rsidRPr="008C7EE4">
        <w:rPr>
          <w:rFonts w:ascii="Arial" w:hAnsi="Arial" w:cs="Arial"/>
          <w:bCs/>
          <w:sz w:val="22"/>
          <w:szCs w:val="22"/>
          <w:lang w:val="en-GB"/>
        </w:rPr>
        <w:t>, and signature section is revised accordingly</w:t>
      </w:r>
      <w:r>
        <w:rPr>
          <w:rFonts w:ascii="Arial" w:hAnsi="Arial" w:cs="Arial"/>
          <w:bCs/>
          <w:sz w:val="22"/>
          <w:szCs w:val="22"/>
          <w:lang w:val="en-GB"/>
        </w:rPr>
        <w:t>)</w:t>
      </w:r>
      <w:r w:rsidRPr="008C7EE4">
        <w:rPr>
          <w:rFonts w:ascii="Arial" w:hAnsi="Arial" w:cs="Arial"/>
          <w:bCs/>
          <w:sz w:val="22"/>
          <w:szCs w:val="22"/>
          <w:lang w:val="en-GB"/>
        </w:rPr>
        <w:t xml:space="preserve">. </w:t>
      </w:r>
    </w:p>
    <w:p w14:paraId="17518C27" w14:textId="5FFFBD76" w:rsidR="00DA65FB" w:rsidRPr="00284FE7" w:rsidRDefault="00DA65FB" w:rsidP="007E7A24">
      <w:pPr>
        <w:tabs>
          <w:tab w:val="left" w:pos="6030"/>
        </w:tabs>
        <w:spacing w:after="120"/>
        <w:ind w:left="1800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  <w:lang w:val="en-GB"/>
        </w:rPr>
        <w:t>For ICF amendments in studies</w:t>
      </w:r>
      <w:r w:rsidRPr="002113E8">
        <w:rPr>
          <w:rFonts w:ascii="Arial" w:hAnsi="Arial" w:cs="Arial"/>
          <w:bCs/>
          <w:sz w:val="22"/>
          <w:szCs w:val="22"/>
          <w:lang w:val="en-GB"/>
        </w:rPr>
        <w:t xml:space="preserve"> </w:t>
      </w:r>
      <w:r>
        <w:rPr>
          <w:rFonts w:ascii="Arial" w:hAnsi="Arial" w:cs="Arial"/>
          <w:bCs/>
          <w:sz w:val="22"/>
          <w:szCs w:val="22"/>
          <w:lang w:val="en-GB"/>
        </w:rPr>
        <w:t xml:space="preserve">enrolling both adult and pediatric subjects, the </w:t>
      </w:r>
      <w:r w:rsidRPr="00281E0D">
        <w:rPr>
          <w:rFonts w:ascii="Arial" w:hAnsi="Arial" w:cs="Arial"/>
          <w:sz w:val="22"/>
          <w:szCs w:val="22"/>
          <w:lang w:val="en-GB"/>
        </w:rPr>
        <w:t>ICF</w:t>
      </w:r>
      <w:r>
        <w:rPr>
          <w:rFonts w:ascii="Arial" w:hAnsi="Arial" w:cs="Arial"/>
          <w:bCs/>
          <w:sz w:val="22"/>
          <w:szCs w:val="22"/>
          <w:lang w:val="en-GB"/>
        </w:rPr>
        <w:t xml:space="preserve"> Checklist - Supplement may be used for both revised Adult and Parental ICFs if criteria described in </w:t>
      </w:r>
      <w:r w:rsidR="008B46A7">
        <w:rPr>
          <w:rFonts w:ascii="Arial" w:hAnsi="Arial" w:cs="Arial"/>
          <w:bCs/>
          <w:sz w:val="22"/>
          <w:szCs w:val="22"/>
          <w:lang w:val="en-GB"/>
        </w:rPr>
        <w:t xml:space="preserve">instruction </w:t>
      </w:r>
      <w:r>
        <w:rPr>
          <w:rFonts w:ascii="Arial" w:hAnsi="Arial" w:cs="Arial"/>
          <w:bCs/>
          <w:sz w:val="22"/>
          <w:szCs w:val="22"/>
          <w:lang w:val="en-GB"/>
        </w:rPr>
        <w:t xml:space="preserve">1.1 above are met. </w:t>
      </w:r>
    </w:p>
    <w:p w14:paraId="2E7A8192" w14:textId="77777777" w:rsidR="00DA65FB" w:rsidRPr="00123D10" w:rsidRDefault="00DA65FB" w:rsidP="007E7A24">
      <w:pPr>
        <w:numPr>
          <w:ilvl w:val="1"/>
          <w:numId w:val="1"/>
        </w:numPr>
        <w:tabs>
          <w:tab w:val="clear" w:pos="1080"/>
          <w:tab w:val="left" w:pos="6030"/>
        </w:tabs>
        <w:spacing w:after="120"/>
        <w:ind w:left="1094" w:hanging="547"/>
        <w:rPr>
          <w:rFonts w:ascii="Arial" w:hAnsi="Arial" w:cs="Arial"/>
          <w:b/>
          <w:sz w:val="22"/>
          <w:szCs w:val="22"/>
          <w:lang w:val="en-GB"/>
        </w:rPr>
      </w:pPr>
      <w:r w:rsidRPr="00123D10">
        <w:rPr>
          <w:rFonts w:ascii="Arial" w:hAnsi="Arial" w:cs="Arial"/>
          <w:sz w:val="22"/>
          <w:szCs w:val="22"/>
          <w:lang w:val="en-GB"/>
        </w:rPr>
        <w:t>The ICF Checklist</w:t>
      </w:r>
      <w:r>
        <w:rPr>
          <w:rFonts w:ascii="Arial" w:hAnsi="Arial" w:cs="Arial"/>
          <w:sz w:val="22"/>
          <w:szCs w:val="22"/>
          <w:lang w:val="en-GB"/>
        </w:rPr>
        <w:t xml:space="preserve"> -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Supplement must be completed and signed by both the ICF Writer/Compiler (W/C) and the ICF Reviewer/Approver (R/A). The final ICF and the accompanying ICF Checklist</w:t>
      </w:r>
      <w:r>
        <w:rPr>
          <w:rFonts w:ascii="Arial" w:hAnsi="Arial" w:cs="Arial"/>
          <w:sz w:val="22"/>
          <w:szCs w:val="22"/>
          <w:lang w:val="en-GB"/>
        </w:rPr>
        <w:t xml:space="preserve"> -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Supplement must be filed in the TMF (same location as the ICF Checklist) </w:t>
      </w:r>
      <w:r>
        <w:rPr>
          <w:rFonts w:ascii="Arial" w:hAnsi="Arial" w:cs="Arial"/>
          <w:sz w:val="22"/>
          <w:szCs w:val="22"/>
          <w:lang w:val="en-GB"/>
        </w:rPr>
        <w:t>as required by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the </w:t>
      </w:r>
      <w:r>
        <w:rPr>
          <w:rFonts w:ascii="Arial" w:hAnsi="Arial" w:cs="Arial"/>
          <w:sz w:val="22"/>
          <w:szCs w:val="22"/>
          <w:lang w:val="en-GB"/>
        </w:rPr>
        <w:t>TMF platform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in </w:t>
      </w:r>
      <w:r>
        <w:rPr>
          <w:rFonts w:ascii="Arial" w:hAnsi="Arial" w:cs="Arial"/>
          <w:sz w:val="22"/>
          <w:szCs w:val="22"/>
        </w:rPr>
        <w:t>use for the project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.  </w:t>
      </w:r>
      <w:r w:rsidRPr="00123D10">
        <w:rPr>
          <w:rFonts w:ascii="Arial" w:hAnsi="Arial" w:cs="Arial"/>
          <w:sz w:val="22"/>
          <w:szCs w:val="22"/>
        </w:rPr>
        <w:t>If sponsor approval of the ICF is required and obtained by email, the email must be converted to a PDF and filed in the TMF with the ICF Checklist</w:t>
      </w:r>
      <w:r>
        <w:rPr>
          <w:rFonts w:ascii="Arial" w:hAnsi="Arial" w:cs="Arial"/>
          <w:sz w:val="22"/>
          <w:szCs w:val="22"/>
        </w:rPr>
        <w:t xml:space="preserve"> -</w:t>
      </w:r>
      <w:r w:rsidRPr="00123D10">
        <w:rPr>
          <w:rFonts w:ascii="Arial" w:hAnsi="Arial" w:cs="Arial"/>
          <w:sz w:val="22"/>
          <w:szCs w:val="22"/>
        </w:rPr>
        <w:t xml:space="preserve"> Supplement.</w:t>
      </w:r>
      <w:r w:rsidRPr="00123D10">
        <w:rPr>
          <w:rFonts w:ascii="Arial" w:hAnsi="Arial" w:cs="Arial"/>
          <w:b/>
          <w:sz w:val="22"/>
          <w:szCs w:val="22"/>
          <w:lang w:val="en-GB"/>
        </w:rPr>
        <w:t xml:space="preserve"> </w:t>
      </w:r>
    </w:p>
    <w:p w14:paraId="2CC989DE" w14:textId="0D97990A" w:rsidR="00DA65FB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bookmarkStart w:id="1" w:name="_Hlk70343920"/>
      <w:r w:rsidRPr="00123D10">
        <w:rPr>
          <w:rFonts w:ascii="Arial" w:hAnsi="Arial" w:cs="Arial"/>
          <w:sz w:val="22"/>
          <w:szCs w:val="22"/>
          <w:lang w:val="en-GB"/>
        </w:rPr>
        <w:t xml:space="preserve">If the sponsor provides the Study Master, Country or Site Specific ICF, they are considered the ICF W/C. In this case, “Name/Role of ICF W/C” in the checklist header should be entered as “Sponsor”, </w:t>
      </w:r>
      <w:r>
        <w:rPr>
          <w:rFonts w:ascii="Arial" w:hAnsi="Arial" w:cs="Arial"/>
          <w:sz w:val="22"/>
          <w:szCs w:val="22"/>
          <w:lang w:val="en-GB"/>
        </w:rPr>
        <w:t xml:space="preserve">Section </w:t>
      </w:r>
      <w:r w:rsidR="008B46A7">
        <w:rPr>
          <w:rFonts w:ascii="Arial" w:hAnsi="Arial" w:cs="Arial"/>
          <w:sz w:val="22"/>
          <w:szCs w:val="22"/>
          <w:lang w:val="en-GB"/>
        </w:rPr>
        <w:t>III</w:t>
      </w:r>
      <w:r>
        <w:rPr>
          <w:rFonts w:ascii="Arial" w:hAnsi="Arial" w:cs="Arial"/>
          <w:sz w:val="22"/>
          <w:szCs w:val="22"/>
          <w:lang w:val="en-GB"/>
        </w:rPr>
        <w:t xml:space="preserve"> is ticked ‘not required’ for Sponsor approval and 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the checklist W/C </w:t>
      </w:r>
      <w:r>
        <w:rPr>
          <w:rFonts w:ascii="Arial" w:hAnsi="Arial" w:cs="Arial"/>
          <w:sz w:val="22"/>
          <w:szCs w:val="22"/>
          <w:lang w:val="en-GB"/>
        </w:rPr>
        <w:t xml:space="preserve">columns 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are left blank, </w:t>
      </w:r>
      <w:r>
        <w:rPr>
          <w:rFonts w:ascii="Arial" w:hAnsi="Arial" w:cs="Arial"/>
          <w:sz w:val="22"/>
          <w:szCs w:val="22"/>
          <w:lang w:val="en-GB"/>
        </w:rPr>
        <w:t>with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only the ICF R/A</w:t>
      </w:r>
      <w:r>
        <w:rPr>
          <w:rFonts w:ascii="Arial" w:hAnsi="Arial" w:cs="Arial"/>
          <w:sz w:val="22"/>
          <w:szCs w:val="22"/>
          <w:lang w:val="en-GB"/>
        </w:rPr>
        <w:t xml:space="preserve"> who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 completes and signs the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123D10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4ABADC98" w14:textId="77777777" w:rsidR="00DA65FB" w:rsidRPr="00123D10" w:rsidRDefault="00DA65FB" w:rsidP="007E7A24">
      <w:pPr>
        <w:tabs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An abbreviated review can be conducted on a tracked changes version of the ICF.</w:t>
      </w:r>
    </w:p>
    <w:bookmarkEnd w:id="1"/>
    <w:p w14:paraId="7DAD8FFA" w14:textId="3C437570" w:rsidR="00DA65FB" w:rsidRPr="00157355" w:rsidRDefault="00DA65FB" w:rsidP="007E7A24">
      <w:pPr>
        <w:numPr>
          <w:ilvl w:val="2"/>
          <w:numId w:val="1"/>
        </w:numPr>
        <w:tabs>
          <w:tab w:val="clear" w:pos="2160"/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</w:rPr>
      </w:pPr>
      <w:r w:rsidRPr="002637D7">
        <w:rPr>
          <w:rFonts w:ascii="Arial" w:hAnsi="Arial" w:cs="Arial"/>
          <w:sz w:val="22"/>
          <w:szCs w:val="22"/>
          <w:lang w:val="en-GB"/>
        </w:rPr>
        <w:t xml:space="preserve">If the RA/EC/IRB/Site provides the Site Specific ICF, they are considered the ICF W/C. In this case, “Name/Role of ICF W/C” in the checklist header should be entered as “RA”, “EC”, “IRB” or “Site”, Section </w:t>
      </w:r>
      <w:r w:rsidR="008B46A7">
        <w:rPr>
          <w:rFonts w:ascii="Arial" w:hAnsi="Arial" w:cs="Arial"/>
          <w:sz w:val="22"/>
          <w:szCs w:val="22"/>
          <w:lang w:val="en-GB"/>
        </w:rPr>
        <w:t>III</w:t>
      </w:r>
      <w:r w:rsidRPr="002637D7">
        <w:rPr>
          <w:rFonts w:ascii="Arial" w:hAnsi="Arial" w:cs="Arial"/>
          <w:sz w:val="22"/>
          <w:szCs w:val="22"/>
          <w:lang w:val="en-GB"/>
        </w:rPr>
        <w:t xml:space="preserve"> may be ticked “Yes” or may be ticked ‘not required’ for Sponsor approval and the checklist W/C columns are left blank, with only the ICF R/A who completes and signs the </w:t>
      </w:r>
      <w:r>
        <w:rPr>
          <w:rFonts w:ascii="Arial" w:hAnsi="Arial" w:cs="Arial"/>
          <w:sz w:val="22"/>
          <w:szCs w:val="22"/>
          <w:lang w:val="en-GB"/>
        </w:rPr>
        <w:t>ICF Checklist - Supplement</w:t>
      </w:r>
      <w:r w:rsidRPr="002637D7">
        <w:rPr>
          <w:rFonts w:ascii="Arial" w:hAnsi="Arial" w:cs="Arial"/>
          <w:sz w:val="22"/>
          <w:szCs w:val="22"/>
          <w:lang w:val="en-GB"/>
        </w:rPr>
        <w:t>.</w:t>
      </w:r>
    </w:p>
    <w:p w14:paraId="7A278275" w14:textId="2EB6C8E9" w:rsidR="00DA65FB" w:rsidRDefault="00DA65FB" w:rsidP="007E7A24">
      <w:pPr>
        <w:tabs>
          <w:tab w:val="left" w:pos="6030"/>
        </w:tabs>
        <w:spacing w:after="120"/>
        <w:ind w:left="1800"/>
        <w:rPr>
          <w:rFonts w:ascii="Arial" w:hAnsi="Arial" w:cs="Arial"/>
          <w:sz w:val="22"/>
          <w:szCs w:val="22"/>
        </w:rPr>
      </w:pPr>
      <w:r w:rsidRPr="002637D7">
        <w:rPr>
          <w:rFonts w:ascii="Arial" w:hAnsi="Arial" w:cs="Arial"/>
          <w:sz w:val="22"/>
          <w:szCs w:val="22"/>
        </w:rPr>
        <w:t>An abbreviated review can be conducted on a tracked changes version of the ICF.</w:t>
      </w:r>
    </w:p>
    <w:p w14:paraId="0C6346D6" w14:textId="77777777" w:rsidR="003B2B0F" w:rsidRPr="00123D10" w:rsidRDefault="003B2B0F" w:rsidP="007E7A24">
      <w:pPr>
        <w:tabs>
          <w:tab w:val="left" w:pos="6030"/>
        </w:tabs>
        <w:ind w:right="-360"/>
        <w:rPr>
          <w:rFonts w:ascii="Arial" w:hAnsi="Arial" w:cs="Arial"/>
          <w:b/>
          <w:sz w:val="22"/>
          <w:szCs w:val="22"/>
          <w:lang w:val="en-GB"/>
        </w:rPr>
      </w:pPr>
      <w:bookmarkStart w:id="2" w:name="_Hlk13809814"/>
    </w:p>
    <w:bookmarkEnd w:id="2"/>
    <w:p w14:paraId="184C6440" w14:textId="77777777" w:rsidR="004E5BDE" w:rsidRPr="00123D10" w:rsidRDefault="004E5BDE" w:rsidP="00F970C9">
      <w:pPr>
        <w:ind w:right="-360"/>
        <w:rPr>
          <w:rFonts w:ascii="Arial" w:hAnsi="Arial" w:cs="Arial"/>
          <w:sz w:val="22"/>
          <w:szCs w:val="22"/>
        </w:rPr>
        <w:sectPr w:rsidR="004E5BDE" w:rsidRPr="00123D10" w:rsidSect="00414A69">
          <w:headerReference w:type="default" r:id="rId8"/>
          <w:footerReference w:type="default" r:id="rId9"/>
          <w:headerReference w:type="first" r:id="rId10"/>
          <w:footerReference w:type="first" r:id="rId11"/>
          <w:headerReference w:type="even" r:id="rId18"/>
          <w:footerReference w:type="even" r:id="rId19"/>
          <w:pgSz w:w="12240" w:h="15840" w:code="1"/>
          <w:pgMar w:top="360" w:right="1440" w:bottom="1440" w:left="1440" w:header="720" w:footer="720" w:gutter="0"/>
          <w:paperSrc w:first="7" w:other="7"/>
          <w:pgNumType w:start="1"/>
          <w:cols w:space="720"/>
          <w:titlePg/>
          <w:docGrid w:linePitch="360"/>
        </w:sectPr>
      </w:pPr>
    </w:p>
    <w:tbl>
      <w:tblPr>
        <w:tblStyle w:val="TableGrid"/>
        <w:tblW w:w="9540" w:type="dxa"/>
        <w:tblInd w:w="-5" w:type="dxa"/>
        <w:tblBorders>
          <w:top w:val="single" w:sz="18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7D2244" w:rsidRPr="00123D10" w14:paraId="5A872F26" w14:textId="77777777" w:rsidTr="007E7A24">
        <w:trPr>
          <w:trHeight w:val="288"/>
        </w:trPr>
        <w:tc>
          <w:tcPr>
            <w:tcW w:w="9540" w:type="dxa"/>
            <w:shd w:val="clear" w:color="auto" w:fill="F2F2F2" w:themeFill="background1" w:themeFillShade="F2"/>
          </w:tcPr>
          <w:p w14:paraId="45AEB5F4" w14:textId="267CE431" w:rsidR="007D2244" w:rsidRPr="00123D10" w:rsidRDefault="007D2244" w:rsidP="007E7A24">
            <w:pPr>
              <w:pStyle w:val="ListParagraph"/>
              <w:numPr>
                <w:ilvl w:val="0"/>
                <w:numId w:val="7"/>
              </w:numPr>
              <w:spacing w:before="80" w:after="80"/>
              <w:ind w:left="360" w:hanging="198"/>
              <w:contextualSpacing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D10">
              <w:rPr>
                <w:rFonts w:ascii="Arial" w:hAnsi="Arial" w:cs="Arial"/>
                <w:b/>
                <w:i/>
                <w:sz w:val="20"/>
                <w:szCs w:val="20"/>
              </w:rPr>
              <w:lastRenderedPageBreak/>
              <w:br w:type="page"/>
            </w:r>
            <w:r w:rsidRPr="00123D10">
              <w:rPr>
                <w:rFonts w:ascii="Arial" w:hAnsi="Arial" w:cs="Arial"/>
                <w:b/>
                <w:sz w:val="20"/>
              </w:rPr>
              <w:t>ICF type and</w:t>
            </w:r>
            <w:r w:rsidRPr="00123D10">
              <w:rPr>
                <w:rFonts w:ascii="Arial" w:hAnsi="Arial" w:cs="Arial"/>
                <w:sz w:val="20"/>
              </w:rPr>
              <w:t xml:space="preserve"> </w:t>
            </w:r>
            <w:r w:rsidRPr="00123D10">
              <w:rPr>
                <w:rFonts w:ascii="Arial" w:hAnsi="Arial" w:cs="Arial"/>
                <w:b/>
                <w:sz w:val="20"/>
              </w:rPr>
              <w:t xml:space="preserve">ICF version this </w:t>
            </w:r>
            <w:r w:rsidR="00281E0D" w:rsidRPr="00281E0D">
              <w:rPr>
                <w:rFonts w:ascii="Arial" w:hAnsi="Arial" w:cs="Arial"/>
                <w:b/>
                <w:sz w:val="20"/>
              </w:rPr>
              <w:t xml:space="preserve">ICF Checklist - Supplement </w:t>
            </w:r>
            <w:r w:rsidRPr="00123D10">
              <w:rPr>
                <w:rFonts w:ascii="Arial" w:hAnsi="Arial" w:cs="Arial"/>
                <w:b/>
                <w:sz w:val="20"/>
              </w:rPr>
              <w:t xml:space="preserve">relates to: </w:t>
            </w:r>
          </w:p>
        </w:tc>
      </w:tr>
      <w:tr w:rsidR="007D2244" w:rsidRPr="00123D10" w14:paraId="284EC418" w14:textId="77777777" w:rsidTr="007E7A24">
        <w:trPr>
          <w:trHeight w:val="288"/>
        </w:trPr>
        <w:tc>
          <w:tcPr>
            <w:tcW w:w="9540" w:type="dxa"/>
          </w:tcPr>
          <w:p w14:paraId="3935AA7A" w14:textId="77777777" w:rsidR="007D2244" w:rsidRDefault="007D2244" w:rsidP="003B2B0F">
            <w:pPr>
              <w:tabs>
                <w:tab w:val="left" w:pos="340"/>
                <w:tab w:val="left" w:pos="2247"/>
                <w:tab w:val="left" w:pos="4287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123D10">
              <w:rPr>
                <w:rFonts w:ascii="Arial" w:hAnsi="Arial" w:cs="Arial"/>
                <w:sz w:val="20"/>
                <w:szCs w:val="20"/>
              </w:rPr>
              <w:t>.</w:t>
            </w:r>
            <w:r w:rsidRPr="00123D10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position w:val="-2"/>
                </w:rPr>
                <w:id w:val="1988426753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Study Master   </w:t>
            </w:r>
            <w:sdt>
              <w:sdtPr>
                <w:rPr>
                  <w:rFonts w:ascii="Arial" w:hAnsi="Arial" w:cs="Arial"/>
                  <w:position w:val="-2"/>
                </w:rPr>
                <w:id w:val="-1949238873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Country Master   </w:t>
            </w:r>
            <w:sdt>
              <w:sdtPr>
                <w:rPr>
                  <w:rFonts w:ascii="Arial" w:hAnsi="Arial" w:cs="Arial"/>
                  <w:position w:val="-2"/>
                </w:rPr>
                <w:id w:val="1831170848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Site Specific</w:t>
            </w:r>
          </w:p>
          <w:p w14:paraId="0F28B906" w14:textId="0FC40920" w:rsidR="00281E0D" w:rsidRPr="007E7A24" w:rsidRDefault="00281E0D" w:rsidP="003B2B0F">
            <w:pPr>
              <w:tabs>
                <w:tab w:val="left" w:pos="340"/>
                <w:tab w:val="left" w:pos="2247"/>
                <w:tab w:val="left" w:pos="4287"/>
              </w:tabs>
              <w:spacing w:before="60" w:after="60"/>
              <w:rPr>
                <w:rFonts w:ascii="Arial" w:hAnsi="Arial" w:cs="Arial"/>
                <w:b/>
                <w:sz w:val="20"/>
              </w:rPr>
            </w:pPr>
            <w:r w:rsidRPr="007E7A2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7E7A24">
              <w:rPr>
                <w:rFonts w:ascii="Arial" w:hAnsi="Arial" w:cs="Arial"/>
                <w:b/>
                <w:sz w:val="20"/>
                <w:szCs w:val="20"/>
                <w:u w:val="single"/>
              </w:rPr>
              <w:t>ICF undergoing revision</w:t>
            </w:r>
            <w:r w:rsidRPr="007E7A24">
              <w:rPr>
                <w:rFonts w:ascii="Arial" w:hAnsi="Arial" w:cs="Arial"/>
                <w:bCs/>
                <w:sz w:val="20"/>
                <w:szCs w:val="20"/>
              </w:rPr>
              <w:t>:  Version #:</w:t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</w:rPr>
              <w:tab/>
              <w:t>Date:</w:t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</w:p>
        </w:tc>
      </w:tr>
      <w:tr w:rsidR="00281E0D" w:rsidRPr="00123D10" w14:paraId="149A584B" w14:textId="77777777" w:rsidTr="007E7A24">
        <w:trPr>
          <w:trHeight w:val="288"/>
        </w:trPr>
        <w:tc>
          <w:tcPr>
            <w:tcW w:w="9540" w:type="dxa"/>
            <w:tcBorders>
              <w:top w:val="single" w:sz="4" w:space="0" w:color="auto"/>
              <w:bottom w:val="nil"/>
            </w:tcBorders>
          </w:tcPr>
          <w:p w14:paraId="64D68432" w14:textId="204AEB0B" w:rsidR="00281E0D" w:rsidRPr="00123D10" w:rsidRDefault="00281E0D" w:rsidP="007E7A24">
            <w:pPr>
              <w:tabs>
                <w:tab w:val="left" w:pos="324"/>
              </w:tabs>
              <w:spacing w:before="40" w:after="40"/>
              <w:ind w:left="-1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B</w:t>
            </w:r>
            <w:r w:rsidRPr="00123D10">
              <w:rPr>
                <w:rFonts w:ascii="Arial" w:hAnsi="Arial" w:cs="Arial"/>
                <w:sz w:val="20"/>
                <w:szCs w:val="20"/>
              </w:rPr>
              <w:t>.</w:t>
            </w:r>
            <w:r w:rsidRPr="00123D10"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 xml:space="preserve">ICF Type:  </w:t>
            </w:r>
            <w:sdt>
              <w:sdtPr>
                <w:rPr>
                  <w:rFonts w:ascii="Arial" w:hAnsi="Arial" w:cs="Arial"/>
                  <w:position w:val="-2"/>
                </w:rPr>
                <w:id w:val="200269071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Main Study  </w:t>
            </w:r>
            <w:sdt>
              <w:sdtPr>
                <w:rPr>
                  <w:rFonts w:ascii="Arial" w:hAnsi="Arial" w:cs="Arial"/>
                  <w:position w:val="-2"/>
                </w:rPr>
                <w:id w:val="572864543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FSR  </w:t>
            </w:r>
            <w:sdt>
              <w:sdtPr>
                <w:rPr>
                  <w:rFonts w:ascii="Arial" w:hAnsi="Arial" w:cs="Arial"/>
                  <w:position w:val="-2"/>
                </w:rPr>
                <w:id w:val="2099049187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PGx  </w:t>
            </w:r>
            <w:sdt>
              <w:sdtPr>
                <w:rPr>
                  <w:rFonts w:ascii="Arial" w:hAnsi="Arial" w:cs="Arial"/>
                  <w:position w:val="-2"/>
                </w:rPr>
                <w:id w:val="1654716356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Pregnant Partner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position w:val="-2"/>
                </w:rPr>
                <w:id w:val="1522659916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Other (specify):</w:t>
            </w:r>
          </w:p>
        </w:tc>
      </w:tr>
      <w:tr w:rsidR="00281E0D" w:rsidRPr="00123D10" w14:paraId="1647E0E1" w14:textId="77777777" w:rsidTr="007E7A24">
        <w:trPr>
          <w:trHeight w:val="288"/>
        </w:trPr>
        <w:tc>
          <w:tcPr>
            <w:tcW w:w="9540" w:type="dxa"/>
            <w:tcBorders>
              <w:top w:val="nil"/>
              <w:bottom w:val="nil"/>
            </w:tcBorders>
          </w:tcPr>
          <w:p w14:paraId="4BF1CCBA" w14:textId="3BB08056" w:rsidR="00281E0D" w:rsidRPr="00123D10" w:rsidRDefault="00281E0D" w:rsidP="003B2B0F">
            <w:pPr>
              <w:tabs>
                <w:tab w:val="left" w:pos="318"/>
                <w:tab w:val="left" w:pos="2727"/>
                <w:tab w:val="left" w:pos="3578"/>
                <w:tab w:val="right" w:pos="9324"/>
              </w:tabs>
              <w:spacing w:before="40" w:after="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Subtype: </w:t>
            </w:r>
            <w:sdt>
              <w:sdtPr>
                <w:rPr>
                  <w:rFonts w:ascii="Arial" w:hAnsi="Arial" w:cs="Arial"/>
                  <w:position w:val="-2"/>
                </w:rPr>
                <w:id w:val="2126109311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Parental   </w:t>
            </w:r>
            <w:sdt>
              <w:sdtPr>
                <w:rPr>
                  <w:rFonts w:ascii="Arial" w:hAnsi="Arial" w:cs="Arial"/>
                  <w:position w:val="-2"/>
                </w:rPr>
                <w:id w:val="-140790980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Patient   </w:t>
            </w:r>
            <w:sdt>
              <w:sdtPr>
                <w:rPr>
                  <w:rFonts w:ascii="Arial" w:hAnsi="Arial" w:cs="Arial"/>
                  <w:position w:val="-2"/>
                </w:rPr>
                <w:id w:val="474114112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Caregiver   </w:t>
            </w:r>
            <w:sdt>
              <w:sdtPr>
                <w:rPr>
                  <w:rFonts w:ascii="Arial" w:hAnsi="Arial" w:cs="Arial"/>
                  <w:position w:val="-2"/>
                </w:rPr>
                <w:id w:val="-1033195154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Other (specify):</w:t>
            </w:r>
          </w:p>
        </w:tc>
      </w:tr>
      <w:tr w:rsidR="007D2244" w:rsidRPr="00123D10" w14:paraId="0D5DD1C2" w14:textId="77777777" w:rsidTr="007E7A24">
        <w:trPr>
          <w:trHeight w:val="288"/>
        </w:trPr>
        <w:tc>
          <w:tcPr>
            <w:tcW w:w="9540" w:type="dxa"/>
            <w:tcBorders>
              <w:top w:val="single" w:sz="4" w:space="0" w:color="auto"/>
              <w:bottom w:val="nil"/>
            </w:tcBorders>
          </w:tcPr>
          <w:p w14:paraId="5B57CAAA" w14:textId="119D3775" w:rsidR="007D2244" w:rsidRDefault="007D2244" w:rsidP="003B2B0F">
            <w:pPr>
              <w:tabs>
                <w:tab w:val="left" w:pos="354"/>
              </w:tabs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BE2D83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BE2D83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BE2D83">
              <w:rPr>
                <w:rFonts w:ascii="Arial" w:hAnsi="Arial" w:cs="Arial"/>
                <w:bCs/>
                <w:sz w:val="20"/>
                <w:szCs w:val="20"/>
              </w:rPr>
              <w:tab/>
            </w:r>
            <w:r w:rsidR="00281E0D" w:rsidRPr="007E7A24">
              <w:rPr>
                <w:rFonts w:ascii="Arial" w:hAnsi="Arial" w:cs="Arial"/>
                <w:bCs/>
                <w:sz w:val="20"/>
                <w:szCs w:val="20"/>
              </w:rPr>
              <w:t>Source ICF used to create/update the ICF being reviewed (if applicable</w:t>
            </w:r>
            <w:r w:rsidR="00BE2D83" w:rsidRPr="007E7A24">
              <w:rPr>
                <w:rFonts w:ascii="Arial" w:hAnsi="Arial" w:cs="Arial"/>
                <w:bCs/>
                <w:sz w:val="20"/>
                <w:szCs w:val="20"/>
              </w:rPr>
              <w:t>*):</w:t>
            </w:r>
          </w:p>
          <w:p w14:paraId="4338840C" w14:textId="77777777" w:rsidR="00BE2D83" w:rsidRDefault="00BE2D83" w:rsidP="003B2B0F">
            <w:pPr>
              <w:tabs>
                <w:tab w:val="left" w:pos="354"/>
              </w:tabs>
              <w:spacing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position w:val="-2"/>
              </w:rPr>
              <w:tab/>
            </w:r>
            <w:sdt>
              <w:sdtPr>
                <w:rPr>
                  <w:rFonts w:ascii="Arial" w:hAnsi="Arial" w:cs="Arial"/>
                  <w:position w:val="-2"/>
                </w:rPr>
                <w:id w:val="794334532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position w:val="-2"/>
              </w:rPr>
              <w:t xml:space="preserve"> </w:t>
            </w: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>Study Master ICF</w:t>
            </w:r>
            <w:r>
              <w:rPr>
                <w:rFonts w:ascii="Arial" w:hAnsi="Arial" w:cs="Arial"/>
                <w:position w:val="-2"/>
                <w:sz w:val="20"/>
                <w:szCs w:val="20"/>
              </w:rPr>
              <w:tab/>
            </w:r>
            <w:r>
              <w:rPr>
                <w:rFonts w:ascii="Arial" w:hAnsi="Arial" w:cs="Arial"/>
                <w:position w:val="-2"/>
              </w:rPr>
              <w:t xml:space="preserve"> </w:t>
            </w:r>
            <w:sdt>
              <w:sdtPr>
                <w:rPr>
                  <w:rFonts w:ascii="Arial" w:hAnsi="Arial" w:cs="Arial"/>
                  <w:position w:val="-2"/>
                </w:rPr>
                <w:id w:val="1535765811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Country Master ICF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position w:val="-2"/>
                </w:rPr>
                <w:id w:val="-318971636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Site Specific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 ICF</w:t>
            </w:r>
          </w:p>
          <w:p w14:paraId="04373586" w14:textId="77777777" w:rsidR="00BE2D83" w:rsidRDefault="00BE2D83" w:rsidP="003B2B0F">
            <w:pPr>
              <w:tabs>
                <w:tab w:val="left" w:pos="354"/>
              </w:tabs>
              <w:spacing w:after="6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Cs/>
                <w:sz w:val="20"/>
                <w:szCs w:val="20"/>
              </w:rPr>
              <w:tab/>
              <w:t>(Version #:</w:t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bCs/>
                <w:sz w:val="20"/>
                <w:szCs w:val="20"/>
              </w:rPr>
              <w:tab/>
              <w:t>Date:</w:t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  <w:r w:rsidRPr="007E7A24">
              <w:rPr>
                <w:rFonts w:ascii="Arial" w:hAnsi="Arial" w:cs="Arial"/>
                <w:bCs/>
                <w:sz w:val="20"/>
                <w:szCs w:val="20"/>
                <w:u w:val="single"/>
              </w:rPr>
              <w:tab/>
            </w:r>
          </w:p>
          <w:p w14:paraId="5E8AC96A" w14:textId="7100C48B" w:rsidR="00BE2D83" w:rsidRPr="007E7A24" w:rsidRDefault="00BE2D83" w:rsidP="003B2B0F">
            <w:pPr>
              <w:tabs>
                <w:tab w:val="left" w:pos="354"/>
              </w:tabs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7E7A24">
              <w:rPr>
                <w:rFonts w:ascii="Arial" w:hAnsi="Arial" w:cs="Arial"/>
                <w:bCs/>
                <w:sz w:val="16"/>
                <w:szCs w:val="16"/>
              </w:rPr>
              <w:t>*Not applicable for Study Master ICF</w:t>
            </w:r>
          </w:p>
        </w:tc>
      </w:tr>
    </w:tbl>
    <w:tbl>
      <w:tblPr>
        <w:tblW w:w="5103" w:type="pct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536"/>
      </w:tblGrid>
      <w:tr w:rsidR="007D2244" w:rsidRPr="00123D10" w14:paraId="5C2954CF" w14:textId="77777777" w:rsidTr="007E7A24">
        <w:trPr>
          <w:trHeight w:val="288"/>
        </w:trPr>
        <w:tc>
          <w:tcPr>
            <w:tcW w:w="5000" w:type="pct"/>
            <w:tcBorders>
              <w:top w:val="single" w:sz="12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FAAF296" w14:textId="398B657F" w:rsidR="007D2244" w:rsidRPr="00123D10" w:rsidRDefault="007D2244" w:rsidP="007E7A24">
            <w:pPr>
              <w:pStyle w:val="ListParagraph"/>
              <w:numPr>
                <w:ilvl w:val="0"/>
                <w:numId w:val="7"/>
              </w:numPr>
              <w:spacing w:before="80" w:after="80"/>
              <w:ind w:left="360" w:hanging="198"/>
              <w:contextualSpacing w:val="0"/>
              <w:rPr>
                <w:rFonts w:ascii="Arial" w:hAnsi="Arial" w:cs="Arial"/>
                <w:b/>
                <w:sz w:val="20"/>
              </w:rPr>
            </w:pPr>
            <w:r w:rsidRPr="00123D10">
              <w:rPr>
                <w:rFonts w:ascii="Arial" w:hAnsi="Arial" w:cs="Arial"/>
                <w:b/>
                <w:sz w:val="20"/>
              </w:rPr>
              <w:t xml:space="preserve">REASON FOR CREATION OF THIS ICF: 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Specify </w:t>
            </w:r>
            <w:r w:rsidR="00792FB9">
              <w:rPr>
                <w:rFonts w:ascii="Arial" w:hAnsi="Arial" w:cs="Arial"/>
                <w:b/>
                <w:sz w:val="20"/>
                <w:szCs w:val="20"/>
              </w:rPr>
              <w:t xml:space="preserve">ICF 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Section and Changes Made </w:t>
            </w:r>
          </w:p>
        </w:tc>
      </w:tr>
    </w:tbl>
    <w:tbl>
      <w:tblPr>
        <w:tblStyle w:val="TableGrid"/>
        <w:tblW w:w="9540" w:type="dxa"/>
        <w:tblInd w:w="-5" w:type="dxa"/>
        <w:tblBorders>
          <w:top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71"/>
        <w:gridCol w:w="925"/>
        <w:gridCol w:w="1194"/>
        <w:gridCol w:w="540"/>
        <w:gridCol w:w="270"/>
        <w:gridCol w:w="1170"/>
        <w:gridCol w:w="2070"/>
        <w:gridCol w:w="810"/>
        <w:gridCol w:w="1890"/>
      </w:tblGrid>
      <w:tr w:rsidR="00DF192B" w:rsidRPr="00123D10" w14:paraId="515F9FCA" w14:textId="77777777" w:rsidTr="007E7A24">
        <w:trPr>
          <w:trHeight w:val="288"/>
        </w:trPr>
        <w:tc>
          <w:tcPr>
            <w:tcW w:w="1596" w:type="dxa"/>
            <w:gridSpan w:val="2"/>
            <w:tcBorders>
              <w:bottom w:val="nil"/>
            </w:tcBorders>
          </w:tcPr>
          <w:p w14:paraId="38A76DD4" w14:textId="77777777" w:rsidR="00945A60" w:rsidRPr="00123D10" w:rsidRDefault="00BC693A" w:rsidP="003B2B0F">
            <w:pPr>
              <w:spacing w:before="60" w:after="60"/>
              <w:ind w:left="255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position w:val="-2"/>
                </w:rPr>
                <w:id w:val="-1300682692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945A60"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="00945A60" w:rsidRPr="00123D10">
              <w:rPr>
                <w:rFonts w:ascii="Arial" w:hAnsi="Arial" w:cs="Arial"/>
                <w:position w:val="-2"/>
              </w:rPr>
              <w:t xml:space="preserve"> </w:t>
            </w:r>
            <w:r w:rsidR="00945A60" w:rsidRPr="00123D10">
              <w:rPr>
                <w:rFonts w:ascii="Arial" w:hAnsi="Arial" w:cs="Arial"/>
                <w:sz w:val="20"/>
              </w:rPr>
              <w:t xml:space="preserve">Protocol:  </w:t>
            </w:r>
          </w:p>
        </w:tc>
        <w:tc>
          <w:tcPr>
            <w:tcW w:w="1194" w:type="dxa"/>
            <w:tcBorders>
              <w:bottom w:val="nil"/>
            </w:tcBorders>
          </w:tcPr>
          <w:p w14:paraId="0A2D35AF" w14:textId="77777777" w:rsidR="00945A60" w:rsidRPr="00123D10" w:rsidRDefault="00945A60" w:rsidP="003B2B0F">
            <w:pPr>
              <w:tabs>
                <w:tab w:val="left" w:pos="354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>Version #:</w:t>
            </w:r>
          </w:p>
        </w:tc>
        <w:tc>
          <w:tcPr>
            <w:tcW w:w="4050" w:type="dxa"/>
            <w:gridSpan w:val="4"/>
            <w:tcBorders>
              <w:bottom w:val="nil"/>
            </w:tcBorders>
          </w:tcPr>
          <w:p w14:paraId="037141FC" w14:textId="77777777" w:rsidR="00945A60" w:rsidRPr="00123D10" w:rsidRDefault="00945A60" w:rsidP="003B2B0F">
            <w:pPr>
              <w:tabs>
                <w:tab w:val="left" w:pos="354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14:paraId="2AFD17FF" w14:textId="77777777" w:rsidR="00945A60" w:rsidRPr="00123D10" w:rsidRDefault="00945A60" w:rsidP="003B2B0F">
            <w:pPr>
              <w:tabs>
                <w:tab w:val="right" w:pos="4287"/>
                <w:tab w:val="left" w:pos="4428"/>
                <w:tab w:val="right" w:pos="6696"/>
              </w:tabs>
              <w:spacing w:before="120" w:after="60"/>
              <w:ind w:left="75"/>
              <w:rPr>
                <w:rFonts w:ascii="Arial" w:hAnsi="Arial" w:cs="Arial"/>
                <w:position w:val="-2"/>
                <w:sz w:val="20"/>
                <w:szCs w:val="20"/>
                <w:u w:val="single"/>
              </w:rPr>
            </w:pP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>Date:</w:t>
            </w:r>
          </w:p>
        </w:tc>
        <w:tc>
          <w:tcPr>
            <w:tcW w:w="1890" w:type="dxa"/>
            <w:tcBorders>
              <w:bottom w:val="nil"/>
            </w:tcBorders>
          </w:tcPr>
          <w:p w14:paraId="4A8E54FF" w14:textId="57653FF8" w:rsidR="00945A60" w:rsidRPr="007E7A24" w:rsidRDefault="00414A69" w:rsidP="003B2B0F">
            <w:pPr>
              <w:tabs>
                <w:tab w:val="right" w:pos="4287"/>
                <w:tab w:val="left" w:pos="4428"/>
                <w:tab w:val="right" w:pos="6696"/>
              </w:tabs>
              <w:spacing w:before="120" w:after="60"/>
              <w:rPr>
                <w:rFonts w:ascii="Arial" w:hAnsi="Arial" w:cs="Arial"/>
                <w:position w:val="-2"/>
                <w:sz w:val="20"/>
                <w:szCs w:val="20"/>
              </w:rPr>
            </w:pPr>
            <w:r w:rsidRPr="007E7A24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&lt;&lt;</w:t>
            </w:r>
            <w:r w:rsidR="00BE2D83" w:rsidRPr="007E7A24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ddMmmyyyy</w:t>
            </w:r>
            <w:r w:rsidRPr="007E7A24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&gt;&gt;</w:t>
            </w:r>
          </w:p>
        </w:tc>
      </w:tr>
      <w:tr w:rsidR="00DF192B" w:rsidRPr="00123D10" w14:paraId="29B16960" w14:textId="77777777" w:rsidTr="007E7A24">
        <w:trPr>
          <w:trHeight w:val="288"/>
        </w:trPr>
        <w:tc>
          <w:tcPr>
            <w:tcW w:w="3600" w:type="dxa"/>
            <w:gridSpan w:val="5"/>
            <w:tcBorders>
              <w:bottom w:val="nil"/>
            </w:tcBorders>
          </w:tcPr>
          <w:p w14:paraId="5C81EA76" w14:textId="77777777" w:rsidR="00945A60" w:rsidRPr="00123D10" w:rsidRDefault="00BC693A" w:rsidP="003B2B0F">
            <w:pPr>
              <w:spacing w:before="60" w:after="60"/>
              <w:ind w:left="255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position w:val="-2"/>
                </w:rPr>
                <w:id w:val="-1393574138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945A60" w:rsidRPr="00123D10">
                  <w:rPr>
                    <w:rFonts w:ascii="Arial" w:hAnsi="Arial" w:cs="Arial"/>
                    <w:position w:val="-2"/>
                  </w:rPr>
                  <w:sym w:font="Wingdings" w:char="F0A8"/>
                </w:r>
              </w:sdtContent>
            </w:sdt>
            <w:r w:rsidR="00945A60" w:rsidRPr="00123D10">
              <w:rPr>
                <w:rFonts w:ascii="Arial" w:hAnsi="Arial" w:cs="Arial"/>
                <w:position w:val="-2"/>
              </w:rPr>
              <w:t xml:space="preserve"> </w:t>
            </w:r>
            <w:r w:rsidR="00945A60" w:rsidRPr="00123D10">
              <w:rPr>
                <w:rFonts w:ascii="Arial" w:hAnsi="Arial" w:cs="Arial"/>
                <w:sz w:val="20"/>
              </w:rPr>
              <w:t>Updated Investigator Brochure:</w:t>
            </w:r>
          </w:p>
        </w:tc>
        <w:tc>
          <w:tcPr>
            <w:tcW w:w="1170" w:type="dxa"/>
            <w:tcBorders>
              <w:bottom w:val="nil"/>
            </w:tcBorders>
          </w:tcPr>
          <w:p w14:paraId="7F0CA826" w14:textId="77777777" w:rsidR="00945A60" w:rsidRPr="00123D10" w:rsidRDefault="00945A60" w:rsidP="003B2B0F">
            <w:pPr>
              <w:tabs>
                <w:tab w:val="left" w:pos="354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>Version #:</w:t>
            </w:r>
          </w:p>
        </w:tc>
        <w:tc>
          <w:tcPr>
            <w:tcW w:w="2070" w:type="dxa"/>
            <w:tcBorders>
              <w:bottom w:val="nil"/>
            </w:tcBorders>
          </w:tcPr>
          <w:p w14:paraId="239BC09A" w14:textId="77777777" w:rsidR="00945A60" w:rsidRPr="00123D10" w:rsidRDefault="00945A60" w:rsidP="003B2B0F">
            <w:pPr>
              <w:tabs>
                <w:tab w:val="left" w:pos="354"/>
              </w:tabs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14:paraId="2938A518" w14:textId="77777777" w:rsidR="00945A60" w:rsidRPr="00123D10" w:rsidRDefault="00945A60" w:rsidP="003B2B0F">
            <w:pPr>
              <w:tabs>
                <w:tab w:val="right" w:pos="4287"/>
                <w:tab w:val="left" w:pos="4428"/>
                <w:tab w:val="right" w:pos="6696"/>
              </w:tabs>
              <w:spacing w:before="120" w:after="60"/>
              <w:ind w:left="75"/>
              <w:rPr>
                <w:rFonts w:ascii="Arial" w:hAnsi="Arial" w:cs="Arial"/>
                <w:position w:val="-2"/>
                <w:sz w:val="20"/>
                <w:szCs w:val="20"/>
                <w:u w:val="single"/>
              </w:rPr>
            </w:pP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>Date:</w:t>
            </w:r>
          </w:p>
        </w:tc>
        <w:tc>
          <w:tcPr>
            <w:tcW w:w="1890" w:type="dxa"/>
            <w:tcBorders>
              <w:bottom w:val="nil"/>
            </w:tcBorders>
          </w:tcPr>
          <w:p w14:paraId="7D2258B1" w14:textId="6253FD56" w:rsidR="00945A60" w:rsidRPr="00123D10" w:rsidRDefault="00414A69" w:rsidP="003B2B0F">
            <w:pPr>
              <w:tabs>
                <w:tab w:val="right" w:pos="4287"/>
                <w:tab w:val="left" w:pos="4428"/>
                <w:tab w:val="right" w:pos="6696"/>
              </w:tabs>
              <w:spacing w:before="120" w:after="60"/>
              <w:rPr>
                <w:rFonts w:ascii="Arial" w:hAnsi="Arial" w:cs="Arial"/>
                <w:position w:val="-2"/>
                <w:sz w:val="20"/>
                <w:szCs w:val="20"/>
                <w:u w:val="single"/>
              </w:rPr>
            </w:pPr>
            <w:r w:rsidRPr="00AC3391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&lt;&lt;ddMmmyyyy&gt;&gt;</w:t>
            </w:r>
          </w:p>
        </w:tc>
      </w:tr>
      <w:tr w:rsidR="006873FD" w:rsidRPr="00123D10" w14:paraId="0A4757DE" w14:textId="77777777" w:rsidTr="007E7A24">
        <w:trPr>
          <w:trHeight w:val="288"/>
        </w:trPr>
        <w:tc>
          <w:tcPr>
            <w:tcW w:w="9540" w:type="dxa"/>
            <w:gridSpan w:val="9"/>
            <w:tcBorders>
              <w:bottom w:val="single" w:sz="2" w:space="0" w:color="auto"/>
            </w:tcBorders>
          </w:tcPr>
          <w:p w14:paraId="518E6E07" w14:textId="77777777" w:rsidR="00BE2D83" w:rsidRDefault="00BC693A" w:rsidP="00BE2D83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615" w:hanging="360"/>
              <w:contextualSpacing w:val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337910075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6873FD" w:rsidRPr="00123D10">
                  <w:rPr>
                    <w:rFonts w:ascii="Arial" w:hAnsi="Arial" w:cs="Arial"/>
                  </w:rPr>
                  <w:sym w:font="Wingdings" w:char="F0A8"/>
                </w:r>
              </w:sdtContent>
            </w:sdt>
            <w:r w:rsidR="006873FD" w:rsidRPr="00123D1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73FD" w:rsidRPr="00123D10">
              <w:rPr>
                <w:rFonts w:ascii="Arial" w:hAnsi="Arial" w:cs="Arial"/>
                <w:sz w:val="20"/>
              </w:rPr>
              <w:t>Corrections/update to previous version of ICF</w:t>
            </w:r>
          </w:p>
          <w:p w14:paraId="601FE97E" w14:textId="77777777" w:rsidR="00BE2D83" w:rsidRDefault="00BC693A" w:rsidP="00BE2D83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615" w:hanging="360"/>
              <w:contextualSpacing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-1799910582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BE2D83">
                  <w:rPr>
                    <w:rFonts w:ascii="Arial" w:hAnsi="Arial" w:cs="Arial"/>
                  </w:rPr>
                  <w:sym w:font="Wingdings" w:char="F0A8"/>
                </w:r>
              </w:sdtContent>
            </w:sdt>
            <w:r w:rsidR="00BE2D83" w:rsidRPr="00F26EE5">
              <w:rPr>
                <w:rFonts w:ascii="Arial" w:hAnsi="Arial" w:cs="Arial"/>
                <w:sz w:val="20"/>
                <w:szCs w:val="20"/>
              </w:rPr>
              <w:t xml:space="preserve"> EC/RA/IRB comment</w:t>
            </w:r>
          </w:p>
          <w:p w14:paraId="434D76A4" w14:textId="77777777" w:rsidR="00BE2D83" w:rsidRDefault="00BC693A" w:rsidP="00BE2D83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615" w:hanging="360"/>
              <w:contextualSpacing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</w:rPr>
                <w:id w:val="-170192837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BE2D83" w:rsidRPr="00BF4B7C">
                  <w:rPr>
                    <w:rFonts w:ascii="Arial" w:hAnsi="Arial" w:cs="Arial"/>
                  </w:rPr>
                  <w:sym w:font="Wingdings" w:char="F0A8"/>
                </w:r>
              </w:sdtContent>
            </w:sdt>
            <w:r w:rsidR="00BE2D83" w:rsidRPr="00F26EE5">
              <w:rPr>
                <w:rFonts w:ascii="Arial" w:hAnsi="Arial" w:cs="Arial"/>
                <w:sz w:val="20"/>
                <w:szCs w:val="20"/>
              </w:rPr>
              <w:t xml:space="preserve"> Translation error</w:t>
            </w:r>
          </w:p>
          <w:p w14:paraId="16245115" w14:textId="4B2AA9D4" w:rsidR="006873FD" w:rsidRPr="00123D10" w:rsidRDefault="00BC693A" w:rsidP="00BE2D83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615" w:hanging="360"/>
              <w:contextualSpacing w:val="0"/>
              <w:rPr>
                <w:rFonts w:ascii="Arial" w:hAnsi="Arial" w:cs="Arial"/>
                <w:position w:val="-2"/>
                <w:sz w:val="20"/>
                <w:szCs w:val="20"/>
                <w:u w:val="single"/>
              </w:rPr>
            </w:pPr>
            <w:sdt>
              <w:sdtPr>
                <w:rPr>
                  <w:rFonts w:ascii="Arial" w:hAnsi="Arial" w:cs="Arial"/>
                </w:rPr>
                <w:id w:val="410282933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BE2D83">
                  <w:rPr>
                    <w:rFonts w:ascii="Arial" w:hAnsi="Arial" w:cs="Arial"/>
                  </w:rPr>
                  <w:sym w:font="Wingdings" w:char="F0A8"/>
                </w:r>
              </w:sdtContent>
            </w:sdt>
            <w:r w:rsidR="00BE2D83" w:rsidRPr="00F26E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D83" w:rsidRPr="00FD311E">
              <w:rPr>
                <w:rFonts w:ascii="Arial" w:hAnsi="Arial" w:cs="Arial"/>
                <w:position w:val="-2"/>
                <w:sz w:val="20"/>
                <w:szCs w:val="20"/>
              </w:rPr>
              <w:t>Parental ICF prepared from Adult ICF (or vice-versa)</w:t>
            </w:r>
          </w:p>
        </w:tc>
      </w:tr>
      <w:tr w:rsidR="00D90A7B" w:rsidRPr="00123D10" w14:paraId="6F6247DB" w14:textId="77777777" w:rsidTr="007E7A24">
        <w:trPr>
          <w:trHeight w:val="288"/>
        </w:trPr>
        <w:tc>
          <w:tcPr>
            <w:tcW w:w="9540" w:type="dxa"/>
            <w:gridSpan w:val="9"/>
            <w:tcBorders>
              <w:top w:val="single" w:sz="2" w:space="0" w:color="auto"/>
              <w:bottom w:val="single" w:sz="2" w:space="0" w:color="auto"/>
            </w:tcBorders>
          </w:tcPr>
          <w:p w14:paraId="40FDD68F" w14:textId="6EFA4B0C" w:rsidR="00BE2D83" w:rsidRPr="00080A1A" w:rsidRDefault="00B134E2" w:rsidP="007E7A24">
            <w:pPr>
              <w:pStyle w:val="NoSpacing"/>
              <w:spacing w:before="120" w:after="12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</w:rPr>
              <w:t>Reminder</w:t>
            </w:r>
            <w:r w:rsidR="00BE2D83" w:rsidRPr="00080A1A"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>: delete red instructional text when completing form.  Change font color to black:</w:t>
            </w:r>
          </w:p>
          <w:p w14:paraId="18D99CD5" w14:textId="4ED357DD" w:rsidR="00D90A7B" w:rsidRPr="00123D10" w:rsidRDefault="00BE2D83" w:rsidP="007E7A24">
            <w:pPr>
              <w:pStyle w:val="NoSpacing"/>
              <w:rPr>
                <w:rFonts w:ascii="Arial" w:hAnsi="Arial" w:cs="Arial"/>
              </w:rPr>
            </w:pPr>
            <w:r w:rsidRPr="007E7A2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Instructions</w:t>
            </w:r>
            <w:r w:rsidRPr="007E7A2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: </w:t>
            </w:r>
            <w:r w:rsidR="008B46A7" w:rsidRPr="007E7A2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7E7A2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To demonstrate track changes: new text in bold font, deleted text in </w:t>
            </w:r>
            <w:r w:rsidRPr="007E7A24">
              <w:rPr>
                <w:rFonts w:ascii="Arial" w:hAnsi="Arial" w:cs="Arial"/>
                <w:i/>
                <w:iCs/>
                <w:strike/>
                <w:sz w:val="20"/>
                <w:szCs w:val="20"/>
              </w:rPr>
              <w:t>strikethrough font</w:t>
            </w:r>
            <w:r w:rsidR="008B46A7" w:rsidRPr="007E7A24">
              <w:rPr>
                <w:rFonts w:ascii="Arial" w:hAnsi="Arial" w:cs="Arial"/>
                <w:i/>
                <w:iCs/>
                <w:strike/>
                <w:sz w:val="20"/>
                <w:szCs w:val="20"/>
              </w:rPr>
              <w:t>.</w:t>
            </w:r>
            <w:r w:rsidR="008B46A7" w:rsidRPr="007E7A2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</w:t>
            </w:r>
            <w:r w:rsidRPr="007E7A24">
              <w:rPr>
                <w:rFonts w:ascii="Arial" w:hAnsi="Arial" w:cs="Arial"/>
                <w:i/>
                <w:iCs/>
                <w:sz w:val="20"/>
                <w:szCs w:val="20"/>
              </w:rPr>
              <w:t>If identical changes are made in multiple sections, describe change in one row and list all affected sections</w:t>
            </w:r>
          </w:p>
        </w:tc>
      </w:tr>
      <w:tr w:rsidR="00414A69" w:rsidRPr="0033514D" w14:paraId="2800BE65" w14:textId="77777777" w:rsidTr="007E7A24">
        <w:trPr>
          <w:trHeight w:val="288"/>
        </w:trPr>
        <w:tc>
          <w:tcPr>
            <w:tcW w:w="671" w:type="dxa"/>
            <w:tcBorders>
              <w:top w:val="single" w:sz="4" w:space="0" w:color="auto"/>
              <w:right w:val="single" w:sz="4" w:space="0" w:color="auto"/>
            </w:tcBorders>
          </w:tcPr>
          <w:p w14:paraId="401656CC" w14:textId="7767782D" w:rsidR="00414A69" w:rsidRPr="0033514D" w:rsidRDefault="00414A69" w:rsidP="007E7A24">
            <w:pPr>
              <w:spacing w:before="60" w:after="60"/>
              <w:ind w:left="15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33514D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 w:rsidR="00DF192B">
              <w:rPr>
                <w:rFonts w:ascii="Arial" w:hAnsi="Arial" w:cs="Arial"/>
                <w:b/>
                <w:iCs/>
                <w:sz w:val="20"/>
                <w:szCs w:val="20"/>
              </w:rPr>
              <w:t>.</w:t>
            </w: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340CB5CA" w14:textId="77777777" w:rsidR="00414A69" w:rsidRPr="0033514D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sz w:val="20"/>
                <w:szCs w:val="20"/>
              </w:rPr>
            </w:pPr>
            <w:r w:rsidRPr="0033514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Section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header</w:t>
            </w:r>
            <w:r w:rsidRPr="0033514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(s) in ICF: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6A6CC83" w14:textId="77777777" w:rsidR="00414A69" w:rsidRPr="0033514D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3514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Introduction</w:t>
            </w:r>
          </w:p>
        </w:tc>
      </w:tr>
      <w:tr w:rsidR="00414A69" w:rsidRPr="0033514D" w14:paraId="7132A961" w14:textId="77777777" w:rsidTr="007E7A24">
        <w:trPr>
          <w:trHeight w:val="288"/>
        </w:trPr>
        <w:tc>
          <w:tcPr>
            <w:tcW w:w="671" w:type="dxa"/>
            <w:tcBorders>
              <w:right w:val="single" w:sz="4" w:space="0" w:color="auto"/>
            </w:tcBorders>
          </w:tcPr>
          <w:p w14:paraId="3F94E562" w14:textId="77777777" w:rsidR="00414A69" w:rsidRPr="0033514D" w:rsidRDefault="00414A69" w:rsidP="00AC3391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340"/>
              <w:contextualSpacing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E30BF63" w14:textId="77777777" w:rsidR="00414A69" w:rsidRPr="0033514D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3514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Change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(</w:t>
            </w:r>
            <w:r w:rsidRPr="0033514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)</w:t>
            </w:r>
            <w:r w:rsidRPr="0033514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present: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3F2B0A30" w14:textId="77777777" w:rsidR="00414A69" w:rsidRPr="0033514D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3514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You will be provided with </w:t>
            </w:r>
            <w:r w:rsidRPr="0033514D">
              <w:rPr>
                <w:rFonts w:ascii="Arial" w:hAnsi="Arial" w:cs="Arial"/>
                <w:i/>
                <w:strike/>
                <w:color w:val="FF0000"/>
                <w:sz w:val="20"/>
                <w:szCs w:val="20"/>
              </w:rPr>
              <w:t>a copy</w:t>
            </w:r>
            <w:r w:rsidRPr="0033514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3514D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 xml:space="preserve">two originals </w:t>
            </w:r>
            <w:r w:rsidRPr="0033514D">
              <w:rPr>
                <w:rFonts w:ascii="Arial" w:hAnsi="Arial" w:cs="Arial"/>
                <w:i/>
                <w:color w:val="FF0000"/>
                <w:sz w:val="20"/>
                <w:szCs w:val="20"/>
              </w:rPr>
              <w:t>of the informed consent form.</w:t>
            </w:r>
          </w:p>
        </w:tc>
      </w:tr>
      <w:tr w:rsidR="00414A69" w:rsidRPr="006017A1" w14:paraId="66AC6B41" w14:textId="77777777" w:rsidTr="007E7A24">
        <w:trPr>
          <w:trHeight w:val="288"/>
        </w:trPr>
        <w:tc>
          <w:tcPr>
            <w:tcW w:w="671" w:type="dxa"/>
            <w:tcBorders>
              <w:top w:val="single" w:sz="4" w:space="0" w:color="auto"/>
              <w:right w:val="single" w:sz="4" w:space="0" w:color="auto"/>
            </w:tcBorders>
          </w:tcPr>
          <w:p w14:paraId="3F98D531" w14:textId="77777777" w:rsidR="00414A69" w:rsidRPr="00137308" w:rsidRDefault="00414A69" w:rsidP="007E7A24">
            <w:pPr>
              <w:spacing w:before="60" w:after="60"/>
              <w:ind w:left="1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7308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5378274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Section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header</w:t>
            </w: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(s) in ICF: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D948B30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</w:p>
        </w:tc>
      </w:tr>
      <w:tr w:rsidR="00414A69" w:rsidRPr="006017A1" w14:paraId="3B1A58C5" w14:textId="77777777" w:rsidTr="007E7A24">
        <w:trPr>
          <w:trHeight w:val="288"/>
        </w:trPr>
        <w:tc>
          <w:tcPr>
            <w:tcW w:w="671" w:type="dxa"/>
            <w:tcBorders>
              <w:bottom w:val="single" w:sz="4" w:space="0" w:color="auto"/>
              <w:right w:val="single" w:sz="4" w:space="0" w:color="auto"/>
            </w:tcBorders>
          </w:tcPr>
          <w:p w14:paraId="7F9B8D01" w14:textId="77777777" w:rsidR="00414A69" w:rsidRPr="0033514D" w:rsidRDefault="00414A69" w:rsidP="00AC3391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340"/>
              <w:contextualSpacing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0D7D4AE4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Change(s) present: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AAEB31E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</w:p>
        </w:tc>
      </w:tr>
      <w:tr w:rsidR="00414A69" w:rsidRPr="006017A1" w14:paraId="231345AF" w14:textId="77777777" w:rsidTr="007E7A24">
        <w:trPr>
          <w:trHeight w:val="288"/>
        </w:trPr>
        <w:tc>
          <w:tcPr>
            <w:tcW w:w="67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CCC535B" w14:textId="77777777" w:rsidR="00414A69" w:rsidRPr="0033514D" w:rsidRDefault="00414A69" w:rsidP="007E7A24">
            <w:pPr>
              <w:spacing w:before="60" w:after="60"/>
              <w:ind w:left="15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33514D">
              <w:rPr>
                <w:rFonts w:ascii="Arial" w:hAnsi="Arial" w:cs="Arial"/>
                <w:b/>
                <w:iCs/>
                <w:sz w:val="20"/>
                <w:szCs w:val="20"/>
              </w:rPr>
              <w:t>3.</w:t>
            </w: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5A6C970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Section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header</w:t>
            </w: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(s) in ICF: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2A8A9F70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&lt;&lt;add more rows if needed&gt;&gt;</w:t>
            </w:r>
          </w:p>
        </w:tc>
      </w:tr>
      <w:tr w:rsidR="00414A69" w:rsidRPr="006017A1" w14:paraId="2C5DF718" w14:textId="77777777" w:rsidTr="007E7A24">
        <w:trPr>
          <w:trHeight w:val="288"/>
        </w:trPr>
        <w:tc>
          <w:tcPr>
            <w:tcW w:w="67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56514AE" w14:textId="77777777" w:rsidR="00414A69" w:rsidRPr="0033514D" w:rsidRDefault="00414A69" w:rsidP="00AC3391">
            <w:pPr>
              <w:pStyle w:val="ListParagraph"/>
              <w:tabs>
                <w:tab w:val="left" w:pos="-1022"/>
                <w:tab w:val="left" w:pos="-720"/>
              </w:tabs>
              <w:spacing w:after="20"/>
              <w:ind w:left="340"/>
              <w:contextualSpacing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2659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01D72358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017A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Change(s) present: </w:t>
            </w:r>
          </w:p>
        </w:tc>
        <w:tc>
          <w:tcPr>
            <w:tcW w:w="621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35738910" w14:textId="77777777" w:rsidR="00414A69" w:rsidRPr="006017A1" w:rsidRDefault="00414A69" w:rsidP="00AC3391">
            <w:pPr>
              <w:tabs>
                <w:tab w:val="left" w:pos="-1022"/>
                <w:tab w:val="left" w:pos="-720"/>
              </w:tabs>
              <w:spacing w:after="2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&lt;&lt;add more rows if needed&gt;&gt;</w:t>
            </w:r>
          </w:p>
        </w:tc>
      </w:tr>
    </w:tbl>
    <w:p w14:paraId="286B8A68" w14:textId="77777777" w:rsidR="00D90A7B" w:rsidRDefault="00D90A7B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665"/>
        <w:gridCol w:w="3870"/>
      </w:tblGrid>
      <w:tr w:rsidR="00E1465B" w:rsidRPr="00123D10" w14:paraId="402E0182" w14:textId="77777777" w:rsidTr="007E7A24">
        <w:tc>
          <w:tcPr>
            <w:tcW w:w="9535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40A97659" w14:textId="77777777" w:rsidR="00E1465B" w:rsidRPr="00123D10" w:rsidRDefault="00E1465B" w:rsidP="007E7A24">
            <w:pPr>
              <w:pStyle w:val="ListParagraph"/>
              <w:numPr>
                <w:ilvl w:val="0"/>
                <w:numId w:val="7"/>
              </w:numPr>
              <w:spacing w:before="80" w:after="80"/>
              <w:ind w:left="360" w:hanging="198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85CC2">
              <w:rPr>
                <w:rFonts w:ascii="Arial" w:hAnsi="Arial" w:cs="Arial"/>
                <w:b/>
                <w:sz w:val="20"/>
              </w:rPr>
              <w:lastRenderedPageBreak/>
              <w:t>SPONSOR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 APPROVED: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-2043895604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Yes 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160993074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>Not Required</w:t>
            </w:r>
          </w:p>
        </w:tc>
      </w:tr>
      <w:tr w:rsidR="00E1465B" w:rsidRPr="00123D10" w14:paraId="2308F032" w14:textId="77777777" w:rsidTr="007E7A24">
        <w:trPr>
          <w:trHeight w:val="288"/>
        </w:trPr>
        <w:tc>
          <w:tcPr>
            <w:tcW w:w="9535" w:type="dxa"/>
            <w:gridSpan w:val="2"/>
          </w:tcPr>
          <w:p w14:paraId="5CCC41E6" w14:textId="1A7D5B49" w:rsidR="00E1465B" w:rsidRPr="00123D10" w:rsidRDefault="00414A69" w:rsidP="007E7A24">
            <w:pPr>
              <w:ind w:left="33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***Sponsor </w:t>
            </w:r>
            <w:r w:rsidR="00E1465B" w:rsidRPr="00123D10">
              <w:rPr>
                <w:rFonts w:ascii="Arial" w:hAnsi="Arial" w:cs="Arial"/>
                <w:b/>
                <w:sz w:val="20"/>
                <w:szCs w:val="20"/>
              </w:rPr>
              <w:t xml:space="preserve">Approval </w:t>
            </w:r>
            <w:r>
              <w:rPr>
                <w:rFonts w:ascii="Arial" w:hAnsi="Arial" w:cs="Arial"/>
                <w:b/>
                <w:sz w:val="20"/>
                <w:szCs w:val="20"/>
              </w:rPr>
              <w:t>emails as PDFs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1465B" w:rsidRPr="00123D10">
              <w:rPr>
                <w:rFonts w:ascii="Arial" w:hAnsi="Arial" w:cs="Arial"/>
                <w:b/>
                <w:sz w:val="20"/>
                <w:szCs w:val="20"/>
              </w:rPr>
              <w:t>must be filed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in the TMF alongside the ICF Checklist***</w:t>
            </w:r>
          </w:p>
        </w:tc>
      </w:tr>
      <w:tr w:rsidR="00414A69" w:rsidRPr="00123D10" w14:paraId="79DC78F9" w14:textId="77777777" w:rsidTr="007E7A24">
        <w:trPr>
          <w:trHeight w:val="288"/>
        </w:trPr>
        <w:tc>
          <w:tcPr>
            <w:tcW w:w="9535" w:type="dxa"/>
            <w:gridSpan w:val="2"/>
          </w:tcPr>
          <w:p w14:paraId="08568296" w14:textId="17D14F31" w:rsidR="00414A69" w:rsidRDefault="00414A69" w:rsidP="007E7A24">
            <w:pPr>
              <w:ind w:left="33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Comments:  </w:t>
            </w:r>
            <w:r w:rsidRPr="007E7A24">
              <w:rPr>
                <w:rFonts w:ascii="Arial" w:hAnsi="Arial" w:cs="Arial"/>
                <w:bCs/>
                <w:color w:val="FF0000"/>
                <w:sz w:val="20"/>
                <w:szCs w:val="20"/>
              </w:rPr>
              <w:t>&lt;&lt;Enter comments if applicable&gt;&gt;</w:t>
            </w:r>
          </w:p>
        </w:tc>
      </w:tr>
      <w:tr w:rsidR="00E1465B" w:rsidRPr="00123D10" w14:paraId="07FF5071" w14:textId="77777777" w:rsidTr="007E7A24">
        <w:trPr>
          <w:trHeight w:val="288"/>
        </w:trPr>
        <w:tc>
          <w:tcPr>
            <w:tcW w:w="5665" w:type="dxa"/>
          </w:tcPr>
          <w:p w14:paraId="28F36743" w14:textId="2F5F409D" w:rsidR="00E1465B" w:rsidRPr="00123D10" w:rsidRDefault="00E1465B" w:rsidP="007E7A24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Sponsor Approver Name</w:t>
            </w:r>
            <w:r w:rsidR="00414A69">
              <w:rPr>
                <w:rFonts w:ascii="Arial" w:hAnsi="Arial" w:cs="Arial"/>
                <w:b/>
                <w:sz w:val="20"/>
                <w:szCs w:val="20"/>
              </w:rPr>
              <w:t>(s)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123D1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870" w:type="dxa"/>
          </w:tcPr>
          <w:p w14:paraId="1CCD388E" w14:textId="7557EAA5" w:rsidR="00E1465B" w:rsidRPr="00123D10" w:rsidRDefault="00E1465B" w:rsidP="007E7A24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Date of Approval:</w:t>
            </w:r>
            <w:r w:rsidR="00DF192B" w:rsidRPr="00AC3391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 xml:space="preserve"> &lt;&lt;ddMmmyyyy&gt;&gt;</w:t>
            </w:r>
          </w:p>
        </w:tc>
      </w:tr>
    </w:tbl>
    <w:p w14:paraId="68BDC302" w14:textId="77777777" w:rsidR="002D47C8" w:rsidRPr="00123D10" w:rsidRDefault="002D47C8" w:rsidP="00F970C9">
      <w:pPr>
        <w:ind w:right="-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6745"/>
        <w:gridCol w:w="2790"/>
      </w:tblGrid>
      <w:tr w:rsidR="00E1465B" w:rsidRPr="00123D10" w14:paraId="39CF63D1" w14:textId="77777777" w:rsidTr="007E7A24">
        <w:trPr>
          <w:trHeight w:val="288"/>
        </w:trPr>
        <w:tc>
          <w:tcPr>
            <w:tcW w:w="9535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EF1A43" w14:textId="31E19A75" w:rsidR="00E1465B" w:rsidRPr="00123D10" w:rsidRDefault="00E1465B" w:rsidP="007E7A24">
            <w:pPr>
              <w:pStyle w:val="ListParagraph"/>
              <w:numPr>
                <w:ilvl w:val="0"/>
                <w:numId w:val="7"/>
              </w:numPr>
              <w:spacing w:before="80" w:after="80"/>
              <w:ind w:left="360" w:hanging="19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</w:rPr>
              <w:br w:type="page"/>
            </w:r>
            <w:r w:rsidRPr="00685CC2">
              <w:rPr>
                <w:rFonts w:ascii="Arial" w:hAnsi="Arial" w:cs="Arial"/>
                <w:b/>
                <w:sz w:val="20"/>
              </w:rPr>
              <w:t>CERTIFICATION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 OF ICF WRITER / COMPILER</w:t>
            </w:r>
            <w:r w:rsidR="00861994" w:rsidRPr="00123D10">
              <w:rPr>
                <w:rFonts w:ascii="Arial" w:hAnsi="Arial" w:cs="Arial"/>
                <w:b/>
                <w:sz w:val="20"/>
                <w:szCs w:val="20"/>
              </w:rPr>
              <w:t xml:space="preserve"> (W/C)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 (check all that apply)</w:t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414A69" w:rsidRPr="007E7A24">
              <w:rPr>
                <w:rFonts w:ascii="Arial" w:hAnsi="Arial" w:cs="Arial"/>
                <w:bCs/>
                <w:sz w:val="20"/>
                <w:szCs w:val="20"/>
              </w:rPr>
              <w:t>(To be</w:t>
            </w:r>
            <w:r w:rsidRPr="007E7A24">
              <w:rPr>
                <w:rFonts w:ascii="Arial" w:hAnsi="Arial" w:cs="Arial"/>
                <w:bCs/>
                <w:sz w:val="20"/>
                <w:szCs w:val="20"/>
              </w:rPr>
              <w:t xml:space="preserve"> complete</w:t>
            </w:r>
            <w:r w:rsidR="00414A69" w:rsidRPr="007E7A24">
              <w:rPr>
                <w:rFonts w:ascii="Arial" w:hAnsi="Arial" w:cs="Arial"/>
                <w:bCs/>
                <w:sz w:val="20"/>
                <w:szCs w:val="20"/>
              </w:rPr>
              <w:t>d only when IQVIA is the W/C)</w:t>
            </w:r>
          </w:p>
        </w:tc>
      </w:tr>
      <w:tr w:rsidR="00E1465B" w:rsidRPr="00123D10" w14:paraId="5F9016A3" w14:textId="77777777" w:rsidTr="007E7A24">
        <w:tc>
          <w:tcPr>
            <w:tcW w:w="953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4351CD8" w14:textId="764909A2" w:rsidR="00E1465B" w:rsidRPr="00123D10" w:rsidRDefault="00BC693A" w:rsidP="00E1465B">
            <w:pPr>
              <w:tabs>
                <w:tab w:val="left" w:pos="9540"/>
              </w:tabs>
              <w:ind w:left="720" w:hanging="3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1637602567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E1465B"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="00E1465B" w:rsidRPr="00123D10">
              <w:rPr>
                <w:rFonts w:ascii="Arial" w:hAnsi="Arial" w:cs="Arial"/>
                <w:position w:val="-2"/>
                <w:sz w:val="28"/>
                <w:szCs w:val="28"/>
              </w:rPr>
              <w:tab/>
            </w:r>
            <w:r w:rsidR="00E1465B" w:rsidRPr="007E7A24">
              <w:rPr>
                <w:rFonts w:ascii="Arial" w:hAnsi="Arial" w:cs="Arial"/>
                <w:sz w:val="20"/>
                <w:szCs w:val="20"/>
              </w:rPr>
              <w:t>I confirm that</w:t>
            </w:r>
            <w:r w:rsidR="00B134E2" w:rsidRPr="007E7A24">
              <w:rPr>
                <w:rFonts w:ascii="Arial" w:hAnsi="Arial" w:cs="Arial"/>
              </w:rPr>
              <w:t xml:space="preserve"> </w:t>
            </w:r>
            <w:r w:rsidR="00E1465B" w:rsidRPr="00123D10">
              <w:rPr>
                <w:rFonts w:ascii="Arial" w:hAnsi="Arial" w:cs="Arial"/>
                <w:sz w:val="20"/>
                <w:szCs w:val="20"/>
              </w:rPr>
              <w:t>there are</w:t>
            </w:r>
            <w:r w:rsidR="00E1465B" w:rsidRPr="00123D10">
              <w:rPr>
                <w:rFonts w:ascii="Arial" w:hAnsi="Arial" w:cs="Arial"/>
              </w:rPr>
              <w:t xml:space="preserve"> “</w:t>
            </w:r>
            <w:r w:rsidR="00E1465B" w:rsidRPr="00123D10">
              <w:rPr>
                <w:rFonts w:ascii="Arial" w:hAnsi="Arial" w:cs="Arial"/>
                <w:i/>
                <w:sz w:val="20"/>
                <w:szCs w:val="20"/>
              </w:rPr>
              <w:t xml:space="preserve">No other changes from previous version other than those described in </w:t>
            </w:r>
            <w:r w:rsidR="008B46A7">
              <w:rPr>
                <w:rFonts w:ascii="Arial" w:hAnsi="Arial" w:cs="Arial"/>
                <w:i/>
                <w:sz w:val="20"/>
                <w:szCs w:val="20"/>
              </w:rPr>
              <w:t>S</w:t>
            </w:r>
            <w:r w:rsidR="00E1465B" w:rsidRPr="00123D10">
              <w:rPr>
                <w:rFonts w:ascii="Arial" w:hAnsi="Arial" w:cs="Arial"/>
                <w:i/>
                <w:sz w:val="20"/>
                <w:szCs w:val="20"/>
              </w:rPr>
              <w:t xml:space="preserve">ection </w:t>
            </w:r>
            <w:r w:rsidR="008B46A7">
              <w:rPr>
                <w:rFonts w:ascii="Arial" w:hAnsi="Arial" w:cs="Arial"/>
                <w:i/>
                <w:sz w:val="20"/>
                <w:szCs w:val="20"/>
              </w:rPr>
              <w:t>II</w:t>
            </w:r>
            <w:r w:rsidR="00E1465B" w:rsidRPr="00123D10">
              <w:rPr>
                <w:rFonts w:ascii="Arial" w:hAnsi="Arial" w:cs="Arial"/>
                <w:sz w:val="20"/>
                <w:szCs w:val="20"/>
              </w:rPr>
              <w:t xml:space="preserve">” </w:t>
            </w:r>
          </w:p>
          <w:p w14:paraId="64A07517" w14:textId="7F1E697D" w:rsidR="00E1465B" w:rsidRPr="00123D10" w:rsidRDefault="00E1465B" w:rsidP="007E7A24">
            <w:pPr>
              <w:spacing w:after="60"/>
              <w:ind w:left="720" w:right="-18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  <w:u w:val="single"/>
              </w:rPr>
              <w:t>Note</w:t>
            </w:r>
            <w:r w:rsidRPr="00123D10">
              <w:rPr>
                <w:rFonts w:ascii="Arial" w:hAnsi="Arial" w:cs="Arial"/>
                <w:sz w:val="20"/>
                <w:szCs w:val="20"/>
              </w:rPr>
              <w:t>:</w:t>
            </w:r>
            <w:r w:rsidRPr="00123D10">
              <w:rPr>
                <w:rFonts w:ascii="Arial" w:hAnsi="Arial" w:cs="Arial"/>
                <w:sz w:val="20"/>
                <w:szCs w:val="20"/>
              </w:rPr>
              <w:tab/>
              <w:t xml:space="preserve">Checking this box confirms that “No other changes from previous version other than those described in </w:t>
            </w:r>
            <w:r w:rsidR="00792FB9">
              <w:rPr>
                <w:rFonts w:ascii="Arial" w:hAnsi="Arial" w:cs="Arial"/>
                <w:sz w:val="20"/>
                <w:szCs w:val="20"/>
              </w:rPr>
              <w:t>Section II</w:t>
            </w:r>
            <w:r w:rsidRPr="00123D10">
              <w:rPr>
                <w:rFonts w:ascii="Arial" w:hAnsi="Arial" w:cs="Arial"/>
                <w:sz w:val="20"/>
                <w:szCs w:val="20"/>
              </w:rPr>
              <w:t>” has been confirmed by comparing clean versions of the previous and updated ICF</w:t>
            </w:r>
            <w:r w:rsidR="00414A69">
              <w:rPr>
                <w:rFonts w:ascii="Arial" w:hAnsi="Arial" w:cs="Arial"/>
                <w:sz w:val="20"/>
                <w:szCs w:val="20"/>
              </w:rPr>
              <w:t xml:space="preserve"> using “compare” function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 to ensure no other changes, (e.g. deletions or additions) have been made in error</w:t>
            </w:r>
          </w:p>
          <w:p w14:paraId="215F4969" w14:textId="0B834AFB" w:rsidR="00E1465B" w:rsidRPr="00123D10" w:rsidRDefault="00BC693A">
            <w:pPr>
              <w:ind w:left="720" w:hanging="360"/>
              <w:rPr>
                <w:rFonts w:ascii="Arial" w:hAnsi="Arial" w:cs="Arial"/>
                <w:position w:val="-2"/>
                <w:sz w:val="20"/>
              </w:rPr>
            </w:pP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388006918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6B243C"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="006B243C" w:rsidRPr="00123D10">
              <w:rPr>
                <w:rFonts w:ascii="Arial" w:hAnsi="Arial" w:cs="Arial"/>
                <w:position w:val="-2"/>
                <w:sz w:val="28"/>
                <w:szCs w:val="28"/>
              </w:rPr>
              <w:tab/>
            </w:r>
            <w:r w:rsidR="00E1465B" w:rsidRPr="00123D10">
              <w:rPr>
                <w:rFonts w:ascii="Arial" w:hAnsi="Arial" w:cs="Arial"/>
                <w:position w:val="-2"/>
                <w:sz w:val="20"/>
              </w:rPr>
              <w:t xml:space="preserve">All updates have been made in tracked changes </w:t>
            </w:r>
            <w:r w:rsidR="00E1465B" w:rsidRPr="00123D10">
              <w:rPr>
                <w:rFonts w:ascii="Arial" w:hAnsi="Arial" w:cs="Arial"/>
                <w:position w:val="-2"/>
                <w:sz w:val="20"/>
                <w:szCs w:val="20"/>
              </w:rPr>
              <w:t xml:space="preserve">(versus previous </w:t>
            </w:r>
            <w:r w:rsidR="00E1465B" w:rsidRPr="00123D10">
              <w:rPr>
                <w:rFonts w:ascii="Arial" w:hAnsi="Arial" w:cs="Arial"/>
                <w:sz w:val="20"/>
                <w:szCs w:val="20"/>
              </w:rPr>
              <w:t>version</w:t>
            </w:r>
            <w:r w:rsidR="00E1465B" w:rsidRPr="00123D10">
              <w:rPr>
                <w:rFonts w:ascii="Arial" w:hAnsi="Arial" w:cs="Arial"/>
                <w:position w:val="-2"/>
                <w:sz w:val="20"/>
                <w:szCs w:val="20"/>
              </w:rPr>
              <w:t xml:space="preserve"> of ICF)</w:t>
            </w:r>
          </w:p>
        </w:tc>
      </w:tr>
      <w:tr w:rsidR="00E1465B" w:rsidRPr="00123D10" w14:paraId="53F5CB13" w14:textId="77777777" w:rsidTr="00861994">
        <w:tc>
          <w:tcPr>
            <w:tcW w:w="95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C14EB8" w14:textId="77777777" w:rsidR="00E1465B" w:rsidRPr="00123D10" w:rsidRDefault="00E1465B" w:rsidP="00A36660">
            <w:pPr>
              <w:spacing w:before="60" w:after="60"/>
              <w:ind w:left="29"/>
              <w:rPr>
                <w:rFonts w:ascii="Arial" w:hAnsi="Arial" w:cs="Arial"/>
                <w:position w:val="-2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ICF W/C Comments: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7E7A24">
              <w:rPr>
                <w:rFonts w:ascii="Arial" w:hAnsi="Arial" w:cs="Arial"/>
                <w:color w:val="FF0000"/>
                <w:sz w:val="20"/>
                <w:szCs w:val="20"/>
              </w:rPr>
              <w:t>&lt;&lt;Enter comments if applicable&gt;&gt;</w:t>
            </w:r>
          </w:p>
        </w:tc>
      </w:tr>
      <w:tr w:rsidR="00A36660" w:rsidRPr="00123D10" w14:paraId="15B2D7BB" w14:textId="77777777" w:rsidTr="00861994">
        <w:trPr>
          <w:trHeight w:val="432"/>
        </w:trPr>
        <w:tc>
          <w:tcPr>
            <w:tcW w:w="6745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177C76C4" w14:textId="77777777" w:rsidR="00A36660" w:rsidRPr="00123D10" w:rsidRDefault="00861994" w:rsidP="00A36660">
            <w:pPr>
              <w:spacing w:before="60" w:after="60"/>
              <w:ind w:left="29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ICF W/C Signature:  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1CE4EF08" w14:textId="46E03821" w:rsidR="00A36660" w:rsidRPr="00123D10" w:rsidRDefault="00861994" w:rsidP="00A36660">
            <w:pPr>
              <w:spacing w:before="60" w:after="60"/>
              <w:ind w:left="29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Date:  </w:t>
            </w:r>
            <w:r w:rsidR="00DF192B" w:rsidRPr="00AC3391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&lt;&lt;ddMmmyyyy&gt;&gt;</w:t>
            </w:r>
          </w:p>
        </w:tc>
      </w:tr>
    </w:tbl>
    <w:p w14:paraId="090AE1E6" w14:textId="77777777" w:rsidR="00E1465B" w:rsidRPr="00123D10" w:rsidRDefault="00E1465B" w:rsidP="00F970C9">
      <w:pPr>
        <w:ind w:right="-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6745"/>
        <w:gridCol w:w="2880"/>
      </w:tblGrid>
      <w:tr w:rsidR="005B5434" w:rsidRPr="00123D10" w14:paraId="7F004CA2" w14:textId="77777777" w:rsidTr="003B2B0F">
        <w:trPr>
          <w:trHeight w:val="432"/>
        </w:trPr>
        <w:tc>
          <w:tcPr>
            <w:tcW w:w="9625" w:type="dxa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88FA8B" w14:textId="77777777" w:rsidR="005B5434" w:rsidRPr="00123D10" w:rsidRDefault="005B5434" w:rsidP="007E7A24">
            <w:pPr>
              <w:pStyle w:val="ListParagraph"/>
              <w:numPr>
                <w:ilvl w:val="0"/>
                <w:numId w:val="7"/>
              </w:numPr>
              <w:spacing w:before="80" w:after="80"/>
              <w:ind w:left="360" w:hanging="19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</w:rPr>
              <w:br w:type="page"/>
            </w:r>
            <w:r w:rsidRPr="00123D10">
              <w:rPr>
                <w:rFonts w:ascii="Arial" w:hAnsi="Arial" w:cs="Arial"/>
                <w:b/>
                <w:sz w:val="20"/>
                <w:szCs w:val="20"/>
              </w:rPr>
              <w:t>CERTIFICATION OF ICF REVIEWER / APPROVER (R/A) (check all that apply)</w:t>
            </w:r>
          </w:p>
        </w:tc>
      </w:tr>
      <w:tr w:rsidR="005B5434" w:rsidRPr="00123D10" w14:paraId="37CDD668" w14:textId="77777777" w:rsidTr="003B2B0F">
        <w:trPr>
          <w:trHeight w:val="1106"/>
        </w:trPr>
        <w:tc>
          <w:tcPr>
            <w:tcW w:w="9625" w:type="dxa"/>
            <w:gridSpan w:val="2"/>
            <w:tcBorders>
              <w:bottom w:val="single" w:sz="4" w:space="0" w:color="auto"/>
            </w:tcBorders>
          </w:tcPr>
          <w:p w14:paraId="4988CE26" w14:textId="0C6E4A96" w:rsidR="005B5434" w:rsidRPr="00123D10" w:rsidRDefault="00BC693A" w:rsidP="00855968">
            <w:pPr>
              <w:tabs>
                <w:tab w:val="left" w:pos="9540"/>
              </w:tabs>
              <w:ind w:left="720" w:hanging="3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1981648444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5B5434"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="005B5434" w:rsidRPr="00123D10">
              <w:rPr>
                <w:rFonts w:ascii="Arial" w:hAnsi="Arial" w:cs="Arial"/>
                <w:position w:val="-2"/>
                <w:sz w:val="28"/>
                <w:szCs w:val="28"/>
              </w:rPr>
              <w:tab/>
            </w:r>
            <w:r w:rsidR="005B5434" w:rsidRPr="007E7A24">
              <w:rPr>
                <w:rFonts w:ascii="Arial" w:hAnsi="Arial" w:cs="Arial"/>
                <w:sz w:val="20"/>
                <w:szCs w:val="20"/>
              </w:rPr>
              <w:t>I confirm that</w:t>
            </w:r>
            <w:r w:rsidR="005B5434" w:rsidRPr="007E7A24">
              <w:rPr>
                <w:rFonts w:ascii="Arial" w:hAnsi="Arial" w:cs="Arial"/>
              </w:rPr>
              <w:t xml:space="preserve"> </w:t>
            </w:r>
            <w:r w:rsidR="005B5434" w:rsidRPr="00123D10">
              <w:rPr>
                <w:rFonts w:ascii="Arial" w:hAnsi="Arial" w:cs="Arial"/>
                <w:sz w:val="20"/>
                <w:szCs w:val="20"/>
              </w:rPr>
              <w:t>there are</w:t>
            </w:r>
            <w:r w:rsidR="005B5434" w:rsidRPr="00123D10">
              <w:rPr>
                <w:rFonts w:ascii="Arial" w:hAnsi="Arial" w:cs="Arial"/>
              </w:rPr>
              <w:t xml:space="preserve"> “</w:t>
            </w:r>
            <w:r w:rsidR="005B5434" w:rsidRPr="00123D10">
              <w:rPr>
                <w:rFonts w:ascii="Arial" w:hAnsi="Arial" w:cs="Arial"/>
                <w:i/>
                <w:sz w:val="20"/>
                <w:szCs w:val="20"/>
              </w:rPr>
              <w:t xml:space="preserve">No other changes from previous version other than those described in </w:t>
            </w:r>
            <w:r w:rsidR="008B46A7">
              <w:rPr>
                <w:rFonts w:ascii="Arial" w:hAnsi="Arial" w:cs="Arial"/>
                <w:i/>
                <w:sz w:val="20"/>
                <w:szCs w:val="20"/>
              </w:rPr>
              <w:t>S</w:t>
            </w:r>
            <w:r w:rsidR="005B5434" w:rsidRPr="00123D10">
              <w:rPr>
                <w:rFonts w:ascii="Arial" w:hAnsi="Arial" w:cs="Arial"/>
                <w:i/>
                <w:sz w:val="20"/>
                <w:szCs w:val="20"/>
              </w:rPr>
              <w:t>ection</w:t>
            </w:r>
            <w:r w:rsidR="008B46A7">
              <w:rPr>
                <w:rFonts w:ascii="Arial" w:hAnsi="Arial" w:cs="Arial"/>
                <w:i/>
                <w:sz w:val="20"/>
                <w:szCs w:val="20"/>
              </w:rPr>
              <w:t xml:space="preserve"> II</w:t>
            </w:r>
            <w:r w:rsidR="005B5434" w:rsidRPr="00123D10">
              <w:rPr>
                <w:rFonts w:ascii="Arial" w:hAnsi="Arial" w:cs="Arial"/>
                <w:sz w:val="20"/>
                <w:szCs w:val="20"/>
              </w:rPr>
              <w:t xml:space="preserve">” </w:t>
            </w:r>
          </w:p>
          <w:p w14:paraId="20597162" w14:textId="173D139C" w:rsidR="005B5434" w:rsidRPr="00123D10" w:rsidRDefault="005B5434" w:rsidP="00855968">
            <w:pPr>
              <w:spacing w:after="60"/>
              <w:ind w:left="720" w:right="-101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  <w:u w:val="single"/>
              </w:rPr>
              <w:t>Note</w:t>
            </w:r>
            <w:r w:rsidRPr="00123D10">
              <w:rPr>
                <w:rFonts w:ascii="Arial" w:hAnsi="Arial" w:cs="Arial"/>
                <w:sz w:val="20"/>
                <w:szCs w:val="20"/>
              </w:rPr>
              <w:t>:</w:t>
            </w:r>
            <w:r w:rsidR="00855968" w:rsidRPr="00123D10">
              <w:rPr>
                <w:rFonts w:ascii="Arial" w:hAnsi="Arial" w:cs="Arial"/>
                <w:sz w:val="20"/>
                <w:szCs w:val="20"/>
              </w:rPr>
              <w:tab/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Checking this box confirms that “No other changes from previous version other than those described in </w:t>
            </w:r>
            <w:r w:rsidR="00792FB9">
              <w:rPr>
                <w:rFonts w:ascii="Arial" w:hAnsi="Arial" w:cs="Arial"/>
                <w:sz w:val="20"/>
                <w:szCs w:val="20"/>
              </w:rPr>
              <w:t>S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ection </w:t>
            </w:r>
            <w:r w:rsidR="00792FB9">
              <w:rPr>
                <w:rFonts w:ascii="Arial" w:hAnsi="Arial" w:cs="Arial"/>
                <w:sz w:val="20"/>
                <w:szCs w:val="20"/>
              </w:rPr>
              <w:t>II</w:t>
            </w:r>
            <w:r w:rsidRPr="00123D10">
              <w:rPr>
                <w:rFonts w:ascii="Arial" w:hAnsi="Arial" w:cs="Arial"/>
                <w:sz w:val="20"/>
                <w:szCs w:val="20"/>
              </w:rPr>
              <w:t>” and has been confirmed by comparing clean versions of the previous and updated ICF to ensure no other changes, (e.g. deletions or additions) have been made in error</w:t>
            </w:r>
          </w:p>
          <w:p w14:paraId="41F6E577" w14:textId="6B66DF39" w:rsidR="005B5434" w:rsidRPr="00123D10" w:rsidRDefault="00BC693A" w:rsidP="007E7A24">
            <w:pPr>
              <w:tabs>
                <w:tab w:val="left" w:pos="9540"/>
              </w:tabs>
              <w:spacing w:after="60"/>
              <w:ind w:left="720" w:hanging="36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-1153910629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="005B5434"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="005B5434" w:rsidRPr="00123D10">
              <w:rPr>
                <w:rFonts w:ascii="Arial" w:hAnsi="Arial" w:cs="Arial"/>
                <w:position w:val="-2"/>
                <w:sz w:val="28"/>
                <w:szCs w:val="28"/>
              </w:rPr>
              <w:tab/>
            </w:r>
            <w:r w:rsidR="005B5434" w:rsidRPr="00123D10">
              <w:rPr>
                <w:rFonts w:ascii="Arial" w:hAnsi="Arial" w:cs="Arial"/>
                <w:position w:val="-2"/>
                <w:sz w:val="20"/>
              </w:rPr>
              <w:t xml:space="preserve">All </w:t>
            </w:r>
            <w:r w:rsidR="005B5434" w:rsidRPr="00123D10">
              <w:rPr>
                <w:rFonts w:ascii="Arial" w:hAnsi="Arial" w:cs="Arial"/>
                <w:sz w:val="20"/>
                <w:szCs w:val="20"/>
                <w:shd w:val="clear" w:color="auto" w:fill="F2F2F2" w:themeFill="background1" w:themeFillShade="F2"/>
              </w:rPr>
              <w:t>updates</w:t>
            </w:r>
            <w:r w:rsidR="005B5434" w:rsidRPr="00123D10">
              <w:rPr>
                <w:rFonts w:ascii="Arial" w:hAnsi="Arial" w:cs="Arial"/>
                <w:position w:val="-2"/>
                <w:sz w:val="20"/>
              </w:rPr>
              <w:t xml:space="preserve"> have been made in tracked changes </w:t>
            </w:r>
            <w:r w:rsidR="005B5434" w:rsidRPr="00123D10">
              <w:rPr>
                <w:rFonts w:ascii="Arial" w:hAnsi="Arial" w:cs="Arial"/>
                <w:position w:val="-2"/>
                <w:sz w:val="20"/>
                <w:szCs w:val="20"/>
              </w:rPr>
              <w:t>(versus previous version of ICF)</w:t>
            </w:r>
          </w:p>
        </w:tc>
      </w:tr>
      <w:tr w:rsidR="005B5434" w:rsidRPr="00123D10" w14:paraId="1AD9691D" w14:textId="77777777" w:rsidTr="007E7A24">
        <w:trPr>
          <w:trHeight w:val="288"/>
        </w:trPr>
        <w:tc>
          <w:tcPr>
            <w:tcW w:w="9625" w:type="dxa"/>
            <w:gridSpan w:val="2"/>
            <w:tcBorders>
              <w:bottom w:val="single" w:sz="4" w:space="0" w:color="auto"/>
            </w:tcBorders>
            <w:vAlign w:val="center"/>
          </w:tcPr>
          <w:p w14:paraId="6EA714E4" w14:textId="77777777" w:rsidR="005B5434" w:rsidRPr="00123D10" w:rsidRDefault="005B5434" w:rsidP="007E7A24">
            <w:pPr>
              <w:tabs>
                <w:tab w:val="left" w:pos="537"/>
              </w:tabs>
              <w:ind w:left="533" w:hanging="533"/>
              <w:rPr>
                <w:rFonts w:ascii="Arial" w:hAnsi="Arial" w:cs="Arial"/>
                <w:position w:val="-2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ICF R/A Approval:</w:t>
            </w:r>
            <w:r w:rsidR="00855968" w:rsidRPr="00123D10">
              <w:rPr>
                <w:rFonts w:ascii="Arial" w:hAnsi="Arial" w:cs="Arial"/>
                <w:b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position w:val="-2"/>
                  <w:sz w:val="28"/>
                  <w:szCs w:val="28"/>
                </w:rPr>
                <w:id w:val="-1216191275"/>
                <w14:checkbox>
                  <w14:checked w14:val="0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123D10">
                  <w:rPr>
                    <w:rFonts w:ascii="Arial" w:hAnsi="Arial" w:cs="Arial"/>
                    <w:position w:val="-2"/>
                    <w:sz w:val="28"/>
                    <w:szCs w:val="28"/>
                  </w:rPr>
                  <w:sym w:font="Wingdings" w:char="F0A8"/>
                </w:r>
              </w:sdtContent>
            </w:sdt>
            <w:r w:rsidRPr="00123D10">
              <w:rPr>
                <w:rFonts w:ascii="Arial" w:hAnsi="Arial" w:cs="Arial"/>
                <w:position w:val="-2"/>
                <w:sz w:val="28"/>
                <w:szCs w:val="28"/>
              </w:rPr>
              <w:t xml:space="preserve"> </w:t>
            </w:r>
            <w:r w:rsidRPr="00123D10">
              <w:rPr>
                <w:rFonts w:ascii="Arial" w:hAnsi="Arial" w:cs="Arial"/>
                <w:position w:val="-2"/>
                <w:sz w:val="20"/>
                <w:szCs w:val="20"/>
              </w:rPr>
              <w:t xml:space="preserve">Approved </w:t>
            </w:r>
          </w:p>
        </w:tc>
      </w:tr>
      <w:tr w:rsidR="00855968" w:rsidRPr="00123D10" w14:paraId="68C2F4CA" w14:textId="77777777" w:rsidTr="007E7A24">
        <w:trPr>
          <w:trHeight w:val="288"/>
        </w:trPr>
        <w:tc>
          <w:tcPr>
            <w:tcW w:w="9625" w:type="dxa"/>
            <w:gridSpan w:val="2"/>
            <w:tcBorders>
              <w:bottom w:val="single" w:sz="4" w:space="0" w:color="auto"/>
            </w:tcBorders>
            <w:vAlign w:val="center"/>
          </w:tcPr>
          <w:p w14:paraId="21A241CC" w14:textId="77777777" w:rsidR="00855968" w:rsidRPr="00123D10" w:rsidRDefault="00855968" w:rsidP="007E7A24">
            <w:pPr>
              <w:tabs>
                <w:tab w:val="left" w:pos="537"/>
                <w:tab w:val="left" w:pos="1770"/>
                <w:tab w:val="left" w:pos="2040"/>
                <w:tab w:val="left" w:pos="9540"/>
              </w:tabs>
              <w:ind w:left="533" w:hanging="533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>ICF R/A Comments:</w:t>
            </w:r>
            <w:r w:rsidRPr="00123D10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7E7A24">
              <w:rPr>
                <w:rFonts w:ascii="Arial" w:hAnsi="Arial" w:cs="Arial"/>
                <w:color w:val="FF0000"/>
                <w:sz w:val="20"/>
                <w:szCs w:val="20"/>
              </w:rPr>
              <w:t>&lt;&lt;Enter comments if applicable &gt;&gt;</w:t>
            </w:r>
          </w:p>
        </w:tc>
      </w:tr>
      <w:tr w:rsidR="005B5434" w:rsidRPr="00123D10" w14:paraId="0E12F9CE" w14:textId="77777777" w:rsidTr="007E7A24">
        <w:trPr>
          <w:trHeight w:val="288"/>
        </w:trPr>
        <w:tc>
          <w:tcPr>
            <w:tcW w:w="6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5E6BE" w14:textId="77777777" w:rsidR="005B5434" w:rsidRPr="00123D10" w:rsidRDefault="005B5434" w:rsidP="007E7A24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ICF R/A Signature: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1B615" w14:textId="648E8B82" w:rsidR="005B5434" w:rsidRPr="00123D10" w:rsidRDefault="005B5434" w:rsidP="007E7A24">
            <w:pPr>
              <w:spacing w:before="60" w:after="60"/>
              <w:ind w:left="76"/>
              <w:rPr>
                <w:rFonts w:ascii="Arial" w:hAnsi="Arial" w:cs="Arial"/>
                <w:b/>
                <w:sz w:val="20"/>
                <w:szCs w:val="20"/>
              </w:rPr>
            </w:pPr>
            <w:r w:rsidRPr="00123D10">
              <w:rPr>
                <w:rFonts w:ascii="Arial" w:hAnsi="Arial" w:cs="Arial"/>
                <w:b/>
                <w:sz w:val="20"/>
                <w:szCs w:val="20"/>
              </w:rPr>
              <w:t xml:space="preserve">Date:  </w:t>
            </w:r>
            <w:r w:rsidR="00DF192B" w:rsidRPr="00AC3391">
              <w:rPr>
                <w:rFonts w:ascii="Arial" w:hAnsi="Arial" w:cs="Arial"/>
                <w:color w:val="FF0000"/>
                <w:position w:val="-2"/>
                <w:sz w:val="20"/>
                <w:szCs w:val="20"/>
              </w:rPr>
              <w:t>&lt;&lt;ddMmmyyyy&gt;&gt;</w:t>
            </w:r>
          </w:p>
        </w:tc>
      </w:tr>
    </w:tbl>
    <w:p w14:paraId="090613D4" w14:textId="77777777" w:rsidR="005B5434" w:rsidRPr="00123D10" w:rsidRDefault="005B5434" w:rsidP="005B5434">
      <w:pPr>
        <w:rPr>
          <w:rFonts w:ascii="Arial" w:hAnsi="Arial" w:cs="Arial"/>
          <w:sz w:val="22"/>
          <w:szCs w:val="22"/>
        </w:rPr>
      </w:pPr>
      <w:r w:rsidRPr="00123D10">
        <w:rPr>
          <w:rFonts w:ascii="Arial" w:hAnsi="Arial" w:cs="Arial"/>
          <w:sz w:val="16"/>
          <w:szCs w:val="16"/>
        </w:rPr>
        <w:t xml:space="preserve">*e-Signature(s) and date are located at the end of the document </w:t>
      </w:r>
    </w:p>
    <w:sectPr w:rsidR="005B5434" w:rsidRPr="00123D10" w:rsidSect="007E7A24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360" w:right="1440" w:bottom="1440" w:left="1440" w:header="720" w:footer="576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95C2BA" w14:textId="77777777" w:rsidR="00BC693A" w:rsidRDefault="00BC693A">
      <w:r>
        <w:separator/>
      </w:r>
    </w:p>
  </w:endnote>
  <w:endnote w:type="continuationSeparator" w:id="0">
    <w:p w14:paraId="3C1B7E93" w14:textId="77777777" w:rsidR="00BC693A" w:rsidRDefault="00BC6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B2B0F" w:rsidRPr="003B402B" w14:paraId="0FBA3B8E" w14:textId="77777777" w:rsidTr="003561D7">
      <w:tc>
        <w:tcPr>
          <w:tcW w:w="6588" w:type="dxa"/>
        </w:tcPr>
        <w:p w14:paraId="0DD24977" w14:textId="4B8AF988" w:rsidR="003B2B0F" w:rsidRPr="00941C3B" w:rsidRDefault="003B2B0F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CS_FM_RSU0062 Revision 2</w:t>
          </w:r>
        </w:p>
      </w:tc>
      <w:tc>
        <w:tcPr>
          <w:tcW w:w="2790" w:type="dxa"/>
        </w:tcPr>
        <w:p w14:paraId="57591652" w14:textId="77777777" w:rsidR="003B2B0F" w:rsidRPr="00941C3B" w:rsidRDefault="003B2B0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CS_WI_RSU0033</w:t>
          </w:r>
        </w:p>
      </w:tc>
    </w:tr>
    <w:tr w:rsidR="003B2B0F" w:rsidRPr="003B402B" w14:paraId="47ED11FA" w14:textId="77777777" w:rsidTr="003561D7">
      <w:tc>
        <w:tcPr>
          <w:tcW w:w="6588" w:type="dxa"/>
        </w:tcPr>
        <w:p w14:paraId="768B8269" w14:textId="2D93A130" w:rsidR="003B2B0F" w:rsidRPr="00941C3B" w:rsidRDefault="003B2B0F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</w:t>
          </w:r>
          <w:r w:rsidR="00685CC2">
            <w:rPr>
              <w:rFonts w:ascii="Arial" w:hAnsi="Arial" w:cs="Arial"/>
              <w:sz w:val="18"/>
              <w:szCs w:val="18"/>
            </w:rPr>
            <w:t>5</w:t>
          </w:r>
          <w:r>
            <w:rPr>
              <w:rFonts w:ascii="Arial" w:hAnsi="Arial" w:cs="Arial"/>
              <w:sz w:val="18"/>
              <w:szCs w:val="18"/>
            </w:rPr>
            <w:t>Jul2021</w:t>
          </w:r>
        </w:p>
      </w:tc>
      <w:tc>
        <w:tcPr>
          <w:tcW w:w="2790" w:type="dxa"/>
        </w:tcPr>
        <w:p w14:paraId="6116EF74" w14:textId="77777777" w:rsidR="003B2B0F" w:rsidRDefault="003B2B0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CD77FAE" w14:textId="64A4FEF2" w:rsidR="003B2B0F" w:rsidRPr="003561D7" w:rsidRDefault="003B2B0F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19, 2021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B2B0F" w:rsidRPr="003B402B" w14:paraId="3AFF978D" w14:textId="77777777" w:rsidTr="003B2B0F">
      <w:tc>
        <w:tcPr>
          <w:tcW w:w="6588" w:type="dxa"/>
        </w:tcPr>
        <w:p w14:paraId="336C891E" w14:textId="139B6C8E" w:rsidR="003B2B0F" w:rsidRPr="00941C3B" w:rsidRDefault="003B2B0F" w:rsidP="00F970C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CS_FM_RSU0062 Revision 2</w:t>
          </w:r>
        </w:p>
      </w:tc>
      <w:tc>
        <w:tcPr>
          <w:tcW w:w="2790" w:type="dxa"/>
        </w:tcPr>
        <w:p w14:paraId="65D517D1" w14:textId="77777777" w:rsidR="003B2B0F" w:rsidRPr="00941C3B" w:rsidRDefault="003B2B0F" w:rsidP="00F970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CS_WI_RSU0033</w:t>
          </w:r>
        </w:p>
      </w:tc>
    </w:tr>
    <w:tr w:rsidR="003B2B0F" w:rsidRPr="003B402B" w14:paraId="44C62AEC" w14:textId="77777777" w:rsidTr="003B2B0F">
      <w:tc>
        <w:tcPr>
          <w:tcW w:w="6588" w:type="dxa"/>
        </w:tcPr>
        <w:p w14:paraId="7A65C1E7" w14:textId="4CA04D51" w:rsidR="003B2B0F" w:rsidRPr="00941C3B" w:rsidRDefault="003B2B0F" w:rsidP="00F970C9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</w:t>
          </w:r>
          <w:r w:rsidR="00685CC2">
            <w:rPr>
              <w:rFonts w:ascii="Arial" w:hAnsi="Arial" w:cs="Arial"/>
              <w:sz w:val="18"/>
              <w:szCs w:val="18"/>
            </w:rPr>
            <w:t>5</w:t>
          </w:r>
          <w:r>
            <w:rPr>
              <w:rFonts w:ascii="Arial" w:hAnsi="Arial" w:cs="Arial"/>
              <w:sz w:val="18"/>
              <w:szCs w:val="18"/>
            </w:rPr>
            <w:t>Jul2021</w:t>
          </w:r>
        </w:p>
      </w:tc>
      <w:tc>
        <w:tcPr>
          <w:tcW w:w="2790" w:type="dxa"/>
        </w:tcPr>
        <w:p w14:paraId="2CCCB846" w14:textId="77777777" w:rsidR="003B2B0F" w:rsidRDefault="003B2B0F" w:rsidP="00F970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169833E" w14:textId="2ABE4DC4" w:rsidR="003B2B0F" w:rsidRPr="00F970C9" w:rsidRDefault="003B2B0F" w:rsidP="00F970C9">
    <w:pPr>
      <w:pStyle w:val="Footer"/>
      <w:spacing w:before="120"/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19, 2021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B2B0F" w:rsidRPr="003B402B" w14:paraId="3F819931" w14:textId="77777777" w:rsidTr="003561D7">
      <w:tc>
        <w:tcPr>
          <w:tcW w:w="6588" w:type="dxa"/>
        </w:tcPr>
        <w:p w14:paraId="51261E07" w14:textId="3CC2EC13" w:rsidR="003B2B0F" w:rsidRPr="00941C3B" w:rsidRDefault="003B2B0F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CS_FM_RSU0062 Revision 2</w:t>
          </w:r>
        </w:p>
      </w:tc>
      <w:tc>
        <w:tcPr>
          <w:tcW w:w="2790" w:type="dxa"/>
        </w:tcPr>
        <w:p w14:paraId="3E5AE14A" w14:textId="77777777" w:rsidR="003B2B0F" w:rsidRPr="00941C3B" w:rsidRDefault="003B2B0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CS_WI_RSU0033</w:t>
          </w:r>
        </w:p>
      </w:tc>
    </w:tr>
    <w:tr w:rsidR="003B2B0F" w:rsidRPr="003B402B" w14:paraId="373B50A8" w14:textId="77777777" w:rsidTr="003561D7">
      <w:tc>
        <w:tcPr>
          <w:tcW w:w="6588" w:type="dxa"/>
        </w:tcPr>
        <w:p w14:paraId="69DEC750" w14:textId="1CE771F7" w:rsidR="003B2B0F" w:rsidRPr="00941C3B" w:rsidRDefault="003B2B0F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</w:t>
          </w:r>
          <w:r w:rsidR="00685CC2">
            <w:rPr>
              <w:rFonts w:ascii="Arial" w:hAnsi="Arial" w:cs="Arial"/>
              <w:sz w:val="18"/>
              <w:szCs w:val="18"/>
            </w:rPr>
            <w:t>5</w:t>
          </w:r>
          <w:r>
            <w:rPr>
              <w:rFonts w:ascii="Arial" w:hAnsi="Arial" w:cs="Arial"/>
              <w:sz w:val="18"/>
              <w:szCs w:val="18"/>
            </w:rPr>
            <w:t>Jul2021</w:t>
          </w:r>
        </w:p>
      </w:tc>
      <w:tc>
        <w:tcPr>
          <w:tcW w:w="2790" w:type="dxa"/>
        </w:tcPr>
        <w:p w14:paraId="22913217" w14:textId="77777777" w:rsidR="003B2B0F" w:rsidRDefault="003B2B0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9920EA0" w14:textId="5A8AD20F" w:rsidR="003B2B0F" w:rsidRPr="003561D7" w:rsidRDefault="003B2B0F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19, 2021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B2B0F" w:rsidRPr="003B402B" w14:paraId="69451757" w14:textId="77777777" w:rsidTr="003B2B0F">
      <w:tc>
        <w:tcPr>
          <w:tcW w:w="6588" w:type="dxa"/>
        </w:tcPr>
        <w:p w14:paraId="22B30662" w14:textId="77777777" w:rsidR="003B2B0F" w:rsidRPr="00941C3B" w:rsidRDefault="003B2B0F" w:rsidP="00F970C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CS_FM_RSU0062 Revision 1</w:t>
          </w:r>
        </w:p>
      </w:tc>
      <w:tc>
        <w:tcPr>
          <w:tcW w:w="2790" w:type="dxa"/>
        </w:tcPr>
        <w:p w14:paraId="490894E6" w14:textId="77777777" w:rsidR="003B2B0F" w:rsidRPr="00941C3B" w:rsidRDefault="003B2B0F" w:rsidP="00F970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CS_WI_RSU0033</w:t>
          </w:r>
        </w:p>
      </w:tc>
    </w:tr>
    <w:tr w:rsidR="003B2B0F" w:rsidRPr="003B402B" w14:paraId="113CB3D9" w14:textId="77777777" w:rsidTr="003B2B0F">
      <w:tc>
        <w:tcPr>
          <w:tcW w:w="6588" w:type="dxa"/>
        </w:tcPr>
        <w:p w14:paraId="1A9D5201" w14:textId="77777777" w:rsidR="003B2B0F" w:rsidRPr="00941C3B" w:rsidRDefault="003B2B0F" w:rsidP="00F970C9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15Jul2019</w:t>
          </w:r>
        </w:p>
      </w:tc>
      <w:tc>
        <w:tcPr>
          <w:tcW w:w="2790" w:type="dxa"/>
        </w:tcPr>
        <w:p w14:paraId="205FAB56" w14:textId="77777777" w:rsidR="003B2B0F" w:rsidRDefault="003B2B0F" w:rsidP="00F970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0CC48BF" w14:textId="77777777" w:rsidR="003B2B0F" w:rsidRPr="00F970C9" w:rsidRDefault="003B2B0F" w:rsidP="00F970C9">
    <w:pPr>
      <w:pStyle w:val="Footer"/>
      <w:spacing w:before="120"/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73C74" w14:textId="77777777" w:rsidR="00BC693A" w:rsidRDefault="00BC693A">
      <w:r>
        <w:separator/>
      </w:r>
    </w:p>
  </w:footnote>
  <w:footnote w:type="continuationSeparator" w:id="0">
    <w:p w14:paraId="3A451E11" w14:textId="77777777" w:rsidR="00BC693A" w:rsidRDefault="00BC6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40" w:type="dxa"/>
      <w:tblLayout w:type="fixed"/>
      <w:tblLook w:val="0000" w:firstRow="0" w:lastRow="0" w:firstColumn="0" w:lastColumn="0" w:noHBand="0" w:noVBand="0"/>
    </w:tblPr>
    <w:tblGrid>
      <w:gridCol w:w="6336"/>
      <w:gridCol w:w="3204"/>
    </w:tblGrid>
    <w:tr w:rsidR="003B2B0F" w:rsidRPr="003B402B" w14:paraId="74B85ECE" w14:textId="77777777" w:rsidTr="00F970C9">
      <w:trPr>
        <w:cantSplit/>
        <w:trHeight w:val="360"/>
      </w:trPr>
      <w:tc>
        <w:tcPr>
          <w:tcW w:w="6336" w:type="dxa"/>
          <w:vAlign w:val="center"/>
        </w:tcPr>
        <w:p w14:paraId="69999DE5" w14:textId="77777777" w:rsidR="003B2B0F" w:rsidRPr="003B402B" w:rsidRDefault="003B2B0F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04" w:type="dxa"/>
          <w:vAlign w:val="center"/>
        </w:tcPr>
        <w:p w14:paraId="454B4C3B" w14:textId="77777777" w:rsidR="003B2B0F" w:rsidRPr="003B402B" w:rsidRDefault="003B2B0F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B2B0F" w:rsidRPr="00F970C9" w14:paraId="1698BD6B" w14:textId="77777777" w:rsidTr="00F970C9">
      <w:trPr>
        <w:cantSplit/>
        <w:trHeight w:val="360"/>
      </w:trPr>
      <w:tc>
        <w:tcPr>
          <w:tcW w:w="6336" w:type="dxa"/>
          <w:tcBorders>
            <w:bottom w:val="single" w:sz="8" w:space="0" w:color="auto"/>
          </w:tcBorders>
          <w:vAlign w:val="center"/>
        </w:tcPr>
        <w:p w14:paraId="6019E9D6" w14:textId="77777777" w:rsidR="003B2B0F" w:rsidRPr="00F970C9" w:rsidRDefault="003B2B0F" w:rsidP="002F3AD7">
          <w:r w:rsidRPr="00F970C9">
            <w:rPr>
              <w:rFonts w:ascii="Arial" w:hAnsi="Arial" w:cs="Arial"/>
              <w:bCs/>
              <w:sz w:val="20"/>
              <w:szCs w:val="20"/>
            </w:rPr>
            <w:t>Informed Consent Form Checklist -Supplement</w:t>
          </w:r>
        </w:p>
      </w:tc>
      <w:tc>
        <w:tcPr>
          <w:tcW w:w="3204" w:type="dxa"/>
          <w:tcBorders>
            <w:bottom w:val="single" w:sz="8" w:space="0" w:color="auto"/>
          </w:tcBorders>
          <w:vAlign w:val="center"/>
        </w:tcPr>
        <w:p w14:paraId="5D2CB140" w14:textId="3CA7DA41" w:rsidR="003B2B0F" w:rsidRPr="00F970C9" w:rsidRDefault="003B2B0F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7E7A24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B55A3E6" w14:textId="77777777" w:rsidR="003B2B0F" w:rsidRDefault="003B2B0F" w:rsidP="00685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40" w:type="dxa"/>
      <w:tblLayout w:type="fixed"/>
      <w:tblLook w:val="0000" w:firstRow="0" w:lastRow="0" w:firstColumn="0" w:lastColumn="0" w:noHBand="0" w:noVBand="0"/>
    </w:tblPr>
    <w:tblGrid>
      <w:gridCol w:w="6336"/>
      <w:gridCol w:w="3204"/>
    </w:tblGrid>
    <w:tr w:rsidR="003B2B0F" w:rsidRPr="003B402B" w14:paraId="32AE0586" w14:textId="77777777" w:rsidTr="003B2B0F">
      <w:trPr>
        <w:cantSplit/>
        <w:trHeight w:val="360"/>
      </w:trPr>
      <w:tc>
        <w:tcPr>
          <w:tcW w:w="6336" w:type="dxa"/>
          <w:vAlign w:val="center"/>
        </w:tcPr>
        <w:p w14:paraId="125026B1" w14:textId="77777777" w:rsidR="003B2B0F" w:rsidRPr="003B402B" w:rsidRDefault="003B2B0F" w:rsidP="00F970C9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04" w:type="dxa"/>
          <w:vAlign w:val="center"/>
        </w:tcPr>
        <w:p w14:paraId="27E90D40" w14:textId="77777777" w:rsidR="003B2B0F" w:rsidRPr="003B402B" w:rsidRDefault="003B2B0F" w:rsidP="00F970C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B2B0F" w:rsidRPr="00F970C9" w14:paraId="5FF22319" w14:textId="77777777" w:rsidTr="003B2B0F">
      <w:trPr>
        <w:cantSplit/>
        <w:trHeight w:val="360"/>
      </w:trPr>
      <w:tc>
        <w:tcPr>
          <w:tcW w:w="6336" w:type="dxa"/>
          <w:tcBorders>
            <w:bottom w:val="single" w:sz="8" w:space="0" w:color="auto"/>
          </w:tcBorders>
          <w:vAlign w:val="center"/>
        </w:tcPr>
        <w:p w14:paraId="5916C523" w14:textId="77777777" w:rsidR="003B2B0F" w:rsidRPr="00F970C9" w:rsidRDefault="003B2B0F" w:rsidP="00F970C9">
          <w:r w:rsidRPr="00F970C9">
            <w:rPr>
              <w:rFonts w:ascii="Arial" w:hAnsi="Arial" w:cs="Arial"/>
              <w:bCs/>
              <w:sz w:val="20"/>
              <w:szCs w:val="20"/>
            </w:rPr>
            <w:t>Informed Consent Form Checklist -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F970C9">
            <w:rPr>
              <w:rFonts w:ascii="Arial" w:hAnsi="Arial" w:cs="Arial"/>
              <w:bCs/>
              <w:sz w:val="20"/>
              <w:szCs w:val="20"/>
            </w:rPr>
            <w:t>Supplement</w:t>
          </w:r>
        </w:p>
      </w:tc>
      <w:tc>
        <w:tcPr>
          <w:tcW w:w="3204" w:type="dxa"/>
          <w:tcBorders>
            <w:bottom w:val="single" w:sz="8" w:space="0" w:color="auto"/>
          </w:tcBorders>
          <w:vAlign w:val="center"/>
        </w:tcPr>
        <w:p w14:paraId="5995B94A" w14:textId="77777777" w:rsidR="003B2B0F" w:rsidRPr="00F970C9" w:rsidRDefault="003B2B0F" w:rsidP="00F970C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7396067" w14:textId="77777777" w:rsidR="003B2B0F" w:rsidRPr="007D2244" w:rsidRDefault="003B2B0F" w:rsidP="00F970C9">
    <w:pPr>
      <w:pStyle w:val="Header"/>
      <w:rPr>
        <w:rFonts w:ascii="Arial" w:hAnsi="Arial"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40" w:type="dxa"/>
      <w:tblLayout w:type="fixed"/>
      <w:tblLook w:val="0000" w:firstRow="0" w:lastRow="0" w:firstColumn="0" w:lastColumn="0" w:noHBand="0" w:noVBand="0"/>
    </w:tblPr>
    <w:tblGrid>
      <w:gridCol w:w="6336"/>
      <w:gridCol w:w="3204"/>
    </w:tblGrid>
    <w:tr w:rsidR="003B2B0F" w:rsidRPr="003B402B" w14:paraId="53FF07AC" w14:textId="77777777" w:rsidTr="00F970C9">
      <w:trPr>
        <w:cantSplit/>
        <w:trHeight w:val="360"/>
      </w:trPr>
      <w:tc>
        <w:tcPr>
          <w:tcW w:w="6336" w:type="dxa"/>
          <w:vAlign w:val="center"/>
        </w:tcPr>
        <w:p w14:paraId="758EE430" w14:textId="77777777" w:rsidR="003B2B0F" w:rsidRPr="003B402B" w:rsidRDefault="003B2B0F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04" w:type="dxa"/>
          <w:vAlign w:val="center"/>
        </w:tcPr>
        <w:p w14:paraId="05D4E919" w14:textId="77777777" w:rsidR="003B2B0F" w:rsidRPr="003B402B" w:rsidRDefault="003B2B0F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B2B0F" w:rsidRPr="00F970C9" w14:paraId="283AFE7C" w14:textId="77777777" w:rsidTr="00F970C9">
      <w:trPr>
        <w:cantSplit/>
        <w:trHeight w:val="360"/>
      </w:trPr>
      <w:tc>
        <w:tcPr>
          <w:tcW w:w="6336" w:type="dxa"/>
          <w:tcBorders>
            <w:bottom w:val="single" w:sz="8" w:space="0" w:color="auto"/>
          </w:tcBorders>
          <w:vAlign w:val="center"/>
        </w:tcPr>
        <w:p w14:paraId="79D63609" w14:textId="77777777" w:rsidR="003B2B0F" w:rsidRPr="00F970C9" w:rsidRDefault="003B2B0F" w:rsidP="002F3AD7">
          <w:r w:rsidRPr="00F970C9">
            <w:rPr>
              <w:rFonts w:ascii="Arial" w:hAnsi="Arial" w:cs="Arial"/>
              <w:bCs/>
              <w:sz w:val="20"/>
              <w:szCs w:val="20"/>
            </w:rPr>
            <w:t>Informed Consent Form Checklist -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F970C9">
            <w:rPr>
              <w:rFonts w:ascii="Arial" w:hAnsi="Arial" w:cs="Arial"/>
              <w:bCs/>
              <w:sz w:val="20"/>
              <w:szCs w:val="20"/>
            </w:rPr>
            <w:t>Supplement</w:t>
          </w:r>
        </w:p>
      </w:tc>
      <w:tc>
        <w:tcPr>
          <w:tcW w:w="3204" w:type="dxa"/>
          <w:tcBorders>
            <w:bottom w:val="single" w:sz="8" w:space="0" w:color="auto"/>
          </w:tcBorders>
          <w:vAlign w:val="center"/>
        </w:tcPr>
        <w:p w14:paraId="29E3EE55" w14:textId="77777777" w:rsidR="003B2B0F" w:rsidRPr="00F970C9" w:rsidRDefault="003B2B0F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F970C9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7A419916" w14:textId="77777777" w:rsidR="003B2B0F" w:rsidRPr="00D90A7B" w:rsidRDefault="003B2B0F" w:rsidP="002F3AD7">
    <w:pPr>
      <w:pStyle w:val="Header"/>
      <w:rPr>
        <w:rFonts w:ascii="Arial" w:hAnsi="Arial" w:cs="Arial"/>
        <w:sz w:val="20"/>
        <w:szCs w:val="20"/>
      </w:rPr>
    </w:pPr>
  </w:p>
  <w:tbl>
    <w:tblPr>
      <w:tblW w:w="5101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2258"/>
      <w:gridCol w:w="614"/>
      <w:gridCol w:w="1798"/>
      <w:gridCol w:w="812"/>
      <w:gridCol w:w="181"/>
      <w:gridCol w:w="3870"/>
    </w:tblGrid>
    <w:tr w:rsidR="003B2B0F" w:rsidRPr="001A568A" w14:paraId="08CE9D05" w14:textId="77777777" w:rsidTr="00E2236B">
      <w:trPr>
        <w:trHeight w:val="432"/>
      </w:trPr>
      <w:tc>
        <w:tcPr>
          <w:tcW w:w="1184" w:type="pct"/>
        </w:tcPr>
        <w:p w14:paraId="419ACA1E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Protocol ID:</w:t>
          </w:r>
        </w:p>
      </w:tc>
      <w:tc>
        <w:tcPr>
          <w:tcW w:w="1265" w:type="pct"/>
          <w:gridSpan w:val="2"/>
        </w:tcPr>
        <w:p w14:paraId="6A48B4BE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Project Code:</w:t>
          </w:r>
        </w:p>
      </w:tc>
      <w:tc>
        <w:tcPr>
          <w:tcW w:w="2551" w:type="pct"/>
          <w:gridSpan w:val="3"/>
        </w:tcPr>
        <w:p w14:paraId="024AC0AF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 xml:space="preserve">Sponsor:  </w:t>
          </w:r>
        </w:p>
      </w:tc>
    </w:tr>
    <w:tr w:rsidR="003B2B0F" w:rsidRPr="001A568A" w14:paraId="78C6D5E5" w14:textId="77777777" w:rsidTr="003B2B0F">
      <w:trPr>
        <w:trHeight w:val="432"/>
      </w:trPr>
      <w:tc>
        <w:tcPr>
          <w:tcW w:w="2875" w:type="pct"/>
          <w:gridSpan w:val="4"/>
        </w:tcPr>
        <w:p w14:paraId="796A7912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Investigator/Site ID (or N/A):</w:t>
          </w:r>
        </w:p>
      </w:tc>
      <w:tc>
        <w:tcPr>
          <w:tcW w:w="2125" w:type="pct"/>
          <w:gridSpan w:val="2"/>
        </w:tcPr>
        <w:p w14:paraId="04B3977A" w14:textId="77777777" w:rsidR="003B2B0F" w:rsidRPr="001A568A" w:rsidRDefault="003B2B0F" w:rsidP="00F970C9">
          <w:pPr>
            <w:rPr>
              <w:rFonts w:ascii="Arial" w:hAnsi="Arial" w:cs="Arial"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 xml:space="preserve">Country (or N/A): </w:t>
          </w:r>
        </w:p>
      </w:tc>
    </w:tr>
    <w:tr w:rsidR="003B2B0F" w:rsidRPr="001A568A" w14:paraId="096ED883" w14:textId="77777777" w:rsidTr="003B2B0F">
      <w:trPr>
        <w:trHeight w:val="432"/>
      </w:trPr>
      <w:tc>
        <w:tcPr>
          <w:tcW w:w="5000" w:type="pct"/>
          <w:gridSpan w:val="6"/>
        </w:tcPr>
        <w:p w14:paraId="7F08A354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Protocol Title:</w:t>
          </w:r>
        </w:p>
      </w:tc>
    </w:tr>
    <w:tr w:rsidR="003B2B0F" w:rsidRPr="001A568A" w14:paraId="0DEA8770" w14:textId="77777777" w:rsidTr="00E2236B">
      <w:trPr>
        <w:trHeight w:val="262"/>
      </w:trPr>
      <w:tc>
        <w:tcPr>
          <w:tcW w:w="1506" w:type="pct"/>
          <w:gridSpan w:val="2"/>
          <w:vMerge w:val="restart"/>
        </w:tcPr>
        <w:p w14:paraId="7C74CAF7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 xml:space="preserve">ICF Version/Date: </w:t>
          </w:r>
        </w:p>
      </w:tc>
      <w:tc>
        <w:tcPr>
          <w:tcW w:w="3494" w:type="pct"/>
          <w:gridSpan w:val="4"/>
        </w:tcPr>
        <w:p w14:paraId="279B5A78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Name/Role of ICF Writer/Compiler: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</w:tr>
    <w:tr w:rsidR="003B2B0F" w:rsidRPr="001A568A" w14:paraId="2A0D98D8" w14:textId="77777777" w:rsidTr="00E2236B">
      <w:trPr>
        <w:trHeight w:val="244"/>
      </w:trPr>
      <w:tc>
        <w:tcPr>
          <w:tcW w:w="1506" w:type="pct"/>
          <w:gridSpan w:val="2"/>
          <w:vMerge/>
        </w:tcPr>
        <w:p w14:paraId="795A7EFE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</w:p>
      </w:tc>
      <w:tc>
        <w:tcPr>
          <w:tcW w:w="3494" w:type="pct"/>
          <w:gridSpan w:val="4"/>
        </w:tcPr>
        <w:p w14:paraId="1FC6D607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Name/Role of ICF Reviewer/Approver: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</w:tr>
    <w:tr w:rsidR="003B2B0F" w:rsidRPr="001A568A" w14:paraId="7653A900" w14:textId="77777777" w:rsidTr="003B2B0F">
      <w:trPr>
        <w:trHeight w:val="244"/>
      </w:trPr>
      <w:tc>
        <w:tcPr>
          <w:tcW w:w="2970" w:type="pct"/>
          <w:gridSpan w:val="5"/>
        </w:tcPr>
        <w:p w14:paraId="143F99FB" w14:textId="77777777" w:rsidR="003B2B0F" w:rsidRPr="001A568A" w:rsidRDefault="003B2B0F" w:rsidP="003B2B0F">
          <w:pPr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ICF Checklist this supplement relates to (indicate date signed):</w:t>
          </w:r>
        </w:p>
      </w:tc>
      <w:tc>
        <w:tcPr>
          <w:tcW w:w="2030" w:type="pct"/>
        </w:tcPr>
        <w:p w14:paraId="6702ED3A" w14:textId="77777777" w:rsidR="003B2B0F" w:rsidRPr="001A568A" w:rsidRDefault="003B2B0F" w:rsidP="003B2B0F">
          <w:pPr>
            <w:rPr>
              <w:rFonts w:ascii="Arial" w:hAnsi="Arial" w:cs="Arial"/>
              <w:b/>
              <w:sz w:val="18"/>
              <w:szCs w:val="18"/>
            </w:rPr>
          </w:pPr>
        </w:p>
      </w:tc>
    </w:tr>
    <w:tr w:rsidR="003B2B0F" w:rsidRPr="001A568A" w14:paraId="633384AE" w14:textId="77777777" w:rsidTr="003B2B0F">
      <w:trPr>
        <w:trHeight w:val="244"/>
      </w:trPr>
      <w:tc>
        <w:tcPr>
          <w:tcW w:w="2970" w:type="pct"/>
          <w:gridSpan w:val="5"/>
        </w:tcPr>
        <w:p w14:paraId="02876A87" w14:textId="77777777" w:rsidR="003B2B0F" w:rsidRDefault="003B2B0F" w:rsidP="003B2B0F">
          <w:pPr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For studies enrolling both adult + pediatric subjects, Adult or Parental ICF (version/date) this supplement relates to: </w:t>
          </w:r>
        </w:p>
      </w:tc>
      <w:tc>
        <w:tcPr>
          <w:tcW w:w="2030" w:type="pct"/>
        </w:tcPr>
        <w:p w14:paraId="200E6488" w14:textId="77777777" w:rsidR="003B2B0F" w:rsidRPr="001A568A" w:rsidRDefault="003B2B0F" w:rsidP="003B2B0F">
          <w:pPr>
            <w:rPr>
              <w:rFonts w:ascii="Arial" w:hAnsi="Arial" w:cs="Arial"/>
              <w:b/>
              <w:sz w:val="18"/>
              <w:szCs w:val="18"/>
            </w:rPr>
          </w:pPr>
        </w:p>
      </w:tc>
    </w:tr>
  </w:tbl>
  <w:p w14:paraId="631961E1" w14:textId="77777777" w:rsidR="003B2B0F" w:rsidRPr="00D90A7B" w:rsidRDefault="003B2B0F" w:rsidP="002F3AD7">
    <w:pPr>
      <w:pStyle w:val="Header"/>
      <w:rPr>
        <w:rFonts w:ascii="Arial" w:hAnsi="Arial" w:cs="Arial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40" w:type="dxa"/>
      <w:tblLayout w:type="fixed"/>
      <w:tblLook w:val="0000" w:firstRow="0" w:lastRow="0" w:firstColumn="0" w:lastColumn="0" w:noHBand="0" w:noVBand="0"/>
    </w:tblPr>
    <w:tblGrid>
      <w:gridCol w:w="6336"/>
      <w:gridCol w:w="3204"/>
    </w:tblGrid>
    <w:tr w:rsidR="003B2B0F" w:rsidRPr="003B402B" w14:paraId="0213090B" w14:textId="77777777" w:rsidTr="003B2B0F">
      <w:trPr>
        <w:cantSplit/>
        <w:trHeight w:val="360"/>
      </w:trPr>
      <w:tc>
        <w:tcPr>
          <w:tcW w:w="6336" w:type="dxa"/>
          <w:vAlign w:val="center"/>
        </w:tcPr>
        <w:p w14:paraId="2D8AA4FE" w14:textId="77777777" w:rsidR="003B2B0F" w:rsidRPr="003B402B" w:rsidRDefault="003B2B0F" w:rsidP="00F970C9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204" w:type="dxa"/>
          <w:vAlign w:val="center"/>
        </w:tcPr>
        <w:p w14:paraId="3AE86FBA" w14:textId="77777777" w:rsidR="003B2B0F" w:rsidRPr="003B402B" w:rsidRDefault="003B2B0F" w:rsidP="00F970C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3B2B0F" w:rsidRPr="00F970C9" w14:paraId="545F7F87" w14:textId="77777777" w:rsidTr="003B2B0F">
      <w:trPr>
        <w:cantSplit/>
        <w:trHeight w:val="360"/>
      </w:trPr>
      <w:tc>
        <w:tcPr>
          <w:tcW w:w="6336" w:type="dxa"/>
          <w:tcBorders>
            <w:bottom w:val="single" w:sz="8" w:space="0" w:color="auto"/>
          </w:tcBorders>
          <w:vAlign w:val="center"/>
        </w:tcPr>
        <w:p w14:paraId="2F4E8FA3" w14:textId="77777777" w:rsidR="003B2B0F" w:rsidRPr="00F970C9" w:rsidRDefault="003B2B0F" w:rsidP="00F970C9">
          <w:r w:rsidRPr="00F970C9">
            <w:rPr>
              <w:rFonts w:ascii="Arial" w:hAnsi="Arial" w:cs="Arial"/>
              <w:bCs/>
              <w:sz w:val="20"/>
              <w:szCs w:val="20"/>
            </w:rPr>
            <w:t>Informed Consent Form Checklist -Supplement</w:t>
          </w:r>
        </w:p>
      </w:tc>
      <w:tc>
        <w:tcPr>
          <w:tcW w:w="3204" w:type="dxa"/>
          <w:tcBorders>
            <w:bottom w:val="single" w:sz="8" w:space="0" w:color="auto"/>
          </w:tcBorders>
          <w:vAlign w:val="center"/>
        </w:tcPr>
        <w:p w14:paraId="73E9333C" w14:textId="77777777" w:rsidR="003B2B0F" w:rsidRPr="00F970C9" w:rsidRDefault="003B2B0F" w:rsidP="00F970C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F970C9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EAC4C43" w14:textId="77777777" w:rsidR="003B2B0F" w:rsidRPr="00F970C9" w:rsidRDefault="003B2B0F" w:rsidP="00F970C9">
    <w:pPr>
      <w:pStyle w:val="Header"/>
      <w:rPr>
        <w:rFonts w:ascii="Arial" w:hAnsi="Arial" w:cs="Arial"/>
        <w:sz w:val="16"/>
        <w:szCs w:val="16"/>
      </w:rPr>
    </w:pPr>
  </w:p>
  <w:tbl>
    <w:tblPr>
      <w:tblW w:w="5101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2257"/>
      <w:gridCol w:w="885"/>
      <w:gridCol w:w="810"/>
      <w:gridCol w:w="717"/>
      <w:gridCol w:w="812"/>
      <w:gridCol w:w="4052"/>
    </w:tblGrid>
    <w:tr w:rsidR="003B2B0F" w:rsidRPr="001A568A" w14:paraId="4A1B845A" w14:textId="77777777" w:rsidTr="00E1465B">
      <w:trPr>
        <w:trHeight w:val="432"/>
      </w:trPr>
      <w:tc>
        <w:tcPr>
          <w:tcW w:w="1184" w:type="pct"/>
        </w:tcPr>
        <w:p w14:paraId="62F68798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Protocol ID: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  <w:tc>
        <w:tcPr>
          <w:tcW w:w="1265" w:type="pct"/>
          <w:gridSpan w:val="3"/>
        </w:tcPr>
        <w:p w14:paraId="26BCC9BB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Project Code: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  <w:tc>
        <w:tcPr>
          <w:tcW w:w="2551" w:type="pct"/>
          <w:gridSpan w:val="2"/>
        </w:tcPr>
        <w:p w14:paraId="3393D9E9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 xml:space="preserve">Sponsor:  </w:t>
          </w:r>
        </w:p>
      </w:tc>
    </w:tr>
    <w:tr w:rsidR="003B2B0F" w:rsidRPr="001A568A" w14:paraId="07C3C1D8" w14:textId="77777777" w:rsidTr="003B2B0F">
      <w:trPr>
        <w:trHeight w:val="432"/>
      </w:trPr>
      <w:tc>
        <w:tcPr>
          <w:tcW w:w="2875" w:type="pct"/>
          <w:gridSpan w:val="5"/>
        </w:tcPr>
        <w:p w14:paraId="1CB16031" w14:textId="77777777" w:rsidR="003B2B0F" w:rsidRPr="004E5BDE" w:rsidRDefault="003B2B0F" w:rsidP="00E1465B">
          <w:pPr>
            <w:rPr>
              <w:rFonts w:ascii="Arial" w:hAnsi="Arial" w:cs="Arial"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Investigator/Site ID (or N/A):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  <w:tc>
        <w:tcPr>
          <w:tcW w:w="2125" w:type="pct"/>
        </w:tcPr>
        <w:p w14:paraId="5BC3F611" w14:textId="77777777" w:rsidR="003B2B0F" w:rsidRPr="001A568A" w:rsidRDefault="003B2B0F" w:rsidP="00F970C9">
          <w:pPr>
            <w:rPr>
              <w:rFonts w:ascii="Arial" w:hAnsi="Arial" w:cs="Arial"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Country (or N/A):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  <w:r w:rsidRPr="001A568A">
            <w:rPr>
              <w:rFonts w:ascii="Arial" w:hAnsi="Arial" w:cs="Arial"/>
              <w:b/>
              <w:sz w:val="18"/>
              <w:szCs w:val="18"/>
            </w:rPr>
            <w:t xml:space="preserve"> </w:t>
          </w:r>
        </w:p>
      </w:tc>
    </w:tr>
    <w:tr w:rsidR="003B2B0F" w:rsidRPr="001A568A" w14:paraId="4B42692F" w14:textId="77777777" w:rsidTr="003B2B0F">
      <w:trPr>
        <w:trHeight w:val="432"/>
      </w:trPr>
      <w:tc>
        <w:tcPr>
          <w:tcW w:w="5000" w:type="pct"/>
          <w:gridSpan w:val="6"/>
        </w:tcPr>
        <w:p w14:paraId="7BF042DF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Protocol Title: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</w:tr>
    <w:tr w:rsidR="003B2B0F" w:rsidRPr="001A568A" w14:paraId="5CADC86B" w14:textId="77777777" w:rsidTr="00E1465B">
      <w:trPr>
        <w:trHeight w:val="262"/>
      </w:trPr>
      <w:tc>
        <w:tcPr>
          <w:tcW w:w="1648" w:type="pct"/>
          <w:gridSpan w:val="2"/>
          <w:vMerge w:val="restart"/>
        </w:tcPr>
        <w:p w14:paraId="4DCA19CC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 xml:space="preserve">ICF Version/Date: 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</w:t>
          </w:r>
        </w:p>
      </w:tc>
      <w:tc>
        <w:tcPr>
          <w:tcW w:w="3352" w:type="pct"/>
          <w:gridSpan w:val="4"/>
        </w:tcPr>
        <w:p w14:paraId="5D4C8C43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Name/Role of ICF Writer/Compiler: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</w:tr>
    <w:tr w:rsidR="003B2B0F" w:rsidRPr="001A568A" w14:paraId="5C6A62CD" w14:textId="77777777" w:rsidTr="00E1465B">
      <w:trPr>
        <w:trHeight w:val="244"/>
      </w:trPr>
      <w:tc>
        <w:tcPr>
          <w:tcW w:w="1648" w:type="pct"/>
          <w:gridSpan w:val="2"/>
          <w:vMerge/>
        </w:tcPr>
        <w:p w14:paraId="11EEA829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</w:p>
      </w:tc>
      <w:tc>
        <w:tcPr>
          <w:tcW w:w="3352" w:type="pct"/>
          <w:gridSpan w:val="4"/>
        </w:tcPr>
        <w:p w14:paraId="0BB5E6F8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 w:rsidRPr="001A568A">
            <w:rPr>
              <w:rFonts w:ascii="Arial" w:hAnsi="Arial" w:cs="Arial"/>
              <w:b/>
              <w:sz w:val="18"/>
              <w:szCs w:val="18"/>
            </w:rPr>
            <w:t>Name/Role of ICF Reviewer/Approver:</w:t>
          </w:r>
          <w:r>
            <w:rPr>
              <w:rFonts w:ascii="Arial" w:hAnsi="Arial" w:cs="Arial"/>
              <w:b/>
              <w:sz w:val="18"/>
              <w:szCs w:val="18"/>
            </w:rPr>
            <w:t xml:space="preserve">  </w:t>
          </w:r>
        </w:p>
      </w:tc>
    </w:tr>
    <w:tr w:rsidR="003B2B0F" w:rsidRPr="001A568A" w14:paraId="483B70B8" w14:textId="77777777" w:rsidTr="00E1465B">
      <w:trPr>
        <w:trHeight w:val="244"/>
      </w:trPr>
      <w:tc>
        <w:tcPr>
          <w:tcW w:w="2073" w:type="pct"/>
          <w:gridSpan w:val="3"/>
        </w:tcPr>
        <w:p w14:paraId="785D40D7" w14:textId="77777777" w:rsidR="003B2B0F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ICF checklist this supplement relates to:  </w:t>
          </w:r>
        </w:p>
        <w:p w14:paraId="2C8D674D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(indicate date signed) </w:t>
          </w:r>
        </w:p>
      </w:tc>
      <w:tc>
        <w:tcPr>
          <w:tcW w:w="2927" w:type="pct"/>
          <w:gridSpan w:val="3"/>
        </w:tcPr>
        <w:p w14:paraId="47C0BDBA" w14:textId="77777777" w:rsidR="003B2B0F" w:rsidRPr="001A568A" w:rsidRDefault="003B2B0F" w:rsidP="00F970C9">
          <w:pPr>
            <w:rPr>
              <w:rFonts w:ascii="Arial" w:hAnsi="Arial" w:cs="Arial"/>
              <w:b/>
              <w:sz w:val="18"/>
              <w:szCs w:val="18"/>
            </w:rPr>
          </w:pPr>
        </w:p>
      </w:tc>
    </w:tr>
  </w:tbl>
  <w:p w14:paraId="2B602F1E" w14:textId="77777777" w:rsidR="003B2B0F" w:rsidRPr="00E1465B" w:rsidRDefault="003B2B0F">
    <w:pPr>
      <w:pStyle w:val="Header"/>
      <w:rPr>
        <w:rFonts w:ascii="Arial" w:hAnsi="Arial" w:cs="Arial"/>
        <w:sz w:val="16"/>
        <w:szCs w:val="16"/>
      </w:rP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B2F19"/>
    <w:multiLevelType w:val="hybridMultilevel"/>
    <w:tmpl w:val="B5449C8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342E3"/>
    <w:multiLevelType w:val="hybridMultilevel"/>
    <w:tmpl w:val="3CB425F0"/>
    <w:lvl w:ilvl="0" w:tplc="D8D8866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41E0"/>
    <w:multiLevelType w:val="hybridMultilevel"/>
    <w:tmpl w:val="6B4E201E"/>
    <w:lvl w:ilvl="0" w:tplc="04C43304">
      <w:start w:val="2"/>
      <w:numFmt w:val="bullet"/>
      <w:lvlText w:val="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C2131"/>
    <w:multiLevelType w:val="hybridMultilevel"/>
    <w:tmpl w:val="BDEEF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52F7781"/>
    <w:multiLevelType w:val="hybridMultilevel"/>
    <w:tmpl w:val="7D7EB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680EE8"/>
    <w:multiLevelType w:val="multilevel"/>
    <w:tmpl w:val="BE00B40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5B033E8E"/>
    <w:multiLevelType w:val="hybridMultilevel"/>
    <w:tmpl w:val="DB666750"/>
    <w:lvl w:ilvl="0" w:tplc="BC104F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93950"/>
    <w:multiLevelType w:val="hybridMultilevel"/>
    <w:tmpl w:val="98F44BEC"/>
    <w:lvl w:ilvl="0" w:tplc="BC104F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9"/>
  </w:num>
  <w:num w:numId="5">
    <w:abstractNumId w:val="5"/>
  </w:num>
  <w:num w:numId="6">
    <w:abstractNumId w:val="3"/>
  </w:num>
  <w:num w:numId="7">
    <w:abstractNumId w:val="0"/>
  </w:num>
  <w:num w:numId="8">
    <w:abstractNumId w:val="10"/>
  </w:num>
  <w:num w:numId="9">
    <w:abstractNumId w:val="7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B6370"/>
    <w:rsid w:val="000B6A2D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23D10"/>
    <w:rsid w:val="00131015"/>
    <w:rsid w:val="00135627"/>
    <w:rsid w:val="001402CD"/>
    <w:rsid w:val="00143596"/>
    <w:rsid w:val="0016026F"/>
    <w:rsid w:val="00162776"/>
    <w:rsid w:val="00163D28"/>
    <w:rsid w:val="0016681E"/>
    <w:rsid w:val="00170F51"/>
    <w:rsid w:val="00172AB5"/>
    <w:rsid w:val="00177952"/>
    <w:rsid w:val="0018531E"/>
    <w:rsid w:val="001A2567"/>
    <w:rsid w:val="001A2E28"/>
    <w:rsid w:val="001A325B"/>
    <w:rsid w:val="001A40A6"/>
    <w:rsid w:val="001A79B2"/>
    <w:rsid w:val="001B6B7C"/>
    <w:rsid w:val="001C7F78"/>
    <w:rsid w:val="001D14F7"/>
    <w:rsid w:val="001D2894"/>
    <w:rsid w:val="001F604B"/>
    <w:rsid w:val="00216963"/>
    <w:rsid w:val="002229C4"/>
    <w:rsid w:val="00230432"/>
    <w:rsid w:val="002339B5"/>
    <w:rsid w:val="002345A3"/>
    <w:rsid w:val="00240423"/>
    <w:rsid w:val="00241092"/>
    <w:rsid w:val="002603E7"/>
    <w:rsid w:val="0028191C"/>
    <w:rsid w:val="00281E0D"/>
    <w:rsid w:val="00296DD7"/>
    <w:rsid w:val="00297ECE"/>
    <w:rsid w:val="002B2EC4"/>
    <w:rsid w:val="002C419F"/>
    <w:rsid w:val="002C6850"/>
    <w:rsid w:val="002D2983"/>
    <w:rsid w:val="002D47C8"/>
    <w:rsid w:val="002E5969"/>
    <w:rsid w:val="002F3AD7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2B0F"/>
    <w:rsid w:val="003B402B"/>
    <w:rsid w:val="003D2089"/>
    <w:rsid w:val="003D5EED"/>
    <w:rsid w:val="003E4D1B"/>
    <w:rsid w:val="00404734"/>
    <w:rsid w:val="00414A69"/>
    <w:rsid w:val="00417DBC"/>
    <w:rsid w:val="004209CD"/>
    <w:rsid w:val="00467B64"/>
    <w:rsid w:val="0047239C"/>
    <w:rsid w:val="00480D54"/>
    <w:rsid w:val="00481F18"/>
    <w:rsid w:val="004B04A1"/>
    <w:rsid w:val="004B082E"/>
    <w:rsid w:val="004B276B"/>
    <w:rsid w:val="004D3982"/>
    <w:rsid w:val="004E5BDE"/>
    <w:rsid w:val="005008FE"/>
    <w:rsid w:val="00511B13"/>
    <w:rsid w:val="0052255C"/>
    <w:rsid w:val="00537FD9"/>
    <w:rsid w:val="00547D3A"/>
    <w:rsid w:val="00555D20"/>
    <w:rsid w:val="00561363"/>
    <w:rsid w:val="0056235A"/>
    <w:rsid w:val="00570090"/>
    <w:rsid w:val="005823CB"/>
    <w:rsid w:val="005A0DF4"/>
    <w:rsid w:val="005A1EA6"/>
    <w:rsid w:val="005B5434"/>
    <w:rsid w:val="005B5DBF"/>
    <w:rsid w:val="005F0E0D"/>
    <w:rsid w:val="005F1CBC"/>
    <w:rsid w:val="00612652"/>
    <w:rsid w:val="00621010"/>
    <w:rsid w:val="00626646"/>
    <w:rsid w:val="0063087F"/>
    <w:rsid w:val="00631429"/>
    <w:rsid w:val="0063183A"/>
    <w:rsid w:val="00640A41"/>
    <w:rsid w:val="0066463D"/>
    <w:rsid w:val="006745BC"/>
    <w:rsid w:val="00685CC2"/>
    <w:rsid w:val="006873FD"/>
    <w:rsid w:val="006B047F"/>
    <w:rsid w:val="006B243C"/>
    <w:rsid w:val="006D67E6"/>
    <w:rsid w:val="006F60D0"/>
    <w:rsid w:val="0070237C"/>
    <w:rsid w:val="00705CBD"/>
    <w:rsid w:val="0073229A"/>
    <w:rsid w:val="00732D16"/>
    <w:rsid w:val="00735B0D"/>
    <w:rsid w:val="00737BDA"/>
    <w:rsid w:val="00765215"/>
    <w:rsid w:val="00767FCF"/>
    <w:rsid w:val="00776C11"/>
    <w:rsid w:val="00792FB9"/>
    <w:rsid w:val="007A22D1"/>
    <w:rsid w:val="007A5363"/>
    <w:rsid w:val="007B18CF"/>
    <w:rsid w:val="007D1D52"/>
    <w:rsid w:val="007D2244"/>
    <w:rsid w:val="007D46ED"/>
    <w:rsid w:val="007D4EAD"/>
    <w:rsid w:val="007E336E"/>
    <w:rsid w:val="007E7A24"/>
    <w:rsid w:val="007F1130"/>
    <w:rsid w:val="00813772"/>
    <w:rsid w:val="0081757B"/>
    <w:rsid w:val="008206BD"/>
    <w:rsid w:val="00824962"/>
    <w:rsid w:val="00855968"/>
    <w:rsid w:val="00860A59"/>
    <w:rsid w:val="00861994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B46A7"/>
    <w:rsid w:val="008F4E1B"/>
    <w:rsid w:val="0090223C"/>
    <w:rsid w:val="00907562"/>
    <w:rsid w:val="0091504A"/>
    <w:rsid w:val="00922D56"/>
    <w:rsid w:val="009244C4"/>
    <w:rsid w:val="0092776C"/>
    <w:rsid w:val="00931E3F"/>
    <w:rsid w:val="00933964"/>
    <w:rsid w:val="009377B5"/>
    <w:rsid w:val="00941C3B"/>
    <w:rsid w:val="00945A60"/>
    <w:rsid w:val="0097138F"/>
    <w:rsid w:val="00983DD8"/>
    <w:rsid w:val="00984950"/>
    <w:rsid w:val="0099575E"/>
    <w:rsid w:val="009C7BC8"/>
    <w:rsid w:val="009D3F8B"/>
    <w:rsid w:val="009E78E2"/>
    <w:rsid w:val="00A22C57"/>
    <w:rsid w:val="00A32B1C"/>
    <w:rsid w:val="00A34FE0"/>
    <w:rsid w:val="00A3604D"/>
    <w:rsid w:val="00A36660"/>
    <w:rsid w:val="00A36D07"/>
    <w:rsid w:val="00A37FF5"/>
    <w:rsid w:val="00A4048E"/>
    <w:rsid w:val="00A564E4"/>
    <w:rsid w:val="00A62977"/>
    <w:rsid w:val="00A93E3A"/>
    <w:rsid w:val="00AA00DB"/>
    <w:rsid w:val="00AA322A"/>
    <w:rsid w:val="00AB06CF"/>
    <w:rsid w:val="00AB361D"/>
    <w:rsid w:val="00AB4F52"/>
    <w:rsid w:val="00AB526A"/>
    <w:rsid w:val="00AE4E14"/>
    <w:rsid w:val="00AF4EFE"/>
    <w:rsid w:val="00B134E2"/>
    <w:rsid w:val="00B13F8A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C693A"/>
    <w:rsid w:val="00BD19C4"/>
    <w:rsid w:val="00BD3962"/>
    <w:rsid w:val="00BE007D"/>
    <w:rsid w:val="00BE2D83"/>
    <w:rsid w:val="00BF0D6D"/>
    <w:rsid w:val="00BF53F3"/>
    <w:rsid w:val="00C01465"/>
    <w:rsid w:val="00C15D4A"/>
    <w:rsid w:val="00C331F8"/>
    <w:rsid w:val="00C47526"/>
    <w:rsid w:val="00C537F6"/>
    <w:rsid w:val="00C676D1"/>
    <w:rsid w:val="00C90C95"/>
    <w:rsid w:val="00C92BE4"/>
    <w:rsid w:val="00C96C34"/>
    <w:rsid w:val="00C97A65"/>
    <w:rsid w:val="00C97A6C"/>
    <w:rsid w:val="00CA0C81"/>
    <w:rsid w:val="00CC0748"/>
    <w:rsid w:val="00CE2038"/>
    <w:rsid w:val="00CF60FD"/>
    <w:rsid w:val="00CF6867"/>
    <w:rsid w:val="00D17159"/>
    <w:rsid w:val="00D20472"/>
    <w:rsid w:val="00D25631"/>
    <w:rsid w:val="00D34700"/>
    <w:rsid w:val="00D70339"/>
    <w:rsid w:val="00D7795D"/>
    <w:rsid w:val="00D90A7B"/>
    <w:rsid w:val="00D932A6"/>
    <w:rsid w:val="00D96709"/>
    <w:rsid w:val="00DA65FB"/>
    <w:rsid w:val="00DB147D"/>
    <w:rsid w:val="00DC5FFD"/>
    <w:rsid w:val="00DE6F30"/>
    <w:rsid w:val="00DF192B"/>
    <w:rsid w:val="00E034F1"/>
    <w:rsid w:val="00E065CD"/>
    <w:rsid w:val="00E11D77"/>
    <w:rsid w:val="00E1465B"/>
    <w:rsid w:val="00E2236B"/>
    <w:rsid w:val="00E27723"/>
    <w:rsid w:val="00E31539"/>
    <w:rsid w:val="00E31C12"/>
    <w:rsid w:val="00E45B70"/>
    <w:rsid w:val="00E55920"/>
    <w:rsid w:val="00E60590"/>
    <w:rsid w:val="00E62347"/>
    <w:rsid w:val="00E70F75"/>
    <w:rsid w:val="00E7447F"/>
    <w:rsid w:val="00E764D7"/>
    <w:rsid w:val="00E81F9E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970C9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CF53EF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0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0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0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F970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70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70C9"/>
  </w:style>
  <w:style w:type="character" w:styleId="PlaceholderText">
    <w:name w:val="Placeholder Text"/>
    <w:basedOn w:val="DefaultParagraphFont"/>
    <w:uiPriority w:val="99"/>
    <w:semiHidden/>
    <w:rsid w:val="007D2244"/>
    <w:rPr>
      <w:color w:val="808080"/>
    </w:rPr>
  </w:style>
  <w:style w:type="paragraph" w:styleId="NoSpacing">
    <w:name w:val="No Spacing"/>
    <w:uiPriority w:val="1"/>
    <w:qFormat/>
    <w:rsid w:val="00BE2D8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88025-3C78-4A52-8888-2BC4ED84F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276</TotalTime>
  <Pages>4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Beatty, Mary</cp:lastModifiedBy>
  <cp:revision>24</cp:revision>
  <cp:lastPrinted>2017-11-06T17:27:00Z</cp:lastPrinted>
  <dcterms:created xsi:type="dcterms:W3CDTF">2017-11-07T15:40:00Z</dcterms:created>
  <dcterms:modified xsi:type="dcterms:W3CDTF">2021-07-07T21:10:00Z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