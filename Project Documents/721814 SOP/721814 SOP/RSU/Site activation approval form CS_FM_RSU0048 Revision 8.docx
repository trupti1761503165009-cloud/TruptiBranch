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E0F3" w14:textId="530B573D" w:rsidR="00B61A3B" w:rsidRPr="00975923" w:rsidRDefault="00B61A3B" w:rsidP="005C0453">
      <w:pPr>
        <w:numPr>
          <w:ilvl w:val="0"/>
          <w:numId w:val="1"/>
        </w:numPr>
        <w:tabs>
          <w:tab w:val="clear" w:pos="360"/>
          <w:tab w:val="num" w:pos="540"/>
        </w:tabs>
        <w:spacing w:after="60"/>
        <w:ind w:left="547" w:hanging="547"/>
        <w:rPr>
          <w:rFonts w:ascii="Arial" w:hAnsi="Arial" w:cs="Arial"/>
          <w:b/>
          <w:sz w:val="22"/>
          <w:szCs w:val="22"/>
        </w:rPr>
      </w:pPr>
      <w:r w:rsidRPr="00975923">
        <w:rPr>
          <w:rFonts w:ascii="Arial" w:hAnsi="Arial" w:cs="Arial"/>
          <w:b/>
          <w:sz w:val="22"/>
          <w:szCs w:val="22"/>
        </w:rPr>
        <w:t>INSTRUCTIONS</w:t>
      </w:r>
      <w:r w:rsidR="00D16293" w:rsidRPr="00975923">
        <w:rPr>
          <w:rFonts w:ascii="Arial" w:hAnsi="Arial" w:cs="Arial"/>
          <w:b/>
          <w:sz w:val="22"/>
          <w:szCs w:val="22"/>
        </w:rPr>
        <w:t xml:space="preserve"> -- These Instructions must be deleted before signing this form</w:t>
      </w:r>
    </w:p>
    <w:p w14:paraId="4D46B2BA" w14:textId="4FB45E18" w:rsidR="0055035C" w:rsidRPr="00975923" w:rsidRDefault="00B61A3B" w:rsidP="00975923">
      <w:pPr>
        <w:numPr>
          <w:ilvl w:val="1"/>
          <w:numId w:val="1"/>
        </w:numPr>
        <w:tabs>
          <w:tab w:val="clear" w:pos="1080"/>
        </w:tabs>
        <w:spacing w:before="60" w:after="60"/>
        <w:ind w:hanging="54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The </w:t>
      </w:r>
      <w:r w:rsidR="00A0335C" w:rsidRPr="00975923">
        <w:rPr>
          <w:rFonts w:ascii="Arial" w:hAnsi="Arial" w:cs="Arial"/>
          <w:sz w:val="22"/>
          <w:szCs w:val="22"/>
        </w:rPr>
        <w:t xml:space="preserve">Site Activation Approval </w:t>
      </w:r>
      <w:r w:rsidRPr="00975923">
        <w:rPr>
          <w:rFonts w:ascii="Arial" w:hAnsi="Arial" w:cs="Arial"/>
          <w:sz w:val="22"/>
          <w:szCs w:val="22"/>
        </w:rPr>
        <w:t>Form</w:t>
      </w:r>
      <w:r w:rsidR="00A0335C" w:rsidRPr="00975923">
        <w:rPr>
          <w:rFonts w:ascii="Arial" w:hAnsi="Arial" w:cs="Arial"/>
          <w:sz w:val="22"/>
          <w:szCs w:val="22"/>
        </w:rPr>
        <w:t xml:space="preserve"> (SAAF)</w:t>
      </w:r>
      <w:r w:rsidRPr="00975923">
        <w:rPr>
          <w:rFonts w:ascii="Arial" w:hAnsi="Arial" w:cs="Arial"/>
          <w:sz w:val="22"/>
          <w:szCs w:val="22"/>
        </w:rPr>
        <w:t xml:space="preserve"> is required to be completed and signed by the </w:t>
      </w:r>
      <w:r w:rsidR="00C867F6" w:rsidRPr="00975923">
        <w:rPr>
          <w:rFonts w:ascii="Arial" w:hAnsi="Arial" w:cs="Arial"/>
          <w:sz w:val="22"/>
          <w:szCs w:val="22"/>
        </w:rPr>
        <w:t xml:space="preserve">Site Activation Manager (SAM) </w:t>
      </w:r>
      <w:r w:rsidR="00635CAE" w:rsidRPr="00975923">
        <w:rPr>
          <w:rFonts w:ascii="Arial" w:hAnsi="Arial" w:cs="Arial"/>
          <w:sz w:val="22"/>
          <w:szCs w:val="22"/>
        </w:rPr>
        <w:t>i</w:t>
      </w:r>
      <w:r w:rsidRPr="00975923">
        <w:rPr>
          <w:rFonts w:ascii="Arial" w:hAnsi="Arial" w:cs="Arial"/>
          <w:sz w:val="22"/>
          <w:szCs w:val="22"/>
        </w:rPr>
        <w:t>n order to approve I</w:t>
      </w:r>
      <w:r w:rsidR="00A764EE" w:rsidRPr="00975923">
        <w:rPr>
          <w:rFonts w:ascii="Arial" w:hAnsi="Arial" w:cs="Arial"/>
          <w:sz w:val="22"/>
          <w:szCs w:val="22"/>
        </w:rPr>
        <w:t xml:space="preserve">nvestigational </w:t>
      </w:r>
      <w:r w:rsidRPr="00975923">
        <w:rPr>
          <w:rFonts w:ascii="Arial" w:hAnsi="Arial" w:cs="Arial"/>
          <w:sz w:val="22"/>
          <w:szCs w:val="22"/>
        </w:rPr>
        <w:t>P</w:t>
      </w:r>
      <w:r w:rsidR="00A764EE" w:rsidRPr="00975923">
        <w:rPr>
          <w:rFonts w:ascii="Arial" w:hAnsi="Arial" w:cs="Arial"/>
          <w:sz w:val="22"/>
          <w:szCs w:val="22"/>
        </w:rPr>
        <w:t>roduct (IP)</w:t>
      </w:r>
      <w:r w:rsidR="001A7BFC" w:rsidRPr="00975923">
        <w:rPr>
          <w:rFonts w:ascii="Arial" w:hAnsi="Arial" w:cs="Arial"/>
          <w:sz w:val="22"/>
          <w:szCs w:val="22"/>
        </w:rPr>
        <w:t>/Device</w:t>
      </w:r>
      <w:r w:rsidRPr="00975923">
        <w:rPr>
          <w:rFonts w:ascii="Arial" w:hAnsi="Arial" w:cs="Arial"/>
          <w:sz w:val="22"/>
          <w:szCs w:val="22"/>
        </w:rPr>
        <w:t xml:space="preserve"> Release, Site Initiation Visit (SIV) and Site Activation as </w:t>
      </w:r>
      <w:r w:rsidR="00A0335C" w:rsidRPr="00975923">
        <w:rPr>
          <w:rFonts w:ascii="Arial" w:hAnsi="Arial" w:cs="Arial"/>
          <w:sz w:val="22"/>
          <w:szCs w:val="22"/>
        </w:rPr>
        <w:t xml:space="preserve">per </w:t>
      </w:r>
      <w:r w:rsidR="00573EE9" w:rsidRPr="00975923">
        <w:rPr>
          <w:rFonts w:ascii="Arial" w:hAnsi="Arial" w:cs="Arial"/>
          <w:sz w:val="22"/>
          <w:szCs w:val="22"/>
        </w:rPr>
        <w:t xml:space="preserve">CS_WI_RSU0021, </w:t>
      </w:r>
      <w:r w:rsidR="00A0335C" w:rsidRPr="00975923">
        <w:rPr>
          <w:rFonts w:ascii="Arial" w:hAnsi="Arial" w:cs="Arial"/>
          <w:sz w:val="22"/>
          <w:szCs w:val="22"/>
        </w:rPr>
        <w:t xml:space="preserve">CS_WI_SM0005 </w:t>
      </w:r>
      <w:r w:rsidR="00573EE9" w:rsidRPr="00975923">
        <w:rPr>
          <w:rFonts w:ascii="Arial" w:hAnsi="Arial" w:cs="Arial"/>
          <w:sz w:val="22"/>
          <w:szCs w:val="22"/>
        </w:rPr>
        <w:t>and/</w:t>
      </w:r>
      <w:r w:rsidR="00A0335C" w:rsidRPr="00975923">
        <w:rPr>
          <w:rFonts w:ascii="Arial" w:hAnsi="Arial" w:cs="Arial"/>
          <w:sz w:val="22"/>
          <w:szCs w:val="22"/>
        </w:rPr>
        <w:t>or CS_WI_</w:t>
      </w:r>
      <w:r w:rsidR="00127957" w:rsidRPr="00975923">
        <w:rPr>
          <w:rFonts w:ascii="Arial" w:hAnsi="Arial" w:cs="Arial"/>
          <w:sz w:val="22"/>
          <w:szCs w:val="22"/>
        </w:rPr>
        <w:t>RSU0068</w:t>
      </w:r>
      <w:r w:rsidR="00A0335C" w:rsidRPr="00975923">
        <w:rPr>
          <w:rFonts w:ascii="Arial" w:hAnsi="Arial" w:cs="Arial"/>
          <w:sz w:val="22"/>
          <w:szCs w:val="22"/>
        </w:rPr>
        <w:t>, as applicable</w:t>
      </w:r>
      <w:r w:rsidRPr="00975923">
        <w:rPr>
          <w:rFonts w:ascii="Arial" w:hAnsi="Arial" w:cs="Arial"/>
          <w:sz w:val="22"/>
          <w:szCs w:val="22"/>
        </w:rPr>
        <w:t xml:space="preserve">. </w:t>
      </w:r>
    </w:p>
    <w:p w14:paraId="2C436B5A" w14:textId="41E5EDCB" w:rsidR="0055035C" w:rsidRPr="00975923" w:rsidRDefault="002D3003" w:rsidP="005C045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T</w:t>
      </w:r>
      <w:r w:rsidR="00CA6D03" w:rsidRPr="00975923">
        <w:rPr>
          <w:rFonts w:ascii="Arial" w:hAnsi="Arial" w:cs="Arial"/>
          <w:sz w:val="22"/>
          <w:szCs w:val="22"/>
        </w:rPr>
        <w:t>he form may be signed for one or multiple milestones, provided the required pre-requisites are met; however, t</w:t>
      </w:r>
      <w:r w:rsidR="0055035C" w:rsidRPr="00975923">
        <w:rPr>
          <w:rFonts w:ascii="Arial" w:hAnsi="Arial" w:cs="Arial"/>
          <w:sz w:val="22"/>
          <w:szCs w:val="22"/>
        </w:rPr>
        <w:t xml:space="preserve">he form </w:t>
      </w:r>
      <w:r w:rsidR="00CA6D03" w:rsidRPr="00975923">
        <w:rPr>
          <w:rFonts w:ascii="Arial" w:hAnsi="Arial" w:cs="Arial"/>
          <w:sz w:val="22"/>
          <w:szCs w:val="22"/>
        </w:rPr>
        <w:t xml:space="preserve">must </w:t>
      </w:r>
      <w:r w:rsidR="0055035C" w:rsidRPr="00975923">
        <w:rPr>
          <w:rFonts w:ascii="Arial" w:hAnsi="Arial" w:cs="Arial"/>
          <w:sz w:val="22"/>
          <w:szCs w:val="22"/>
        </w:rPr>
        <w:t xml:space="preserve">be signed </w:t>
      </w:r>
      <w:r w:rsidR="00CA6D03" w:rsidRPr="00975923">
        <w:rPr>
          <w:rFonts w:ascii="Arial" w:hAnsi="Arial" w:cs="Arial"/>
          <w:sz w:val="22"/>
          <w:szCs w:val="22"/>
        </w:rPr>
        <w:t xml:space="preserve">prior to moving forward with the respective </w:t>
      </w:r>
      <w:r w:rsidR="0055035C" w:rsidRPr="00975923">
        <w:rPr>
          <w:rFonts w:ascii="Arial" w:hAnsi="Arial" w:cs="Arial"/>
          <w:sz w:val="22"/>
          <w:szCs w:val="22"/>
        </w:rPr>
        <w:t>milestone</w:t>
      </w:r>
      <w:r w:rsidR="00CA6D03" w:rsidRPr="00975923">
        <w:rPr>
          <w:rFonts w:ascii="Arial" w:hAnsi="Arial" w:cs="Arial"/>
          <w:sz w:val="22"/>
          <w:szCs w:val="22"/>
        </w:rPr>
        <w:t xml:space="preserve">. </w:t>
      </w:r>
      <w:r w:rsidR="0097728F" w:rsidRPr="00975923">
        <w:rPr>
          <w:rFonts w:ascii="Arial" w:hAnsi="Arial" w:cs="Arial"/>
          <w:i/>
          <w:sz w:val="22"/>
          <w:szCs w:val="22"/>
        </w:rPr>
        <w:t>Therefore, multiple forms may need to be signed for each site depending on study process.</w:t>
      </w:r>
    </w:p>
    <w:p w14:paraId="317A371C" w14:textId="2FD80DDC" w:rsidR="0055035C" w:rsidRPr="00975923" w:rsidRDefault="0055035C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bookmarkStart w:id="0" w:name="_Hlk508869326"/>
      <w:r w:rsidRPr="00975923">
        <w:rPr>
          <w:rFonts w:ascii="Arial" w:hAnsi="Arial" w:cs="Arial"/>
          <w:sz w:val="22"/>
          <w:szCs w:val="22"/>
        </w:rPr>
        <w:t xml:space="preserve">If the form is </w:t>
      </w:r>
      <w:r w:rsidR="00B20B0B" w:rsidRPr="00975923">
        <w:rPr>
          <w:rFonts w:ascii="Arial" w:hAnsi="Arial" w:cs="Arial"/>
          <w:sz w:val="22"/>
          <w:szCs w:val="22"/>
        </w:rPr>
        <w:t>signed</w:t>
      </w:r>
      <w:r w:rsidR="00B86DEC" w:rsidRPr="00975923">
        <w:rPr>
          <w:rFonts w:ascii="Arial" w:hAnsi="Arial" w:cs="Arial"/>
          <w:sz w:val="22"/>
          <w:szCs w:val="22"/>
        </w:rPr>
        <w:t xml:space="preserve"> for</w:t>
      </w:r>
      <w:r w:rsidR="0097728F" w:rsidRPr="00975923">
        <w:rPr>
          <w:rFonts w:ascii="Arial" w:hAnsi="Arial" w:cs="Arial"/>
          <w:sz w:val="22"/>
          <w:szCs w:val="22"/>
        </w:rPr>
        <w:t xml:space="preserve"> all milestones at once indicating</w:t>
      </w:r>
      <w:r w:rsidR="00B86DEC" w:rsidRPr="00975923">
        <w:rPr>
          <w:rFonts w:ascii="Arial" w:hAnsi="Arial" w:cs="Arial"/>
          <w:sz w:val="22"/>
          <w:szCs w:val="22"/>
        </w:rPr>
        <w:t xml:space="preserve"> </w:t>
      </w:r>
      <w:r w:rsidR="00B20B0B" w:rsidRPr="00975923">
        <w:rPr>
          <w:rFonts w:ascii="Arial" w:hAnsi="Arial" w:cs="Arial"/>
          <w:sz w:val="22"/>
          <w:szCs w:val="22"/>
        </w:rPr>
        <w:t>Site Activation</w:t>
      </w:r>
      <w:r w:rsidR="00B86DEC" w:rsidRPr="00975923">
        <w:rPr>
          <w:rFonts w:ascii="Arial" w:hAnsi="Arial" w:cs="Arial"/>
          <w:sz w:val="22"/>
          <w:szCs w:val="22"/>
        </w:rPr>
        <w:t xml:space="preserve"> approval</w:t>
      </w:r>
      <w:r w:rsidR="00B20B0B" w:rsidRPr="00975923">
        <w:rPr>
          <w:rFonts w:ascii="Arial" w:hAnsi="Arial" w:cs="Arial"/>
          <w:sz w:val="22"/>
          <w:szCs w:val="22"/>
        </w:rPr>
        <w:t xml:space="preserve"> prior to completion of the </w:t>
      </w:r>
      <w:r w:rsidR="00B86DEC" w:rsidRPr="00975923">
        <w:rPr>
          <w:rFonts w:ascii="Arial" w:hAnsi="Arial" w:cs="Arial"/>
          <w:sz w:val="22"/>
          <w:szCs w:val="22"/>
        </w:rPr>
        <w:t>Site Initiation Visit (</w:t>
      </w:r>
      <w:r w:rsidR="00B20B0B" w:rsidRPr="00975923">
        <w:rPr>
          <w:rFonts w:ascii="Arial" w:hAnsi="Arial" w:cs="Arial"/>
          <w:sz w:val="22"/>
          <w:szCs w:val="22"/>
        </w:rPr>
        <w:t>SIV</w:t>
      </w:r>
      <w:r w:rsidR="00B86DEC" w:rsidRPr="00975923">
        <w:rPr>
          <w:rFonts w:ascii="Arial" w:hAnsi="Arial" w:cs="Arial"/>
          <w:sz w:val="22"/>
          <w:szCs w:val="22"/>
        </w:rPr>
        <w:t>)</w:t>
      </w:r>
      <w:r w:rsidR="00B20B0B" w:rsidRPr="00975923">
        <w:rPr>
          <w:rFonts w:ascii="Arial" w:hAnsi="Arial" w:cs="Arial"/>
          <w:sz w:val="22"/>
          <w:szCs w:val="22"/>
        </w:rPr>
        <w:t xml:space="preserve">, </w:t>
      </w:r>
      <w:r w:rsidR="00B86DEC" w:rsidRPr="00975923">
        <w:rPr>
          <w:rFonts w:ascii="Arial" w:hAnsi="Arial" w:cs="Arial"/>
          <w:sz w:val="22"/>
          <w:szCs w:val="22"/>
        </w:rPr>
        <w:t xml:space="preserve">then the </w:t>
      </w:r>
      <w:r w:rsidR="00645FB8" w:rsidRPr="00975923">
        <w:rPr>
          <w:rFonts w:ascii="Arial" w:hAnsi="Arial" w:cs="Arial"/>
          <w:sz w:val="22"/>
          <w:szCs w:val="22"/>
        </w:rPr>
        <w:t xml:space="preserve">activation of the Investigator in the IRT system, </w:t>
      </w:r>
      <w:r w:rsidR="00B20B0B" w:rsidRPr="00975923">
        <w:rPr>
          <w:rFonts w:ascii="Arial" w:hAnsi="Arial" w:cs="Arial"/>
          <w:sz w:val="22"/>
          <w:szCs w:val="22"/>
        </w:rPr>
        <w:t>notification to site</w:t>
      </w:r>
      <w:r w:rsidR="008A6848" w:rsidRPr="00975923">
        <w:rPr>
          <w:rFonts w:ascii="Arial" w:hAnsi="Arial" w:cs="Arial"/>
          <w:sz w:val="22"/>
          <w:szCs w:val="22"/>
        </w:rPr>
        <w:t>,</w:t>
      </w:r>
      <w:r w:rsidR="00B20B0B" w:rsidRPr="00975923">
        <w:rPr>
          <w:rFonts w:ascii="Arial" w:hAnsi="Arial" w:cs="Arial"/>
          <w:sz w:val="22"/>
          <w:szCs w:val="22"/>
        </w:rPr>
        <w:t xml:space="preserve"> and </w:t>
      </w:r>
      <w:r w:rsidR="00B86DEC" w:rsidRPr="00975923">
        <w:rPr>
          <w:rFonts w:ascii="Arial" w:hAnsi="Arial" w:cs="Arial"/>
          <w:sz w:val="22"/>
          <w:szCs w:val="22"/>
        </w:rPr>
        <w:t xml:space="preserve">the </w:t>
      </w:r>
      <w:r w:rsidR="00B20B0B" w:rsidRPr="00975923">
        <w:rPr>
          <w:rFonts w:ascii="Arial" w:hAnsi="Arial" w:cs="Arial"/>
          <w:sz w:val="22"/>
          <w:szCs w:val="22"/>
        </w:rPr>
        <w:t xml:space="preserve">tracking of Site Ready to Enroll </w:t>
      </w:r>
      <w:r w:rsidR="00BA509A" w:rsidRPr="00975923">
        <w:rPr>
          <w:rFonts w:ascii="Arial" w:hAnsi="Arial" w:cs="Arial"/>
          <w:sz w:val="22"/>
          <w:szCs w:val="22"/>
        </w:rPr>
        <w:t>date must</w:t>
      </w:r>
      <w:r w:rsidR="00B20B0B" w:rsidRPr="00975923">
        <w:rPr>
          <w:rFonts w:ascii="Arial" w:hAnsi="Arial" w:cs="Arial"/>
          <w:sz w:val="22"/>
          <w:szCs w:val="22"/>
        </w:rPr>
        <w:t xml:space="preserve"> not be completed until after SIV is completed.</w:t>
      </w:r>
    </w:p>
    <w:bookmarkEnd w:id="0"/>
    <w:p w14:paraId="38A0F7BA" w14:textId="55421248" w:rsidR="00B61A3B" w:rsidRPr="00975923" w:rsidRDefault="00B86DEC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In case the </w:t>
      </w:r>
      <w:r w:rsidR="009A75BF" w:rsidRPr="00975923">
        <w:rPr>
          <w:rFonts w:ascii="Arial" w:hAnsi="Arial" w:cs="Arial"/>
          <w:sz w:val="22"/>
          <w:szCs w:val="22"/>
        </w:rPr>
        <w:t>SAM</w:t>
      </w:r>
      <w:r w:rsidR="00685287" w:rsidRPr="00975923">
        <w:rPr>
          <w:rFonts w:ascii="Arial" w:hAnsi="Arial" w:cs="Arial"/>
          <w:sz w:val="22"/>
          <w:szCs w:val="22"/>
        </w:rPr>
        <w:t xml:space="preserve"> </w:t>
      </w:r>
      <w:r w:rsidRPr="00975923">
        <w:rPr>
          <w:rFonts w:ascii="Arial" w:hAnsi="Arial" w:cs="Arial"/>
          <w:sz w:val="22"/>
          <w:szCs w:val="22"/>
        </w:rPr>
        <w:t xml:space="preserve">is required </w:t>
      </w:r>
      <w:r w:rsidR="0055035C" w:rsidRPr="00975923">
        <w:rPr>
          <w:rFonts w:ascii="Arial" w:hAnsi="Arial" w:cs="Arial"/>
          <w:sz w:val="22"/>
          <w:szCs w:val="22"/>
        </w:rPr>
        <w:t xml:space="preserve">to re-issue approval for Site Activation (e.g. </w:t>
      </w:r>
      <w:r w:rsidR="0047427A" w:rsidRPr="00975923">
        <w:rPr>
          <w:rFonts w:ascii="Arial" w:hAnsi="Arial" w:cs="Arial"/>
          <w:sz w:val="22"/>
          <w:szCs w:val="22"/>
        </w:rPr>
        <w:t>s</w:t>
      </w:r>
      <w:r w:rsidR="0055035C" w:rsidRPr="00975923">
        <w:rPr>
          <w:rFonts w:ascii="Arial" w:hAnsi="Arial" w:cs="Arial"/>
          <w:sz w:val="22"/>
          <w:szCs w:val="22"/>
        </w:rPr>
        <w:t>ite was put on hold pending a Protocol Amendment)</w:t>
      </w:r>
      <w:r w:rsidRPr="00975923">
        <w:rPr>
          <w:rFonts w:ascii="Arial" w:hAnsi="Arial" w:cs="Arial"/>
          <w:sz w:val="22"/>
          <w:szCs w:val="22"/>
        </w:rPr>
        <w:t xml:space="preserve"> then</w:t>
      </w:r>
      <w:r w:rsidR="0055035C" w:rsidRPr="00975923">
        <w:rPr>
          <w:rFonts w:ascii="Arial" w:hAnsi="Arial" w:cs="Arial"/>
          <w:sz w:val="22"/>
          <w:szCs w:val="22"/>
        </w:rPr>
        <w:t xml:space="preserve"> “Other” tick box may be used. </w:t>
      </w:r>
    </w:p>
    <w:p w14:paraId="124C6A26" w14:textId="1A8FE809" w:rsidR="0055035C" w:rsidRPr="00975923" w:rsidRDefault="00F6381D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Following initial Site Activation, </w:t>
      </w:r>
      <w:r w:rsidR="008A6848" w:rsidRPr="00975923">
        <w:rPr>
          <w:rFonts w:ascii="Arial" w:hAnsi="Arial" w:cs="Arial"/>
          <w:sz w:val="22"/>
          <w:szCs w:val="22"/>
        </w:rPr>
        <w:t xml:space="preserve">if </w:t>
      </w:r>
      <w:r w:rsidR="0055035C" w:rsidRPr="00975923">
        <w:rPr>
          <w:rFonts w:ascii="Arial" w:hAnsi="Arial" w:cs="Arial"/>
          <w:sz w:val="22"/>
          <w:szCs w:val="22"/>
        </w:rPr>
        <w:t xml:space="preserve">Sponsor processes and/or study design require additional sign off </w:t>
      </w:r>
      <w:r w:rsidRPr="00975923">
        <w:rPr>
          <w:rFonts w:ascii="Arial" w:hAnsi="Arial" w:cs="Arial"/>
          <w:sz w:val="22"/>
          <w:szCs w:val="22"/>
        </w:rPr>
        <w:t>prior to an Investigator’s site being ready to enroll subjects</w:t>
      </w:r>
      <w:r w:rsidR="0055035C" w:rsidRPr="00975923">
        <w:rPr>
          <w:rFonts w:ascii="Arial" w:hAnsi="Arial" w:cs="Arial"/>
          <w:sz w:val="22"/>
          <w:szCs w:val="22"/>
        </w:rPr>
        <w:t xml:space="preserve">, this form may be used by marking ‘Other’. Specify reason in </w:t>
      </w:r>
      <w:r w:rsidR="007370AB" w:rsidRPr="00975923">
        <w:rPr>
          <w:rFonts w:ascii="Arial" w:hAnsi="Arial" w:cs="Arial"/>
          <w:sz w:val="22"/>
          <w:szCs w:val="22"/>
        </w:rPr>
        <w:t>content</w:t>
      </w:r>
      <w:r w:rsidR="0055035C" w:rsidRPr="00975923">
        <w:rPr>
          <w:rFonts w:ascii="Arial" w:hAnsi="Arial" w:cs="Arial"/>
          <w:sz w:val="22"/>
          <w:szCs w:val="22"/>
        </w:rPr>
        <w:t xml:space="preserve"> field.</w:t>
      </w:r>
    </w:p>
    <w:p w14:paraId="0975CD4C" w14:textId="54AFC0A2" w:rsidR="00B61A3B" w:rsidRPr="00975923" w:rsidRDefault="00A0335C" w:rsidP="00975923">
      <w:pPr>
        <w:numPr>
          <w:ilvl w:val="1"/>
          <w:numId w:val="1"/>
        </w:numPr>
        <w:tabs>
          <w:tab w:val="clear" w:pos="1080"/>
        </w:tabs>
        <w:spacing w:before="60" w:after="60"/>
        <w:ind w:hanging="54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Form</w:t>
      </w:r>
      <w:r w:rsidR="00B61A3B" w:rsidRPr="00975923">
        <w:rPr>
          <w:rFonts w:ascii="Arial" w:hAnsi="Arial" w:cs="Arial"/>
          <w:sz w:val="22"/>
          <w:szCs w:val="22"/>
        </w:rPr>
        <w:t xml:space="preserve"> may be customized as per project requirements</w:t>
      </w:r>
      <w:r w:rsidRPr="00975923">
        <w:rPr>
          <w:rFonts w:ascii="Arial" w:hAnsi="Arial" w:cs="Arial"/>
          <w:sz w:val="22"/>
          <w:szCs w:val="22"/>
        </w:rPr>
        <w:t>; however, information can only be added, not removed</w:t>
      </w:r>
      <w:r w:rsidR="0047427A" w:rsidRPr="00975923">
        <w:rPr>
          <w:rFonts w:ascii="Arial" w:hAnsi="Arial" w:cs="Arial"/>
          <w:sz w:val="22"/>
          <w:szCs w:val="22"/>
        </w:rPr>
        <w:t>.</w:t>
      </w:r>
    </w:p>
    <w:p w14:paraId="2587EBAC" w14:textId="1D2B3C42" w:rsidR="0047427A" w:rsidRPr="00975923" w:rsidRDefault="0047427A" w:rsidP="00975923">
      <w:pPr>
        <w:numPr>
          <w:ilvl w:val="1"/>
          <w:numId w:val="1"/>
        </w:numPr>
        <w:tabs>
          <w:tab w:val="clear" w:pos="1080"/>
        </w:tabs>
        <w:spacing w:before="60" w:after="60"/>
        <w:ind w:hanging="54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Red text is instructional and must be deleted prior to finalization.</w:t>
      </w:r>
    </w:p>
    <w:p w14:paraId="07519DE0" w14:textId="399E0F0A" w:rsidR="00635CAE" w:rsidRPr="00975923" w:rsidRDefault="00601B52" w:rsidP="00975923">
      <w:pPr>
        <w:numPr>
          <w:ilvl w:val="1"/>
          <w:numId w:val="1"/>
        </w:numPr>
        <w:tabs>
          <w:tab w:val="clear" w:pos="1080"/>
        </w:tabs>
        <w:spacing w:before="60" w:after="60"/>
        <w:ind w:hanging="54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The following a</w:t>
      </w:r>
      <w:r w:rsidR="00635CAE" w:rsidRPr="00975923">
        <w:rPr>
          <w:rFonts w:ascii="Arial" w:hAnsi="Arial" w:cs="Arial"/>
          <w:sz w:val="22"/>
          <w:szCs w:val="22"/>
        </w:rPr>
        <w:t>dditional requirements</w:t>
      </w:r>
      <w:r w:rsidR="006F5BC7" w:rsidRPr="00975923">
        <w:rPr>
          <w:rFonts w:ascii="Arial" w:hAnsi="Arial" w:cs="Arial"/>
          <w:sz w:val="22"/>
          <w:szCs w:val="22"/>
        </w:rPr>
        <w:t xml:space="preserve"> </w:t>
      </w:r>
      <w:r w:rsidRPr="00975923">
        <w:rPr>
          <w:rFonts w:ascii="Arial" w:hAnsi="Arial" w:cs="Arial"/>
          <w:sz w:val="22"/>
          <w:szCs w:val="22"/>
        </w:rPr>
        <w:t xml:space="preserve">must be confirmed by </w:t>
      </w:r>
      <w:r w:rsidR="006F5BC7" w:rsidRPr="00975923">
        <w:rPr>
          <w:rFonts w:ascii="Arial" w:hAnsi="Arial" w:cs="Arial"/>
          <w:sz w:val="22"/>
          <w:szCs w:val="22"/>
        </w:rPr>
        <w:t xml:space="preserve">the </w:t>
      </w:r>
      <w:r w:rsidR="00745A34" w:rsidRPr="00975923">
        <w:rPr>
          <w:rFonts w:ascii="Arial" w:hAnsi="Arial" w:cs="Arial"/>
          <w:sz w:val="22"/>
          <w:szCs w:val="22"/>
        </w:rPr>
        <w:t>SAM</w:t>
      </w:r>
      <w:r w:rsidR="002D3003" w:rsidRPr="00975923">
        <w:rPr>
          <w:rFonts w:ascii="Arial" w:hAnsi="Arial" w:cs="Arial"/>
          <w:sz w:val="22"/>
          <w:szCs w:val="22"/>
        </w:rPr>
        <w:t xml:space="preserve"> </w:t>
      </w:r>
      <w:r w:rsidR="006F5BC7" w:rsidRPr="00975923">
        <w:rPr>
          <w:rFonts w:ascii="Arial" w:hAnsi="Arial" w:cs="Arial"/>
          <w:sz w:val="22"/>
          <w:szCs w:val="22"/>
        </w:rPr>
        <w:t>prior to IP</w:t>
      </w:r>
      <w:r w:rsidR="001A7BFC" w:rsidRPr="00975923">
        <w:rPr>
          <w:rFonts w:ascii="Arial" w:hAnsi="Arial" w:cs="Arial"/>
          <w:sz w:val="22"/>
          <w:szCs w:val="22"/>
        </w:rPr>
        <w:t>/Device</w:t>
      </w:r>
      <w:r w:rsidR="000F3DC4" w:rsidRPr="00975923">
        <w:rPr>
          <w:rFonts w:ascii="Arial" w:hAnsi="Arial" w:cs="Arial"/>
          <w:sz w:val="22"/>
          <w:szCs w:val="22"/>
        </w:rPr>
        <w:t xml:space="preserve"> </w:t>
      </w:r>
      <w:r w:rsidR="006F5BC7" w:rsidRPr="00975923">
        <w:rPr>
          <w:rFonts w:ascii="Arial" w:hAnsi="Arial" w:cs="Arial"/>
          <w:sz w:val="22"/>
          <w:szCs w:val="22"/>
        </w:rPr>
        <w:t xml:space="preserve">Release: </w:t>
      </w:r>
    </w:p>
    <w:p w14:paraId="612255DE" w14:textId="491274B3" w:rsidR="00635CAE" w:rsidRPr="00975923" w:rsidRDefault="00A764EE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Sub-bullet “</w:t>
      </w:r>
      <w:r w:rsidR="009A5978" w:rsidRPr="00975923">
        <w:rPr>
          <w:rFonts w:ascii="Arial" w:hAnsi="Arial" w:cs="Arial"/>
          <w:sz w:val="22"/>
          <w:szCs w:val="22"/>
        </w:rPr>
        <w:t>a</w:t>
      </w:r>
      <w:r w:rsidR="00635CAE" w:rsidRPr="00975923">
        <w:rPr>
          <w:rFonts w:ascii="Arial" w:hAnsi="Arial" w:cs="Arial"/>
          <w:sz w:val="22"/>
          <w:szCs w:val="22"/>
        </w:rPr>
        <w:t>.</w:t>
      </w:r>
      <w:r w:rsidRPr="00975923">
        <w:rPr>
          <w:rFonts w:ascii="Arial" w:hAnsi="Arial" w:cs="Arial"/>
          <w:sz w:val="22"/>
          <w:szCs w:val="22"/>
        </w:rPr>
        <w:t>” in form:</w:t>
      </w:r>
      <w:r w:rsidR="00635CAE" w:rsidRPr="00975923">
        <w:rPr>
          <w:rFonts w:ascii="Arial" w:hAnsi="Arial" w:cs="Arial"/>
          <w:sz w:val="22"/>
          <w:szCs w:val="22"/>
        </w:rPr>
        <w:t xml:space="preserve"> </w:t>
      </w:r>
      <w:r w:rsidR="009A5978" w:rsidRPr="00975923">
        <w:rPr>
          <w:rFonts w:ascii="Arial" w:hAnsi="Arial" w:cs="Arial"/>
          <w:sz w:val="22"/>
          <w:szCs w:val="22"/>
        </w:rPr>
        <w:t>If conditional approval was granted by the Regulatory Authority (RA) or Ethics Committee (EC) associated with the site,</w:t>
      </w:r>
      <w:r w:rsidR="007723B7">
        <w:rPr>
          <w:rFonts w:ascii="Arial" w:hAnsi="Arial" w:cs="Arial"/>
          <w:sz w:val="22"/>
          <w:szCs w:val="22"/>
        </w:rPr>
        <w:t xml:space="preserve"> </w:t>
      </w:r>
      <w:r w:rsidR="000F3DC4" w:rsidRPr="00975923">
        <w:rPr>
          <w:rFonts w:ascii="Arial" w:hAnsi="Arial" w:cs="Arial"/>
          <w:sz w:val="22"/>
          <w:szCs w:val="22"/>
        </w:rPr>
        <w:t>Country Site Activation</w:t>
      </w:r>
      <w:r w:rsidR="0030730D">
        <w:rPr>
          <w:rFonts w:ascii="Arial" w:hAnsi="Arial" w:cs="Arial"/>
          <w:sz w:val="22"/>
          <w:szCs w:val="22"/>
        </w:rPr>
        <w:t xml:space="preserve"> Representative </w:t>
      </w:r>
      <w:r w:rsidR="000F3DC4" w:rsidRPr="00975923">
        <w:rPr>
          <w:rFonts w:ascii="Arial" w:hAnsi="Arial" w:cs="Arial"/>
          <w:sz w:val="22"/>
          <w:szCs w:val="22"/>
        </w:rPr>
        <w:t>(CSA</w:t>
      </w:r>
      <w:r w:rsidR="0030730D">
        <w:rPr>
          <w:rFonts w:ascii="Arial" w:hAnsi="Arial" w:cs="Arial"/>
          <w:sz w:val="22"/>
          <w:szCs w:val="22"/>
        </w:rPr>
        <w:t xml:space="preserve"> Rep</w:t>
      </w:r>
      <w:r w:rsidR="000F3DC4" w:rsidRPr="00975923">
        <w:rPr>
          <w:rFonts w:ascii="Arial" w:hAnsi="Arial" w:cs="Arial"/>
          <w:sz w:val="22"/>
          <w:szCs w:val="22"/>
        </w:rPr>
        <w:t>)</w:t>
      </w:r>
      <w:r w:rsidR="009A5978" w:rsidRPr="00975923">
        <w:rPr>
          <w:rFonts w:ascii="Arial" w:hAnsi="Arial" w:cs="Arial"/>
          <w:sz w:val="22"/>
          <w:szCs w:val="22"/>
        </w:rPr>
        <w:t xml:space="preserve"> must confirm to the </w:t>
      </w:r>
      <w:r w:rsidR="00ED6D38" w:rsidRPr="00975923">
        <w:rPr>
          <w:rFonts w:ascii="Arial" w:hAnsi="Arial" w:cs="Arial"/>
          <w:sz w:val="22"/>
          <w:szCs w:val="22"/>
        </w:rPr>
        <w:t>SAM</w:t>
      </w:r>
      <w:r w:rsidR="009A5978" w:rsidRPr="00975923">
        <w:rPr>
          <w:rFonts w:ascii="Arial" w:hAnsi="Arial" w:cs="Arial"/>
          <w:sz w:val="22"/>
          <w:szCs w:val="22"/>
        </w:rPr>
        <w:t xml:space="preserve"> all conditions have been met and documentation on how the conditions were met must be filed in the TMF. </w:t>
      </w:r>
      <w:r w:rsidR="00745A34" w:rsidRPr="00975923">
        <w:rPr>
          <w:rFonts w:ascii="Arial" w:hAnsi="Arial" w:cs="Arial"/>
          <w:sz w:val="22"/>
          <w:szCs w:val="22"/>
        </w:rPr>
        <w:t>SAM</w:t>
      </w:r>
      <w:r w:rsidR="009A5978" w:rsidRPr="00975923">
        <w:rPr>
          <w:rFonts w:ascii="Arial" w:hAnsi="Arial" w:cs="Arial"/>
          <w:sz w:val="22"/>
          <w:szCs w:val="22"/>
        </w:rPr>
        <w:t xml:space="preserve"> will </w:t>
      </w:r>
      <w:r w:rsidR="00083D7C" w:rsidRPr="00975923">
        <w:rPr>
          <w:rFonts w:ascii="Arial" w:hAnsi="Arial" w:cs="Arial"/>
          <w:sz w:val="22"/>
          <w:szCs w:val="22"/>
        </w:rPr>
        <w:t xml:space="preserve">either tick </w:t>
      </w:r>
      <w:r w:rsidR="009A5978" w:rsidRPr="00975923">
        <w:rPr>
          <w:rFonts w:ascii="Arial" w:hAnsi="Arial" w:cs="Arial"/>
          <w:sz w:val="22"/>
          <w:szCs w:val="22"/>
        </w:rPr>
        <w:t xml:space="preserve">‘Yes’ </w:t>
      </w:r>
      <w:r w:rsidR="00083D7C" w:rsidRPr="00975923">
        <w:rPr>
          <w:rFonts w:ascii="Arial" w:hAnsi="Arial" w:cs="Arial"/>
          <w:sz w:val="22"/>
          <w:szCs w:val="22"/>
        </w:rPr>
        <w:t xml:space="preserve">box </w:t>
      </w:r>
      <w:r w:rsidR="009A5978" w:rsidRPr="00975923">
        <w:rPr>
          <w:rFonts w:ascii="Arial" w:hAnsi="Arial" w:cs="Arial"/>
          <w:sz w:val="22"/>
          <w:szCs w:val="22"/>
        </w:rPr>
        <w:t>and enter date conditions were met</w:t>
      </w:r>
      <w:r w:rsidR="00083D7C" w:rsidRPr="00975923">
        <w:rPr>
          <w:rFonts w:ascii="Arial" w:hAnsi="Arial" w:cs="Arial"/>
          <w:sz w:val="22"/>
          <w:szCs w:val="22"/>
        </w:rPr>
        <w:t>,</w:t>
      </w:r>
      <w:r w:rsidR="009A5978" w:rsidRPr="00975923">
        <w:rPr>
          <w:rFonts w:ascii="Arial" w:hAnsi="Arial" w:cs="Arial"/>
          <w:sz w:val="22"/>
          <w:szCs w:val="22"/>
        </w:rPr>
        <w:t xml:space="preserve"> or </w:t>
      </w:r>
      <w:r w:rsidR="00083D7C" w:rsidRPr="00975923">
        <w:rPr>
          <w:rFonts w:ascii="Arial" w:hAnsi="Arial" w:cs="Arial"/>
          <w:sz w:val="22"/>
          <w:szCs w:val="22"/>
        </w:rPr>
        <w:t xml:space="preserve">tick </w:t>
      </w:r>
      <w:r w:rsidR="009A5978" w:rsidRPr="00975923">
        <w:rPr>
          <w:rFonts w:ascii="Arial" w:hAnsi="Arial" w:cs="Arial"/>
          <w:sz w:val="22"/>
          <w:szCs w:val="22"/>
        </w:rPr>
        <w:t>‘Not Applicable’</w:t>
      </w:r>
      <w:r w:rsidR="00083D7C" w:rsidRPr="00975923">
        <w:rPr>
          <w:rFonts w:ascii="Arial" w:hAnsi="Arial" w:cs="Arial"/>
          <w:sz w:val="22"/>
          <w:szCs w:val="22"/>
        </w:rPr>
        <w:t xml:space="preserve"> box</w:t>
      </w:r>
      <w:r w:rsidR="009A5978" w:rsidRPr="00975923">
        <w:rPr>
          <w:rFonts w:ascii="Arial" w:hAnsi="Arial" w:cs="Arial"/>
          <w:sz w:val="22"/>
          <w:szCs w:val="22"/>
        </w:rPr>
        <w:t xml:space="preserve"> on the form.</w:t>
      </w:r>
    </w:p>
    <w:p w14:paraId="7D450807" w14:textId="378E124B" w:rsidR="00635CAE" w:rsidRPr="00975923" w:rsidRDefault="00A764EE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Sub-bullet “b.” in form: </w:t>
      </w:r>
      <w:r w:rsidR="007F680B" w:rsidRPr="00975923">
        <w:rPr>
          <w:rFonts w:ascii="Arial" w:hAnsi="Arial" w:cs="Arial"/>
          <w:sz w:val="22"/>
          <w:szCs w:val="22"/>
        </w:rPr>
        <w:t xml:space="preserve">If an Investigator or Sub-Investigator has been identified to require a </w:t>
      </w:r>
      <w:r w:rsidR="002F0B16" w:rsidRPr="007723B7">
        <w:rPr>
          <w:rFonts w:ascii="Arial" w:hAnsi="Arial" w:cs="Arial"/>
          <w:sz w:val="22"/>
          <w:szCs w:val="22"/>
        </w:rPr>
        <w:t>Clinical Quality Risk Mitigation plan</w:t>
      </w:r>
      <w:r w:rsidR="002F0B16">
        <w:rPr>
          <w:rFonts w:ascii="Arial" w:hAnsi="Arial" w:cs="Arial"/>
          <w:sz w:val="22"/>
          <w:szCs w:val="22"/>
        </w:rPr>
        <w:t xml:space="preserve"> (CQRMP) </w:t>
      </w:r>
      <w:r w:rsidR="007F680B" w:rsidRPr="00975923">
        <w:rPr>
          <w:rFonts w:ascii="Arial" w:hAnsi="Arial" w:cs="Arial"/>
          <w:sz w:val="22"/>
          <w:szCs w:val="22"/>
        </w:rPr>
        <w:t xml:space="preserve"> as per CS_OP_QA0232, the </w:t>
      </w:r>
      <w:r w:rsidR="00ED6D38" w:rsidRPr="00975923">
        <w:rPr>
          <w:rFonts w:ascii="Arial" w:hAnsi="Arial" w:cs="Arial"/>
          <w:sz w:val="22"/>
          <w:szCs w:val="22"/>
        </w:rPr>
        <w:t>SAM</w:t>
      </w:r>
      <w:r w:rsidR="00BA509A" w:rsidRPr="00975923">
        <w:rPr>
          <w:rFonts w:ascii="Arial" w:hAnsi="Arial" w:cs="Arial"/>
          <w:sz w:val="22"/>
          <w:szCs w:val="22"/>
        </w:rPr>
        <w:t xml:space="preserve"> </w:t>
      </w:r>
      <w:r w:rsidR="007F680B" w:rsidRPr="00975923">
        <w:rPr>
          <w:rFonts w:ascii="Arial" w:hAnsi="Arial" w:cs="Arial"/>
          <w:sz w:val="22"/>
          <w:szCs w:val="22"/>
        </w:rPr>
        <w:t>must confirm</w:t>
      </w:r>
      <w:r w:rsidR="00BA509A" w:rsidRPr="00975923">
        <w:rPr>
          <w:rFonts w:ascii="Arial" w:hAnsi="Arial" w:cs="Arial"/>
          <w:sz w:val="22"/>
          <w:szCs w:val="22"/>
        </w:rPr>
        <w:t xml:space="preserve"> with CL</w:t>
      </w:r>
      <w:r w:rsidR="007F680B" w:rsidRPr="00975923">
        <w:rPr>
          <w:rFonts w:ascii="Arial" w:hAnsi="Arial" w:cs="Arial"/>
          <w:sz w:val="22"/>
          <w:szCs w:val="22"/>
        </w:rPr>
        <w:t xml:space="preserve"> </w:t>
      </w:r>
      <w:r w:rsidR="0030730D">
        <w:rPr>
          <w:rFonts w:ascii="Arial" w:hAnsi="Arial" w:cs="Arial"/>
          <w:sz w:val="22"/>
          <w:szCs w:val="22"/>
        </w:rPr>
        <w:t xml:space="preserve">that the </w:t>
      </w:r>
      <w:r w:rsidR="002F0B16">
        <w:rPr>
          <w:rFonts w:ascii="Arial" w:hAnsi="Arial" w:cs="Arial"/>
          <w:sz w:val="22"/>
          <w:szCs w:val="22"/>
        </w:rPr>
        <w:t xml:space="preserve">CQRMP </w:t>
      </w:r>
      <w:r w:rsidR="007F680B" w:rsidRPr="00975923">
        <w:rPr>
          <w:rFonts w:ascii="Arial" w:hAnsi="Arial" w:cs="Arial"/>
          <w:sz w:val="22"/>
          <w:szCs w:val="22"/>
        </w:rPr>
        <w:t>is in place</w:t>
      </w:r>
      <w:r w:rsidR="00851E08" w:rsidRPr="00975923">
        <w:rPr>
          <w:rFonts w:ascii="Arial" w:hAnsi="Arial" w:cs="Arial"/>
          <w:sz w:val="22"/>
          <w:szCs w:val="22"/>
        </w:rPr>
        <w:t xml:space="preserve"> prior to site activation</w:t>
      </w:r>
      <w:r w:rsidR="007F680B" w:rsidRPr="00975923">
        <w:rPr>
          <w:rFonts w:ascii="Arial" w:hAnsi="Arial" w:cs="Arial"/>
          <w:sz w:val="22"/>
          <w:szCs w:val="22"/>
        </w:rPr>
        <w:t>.</w:t>
      </w:r>
      <w:r w:rsidR="00635CAE" w:rsidRPr="00975923">
        <w:rPr>
          <w:rFonts w:ascii="Arial" w:hAnsi="Arial" w:cs="Arial"/>
          <w:sz w:val="22"/>
          <w:szCs w:val="22"/>
        </w:rPr>
        <w:t xml:space="preserve"> </w:t>
      </w:r>
    </w:p>
    <w:p w14:paraId="5C51E156" w14:textId="60608D14" w:rsidR="00635CAE" w:rsidRPr="00975923" w:rsidRDefault="00A764EE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Sub-bullet “c.” in form: </w:t>
      </w:r>
      <w:r w:rsidR="00635CAE" w:rsidRPr="00975923">
        <w:rPr>
          <w:rFonts w:ascii="Arial" w:hAnsi="Arial" w:cs="Arial"/>
          <w:sz w:val="22"/>
          <w:szCs w:val="22"/>
        </w:rPr>
        <w:t xml:space="preserve">For US sites, </w:t>
      </w:r>
      <w:r w:rsidR="00ED6D38" w:rsidRPr="00975923">
        <w:rPr>
          <w:rFonts w:ascii="Arial" w:hAnsi="Arial" w:cs="Arial"/>
          <w:sz w:val="22"/>
          <w:szCs w:val="22"/>
        </w:rPr>
        <w:t>SAM</w:t>
      </w:r>
      <w:r w:rsidR="006E5FD9" w:rsidRPr="00975923">
        <w:rPr>
          <w:rFonts w:ascii="Arial" w:hAnsi="Arial" w:cs="Arial"/>
          <w:sz w:val="22"/>
          <w:szCs w:val="22"/>
        </w:rPr>
        <w:t xml:space="preserve"> must confirm with Sponsor that the protocol </w:t>
      </w:r>
      <w:r w:rsidR="002D3003" w:rsidRPr="00975923">
        <w:rPr>
          <w:rFonts w:ascii="Arial" w:hAnsi="Arial" w:cs="Arial"/>
          <w:sz w:val="22"/>
          <w:szCs w:val="22"/>
        </w:rPr>
        <w:t xml:space="preserve">for which the site is being activated </w:t>
      </w:r>
      <w:r w:rsidR="006E5FD9" w:rsidRPr="00975923">
        <w:rPr>
          <w:rFonts w:ascii="Arial" w:hAnsi="Arial" w:cs="Arial"/>
          <w:sz w:val="22"/>
          <w:szCs w:val="22"/>
        </w:rPr>
        <w:t xml:space="preserve">has been submitted to the FDA and the date of the submission. </w:t>
      </w:r>
      <w:r w:rsidR="00635CAE" w:rsidRPr="00975923">
        <w:rPr>
          <w:rFonts w:ascii="Arial" w:hAnsi="Arial" w:cs="Arial"/>
          <w:sz w:val="22"/>
          <w:szCs w:val="22"/>
        </w:rPr>
        <w:t xml:space="preserve"> </w:t>
      </w:r>
      <w:r w:rsidR="007F680B" w:rsidRPr="00975923">
        <w:rPr>
          <w:rFonts w:ascii="Arial" w:hAnsi="Arial" w:cs="Arial"/>
          <w:sz w:val="22"/>
          <w:szCs w:val="22"/>
        </w:rPr>
        <w:t xml:space="preserve">Confirmation may be received via email as actual submission documentation is proprietary and usually not provided. </w:t>
      </w:r>
      <w:r w:rsidR="00635CAE" w:rsidRPr="00975923">
        <w:rPr>
          <w:rFonts w:ascii="Arial" w:hAnsi="Arial" w:cs="Arial"/>
          <w:sz w:val="22"/>
          <w:szCs w:val="22"/>
        </w:rPr>
        <w:t xml:space="preserve">If </w:t>
      </w:r>
      <w:r w:rsidR="006E5FD9" w:rsidRPr="00975923">
        <w:rPr>
          <w:rFonts w:ascii="Arial" w:hAnsi="Arial" w:cs="Arial"/>
          <w:sz w:val="22"/>
          <w:szCs w:val="22"/>
        </w:rPr>
        <w:lastRenderedPageBreak/>
        <w:t xml:space="preserve">confirmation of the </w:t>
      </w:r>
      <w:r w:rsidR="00635CAE" w:rsidRPr="00975923">
        <w:rPr>
          <w:rFonts w:ascii="Arial" w:hAnsi="Arial" w:cs="Arial"/>
          <w:sz w:val="22"/>
          <w:szCs w:val="22"/>
        </w:rPr>
        <w:t xml:space="preserve">FDA submission has been </w:t>
      </w:r>
      <w:r w:rsidR="006E5FD9" w:rsidRPr="00975923">
        <w:rPr>
          <w:rFonts w:ascii="Arial" w:hAnsi="Arial" w:cs="Arial"/>
          <w:sz w:val="22"/>
          <w:szCs w:val="22"/>
        </w:rPr>
        <w:t xml:space="preserve">received </w:t>
      </w:r>
      <w:r w:rsidR="00635CAE" w:rsidRPr="00975923">
        <w:rPr>
          <w:rFonts w:ascii="Arial" w:hAnsi="Arial" w:cs="Arial"/>
          <w:sz w:val="22"/>
          <w:szCs w:val="22"/>
        </w:rPr>
        <w:t xml:space="preserve">prior </w:t>
      </w:r>
      <w:r w:rsidRPr="00975923">
        <w:rPr>
          <w:rFonts w:ascii="Arial" w:hAnsi="Arial" w:cs="Arial"/>
          <w:sz w:val="22"/>
          <w:szCs w:val="22"/>
        </w:rPr>
        <w:t xml:space="preserve">to </w:t>
      </w:r>
      <w:r w:rsidR="00635CAE" w:rsidRPr="00975923">
        <w:rPr>
          <w:rFonts w:ascii="Arial" w:hAnsi="Arial" w:cs="Arial"/>
          <w:sz w:val="22"/>
          <w:szCs w:val="22"/>
        </w:rPr>
        <w:t>finalization of the study specific SAAF, pre-check this box</w:t>
      </w:r>
      <w:r w:rsidR="0030730D">
        <w:rPr>
          <w:rFonts w:ascii="Arial" w:hAnsi="Arial" w:cs="Arial"/>
          <w:sz w:val="22"/>
          <w:szCs w:val="22"/>
        </w:rPr>
        <w:t xml:space="preserve"> and insert the date</w:t>
      </w:r>
      <w:r w:rsidR="00635CAE" w:rsidRPr="00975923">
        <w:rPr>
          <w:rFonts w:ascii="Arial" w:hAnsi="Arial" w:cs="Arial"/>
          <w:sz w:val="22"/>
          <w:szCs w:val="22"/>
        </w:rPr>
        <w:t>.</w:t>
      </w:r>
    </w:p>
    <w:p w14:paraId="3CBE47CB" w14:textId="7299D456" w:rsidR="001A3DC3" w:rsidRPr="00975923" w:rsidRDefault="00A764EE" w:rsidP="00975923">
      <w:pPr>
        <w:numPr>
          <w:ilvl w:val="2"/>
          <w:numId w:val="1"/>
        </w:numPr>
        <w:ind w:left="180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Sub-bullet “d.” in form: </w:t>
      </w:r>
      <w:r w:rsidR="007F680B" w:rsidRPr="00975923">
        <w:rPr>
          <w:rFonts w:ascii="Arial" w:hAnsi="Arial" w:cs="Arial"/>
          <w:sz w:val="22"/>
          <w:szCs w:val="22"/>
        </w:rPr>
        <w:t xml:space="preserve"> For Canadian sites</w:t>
      </w:r>
      <w:r w:rsidR="008A6848" w:rsidRPr="00975923">
        <w:rPr>
          <w:rFonts w:ascii="Arial" w:hAnsi="Arial" w:cs="Arial"/>
          <w:sz w:val="22"/>
          <w:szCs w:val="22"/>
        </w:rPr>
        <w:t xml:space="preserve"> only</w:t>
      </w:r>
      <w:r w:rsidR="007F680B" w:rsidRPr="00975923">
        <w:rPr>
          <w:rFonts w:ascii="Arial" w:hAnsi="Arial" w:cs="Arial"/>
          <w:sz w:val="22"/>
          <w:szCs w:val="22"/>
        </w:rPr>
        <w:t xml:space="preserve">, </w:t>
      </w:r>
      <w:r w:rsidR="006E5FD9" w:rsidRPr="00975923">
        <w:rPr>
          <w:rFonts w:ascii="Arial" w:hAnsi="Arial" w:cs="Arial"/>
          <w:sz w:val="22"/>
          <w:szCs w:val="22"/>
        </w:rPr>
        <w:t xml:space="preserve">IQVIA must have </w:t>
      </w:r>
      <w:r w:rsidR="007F680B" w:rsidRPr="00975923">
        <w:rPr>
          <w:rFonts w:ascii="Arial" w:hAnsi="Arial" w:cs="Arial"/>
          <w:sz w:val="22"/>
          <w:szCs w:val="22"/>
        </w:rPr>
        <w:t>confirmation the</w:t>
      </w:r>
      <w:r w:rsidR="00672477" w:rsidRPr="00975923">
        <w:rPr>
          <w:rFonts w:ascii="Arial" w:hAnsi="Arial" w:cs="Arial"/>
          <w:sz w:val="22"/>
          <w:szCs w:val="22"/>
        </w:rPr>
        <w:t xml:space="preserve"> Clinical Trial Site Information</w:t>
      </w:r>
      <w:r w:rsidR="007F680B" w:rsidRPr="00975923">
        <w:rPr>
          <w:rFonts w:ascii="Arial" w:hAnsi="Arial" w:cs="Arial"/>
          <w:sz w:val="22"/>
          <w:szCs w:val="22"/>
        </w:rPr>
        <w:t xml:space="preserve"> </w:t>
      </w:r>
      <w:r w:rsidR="00672477" w:rsidRPr="00975923">
        <w:rPr>
          <w:rFonts w:ascii="Arial" w:hAnsi="Arial" w:cs="Arial"/>
          <w:sz w:val="22"/>
          <w:szCs w:val="22"/>
        </w:rPr>
        <w:t>(</w:t>
      </w:r>
      <w:r w:rsidR="007F680B" w:rsidRPr="00975923">
        <w:rPr>
          <w:rFonts w:ascii="Arial" w:hAnsi="Arial" w:cs="Arial"/>
          <w:sz w:val="22"/>
          <w:szCs w:val="22"/>
        </w:rPr>
        <w:t>CTSI</w:t>
      </w:r>
      <w:r w:rsidR="00672477" w:rsidRPr="00975923">
        <w:rPr>
          <w:rFonts w:ascii="Arial" w:hAnsi="Arial" w:cs="Arial"/>
          <w:sz w:val="22"/>
          <w:szCs w:val="22"/>
        </w:rPr>
        <w:t>)</w:t>
      </w:r>
      <w:r w:rsidR="006E5FD9" w:rsidRPr="00975923">
        <w:rPr>
          <w:rFonts w:ascii="Arial" w:hAnsi="Arial" w:cs="Arial"/>
          <w:sz w:val="22"/>
          <w:szCs w:val="22"/>
        </w:rPr>
        <w:t xml:space="preserve"> form</w:t>
      </w:r>
      <w:r w:rsidR="007F680B" w:rsidRPr="00975923">
        <w:rPr>
          <w:rFonts w:ascii="Arial" w:hAnsi="Arial" w:cs="Arial"/>
          <w:sz w:val="22"/>
          <w:szCs w:val="22"/>
        </w:rPr>
        <w:t xml:space="preserve"> for the respective site has been submitted to Health Canada by the Sponsor or submitting party (e.g. IQVIA </w:t>
      </w:r>
      <w:r w:rsidR="000F3DC4" w:rsidRPr="00975923">
        <w:rPr>
          <w:rFonts w:ascii="Arial" w:hAnsi="Arial" w:cs="Arial"/>
          <w:sz w:val="22"/>
          <w:szCs w:val="22"/>
        </w:rPr>
        <w:t>CSA</w:t>
      </w:r>
      <w:r w:rsidR="007F680B" w:rsidRPr="00975923">
        <w:rPr>
          <w:rFonts w:ascii="Arial" w:hAnsi="Arial" w:cs="Arial"/>
          <w:sz w:val="22"/>
          <w:szCs w:val="22"/>
        </w:rPr>
        <w:t xml:space="preserve"> Rep)</w:t>
      </w:r>
      <w:r w:rsidR="006E5FD9" w:rsidRPr="00975923">
        <w:rPr>
          <w:rFonts w:ascii="Arial" w:hAnsi="Arial" w:cs="Arial"/>
          <w:sz w:val="22"/>
          <w:szCs w:val="22"/>
        </w:rPr>
        <w:t xml:space="preserve"> and provided to </w:t>
      </w:r>
      <w:r w:rsidR="006725DB" w:rsidRPr="00975923">
        <w:rPr>
          <w:rFonts w:ascii="Arial" w:hAnsi="Arial" w:cs="Arial"/>
          <w:sz w:val="22"/>
          <w:szCs w:val="22"/>
        </w:rPr>
        <w:t>SAM</w:t>
      </w:r>
      <w:r w:rsidR="007F680B" w:rsidRPr="00975923">
        <w:rPr>
          <w:rFonts w:ascii="Arial" w:hAnsi="Arial" w:cs="Arial"/>
          <w:sz w:val="22"/>
          <w:szCs w:val="22"/>
        </w:rPr>
        <w:t xml:space="preserve">. </w:t>
      </w:r>
    </w:p>
    <w:p w14:paraId="18229829" w14:textId="63CB292E" w:rsidR="00A0335C" w:rsidRPr="00975923" w:rsidRDefault="00576B74" w:rsidP="00975923">
      <w:pPr>
        <w:numPr>
          <w:ilvl w:val="1"/>
          <w:numId w:val="1"/>
        </w:numPr>
        <w:tabs>
          <w:tab w:val="clear" w:pos="1080"/>
        </w:tabs>
        <w:spacing w:before="60" w:after="60"/>
        <w:ind w:hanging="540"/>
        <w:rPr>
          <w:rFonts w:ascii="Arial" w:hAnsi="Arial" w:cs="Arial"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>Signatures can be either electronic or wet signature. Electronic signatures are preferable, when possible and should be applied using the appropriate TMF platform or validated eSignature solution.</w:t>
      </w:r>
    </w:p>
    <w:p w14:paraId="7A74D67B" w14:textId="77777777" w:rsidR="00D3313E" w:rsidRPr="00975923" w:rsidRDefault="00A0335C" w:rsidP="0030730D">
      <w:pPr>
        <w:numPr>
          <w:ilvl w:val="2"/>
          <w:numId w:val="1"/>
        </w:numPr>
        <w:ind w:left="1800" w:right="-90"/>
        <w:rPr>
          <w:rFonts w:ascii="Arial" w:hAnsi="Arial" w:cs="Arial"/>
          <w:b/>
          <w:sz w:val="22"/>
          <w:szCs w:val="22"/>
        </w:rPr>
      </w:pPr>
      <w:r w:rsidRPr="00975923">
        <w:rPr>
          <w:rFonts w:ascii="Arial" w:hAnsi="Arial" w:cs="Arial"/>
          <w:sz w:val="22"/>
          <w:szCs w:val="22"/>
        </w:rPr>
        <w:t xml:space="preserve">If Sponsor signature is required as noted in the </w:t>
      </w:r>
      <w:r w:rsidR="00576B74" w:rsidRPr="00975923">
        <w:rPr>
          <w:rFonts w:ascii="Arial" w:hAnsi="Arial" w:cs="Arial"/>
          <w:sz w:val="22"/>
          <w:szCs w:val="22"/>
        </w:rPr>
        <w:t xml:space="preserve">CS_FM_RSU0047, </w:t>
      </w:r>
      <w:r w:rsidRPr="00975923">
        <w:rPr>
          <w:rFonts w:ascii="Arial" w:hAnsi="Arial" w:cs="Arial"/>
          <w:sz w:val="22"/>
          <w:szCs w:val="22"/>
        </w:rPr>
        <w:t>Essential Documents Pack – Requirements Form (EDP-RF)</w:t>
      </w:r>
      <w:r w:rsidR="007C64F2" w:rsidRPr="00975923">
        <w:rPr>
          <w:rFonts w:ascii="Arial" w:hAnsi="Arial" w:cs="Arial"/>
          <w:sz w:val="22"/>
          <w:szCs w:val="22"/>
        </w:rPr>
        <w:t xml:space="preserve">, </w:t>
      </w:r>
      <w:r w:rsidR="00672477" w:rsidRPr="00975923">
        <w:rPr>
          <w:rFonts w:ascii="Arial" w:hAnsi="Arial" w:cs="Arial"/>
          <w:sz w:val="22"/>
          <w:szCs w:val="22"/>
        </w:rPr>
        <w:t xml:space="preserve">SAAF </w:t>
      </w:r>
      <w:r w:rsidRPr="00975923">
        <w:rPr>
          <w:rFonts w:ascii="Arial" w:hAnsi="Arial" w:cs="Arial"/>
          <w:sz w:val="22"/>
          <w:szCs w:val="22"/>
        </w:rPr>
        <w:t>can b</w:t>
      </w:r>
      <w:r w:rsidR="00B20B0B" w:rsidRPr="00975923">
        <w:rPr>
          <w:rFonts w:ascii="Arial" w:hAnsi="Arial" w:cs="Arial"/>
          <w:sz w:val="22"/>
          <w:szCs w:val="22"/>
        </w:rPr>
        <w:t>e signed by</w:t>
      </w:r>
      <w:r w:rsidRPr="00975923">
        <w:rPr>
          <w:rFonts w:ascii="Arial" w:hAnsi="Arial" w:cs="Arial"/>
          <w:sz w:val="22"/>
          <w:szCs w:val="22"/>
        </w:rPr>
        <w:t xml:space="preserve"> the Sponsor first and then loaded into ELVIS or Wingspan, as applicable, for IQVIA </w:t>
      </w:r>
      <w:r w:rsidR="00672477" w:rsidRPr="00975923">
        <w:rPr>
          <w:rFonts w:ascii="Arial" w:hAnsi="Arial" w:cs="Arial"/>
          <w:sz w:val="22"/>
          <w:szCs w:val="22"/>
        </w:rPr>
        <w:t xml:space="preserve">electronic </w:t>
      </w:r>
      <w:r w:rsidRPr="00975923">
        <w:rPr>
          <w:rFonts w:ascii="Arial" w:hAnsi="Arial" w:cs="Arial"/>
          <w:sz w:val="22"/>
          <w:szCs w:val="22"/>
        </w:rPr>
        <w:t>signature.</w:t>
      </w:r>
      <w:r w:rsidR="005A72CA" w:rsidRPr="00975923">
        <w:rPr>
          <w:rFonts w:ascii="Arial" w:hAnsi="Arial" w:cs="Arial"/>
          <w:sz w:val="22"/>
          <w:szCs w:val="22"/>
        </w:rPr>
        <w:t xml:space="preserve"> </w:t>
      </w:r>
      <w:r w:rsidR="005A72CA" w:rsidRPr="00975923">
        <w:rPr>
          <w:rFonts w:ascii="Arial" w:hAnsi="Arial" w:cs="Arial"/>
          <w:i/>
          <w:sz w:val="22"/>
          <w:szCs w:val="22"/>
        </w:rPr>
        <w:t xml:space="preserve">IQVIA standard is </w:t>
      </w:r>
      <w:r w:rsidR="00F353A8" w:rsidRPr="00975923">
        <w:rPr>
          <w:rFonts w:ascii="Arial" w:hAnsi="Arial" w:cs="Arial"/>
          <w:i/>
          <w:sz w:val="22"/>
          <w:szCs w:val="22"/>
        </w:rPr>
        <w:t xml:space="preserve">to </w:t>
      </w:r>
      <w:r w:rsidR="005A72CA" w:rsidRPr="00975923">
        <w:rPr>
          <w:rFonts w:ascii="Arial" w:hAnsi="Arial" w:cs="Arial"/>
          <w:i/>
          <w:sz w:val="22"/>
          <w:szCs w:val="22"/>
        </w:rPr>
        <w:t>not require Sponsor approval</w:t>
      </w:r>
      <w:r w:rsidR="00D16293" w:rsidRPr="00975923">
        <w:rPr>
          <w:rFonts w:ascii="Arial" w:hAnsi="Arial" w:cs="Arial"/>
          <w:sz w:val="22"/>
          <w:szCs w:val="22"/>
        </w:rPr>
        <w:t>.</w:t>
      </w:r>
    </w:p>
    <w:p w14:paraId="2CFEB86D" w14:textId="49F29617" w:rsidR="00F32095" w:rsidRPr="00975923" w:rsidRDefault="00F32095" w:rsidP="008A6D40">
      <w:pPr>
        <w:numPr>
          <w:ilvl w:val="2"/>
          <w:numId w:val="1"/>
        </w:numPr>
        <w:tabs>
          <w:tab w:val="num" w:pos="1080"/>
        </w:tabs>
        <w:spacing w:after="120"/>
        <w:ind w:left="852" w:right="-86" w:hanging="654"/>
        <w:rPr>
          <w:rFonts w:ascii="Arial" w:hAnsi="Arial" w:cs="Arial"/>
          <w:b/>
          <w:sz w:val="22"/>
          <w:szCs w:val="22"/>
        </w:rPr>
      </w:pPr>
      <w:r w:rsidRPr="00975923">
        <w:rPr>
          <w:rFonts w:ascii="Arial" w:hAnsi="Arial" w:cs="Arial"/>
          <w:b/>
          <w:sz w:val="22"/>
          <w:szCs w:val="22"/>
        </w:rPr>
        <w:br w:type="page"/>
      </w:r>
    </w:p>
    <w:p w14:paraId="1BEBCDE6" w14:textId="1273EB0B" w:rsidR="00A217BA" w:rsidRPr="00AC0A54" w:rsidRDefault="00635CAE" w:rsidP="00AC0A54">
      <w:pPr>
        <w:tabs>
          <w:tab w:val="center" w:pos="4680"/>
        </w:tabs>
        <w:spacing w:after="120"/>
        <w:ind w:right="-86"/>
        <w:rPr>
          <w:rFonts w:ascii="Arial" w:hAnsi="Arial" w:cs="Arial"/>
          <w:sz w:val="20"/>
          <w:szCs w:val="20"/>
        </w:rPr>
      </w:pPr>
      <w:r w:rsidRPr="00AC0A54">
        <w:rPr>
          <w:rFonts w:ascii="Arial" w:hAnsi="Arial" w:cs="Arial"/>
          <w:b/>
          <w:sz w:val="20"/>
          <w:szCs w:val="20"/>
        </w:rPr>
        <w:lastRenderedPageBreak/>
        <w:t>CONDITIONS</w:t>
      </w:r>
      <w:r w:rsidR="00A217BA" w:rsidRPr="00AC0A54">
        <w:rPr>
          <w:rFonts w:ascii="Arial" w:hAnsi="Arial" w:cs="Arial"/>
          <w:b/>
          <w:sz w:val="20"/>
          <w:szCs w:val="20"/>
        </w:rPr>
        <w:t xml:space="preserve"> FOR INVESTIGATIONAL PRODUCT/DEVICE RELEASE, SITE INIT</w:t>
      </w:r>
      <w:r w:rsidR="00672477" w:rsidRPr="00AC0A54">
        <w:rPr>
          <w:rFonts w:ascii="Arial" w:hAnsi="Arial" w:cs="Arial"/>
          <w:b/>
          <w:sz w:val="20"/>
          <w:szCs w:val="20"/>
        </w:rPr>
        <w:t>I</w:t>
      </w:r>
      <w:r w:rsidR="00A217BA" w:rsidRPr="00AC0A54">
        <w:rPr>
          <w:rFonts w:ascii="Arial" w:hAnsi="Arial" w:cs="Arial"/>
          <w:b/>
          <w:sz w:val="20"/>
          <w:szCs w:val="20"/>
        </w:rPr>
        <w:t>ATION AND SITE ACTIVATION:</w:t>
      </w:r>
    </w:p>
    <w:p w14:paraId="4046B74A" w14:textId="3F2F7F77" w:rsidR="004B7D33" w:rsidRPr="00AC0A54" w:rsidRDefault="004B7D33" w:rsidP="00500C19">
      <w:pPr>
        <w:pStyle w:val="ListParagraph"/>
        <w:numPr>
          <w:ilvl w:val="0"/>
          <w:numId w:val="6"/>
        </w:numPr>
        <w:spacing w:after="120"/>
        <w:ind w:left="360"/>
        <w:rPr>
          <w:rFonts w:ascii="Arial" w:hAnsi="Arial" w:cs="Arial"/>
          <w:sz w:val="20"/>
          <w:szCs w:val="20"/>
        </w:rPr>
      </w:pPr>
      <w:r w:rsidRPr="00AC0A54">
        <w:rPr>
          <w:rFonts w:ascii="Arial" w:hAnsi="Arial" w:cs="Arial"/>
          <w:sz w:val="20"/>
          <w:szCs w:val="20"/>
        </w:rPr>
        <w:t xml:space="preserve">If Regulatory Authority or </w:t>
      </w:r>
      <w:r w:rsidR="00886FB1" w:rsidRPr="00AC0A54">
        <w:rPr>
          <w:rFonts w:ascii="Arial" w:hAnsi="Arial" w:cs="Arial"/>
          <w:sz w:val="20"/>
          <w:szCs w:val="20"/>
        </w:rPr>
        <w:t>IEC/IRB</w:t>
      </w:r>
      <w:r w:rsidRPr="00AC0A54">
        <w:rPr>
          <w:rFonts w:ascii="Arial" w:hAnsi="Arial" w:cs="Arial"/>
          <w:sz w:val="20"/>
          <w:szCs w:val="20"/>
        </w:rPr>
        <w:t xml:space="preserve"> approval was “conditional</w:t>
      </w:r>
      <w:r w:rsidR="00CA0BC1" w:rsidRPr="00AC0A54">
        <w:rPr>
          <w:rFonts w:ascii="Arial" w:hAnsi="Arial" w:cs="Arial"/>
          <w:sz w:val="20"/>
          <w:szCs w:val="20"/>
        </w:rPr>
        <w:t>,</w:t>
      </w:r>
      <w:r w:rsidRPr="00AC0A54">
        <w:rPr>
          <w:rFonts w:ascii="Arial" w:hAnsi="Arial" w:cs="Arial"/>
          <w:sz w:val="20"/>
          <w:szCs w:val="20"/>
        </w:rPr>
        <w:t xml:space="preserve">” all conditions have been met and </w:t>
      </w:r>
      <w:r w:rsidR="00886FB1" w:rsidRPr="00AC0A54">
        <w:rPr>
          <w:rFonts w:ascii="Arial" w:hAnsi="Arial" w:cs="Arial"/>
          <w:sz w:val="20"/>
          <w:szCs w:val="20"/>
        </w:rPr>
        <w:t xml:space="preserve">it has been documented </w:t>
      </w:r>
      <w:r w:rsidR="00672477" w:rsidRPr="00AC0A54">
        <w:rPr>
          <w:rFonts w:ascii="Arial" w:hAnsi="Arial" w:cs="Arial"/>
          <w:sz w:val="20"/>
          <w:szCs w:val="20"/>
        </w:rPr>
        <w:t xml:space="preserve">in the TMF </w:t>
      </w:r>
      <w:r w:rsidR="00886FB1" w:rsidRPr="00AC0A54">
        <w:rPr>
          <w:rFonts w:ascii="Arial" w:hAnsi="Arial" w:cs="Arial"/>
          <w:sz w:val="20"/>
          <w:szCs w:val="20"/>
          <w:u w:val="single"/>
        </w:rPr>
        <w:t>how</w:t>
      </w:r>
      <w:r w:rsidR="00886FB1" w:rsidRPr="00AC0A54">
        <w:rPr>
          <w:rFonts w:ascii="Arial" w:hAnsi="Arial" w:cs="Arial"/>
          <w:sz w:val="20"/>
          <w:szCs w:val="20"/>
        </w:rPr>
        <w:t xml:space="preserve"> the conditions were met.</w:t>
      </w:r>
    </w:p>
    <w:tbl>
      <w:tblPr>
        <w:tblStyle w:val="TableGrid"/>
        <w:tblW w:w="8550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980"/>
        <w:gridCol w:w="5940"/>
      </w:tblGrid>
      <w:tr w:rsidR="003D79F7" w:rsidRPr="00AC0A54" w14:paraId="727D66CD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1242374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14:paraId="73F25757" w14:textId="77777777" w:rsidR="003D79F7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vAlign w:val="bottom"/>
          </w:tcPr>
          <w:p w14:paraId="330D8D0E" w14:textId="77777777" w:rsidR="003D79F7" w:rsidRPr="00AC0A54" w:rsidRDefault="003D79F7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940" w:type="dxa"/>
            <w:vAlign w:val="bottom"/>
          </w:tcPr>
          <w:sdt>
            <w:sdtPr>
              <w:rPr>
                <w:rFonts w:ascii="Arial" w:hAnsi="Arial" w:cs="Arial"/>
                <w:sz w:val="20"/>
                <w:szCs w:val="20"/>
                <w:highlight w:val="lightGray"/>
                <w:shd w:val="clear" w:color="auto" w:fill="DBE5F1" w:themeFill="accent1" w:themeFillTint="33"/>
              </w:rPr>
              <w:alias w:val="Date"/>
              <w:tag w:val="Date"/>
              <w:id w:val="257962108"/>
              <w:placeholder>
                <w:docPart w:val="794515709E614B0F8086CC3BDAD6FA0D"/>
              </w:placeholder>
              <w15:color w:val="C0C0C0"/>
              <w:date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29E93405" w14:textId="77777777" w:rsidR="003D79F7" w:rsidRPr="00AC0A54" w:rsidRDefault="00AE7C8A" w:rsidP="00500C19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Arial" w:hAnsi="Arial" w:cs="Arial"/>
                    <w:sz w:val="20"/>
                    <w:szCs w:val="20"/>
                    <w:highlight w:val="lightGray"/>
                    <w:shd w:val="clear" w:color="auto" w:fill="DBE5F1" w:themeFill="accent1" w:themeFillTint="33"/>
                  </w:rPr>
                  <w:t>Select Date</w:t>
                </w:r>
              </w:p>
            </w:sdtContent>
          </w:sdt>
        </w:tc>
      </w:tr>
      <w:tr w:rsidR="003D79F7" w:rsidRPr="00AC0A54" w14:paraId="67FC4F33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1723941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bottom w:val="single" w:sz="4" w:space="0" w:color="auto"/>
                </w:tcBorders>
                <w:vAlign w:val="bottom"/>
              </w:tcPr>
              <w:p w14:paraId="4FDDAF26" w14:textId="77777777" w:rsidR="003D79F7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06951535" w14:textId="77777777" w:rsidR="003D79F7" w:rsidRPr="00AC0A54" w:rsidRDefault="003D79F7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bottom"/>
          </w:tcPr>
          <w:p w14:paraId="205B41E9" w14:textId="77777777" w:rsidR="003D79F7" w:rsidRPr="00AC0A54" w:rsidRDefault="003D79F7" w:rsidP="00500C1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774346" w14:textId="77777777" w:rsidR="004B7D33" w:rsidRPr="00AC0A54" w:rsidRDefault="004B7D33" w:rsidP="00500C19">
      <w:pPr>
        <w:rPr>
          <w:rFonts w:ascii="Arial" w:hAnsi="Arial" w:cs="Arial"/>
          <w:sz w:val="20"/>
          <w:szCs w:val="20"/>
        </w:rPr>
      </w:pPr>
    </w:p>
    <w:p w14:paraId="5B5CB5E9" w14:textId="32086C58" w:rsidR="00A217BA" w:rsidRPr="00AC0A54" w:rsidRDefault="00A217BA" w:rsidP="00500C19">
      <w:pPr>
        <w:pStyle w:val="ListParagraph"/>
        <w:numPr>
          <w:ilvl w:val="0"/>
          <w:numId w:val="6"/>
        </w:numPr>
        <w:spacing w:after="120"/>
        <w:ind w:left="360"/>
        <w:rPr>
          <w:rFonts w:ascii="Arial" w:hAnsi="Arial" w:cs="Arial"/>
          <w:sz w:val="20"/>
          <w:szCs w:val="20"/>
        </w:rPr>
      </w:pPr>
      <w:r w:rsidRPr="00AC0A54">
        <w:rPr>
          <w:rFonts w:ascii="Arial" w:hAnsi="Arial" w:cs="Arial"/>
          <w:sz w:val="20"/>
          <w:szCs w:val="20"/>
        </w:rPr>
        <w:t xml:space="preserve">Appropriate </w:t>
      </w:r>
      <w:r w:rsidR="002F0B16">
        <w:rPr>
          <w:rFonts w:ascii="Arial" w:hAnsi="Arial" w:cs="Arial"/>
          <w:sz w:val="22"/>
          <w:szCs w:val="22"/>
        </w:rPr>
        <w:t xml:space="preserve">CQRMP </w:t>
      </w:r>
      <w:r w:rsidR="00672477" w:rsidRPr="00AC0A54">
        <w:rPr>
          <w:rFonts w:ascii="Arial" w:hAnsi="Arial" w:cs="Arial"/>
          <w:sz w:val="20"/>
          <w:szCs w:val="20"/>
        </w:rPr>
        <w:t>is</w:t>
      </w:r>
      <w:r w:rsidRPr="00AC0A54">
        <w:rPr>
          <w:rFonts w:ascii="Arial" w:hAnsi="Arial" w:cs="Arial"/>
          <w:sz w:val="20"/>
          <w:szCs w:val="20"/>
        </w:rPr>
        <w:t xml:space="preserve"> in place, if </w:t>
      </w:r>
      <w:r w:rsidR="00962F0C" w:rsidRPr="00AC0A54">
        <w:rPr>
          <w:rFonts w:ascii="Arial" w:hAnsi="Arial" w:cs="Arial"/>
          <w:sz w:val="20"/>
          <w:szCs w:val="20"/>
        </w:rPr>
        <w:t>necessary,</w:t>
      </w:r>
      <w:r w:rsidRPr="00AC0A54">
        <w:rPr>
          <w:rFonts w:ascii="Arial" w:hAnsi="Arial" w:cs="Arial"/>
          <w:sz w:val="20"/>
          <w:szCs w:val="20"/>
        </w:rPr>
        <w:t xml:space="preserve"> as per CS_OP_QA0232 (Investigator Compliance Status and Management of Investigators with Non-Compliance Issues)</w:t>
      </w:r>
    </w:p>
    <w:tbl>
      <w:tblPr>
        <w:tblStyle w:val="TableGrid"/>
        <w:tblW w:w="8550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980"/>
        <w:gridCol w:w="5940"/>
      </w:tblGrid>
      <w:tr w:rsidR="001A3DC3" w:rsidRPr="00AC0A54" w14:paraId="076828AD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1856537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14:paraId="618E8665" w14:textId="77777777" w:rsidR="001A3DC3" w:rsidRPr="00AC0A54" w:rsidRDefault="001A3DC3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vAlign w:val="bottom"/>
          </w:tcPr>
          <w:p w14:paraId="33C6CC19" w14:textId="77777777" w:rsidR="001A3DC3" w:rsidRPr="00AC0A54" w:rsidRDefault="001A3DC3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940" w:type="dxa"/>
            <w:vAlign w:val="bottom"/>
          </w:tcPr>
          <w:sdt>
            <w:sdtPr>
              <w:rPr>
                <w:rFonts w:ascii="Arial" w:hAnsi="Arial" w:cs="Arial"/>
                <w:sz w:val="20"/>
                <w:szCs w:val="20"/>
                <w:highlight w:val="lightGray"/>
              </w:rPr>
              <w:alias w:val="Date"/>
              <w:tag w:val="Date"/>
              <w:id w:val="1079484926"/>
              <w:placeholder>
                <w:docPart w:val="C0689CA3991F4D56A23C24A199DCAE9E"/>
              </w:placeholder>
              <w15:color w:val="C0C0C0"/>
              <w:date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6C90BB23" w14:textId="77777777" w:rsidR="001A3DC3" w:rsidRPr="00AC0A54" w:rsidRDefault="001A3DC3" w:rsidP="00500C19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Arial" w:hAnsi="Arial" w:cs="Arial"/>
                    <w:sz w:val="20"/>
                    <w:szCs w:val="20"/>
                    <w:highlight w:val="lightGray"/>
                  </w:rPr>
                  <w:t>Select Date</w:t>
                </w:r>
              </w:p>
            </w:sdtContent>
          </w:sdt>
        </w:tc>
      </w:tr>
      <w:tr w:rsidR="001A3DC3" w:rsidRPr="00AC0A54" w14:paraId="050CC4EE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-591397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bottom w:val="single" w:sz="4" w:space="0" w:color="auto"/>
                </w:tcBorders>
                <w:vAlign w:val="bottom"/>
              </w:tcPr>
              <w:p w14:paraId="41ED2B2C" w14:textId="77777777" w:rsidR="001A3DC3" w:rsidRPr="00AC0A54" w:rsidRDefault="001A3DC3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429E04E9" w14:textId="77777777" w:rsidR="001A3DC3" w:rsidRPr="00AC0A54" w:rsidRDefault="001A3DC3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bottom"/>
          </w:tcPr>
          <w:p w14:paraId="432F34E3" w14:textId="639F8AF3" w:rsidR="001A3DC3" w:rsidRPr="00AC0A54" w:rsidRDefault="001A3DC3" w:rsidP="00500C1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89799A" w14:textId="77777777" w:rsidR="001A3DC3" w:rsidRPr="00AC0A54" w:rsidRDefault="001A3DC3" w:rsidP="00500C19">
      <w:pPr>
        <w:rPr>
          <w:rFonts w:ascii="Arial" w:hAnsi="Arial" w:cs="Arial"/>
          <w:sz w:val="20"/>
          <w:szCs w:val="20"/>
        </w:rPr>
      </w:pPr>
    </w:p>
    <w:p w14:paraId="0A10AA3A" w14:textId="7B9A5E9C" w:rsidR="00A217BA" w:rsidRPr="00AC0A54" w:rsidRDefault="00A217BA" w:rsidP="00500C19">
      <w:pPr>
        <w:pStyle w:val="ListParagraph"/>
        <w:numPr>
          <w:ilvl w:val="0"/>
          <w:numId w:val="6"/>
        </w:numPr>
        <w:spacing w:after="120"/>
        <w:ind w:left="360"/>
        <w:rPr>
          <w:rFonts w:ascii="Arial" w:hAnsi="Arial" w:cs="Arial"/>
          <w:sz w:val="20"/>
          <w:szCs w:val="20"/>
        </w:rPr>
      </w:pPr>
      <w:r w:rsidRPr="00AC0A54">
        <w:rPr>
          <w:rFonts w:ascii="Arial" w:hAnsi="Arial" w:cs="Arial"/>
          <w:b/>
          <w:sz w:val="20"/>
          <w:szCs w:val="20"/>
        </w:rPr>
        <w:t>US Sites only:</w:t>
      </w:r>
      <w:r w:rsidR="00063D7E" w:rsidRPr="00AC0A54">
        <w:rPr>
          <w:rFonts w:ascii="Arial" w:hAnsi="Arial" w:cs="Arial"/>
          <w:b/>
          <w:sz w:val="20"/>
          <w:szCs w:val="20"/>
        </w:rPr>
        <w:t xml:space="preserve"> </w:t>
      </w:r>
      <w:r w:rsidR="0047427A" w:rsidRPr="00AC0A54">
        <w:rPr>
          <w:rFonts w:ascii="Arial" w:hAnsi="Arial" w:cs="Arial"/>
          <w:sz w:val="20"/>
          <w:szCs w:val="20"/>
        </w:rPr>
        <w:t>Has the</w:t>
      </w:r>
      <w:r w:rsidR="00ED6D38" w:rsidRPr="00AC0A54">
        <w:rPr>
          <w:rFonts w:ascii="Arial" w:hAnsi="Arial" w:cs="Arial"/>
          <w:sz w:val="20"/>
          <w:szCs w:val="20"/>
        </w:rPr>
        <w:t xml:space="preserve"> </w:t>
      </w:r>
      <w:r w:rsidR="002D3003" w:rsidRPr="00AC0A54">
        <w:rPr>
          <w:rFonts w:ascii="Arial" w:hAnsi="Arial" w:cs="Arial"/>
          <w:sz w:val="20"/>
          <w:szCs w:val="20"/>
        </w:rPr>
        <w:t xml:space="preserve">protocol for which the site is being activated </w:t>
      </w:r>
      <w:r w:rsidRPr="00AC0A54">
        <w:rPr>
          <w:rFonts w:ascii="Arial" w:hAnsi="Arial" w:cs="Arial"/>
          <w:sz w:val="20"/>
          <w:szCs w:val="20"/>
        </w:rPr>
        <w:t>been submitted to the FDA?</w:t>
      </w:r>
    </w:p>
    <w:tbl>
      <w:tblPr>
        <w:tblStyle w:val="TableGrid"/>
        <w:tblW w:w="8550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980"/>
        <w:gridCol w:w="5940"/>
      </w:tblGrid>
      <w:tr w:rsidR="00A217BA" w:rsidRPr="00AC0A54" w14:paraId="7AC55916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-963656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14:paraId="3C5F2559" w14:textId="77777777" w:rsidR="00A217BA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vAlign w:val="bottom"/>
          </w:tcPr>
          <w:p w14:paraId="29289C9A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940" w:type="dxa"/>
            <w:vAlign w:val="bottom"/>
          </w:tcPr>
          <w:sdt>
            <w:sdtPr>
              <w:rPr>
                <w:rFonts w:ascii="Arial" w:hAnsi="Arial" w:cs="Arial"/>
                <w:sz w:val="20"/>
                <w:szCs w:val="20"/>
                <w:highlight w:val="lightGray"/>
              </w:rPr>
              <w:alias w:val="Date"/>
              <w:tag w:val="Date"/>
              <w:id w:val="1984195469"/>
              <w:placeholder>
                <w:docPart w:val="A2D41CBC15064325A0FB5944D8AF82B5"/>
              </w:placeholder>
              <w15:color w:val="C0C0C0"/>
              <w:date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160C8E8C" w14:textId="77777777" w:rsidR="00A217BA" w:rsidRPr="00AC0A54" w:rsidRDefault="00AE7C8A" w:rsidP="00500C19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Arial" w:hAnsi="Arial" w:cs="Arial"/>
                    <w:sz w:val="20"/>
                    <w:szCs w:val="20"/>
                    <w:highlight w:val="lightGray"/>
                  </w:rPr>
                  <w:t>Select Date</w:t>
                </w:r>
              </w:p>
            </w:sdtContent>
          </w:sdt>
        </w:tc>
      </w:tr>
      <w:tr w:rsidR="00A217BA" w:rsidRPr="00AC0A54" w14:paraId="19F205E2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404186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bottom w:val="single" w:sz="4" w:space="0" w:color="auto"/>
                </w:tcBorders>
                <w:vAlign w:val="bottom"/>
              </w:tcPr>
              <w:p w14:paraId="7FF7A516" w14:textId="77777777" w:rsidR="00A217BA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5A85462F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bottom"/>
          </w:tcPr>
          <w:p w14:paraId="45E26964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please comment why:</w:t>
            </w:r>
            <w:r w:rsidR="00063D7E" w:rsidRPr="00AC0A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D51D6" w:rsidRPr="00AC0A5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74D87FCC" w14:textId="77777777" w:rsidR="00A217BA" w:rsidRPr="00AC0A54" w:rsidRDefault="00A217BA" w:rsidP="00500C19">
      <w:pPr>
        <w:rPr>
          <w:rFonts w:ascii="Arial" w:hAnsi="Arial" w:cs="Arial"/>
          <w:sz w:val="20"/>
          <w:szCs w:val="20"/>
        </w:rPr>
      </w:pPr>
    </w:p>
    <w:p w14:paraId="30ABA700" w14:textId="52BF04CC" w:rsidR="00A217BA" w:rsidRPr="00AC0A54" w:rsidRDefault="00A217BA" w:rsidP="00197C27">
      <w:pPr>
        <w:pStyle w:val="ListParagraph"/>
        <w:numPr>
          <w:ilvl w:val="0"/>
          <w:numId w:val="6"/>
        </w:numPr>
        <w:spacing w:after="120"/>
        <w:ind w:left="360" w:right="-270"/>
        <w:rPr>
          <w:rFonts w:ascii="Arial" w:hAnsi="Arial" w:cs="Arial"/>
          <w:sz w:val="20"/>
          <w:szCs w:val="20"/>
        </w:rPr>
      </w:pPr>
      <w:r w:rsidRPr="00AC0A54">
        <w:rPr>
          <w:rFonts w:ascii="Arial" w:hAnsi="Arial" w:cs="Arial"/>
          <w:b/>
          <w:sz w:val="20"/>
          <w:szCs w:val="20"/>
        </w:rPr>
        <w:t xml:space="preserve">Canadian Sites </w:t>
      </w:r>
      <w:r w:rsidRPr="00AC0A54">
        <w:rPr>
          <w:rFonts w:ascii="Arial" w:hAnsi="Arial" w:cs="Arial"/>
          <w:sz w:val="20"/>
          <w:szCs w:val="20"/>
        </w:rPr>
        <w:t>only:</w:t>
      </w:r>
      <w:r w:rsidR="00063D7E" w:rsidRPr="00AC0A54">
        <w:rPr>
          <w:rFonts w:ascii="Arial" w:hAnsi="Arial" w:cs="Arial"/>
          <w:sz w:val="20"/>
          <w:szCs w:val="20"/>
        </w:rPr>
        <w:t xml:space="preserve"> </w:t>
      </w:r>
      <w:r w:rsidR="0047427A" w:rsidRPr="00AC0A54">
        <w:rPr>
          <w:rFonts w:ascii="Arial" w:hAnsi="Arial" w:cs="Arial"/>
          <w:sz w:val="20"/>
          <w:szCs w:val="20"/>
        </w:rPr>
        <w:t xml:space="preserve">Has the </w:t>
      </w:r>
      <w:r w:rsidRPr="00AC0A54">
        <w:rPr>
          <w:rFonts w:ascii="Arial" w:hAnsi="Arial" w:cs="Arial"/>
          <w:sz w:val="20"/>
          <w:szCs w:val="20"/>
        </w:rPr>
        <w:t>Clinical Trial Site Information (CTSI) form</w:t>
      </w:r>
      <w:r w:rsidR="00327D21" w:rsidRPr="00AC0A54">
        <w:rPr>
          <w:rFonts w:ascii="Arial" w:hAnsi="Arial" w:cs="Arial"/>
          <w:sz w:val="20"/>
          <w:szCs w:val="20"/>
        </w:rPr>
        <w:t xml:space="preserve"> </w:t>
      </w:r>
      <w:r w:rsidRPr="00AC0A54">
        <w:rPr>
          <w:rFonts w:ascii="Arial" w:hAnsi="Arial" w:cs="Arial"/>
          <w:sz w:val="20"/>
          <w:szCs w:val="20"/>
        </w:rPr>
        <w:t xml:space="preserve">been sent to Health Canada? </w:t>
      </w:r>
    </w:p>
    <w:tbl>
      <w:tblPr>
        <w:tblStyle w:val="TableGrid"/>
        <w:tblW w:w="8550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980"/>
        <w:gridCol w:w="5940"/>
      </w:tblGrid>
      <w:tr w:rsidR="00A217BA" w:rsidRPr="00AC0A54" w14:paraId="5275D588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342749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14:paraId="44328870" w14:textId="77777777" w:rsidR="00A217BA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vAlign w:val="bottom"/>
          </w:tcPr>
          <w:p w14:paraId="61A8F791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940" w:type="dxa"/>
            <w:vAlign w:val="bottom"/>
          </w:tcPr>
          <w:sdt>
            <w:sdtPr>
              <w:rPr>
                <w:rFonts w:ascii="Arial" w:hAnsi="Arial" w:cs="Arial"/>
                <w:sz w:val="20"/>
                <w:szCs w:val="20"/>
                <w:highlight w:val="lightGray"/>
              </w:rPr>
              <w:alias w:val="Date"/>
              <w:tag w:val="Date"/>
              <w:id w:val="21503541"/>
              <w:placeholder>
                <w:docPart w:val="7075C1B93C0C48D2A56BFE813916D0D6"/>
              </w:placeholder>
              <w15:color w:val="C0C0C0"/>
              <w:date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2A2E6F70" w14:textId="77777777" w:rsidR="00A217BA" w:rsidRPr="00AC0A54" w:rsidRDefault="00AE7C8A" w:rsidP="00500C19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Arial" w:hAnsi="Arial" w:cs="Arial"/>
                    <w:sz w:val="20"/>
                    <w:szCs w:val="20"/>
                    <w:highlight w:val="lightGray"/>
                  </w:rPr>
                  <w:t>Select Date</w:t>
                </w:r>
              </w:p>
            </w:sdtContent>
          </w:sdt>
        </w:tc>
      </w:tr>
      <w:tr w:rsidR="00A217BA" w:rsidRPr="00AC0A54" w14:paraId="7683D859" w14:textId="77777777" w:rsidTr="00197C27">
        <w:sdt>
          <w:sdtPr>
            <w:rPr>
              <w:rFonts w:ascii="Arial" w:hAnsi="Arial" w:cs="Arial"/>
              <w:sz w:val="20"/>
              <w:szCs w:val="20"/>
            </w:rPr>
            <w:id w:val="2057889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tcBorders>
                  <w:bottom w:val="single" w:sz="4" w:space="0" w:color="auto"/>
                </w:tcBorders>
                <w:vAlign w:val="bottom"/>
              </w:tcPr>
              <w:p w14:paraId="0D8DA4F1" w14:textId="77777777" w:rsidR="00A217BA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0DFD5F8F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bottom"/>
          </w:tcPr>
          <w:p w14:paraId="4C47B8A8" w14:textId="77777777" w:rsidR="00A217BA" w:rsidRPr="00AC0A54" w:rsidRDefault="00A217BA" w:rsidP="00500C19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please comment why:</w:t>
            </w:r>
            <w:r w:rsidR="00063D7E" w:rsidRPr="00AC0A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D51D6" w:rsidRPr="00AC0A5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5C63DD35" w14:textId="77777777" w:rsidR="00197C27" w:rsidRPr="00AC0A54" w:rsidRDefault="00197C27" w:rsidP="007370AB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963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10"/>
        <w:gridCol w:w="8820"/>
      </w:tblGrid>
      <w:tr w:rsidR="00197C27" w:rsidRPr="00AC0A54" w14:paraId="07B25A82" w14:textId="77777777" w:rsidTr="00AC0A54">
        <w:trPr>
          <w:cantSplit/>
          <w:trHeight w:val="288"/>
        </w:trPr>
        <w:tc>
          <w:tcPr>
            <w:tcW w:w="9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ECE1" w:themeFill="background2"/>
          </w:tcPr>
          <w:p w14:paraId="7A2C11C3" w14:textId="0E283FA4" w:rsidR="00197C27" w:rsidRPr="00AC0A54" w:rsidRDefault="00197C27" w:rsidP="00197C27">
            <w:pPr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b/>
                <w:sz w:val="20"/>
                <w:szCs w:val="20"/>
              </w:rPr>
              <w:t xml:space="preserve">Site is approved for the following </w:t>
            </w:r>
            <w:r w:rsidRPr="00AC0A54">
              <w:rPr>
                <w:rFonts w:ascii="Arial" w:hAnsi="Arial" w:cs="Arial"/>
                <w:sz w:val="20"/>
                <w:szCs w:val="20"/>
              </w:rPr>
              <w:t>(tick all that apply):</w:t>
            </w:r>
          </w:p>
        </w:tc>
      </w:tr>
      <w:tr w:rsidR="00AD51D6" w:rsidRPr="00AC0A54" w14:paraId="703AA0CB" w14:textId="77777777" w:rsidTr="00AC0A54">
        <w:trPr>
          <w:cantSplit/>
          <w:trHeight w:val="288"/>
        </w:trPr>
        <w:sdt>
          <w:sdtPr>
            <w:rPr>
              <w:rFonts w:ascii="Arial" w:hAnsi="Arial" w:cs="Arial"/>
              <w:sz w:val="20"/>
              <w:szCs w:val="20"/>
            </w:rPr>
            <w:id w:val="-1435352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BF6C30" w14:textId="2F6F76F7" w:rsidR="00AD51D6" w:rsidRPr="00AC0A54" w:rsidRDefault="00F353A8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51A6348B" w14:textId="600196C5" w:rsidR="008729F0" w:rsidRPr="00AC0A54" w:rsidRDefault="00AD51D6" w:rsidP="00F353A8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Investigational Product/Device Release</w:t>
            </w:r>
            <w:r w:rsidR="00CC24B2" w:rsidRPr="00AC0A5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856C9" w:rsidRPr="00AC0A54">
              <w:rPr>
                <w:rFonts w:ascii="Arial" w:hAnsi="Arial" w:cs="Arial"/>
                <w:sz w:val="20"/>
                <w:szCs w:val="20"/>
              </w:rPr>
              <w:t>Minimum p</w:t>
            </w:r>
            <w:r w:rsidR="00CC24B2" w:rsidRPr="00AC0A54">
              <w:rPr>
                <w:rFonts w:ascii="Arial" w:hAnsi="Arial" w:cs="Arial"/>
                <w:sz w:val="20"/>
                <w:szCs w:val="20"/>
              </w:rPr>
              <w:t>re-requisite: EDP Approval)</w:t>
            </w:r>
          </w:p>
        </w:tc>
      </w:tr>
      <w:tr w:rsidR="00AD51D6" w:rsidRPr="00AC0A54" w14:paraId="444F2904" w14:textId="77777777" w:rsidTr="00AC0A54">
        <w:trPr>
          <w:cantSplit/>
          <w:trHeight w:val="288"/>
        </w:trPr>
        <w:sdt>
          <w:sdtPr>
            <w:rPr>
              <w:rFonts w:ascii="Arial" w:hAnsi="Arial" w:cs="Arial"/>
              <w:sz w:val="20"/>
              <w:szCs w:val="20"/>
            </w:rPr>
            <w:id w:val="-1739545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3785F5" w14:textId="77777777" w:rsidR="00AD51D6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6B129E48" w14:textId="77777777" w:rsidR="004856C9" w:rsidRPr="00AC0A54" w:rsidRDefault="00AD51D6" w:rsidP="00F353A8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Site Initiation</w:t>
            </w:r>
            <w:r w:rsidR="007370AB" w:rsidRPr="00AC0A54">
              <w:rPr>
                <w:rFonts w:ascii="Arial" w:hAnsi="Arial" w:cs="Arial"/>
                <w:sz w:val="20"/>
                <w:szCs w:val="20"/>
              </w:rPr>
              <w:t xml:space="preserve"> Visit (SIV)</w:t>
            </w:r>
          </w:p>
        </w:tc>
      </w:tr>
      <w:tr w:rsidR="00AD51D6" w:rsidRPr="00AC0A54" w14:paraId="14A9ABDA" w14:textId="77777777" w:rsidTr="00AC0A54">
        <w:trPr>
          <w:cantSplit/>
          <w:trHeight w:val="288"/>
        </w:trPr>
        <w:sdt>
          <w:sdtPr>
            <w:rPr>
              <w:rFonts w:ascii="Arial" w:hAnsi="Arial" w:cs="Arial"/>
              <w:sz w:val="20"/>
              <w:szCs w:val="20"/>
            </w:rPr>
            <w:id w:val="-824200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E557D8" w14:textId="77777777" w:rsidR="00AD51D6" w:rsidRPr="00AC0A54" w:rsidRDefault="00AD51D6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6064C36A" w14:textId="77777777" w:rsidR="00AD51D6" w:rsidRPr="00AC0A54" w:rsidRDefault="00AD51D6" w:rsidP="00F353A8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Site Activation (</w:t>
            </w:r>
            <w:r w:rsidR="00963D46" w:rsidRPr="00AC0A54">
              <w:rPr>
                <w:rFonts w:ascii="Arial" w:hAnsi="Arial" w:cs="Arial"/>
                <w:sz w:val="20"/>
                <w:szCs w:val="20"/>
              </w:rPr>
              <w:t>Pre-requisites: 1 + 2 have been ticked and all Site Ready to Enroll Activities have been met</w:t>
            </w:r>
            <w:r w:rsidRPr="00AC0A5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D51D6" w:rsidRPr="00AC0A54" w14:paraId="20218306" w14:textId="77777777" w:rsidTr="00AC0A54">
        <w:trPr>
          <w:cantSplit/>
          <w:trHeight w:val="288"/>
        </w:trPr>
        <w:sdt>
          <w:sdtPr>
            <w:rPr>
              <w:rFonts w:ascii="Arial" w:hAnsi="Arial" w:cs="Arial"/>
              <w:sz w:val="20"/>
              <w:szCs w:val="20"/>
            </w:rPr>
            <w:id w:val="-569969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3284B7" w14:textId="436E1A41" w:rsidR="00AD51D6" w:rsidRPr="00AC0A54" w:rsidRDefault="00AC0A54" w:rsidP="00D1629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AC0A5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0D7016A5" w14:textId="77777777" w:rsidR="00AD51D6" w:rsidRPr="00AC0A54" w:rsidRDefault="00AD51D6" w:rsidP="00F353A8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C0A54">
              <w:rPr>
                <w:rFonts w:ascii="Arial" w:hAnsi="Arial" w:cs="Arial"/>
                <w:sz w:val="20"/>
                <w:szCs w:val="20"/>
              </w:rPr>
              <w:t>Other</w:t>
            </w:r>
            <w:r w:rsidR="0055035C" w:rsidRPr="00AC0A54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498573667"/>
                <w:placeholder>
                  <w:docPart w:val="5AF83B06066F4D68AABAD29A2D9C1186"/>
                </w:placeholder>
                <w:showingPlcHdr/>
                <w:text/>
              </w:sdtPr>
              <w:sdtEndPr/>
              <w:sdtContent>
                <w:r w:rsidR="007370AB" w:rsidRPr="00AC0A54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Insert as appropriate (e.g. protocol amendment implementation or other comment).</w:t>
                </w:r>
              </w:sdtContent>
            </w:sdt>
          </w:p>
        </w:tc>
      </w:tr>
    </w:tbl>
    <w:p w14:paraId="40AC30CE" w14:textId="5C2E61D8" w:rsidR="001C7221" w:rsidRPr="00AC0A54" w:rsidRDefault="001C7221" w:rsidP="00A217BA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9625" w:type="dxa"/>
        <w:tblLook w:val="04A0" w:firstRow="1" w:lastRow="0" w:firstColumn="1" w:lastColumn="0" w:noHBand="0" w:noVBand="1"/>
      </w:tblPr>
      <w:tblGrid>
        <w:gridCol w:w="3775"/>
        <w:gridCol w:w="2340"/>
        <w:gridCol w:w="3510"/>
      </w:tblGrid>
      <w:tr w:rsidR="004856C9" w:rsidRPr="00AC0A54" w14:paraId="1D335D1C" w14:textId="77777777" w:rsidTr="00975923">
        <w:tc>
          <w:tcPr>
            <w:tcW w:w="3775" w:type="dxa"/>
            <w:shd w:val="clear" w:color="auto" w:fill="EEECE1" w:themeFill="background2"/>
          </w:tcPr>
          <w:p w14:paraId="6ABD4E97" w14:textId="2037C15A" w:rsidR="007C64F2" w:rsidRPr="00AC0A54" w:rsidRDefault="004C5231" w:rsidP="009759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SAM </w:t>
            </w:r>
            <w:r w:rsidRPr="00816E02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7C64F2" w:rsidRPr="00816E02">
              <w:rPr>
                <w:rFonts w:ascii="Arial" w:hAnsi="Arial" w:cs="Arial"/>
                <w:bCs/>
                <w:sz w:val="20"/>
                <w:szCs w:val="20"/>
              </w:rPr>
              <w:t>Name</w:t>
            </w:r>
            <w:r w:rsidRPr="00816E02">
              <w:rPr>
                <w:rFonts w:ascii="Arial" w:hAnsi="Arial" w:cs="Arial"/>
                <w:bCs/>
                <w:sz w:val="20"/>
                <w:szCs w:val="20"/>
              </w:rPr>
              <w:t xml:space="preserve"> and </w:t>
            </w:r>
            <w:r w:rsidR="007C64F2" w:rsidRPr="00816E02">
              <w:rPr>
                <w:rFonts w:ascii="Arial" w:hAnsi="Arial" w:cs="Arial"/>
                <w:bCs/>
                <w:sz w:val="20"/>
                <w:szCs w:val="20"/>
              </w:rPr>
              <w:t>Title</w:t>
            </w:r>
            <w:r w:rsidRPr="00816E02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EEECE1" w:themeFill="background2"/>
          </w:tcPr>
          <w:p w14:paraId="7B7CE658" w14:textId="1B67D34A" w:rsidR="004856C9" w:rsidRPr="00AC0A54" w:rsidRDefault="004856C9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C0A54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9759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45A34" w:rsidRPr="00AC0A54">
              <w:rPr>
                <w:rFonts w:ascii="Arial" w:hAnsi="Arial" w:cs="Arial"/>
                <w:sz w:val="20"/>
                <w:szCs w:val="20"/>
              </w:rPr>
              <w:t>(ddMmmyyyy)</w:t>
            </w:r>
          </w:p>
        </w:tc>
        <w:tc>
          <w:tcPr>
            <w:tcW w:w="3510" w:type="dxa"/>
            <w:shd w:val="clear" w:color="auto" w:fill="EEECE1" w:themeFill="background2"/>
          </w:tcPr>
          <w:p w14:paraId="019DC8F7" w14:textId="77777777" w:rsidR="004856C9" w:rsidRPr="00AC0A54" w:rsidRDefault="004856C9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C0A54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  <w:r w:rsidR="00F9007B" w:rsidRPr="00AC0A54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*</w:t>
            </w:r>
          </w:p>
        </w:tc>
      </w:tr>
      <w:tr w:rsidR="004856C9" w:rsidRPr="00AC0A54" w14:paraId="5111FFC3" w14:textId="77777777" w:rsidTr="00975923">
        <w:trPr>
          <w:trHeight w:val="288"/>
        </w:trPr>
        <w:tc>
          <w:tcPr>
            <w:tcW w:w="3775" w:type="dxa"/>
            <w:vAlign w:val="bottom"/>
          </w:tcPr>
          <w:p w14:paraId="324BE50D" w14:textId="5491F788" w:rsidR="004856C9" w:rsidRPr="00AC0A54" w:rsidRDefault="004856C9" w:rsidP="009759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249EF625" w14:textId="73E59D14" w:rsidR="004856C9" w:rsidRPr="00AC0A54" w:rsidRDefault="004856C9" w:rsidP="009759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vAlign w:val="bottom"/>
          </w:tcPr>
          <w:p w14:paraId="0155BBCB" w14:textId="7026703E" w:rsidR="004856C9" w:rsidRPr="00AC0A54" w:rsidRDefault="004856C9" w:rsidP="009759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F30331" w14:textId="3F6E105A" w:rsidR="00A217BA" w:rsidRPr="00AC0A54" w:rsidRDefault="00F9007B" w:rsidP="00A217BA">
      <w:pPr>
        <w:rPr>
          <w:rFonts w:ascii="Arial" w:hAnsi="Arial" w:cs="Arial"/>
          <w:i/>
          <w:sz w:val="20"/>
          <w:szCs w:val="20"/>
        </w:rPr>
      </w:pPr>
      <w:r w:rsidRPr="00AC0A54">
        <w:rPr>
          <w:rFonts w:ascii="Arial" w:hAnsi="Arial" w:cs="Arial"/>
          <w:i/>
          <w:sz w:val="20"/>
          <w:szCs w:val="20"/>
          <w:vertAlign w:val="superscript"/>
        </w:rPr>
        <w:t>*</w:t>
      </w:r>
      <w:r w:rsidR="008A00F8" w:rsidRPr="00AC0A54">
        <w:rPr>
          <w:rFonts w:ascii="Arial" w:hAnsi="Arial" w:cs="Arial"/>
          <w:i/>
          <w:sz w:val="20"/>
          <w:szCs w:val="20"/>
        </w:rPr>
        <w:t>e-Signatures</w:t>
      </w:r>
      <w:r w:rsidR="007370AB" w:rsidRPr="00AC0A54">
        <w:rPr>
          <w:rFonts w:ascii="Arial" w:hAnsi="Arial" w:cs="Arial"/>
          <w:i/>
          <w:sz w:val="20"/>
          <w:szCs w:val="20"/>
        </w:rPr>
        <w:t>, if used,</w:t>
      </w:r>
      <w:r w:rsidR="008A00F8" w:rsidRPr="00AC0A54">
        <w:rPr>
          <w:rFonts w:ascii="Arial" w:hAnsi="Arial" w:cs="Arial"/>
          <w:i/>
          <w:sz w:val="20"/>
          <w:szCs w:val="20"/>
        </w:rPr>
        <w:t xml:space="preserve"> will appear in appended page(s).  </w:t>
      </w:r>
    </w:p>
    <w:p w14:paraId="70CE5FCA" w14:textId="77777777" w:rsidR="00CA0BC1" w:rsidRPr="00AC0A54" w:rsidRDefault="00CA0BC1" w:rsidP="00A217BA">
      <w:pPr>
        <w:rPr>
          <w:rFonts w:ascii="Arial" w:hAnsi="Arial" w:cs="Arial"/>
          <w:i/>
          <w:sz w:val="20"/>
          <w:szCs w:val="20"/>
        </w:rPr>
      </w:pPr>
    </w:p>
    <w:p w14:paraId="34C679EE" w14:textId="16015DCF" w:rsidR="007370AB" w:rsidRPr="00AC0A54" w:rsidRDefault="004413E9" w:rsidP="00A217BA">
      <w:pPr>
        <w:rPr>
          <w:rFonts w:ascii="Arial" w:hAnsi="Arial" w:cs="Arial"/>
          <w:b/>
          <w:sz w:val="20"/>
          <w:szCs w:val="20"/>
        </w:rPr>
      </w:pPr>
      <w:r w:rsidRPr="00AC0A54">
        <w:rPr>
          <w:rFonts w:ascii="Arial" w:hAnsi="Arial" w:cs="Arial"/>
          <w:b/>
          <w:sz w:val="20"/>
          <w:szCs w:val="20"/>
        </w:rPr>
        <w:t>Sponsor Approval for release of Investigational Product/Device:</w:t>
      </w:r>
    </w:p>
    <w:p w14:paraId="6CE1F77F" w14:textId="0E2621D9" w:rsidR="00B61A3B" w:rsidRPr="00AC0A54" w:rsidRDefault="00A77F38" w:rsidP="00F353A8">
      <w:pPr>
        <w:tabs>
          <w:tab w:val="left" w:pos="360"/>
        </w:tabs>
        <w:ind w:left="360" w:right="-446" w:hanging="360"/>
        <w:rPr>
          <w:rFonts w:ascii="Arial" w:hAnsi="Arial" w:cs="Arial"/>
          <w:b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14419541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4F2" w:rsidRPr="00AC0A54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C64F2" w:rsidRPr="00AC0A54">
        <w:rPr>
          <w:rFonts w:ascii="Arial" w:hAnsi="Arial" w:cs="Arial"/>
          <w:b/>
          <w:sz w:val="20"/>
          <w:szCs w:val="20"/>
        </w:rPr>
        <w:t xml:space="preserve"> </w:t>
      </w:r>
      <w:r w:rsidR="002D3003" w:rsidRPr="00AC0A54">
        <w:rPr>
          <w:rFonts w:ascii="Arial" w:hAnsi="Arial" w:cs="Arial"/>
          <w:b/>
          <w:sz w:val="20"/>
          <w:szCs w:val="20"/>
        </w:rPr>
        <w:tab/>
      </w:r>
      <w:r w:rsidR="007C64F2" w:rsidRPr="00AC0A54">
        <w:rPr>
          <w:rFonts w:ascii="Arial" w:hAnsi="Arial" w:cs="Arial"/>
          <w:sz w:val="20"/>
          <w:szCs w:val="20"/>
        </w:rPr>
        <w:t xml:space="preserve">Not Required as per </w:t>
      </w:r>
      <w:r w:rsidR="006E5FD9" w:rsidRPr="00AC0A54">
        <w:rPr>
          <w:rFonts w:ascii="Arial" w:hAnsi="Arial" w:cs="Arial"/>
          <w:sz w:val="20"/>
          <w:szCs w:val="20"/>
        </w:rPr>
        <w:t xml:space="preserve">project-specific </w:t>
      </w:r>
      <w:r w:rsidR="007C64F2" w:rsidRPr="00AC0A54">
        <w:rPr>
          <w:rFonts w:ascii="Arial" w:hAnsi="Arial" w:cs="Arial"/>
          <w:sz w:val="20"/>
          <w:szCs w:val="20"/>
        </w:rPr>
        <w:t xml:space="preserve">Essential Documents Pack - Requirements Form (EDP-RF), CS_FM_RSU0047 </w:t>
      </w:r>
      <w:r w:rsidR="00C8564A" w:rsidRPr="00AC0A54">
        <w:rPr>
          <w:rFonts w:ascii="Arial" w:hAnsi="Arial" w:cs="Arial"/>
          <w:i/>
          <w:color w:val="FF0000"/>
          <w:sz w:val="20"/>
          <w:szCs w:val="20"/>
        </w:rPr>
        <w:t>&lt;</w:t>
      </w:r>
      <w:r w:rsidR="007C64F2" w:rsidRPr="00AC0A54">
        <w:rPr>
          <w:rFonts w:ascii="Arial" w:hAnsi="Arial" w:cs="Arial"/>
          <w:i/>
          <w:color w:val="FF0000"/>
          <w:sz w:val="20"/>
          <w:szCs w:val="20"/>
        </w:rPr>
        <w:t xml:space="preserve">IQVIA standard is </w:t>
      </w:r>
      <w:r w:rsidR="002D3003" w:rsidRPr="00AC0A54">
        <w:rPr>
          <w:rFonts w:ascii="Arial" w:hAnsi="Arial" w:cs="Arial"/>
          <w:i/>
          <w:color w:val="FF0000"/>
          <w:sz w:val="20"/>
          <w:szCs w:val="20"/>
        </w:rPr>
        <w:t xml:space="preserve">to </w:t>
      </w:r>
      <w:r w:rsidR="007C64F2" w:rsidRPr="00AC0A54">
        <w:rPr>
          <w:rFonts w:ascii="Arial" w:hAnsi="Arial" w:cs="Arial"/>
          <w:i/>
          <w:color w:val="FF0000"/>
          <w:sz w:val="20"/>
          <w:szCs w:val="20"/>
        </w:rPr>
        <w:t xml:space="preserve">not require Sponsor </w:t>
      </w:r>
      <w:r w:rsidR="0032231F" w:rsidRPr="00AC0A54">
        <w:rPr>
          <w:rFonts w:ascii="Arial" w:hAnsi="Arial" w:cs="Arial"/>
          <w:i/>
          <w:color w:val="FF0000"/>
          <w:sz w:val="20"/>
          <w:szCs w:val="20"/>
        </w:rPr>
        <w:t>approval</w:t>
      </w:r>
      <w:r w:rsidR="00C8564A" w:rsidRPr="00AC0A54">
        <w:rPr>
          <w:rFonts w:ascii="Arial" w:hAnsi="Arial" w:cs="Arial"/>
          <w:i/>
          <w:color w:val="FF0000"/>
          <w:sz w:val="20"/>
          <w:szCs w:val="20"/>
        </w:rPr>
        <w:t>&gt;</w:t>
      </w:r>
    </w:p>
    <w:p w14:paraId="4EDE275B" w14:textId="77777777" w:rsidR="00B61A3B" w:rsidRPr="00AC0A54" w:rsidRDefault="00B61A3B" w:rsidP="00A217BA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Light"/>
        <w:tblW w:w="9625" w:type="dxa"/>
        <w:tblLook w:val="04A0" w:firstRow="1" w:lastRow="0" w:firstColumn="1" w:lastColumn="0" w:noHBand="0" w:noVBand="1"/>
      </w:tblPr>
      <w:tblGrid>
        <w:gridCol w:w="3775"/>
        <w:gridCol w:w="2340"/>
        <w:gridCol w:w="3510"/>
      </w:tblGrid>
      <w:tr w:rsidR="00B61A3B" w:rsidRPr="00197C27" w14:paraId="4D7972A4" w14:textId="77777777" w:rsidTr="00AC0A54">
        <w:tc>
          <w:tcPr>
            <w:tcW w:w="3775" w:type="dxa"/>
            <w:shd w:val="clear" w:color="auto" w:fill="EEECE1" w:themeFill="background2"/>
          </w:tcPr>
          <w:p w14:paraId="6D4AF33F" w14:textId="125D09F3" w:rsidR="007C64F2" w:rsidRPr="00197C27" w:rsidRDefault="00B61A3B" w:rsidP="00975923">
            <w:pPr>
              <w:rPr>
                <w:rFonts w:ascii="Arial" w:hAnsi="Arial" w:cs="Arial"/>
                <w:sz w:val="20"/>
                <w:szCs w:val="20"/>
              </w:rPr>
            </w:pPr>
            <w:r w:rsidRPr="00197C27">
              <w:rPr>
                <w:rFonts w:ascii="Arial" w:hAnsi="Arial" w:cs="Arial"/>
                <w:b/>
                <w:sz w:val="20"/>
                <w:szCs w:val="20"/>
              </w:rPr>
              <w:t>Sponsor Signatory</w:t>
            </w:r>
            <w:r w:rsidR="00C274D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C64F2" w:rsidRPr="00197C27">
              <w:rPr>
                <w:rFonts w:ascii="Arial" w:hAnsi="Arial" w:cs="Arial"/>
                <w:sz w:val="20"/>
                <w:szCs w:val="20"/>
              </w:rPr>
              <w:t>(Name and Title)</w:t>
            </w:r>
          </w:p>
        </w:tc>
        <w:tc>
          <w:tcPr>
            <w:tcW w:w="2340" w:type="dxa"/>
            <w:shd w:val="clear" w:color="auto" w:fill="EEECE1" w:themeFill="background2"/>
          </w:tcPr>
          <w:p w14:paraId="6F62A894" w14:textId="174B3FEF" w:rsidR="00B61A3B" w:rsidRPr="00197C27" w:rsidRDefault="00B61A3B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97C27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C274D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45A34" w:rsidRPr="00197C27">
              <w:rPr>
                <w:rFonts w:ascii="Arial" w:hAnsi="Arial" w:cs="Arial"/>
                <w:sz w:val="20"/>
                <w:szCs w:val="20"/>
              </w:rPr>
              <w:t>(ddMmmyyyy)</w:t>
            </w:r>
          </w:p>
        </w:tc>
        <w:tc>
          <w:tcPr>
            <w:tcW w:w="3510" w:type="dxa"/>
            <w:shd w:val="clear" w:color="auto" w:fill="EEECE1" w:themeFill="background2"/>
          </w:tcPr>
          <w:p w14:paraId="36EA16CC" w14:textId="77777777" w:rsidR="00B61A3B" w:rsidRPr="00197C27" w:rsidRDefault="00B61A3B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97C27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</w:tr>
      <w:tr w:rsidR="00B61A3B" w:rsidRPr="00197C27" w14:paraId="3AD629E4" w14:textId="77777777" w:rsidTr="00975923">
        <w:trPr>
          <w:trHeight w:val="288"/>
        </w:trPr>
        <w:tc>
          <w:tcPr>
            <w:tcW w:w="3775" w:type="dxa"/>
            <w:shd w:val="clear" w:color="auto" w:fill="auto"/>
            <w:vAlign w:val="bottom"/>
          </w:tcPr>
          <w:p w14:paraId="472FD1F3" w14:textId="77777777" w:rsidR="00B61A3B" w:rsidRPr="00197C27" w:rsidRDefault="00B61A3B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vAlign w:val="bottom"/>
          </w:tcPr>
          <w:p w14:paraId="10961EFD" w14:textId="7E4DEBAC" w:rsidR="00B61A3B" w:rsidRPr="00197C27" w:rsidRDefault="00B61A3B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shd w:val="clear" w:color="auto" w:fill="auto"/>
            <w:vAlign w:val="bottom"/>
          </w:tcPr>
          <w:p w14:paraId="6A2F7CDD" w14:textId="77777777" w:rsidR="00B61A3B" w:rsidRPr="00197C27" w:rsidRDefault="00B61A3B" w:rsidP="009759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432366C" w14:textId="335E162A" w:rsidR="00DC0265" w:rsidRPr="00D16293" w:rsidRDefault="00DC0265" w:rsidP="00AC0A54">
      <w:pPr>
        <w:rPr>
          <w:rFonts w:ascii="Arial" w:hAnsi="Arial" w:cs="Arial"/>
          <w:sz w:val="20"/>
          <w:szCs w:val="20"/>
        </w:rPr>
      </w:pPr>
    </w:p>
    <w:sectPr w:rsidR="00DC0265" w:rsidRPr="00D16293" w:rsidSect="00D6398A">
      <w:headerReference w:type="default" r:id="rId8"/>
      <w:footerReference w:type="default" r:id="rId9"/>
      <w:headerReference w:type="first" r:id="rId10"/>
      <w:footerReference w:type="first" r:id="rId11"/>
      <w:headerReference w:type="even" r:id="rId15"/>
      <w:footerReference w:type="even" r:id="rId16"/>
      <w:pgSz w:w="12240" w:h="15840" w:code="1"/>
      <w:pgMar w:top="1440" w:right="1440" w:bottom="1440" w:left="1440" w:header="576" w:footer="576" w:gutter="0"/>
      <w:paperSrc w:first="15" w:other="15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1B70B" w14:textId="77777777" w:rsidR="00A77F38" w:rsidRDefault="00A77F38">
      <w:r>
        <w:separator/>
      </w:r>
    </w:p>
  </w:endnote>
  <w:endnote w:type="continuationSeparator" w:id="0">
    <w:p w14:paraId="04D95106" w14:textId="77777777" w:rsidR="00A77F38" w:rsidRDefault="00A7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10"/>
      <w:gridCol w:w="3429"/>
    </w:tblGrid>
    <w:tr w:rsidR="00D43E64" w:rsidRPr="00543DFD" w14:paraId="7CEB64CD" w14:textId="77777777" w:rsidTr="00D16293">
      <w:tc>
        <w:tcPr>
          <w:tcW w:w="6210" w:type="dxa"/>
          <w:tcBorders>
            <w:top w:val="single" w:sz="4" w:space="0" w:color="auto"/>
          </w:tcBorders>
        </w:tcPr>
        <w:p w14:paraId="7824771A" w14:textId="386BC78A" w:rsidR="00D43E64" w:rsidRPr="00543DFD" w:rsidRDefault="00D43E64" w:rsidP="00DE3B78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Form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Pr="004E7D5F">
            <w:rPr>
              <w:rFonts w:ascii="Arial" w:hAnsi="Arial" w:cs="Arial"/>
              <w:sz w:val="18"/>
              <w:szCs w:val="18"/>
            </w:rPr>
            <w:t>CS_FM_RSU004</w:t>
          </w:r>
          <w:r w:rsidRPr="00D16293">
            <w:rPr>
              <w:rFonts w:ascii="Arial" w:hAnsi="Arial" w:cs="Arial"/>
              <w:sz w:val="18"/>
              <w:szCs w:val="18"/>
            </w:rPr>
            <w:t>8</w:t>
          </w:r>
          <w:r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4C5231">
            <w:rPr>
              <w:rFonts w:ascii="Arial" w:hAnsi="Arial" w:cs="Arial"/>
              <w:sz w:val="18"/>
              <w:szCs w:val="18"/>
            </w:rPr>
            <w:t>8</w:t>
          </w:r>
        </w:p>
      </w:tc>
      <w:tc>
        <w:tcPr>
          <w:tcW w:w="3429" w:type="dxa"/>
          <w:tcBorders>
            <w:top w:val="single" w:sz="4" w:space="0" w:color="auto"/>
          </w:tcBorders>
        </w:tcPr>
        <w:p w14:paraId="29FA285E" w14:textId="2BBAA715" w:rsidR="00D43E64" w:rsidRPr="00543DFD" w:rsidRDefault="00D43E64" w:rsidP="00DE3B78">
          <w:pPr>
            <w:pStyle w:val="Footer"/>
            <w:tabs>
              <w:tab w:val="clear" w:pos="4320"/>
            </w:tabs>
            <w:ind w:left="41" w:right="-294" w:hanging="41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>Reference:</w:t>
          </w:r>
          <w:r>
            <w:rPr>
              <w:rFonts w:ascii="Arial" w:hAnsi="Arial" w:cs="Arial"/>
              <w:sz w:val="18"/>
              <w:szCs w:val="18"/>
            </w:rPr>
            <w:t xml:space="preserve"> CS_WI_RSU0021, CS_WI_SM0005, CS_WI_RSU0068 </w:t>
          </w:r>
        </w:p>
      </w:tc>
    </w:tr>
    <w:tr w:rsidR="00D43E64" w:rsidRPr="00543DFD" w14:paraId="31C0C773" w14:textId="77777777" w:rsidTr="00D16293">
      <w:tc>
        <w:tcPr>
          <w:tcW w:w="6210" w:type="dxa"/>
        </w:tcPr>
        <w:p w14:paraId="6D8717B0" w14:textId="78006AA8" w:rsidR="00D43E64" w:rsidRPr="00543DFD" w:rsidRDefault="00D43E64" w:rsidP="00DE3B78">
          <w:pPr>
            <w:pStyle w:val="Footer"/>
            <w:tabs>
              <w:tab w:val="clear" w:pos="432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9F0EB1">
            <w:rPr>
              <w:rFonts w:ascii="Arial" w:hAnsi="Arial" w:cs="Arial"/>
              <w:sz w:val="18"/>
              <w:szCs w:val="18"/>
            </w:rPr>
            <w:t>2</w:t>
          </w:r>
          <w:r w:rsidR="004C5231">
            <w:rPr>
              <w:rFonts w:ascii="Arial" w:hAnsi="Arial" w:cs="Arial"/>
              <w:sz w:val="18"/>
              <w:szCs w:val="18"/>
            </w:rPr>
            <w:t>5May2022</w:t>
          </w:r>
        </w:p>
      </w:tc>
      <w:tc>
        <w:tcPr>
          <w:tcW w:w="3429" w:type="dxa"/>
        </w:tcPr>
        <w:p w14:paraId="72A4A7A8" w14:textId="77777777" w:rsidR="00D43E64" w:rsidRPr="00543DFD" w:rsidRDefault="00D43E64" w:rsidP="00DE3B78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BB06483" w14:textId="212F80C5" w:rsidR="00D43E64" w:rsidRPr="007B6AE5" w:rsidRDefault="00D43E64" w:rsidP="00D16293">
    <w:pPr>
      <w:pStyle w:val="Footer"/>
      <w:ind w:left="86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17, 2018, 2020</w:t>
    </w:r>
    <w:r w:rsidR="004C5231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10"/>
      <w:gridCol w:w="3429"/>
    </w:tblGrid>
    <w:tr w:rsidR="00C274D4" w:rsidRPr="00543DFD" w14:paraId="78DAB411" w14:textId="77777777" w:rsidTr="00256460">
      <w:tc>
        <w:tcPr>
          <w:tcW w:w="6210" w:type="dxa"/>
          <w:tcBorders>
            <w:top w:val="single" w:sz="4" w:space="0" w:color="auto"/>
          </w:tcBorders>
        </w:tcPr>
        <w:p w14:paraId="07AC900D" w14:textId="77777777" w:rsidR="00C274D4" w:rsidRPr="00543DFD" w:rsidRDefault="00C274D4" w:rsidP="00C274D4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Form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Pr="004E7D5F">
            <w:rPr>
              <w:rFonts w:ascii="Arial" w:hAnsi="Arial" w:cs="Arial"/>
              <w:sz w:val="18"/>
              <w:szCs w:val="18"/>
            </w:rPr>
            <w:t>CS_FM_RSU004</w:t>
          </w:r>
          <w:r w:rsidRPr="00D16293">
            <w:rPr>
              <w:rFonts w:ascii="Arial" w:hAnsi="Arial" w:cs="Arial"/>
              <w:sz w:val="18"/>
              <w:szCs w:val="18"/>
            </w:rPr>
            <w:t>8</w:t>
          </w:r>
          <w:r>
            <w:rPr>
              <w:rFonts w:ascii="Arial" w:hAnsi="Arial" w:cs="Arial"/>
              <w:sz w:val="18"/>
              <w:szCs w:val="18"/>
            </w:rPr>
            <w:t xml:space="preserve"> Revision 5</w:t>
          </w:r>
        </w:p>
      </w:tc>
      <w:tc>
        <w:tcPr>
          <w:tcW w:w="3429" w:type="dxa"/>
          <w:tcBorders>
            <w:top w:val="single" w:sz="4" w:space="0" w:color="auto"/>
          </w:tcBorders>
        </w:tcPr>
        <w:p w14:paraId="021EF647" w14:textId="77777777" w:rsidR="00C274D4" w:rsidRPr="00543DFD" w:rsidRDefault="00C274D4" w:rsidP="00C274D4">
          <w:pPr>
            <w:pStyle w:val="Footer"/>
            <w:tabs>
              <w:tab w:val="clear" w:pos="4320"/>
            </w:tabs>
            <w:ind w:left="41" w:right="-294" w:hanging="41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>Reference:</w:t>
          </w:r>
          <w:r>
            <w:rPr>
              <w:rFonts w:ascii="Arial" w:hAnsi="Arial" w:cs="Arial"/>
              <w:sz w:val="18"/>
              <w:szCs w:val="18"/>
            </w:rPr>
            <w:t xml:space="preserve"> CS_WI_RSU0021, CS_WI_SM0005, CS_WI_RSU0068 </w:t>
          </w:r>
        </w:p>
      </w:tc>
    </w:tr>
    <w:tr w:rsidR="00C274D4" w:rsidRPr="00543DFD" w14:paraId="02A002F3" w14:textId="77777777" w:rsidTr="00256460">
      <w:tc>
        <w:tcPr>
          <w:tcW w:w="6210" w:type="dxa"/>
        </w:tcPr>
        <w:p w14:paraId="793AEBCF" w14:textId="49C7F905" w:rsidR="00C274D4" w:rsidRPr="00543DFD" w:rsidRDefault="00C274D4" w:rsidP="00C274D4">
          <w:pPr>
            <w:pStyle w:val="Footer"/>
            <w:tabs>
              <w:tab w:val="clear" w:pos="432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07Sep2020</w:t>
          </w:r>
        </w:p>
      </w:tc>
      <w:tc>
        <w:tcPr>
          <w:tcW w:w="3429" w:type="dxa"/>
        </w:tcPr>
        <w:p w14:paraId="647549E0" w14:textId="77777777" w:rsidR="00C274D4" w:rsidRPr="00543DFD" w:rsidRDefault="00C274D4" w:rsidP="00C274D4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B346920" w14:textId="768D2BB9" w:rsidR="00C274D4" w:rsidRPr="00C274D4" w:rsidRDefault="00C274D4" w:rsidP="00C274D4">
    <w:pPr>
      <w:pStyle w:val="Footer"/>
      <w:ind w:left="86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 xml:space="preserve">17, 2018, 2020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23C79" w14:textId="77777777" w:rsidR="00A77F38" w:rsidRDefault="00A77F38">
      <w:r>
        <w:separator/>
      </w:r>
    </w:p>
  </w:footnote>
  <w:footnote w:type="continuationSeparator" w:id="0">
    <w:p w14:paraId="63770D28" w14:textId="77777777" w:rsidR="00A77F38" w:rsidRDefault="00A77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-90" w:type="dxa"/>
      <w:tblLayout w:type="fixed"/>
      <w:tblLook w:val="0000" w:firstRow="0" w:lastRow="0" w:firstColumn="0" w:lastColumn="0" w:noHBand="0" w:noVBand="0"/>
    </w:tblPr>
    <w:tblGrid>
      <w:gridCol w:w="6426"/>
      <w:gridCol w:w="3294"/>
    </w:tblGrid>
    <w:tr w:rsidR="00E5662D" w:rsidRPr="00941C3B" w14:paraId="046C0D35" w14:textId="77777777" w:rsidTr="007723B7">
      <w:trPr>
        <w:cantSplit/>
        <w:trHeight w:val="720"/>
      </w:trPr>
      <w:tc>
        <w:tcPr>
          <w:tcW w:w="6426" w:type="dxa"/>
          <w:tcBorders>
            <w:bottom w:val="single" w:sz="12" w:space="0" w:color="auto"/>
          </w:tcBorders>
          <w:vAlign w:val="center"/>
        </w:tcPr>
        <w:p w14:paraId="666D2325" w14:textId="77777777" w:rsidR="00E5662D" w:rsidRPr="00B06520" w:rsidRDefault="00E5662D" w:rsidP="00DE3B78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B06520">
            <w:rPr>
              <w:rFonts w:ascii="Arial" w:hAnsi="Arial" w:cs="Arial"/>
              <w:noProof/>
              <w:sz w:val="20"/>
              <w:szCs w:val="20"/>
            </w:rPr>
          </w:r>
        </w:p>
        <w:p w14:paraId="03EA2F51" w14:textId="77777777" w:rsidR="00E5662D" w:rsidRPr="00B06520" w:rsidRDefault="00E5662D" w:rsidP="00DE3B78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06520">
            <w:rPr>
              <w:rFonts w:ascii="Arial" w:hAnsi="Arial" w:cs="Arial"/>
              <w:bCs/>
              <w:sz w:val="20"/>
              <w:szCs w:val="20"/>
            </w:rPr>
            <w:t>Site Activation Approval Form</w:t>
          </w:r>
        </w:p>
      </w:tc>
      <w:tc>
        <w:tcPr>
          <w:tcW w:w="3294" w:type="dxa"/>
          <w:tcBorders>
            <w:bottom w:val="single" w:sz="12" w:space="0" w:color="auto"/>
          </w:tcBorders>
          <w:vAlign w:val="bottom"/>
        </w:tcPr>
        <w:p w14:paraId="44E79C82" w14:textId="6D13D11B" w:rsidR="00E5662D" w:rsidRPr="00B06520" w:rsidRDefault="00E5662D" w:rsidP="00D1629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B06520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B06520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B06520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B06520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B06520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B06520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4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404365E6" w14:textId="68640CC7" w:rsidR="00E5662D" w:rsidRPr="00C274D4" w:rsidRDefault="00E5662D" w:rsidP="00DE3B78">
    <w:pPr>
      <w:pStyle w:val="Header"/>
      <w:rPr>
        <w:rFonts w:ascii="Arial" w:hAnsi="Arial" w:cs="Arial"/>
        <w:sz w:val="18"/>
        <w:szCs w:val="18"/>
      </w:rPr>
    </w:pPr>
  </w:p>
  <w:tbl>
    <w:tblPr>
      <w:tblW w:w="9720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950"/>
      <w:gridCol w:w="4770"/>
    </w:tblGrid>
    <w:tr w:rsidR="00C274D4" w:rsidRPr="00C274D4" w14:paraId="4B65A8ED" w14:textId="77777777" w:rsidTr="007723B7">
      <w:trPr>
        <w:cantSplit/>
        <w:trHeight w:val="288"/>
      </w:trPr>
      <w:tc>
        <w:tcPr>
          <w:tcW w:w="4950" w:type="dxa"/>
        </w:tcPr>
        <w:p w14:paraId="1780C6A5" w14:textId="77777777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Protocol Number:  </w:t>
          </w:r>
        </w:p>
      </w:tc>
      <w:tc>
        <w:tcPr>
          <w:tcW w:w="4770" w:type="dxa"/>
          <w:shd w:val="clear" w:color="auto" w:fill="auto"/>
        </w:tcPr>
        <w:p w14:paraId="4940861B" w14:textId="4807B25E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>Protocol Version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# and date:</w:t>
          </w:r>
        </w:p>
      </w:tc>
    </w:tr>
    <w:tr w:rsidR="00C274D4" w:rsidRPr="00C274D4" w14:paraId="4CFDC76D" w14:textId="77777777" w:rsidTr="007723B7">
      <w:trPr>
        <w:cantSplit/>
        <w:trHeight w:val="288"/>
      </w:trPr>
      <w:tc>
        <w:tcPr>
          <w:tcW w:w="4950" w:type="dxa"/>
        </w:tcPr>
        <w:p w14:paraId="160E7440" w14:textId="77777777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Sponsor:  </w:t>
          </w:r>
        </w:p>
      </w:tc>
      <w:tc>
        <w:tcPr>
          <w:tcW w:w="4770" w:type="dxa"/>
          <w:shd w:val="clear" w:color="auto" w:fill="auto"/>
        </w:tcPr>
        <w:p w14:paraId="438E8129" w14:textId="77777777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Project code:  </w:t>
          </w:r>
        </w:p>
      </w:tc>
    </w:tr>
    <w:tr w:rsidR="00C274D4" w:rsidRPr="00C274D4" w14:paraId="18F87F53" w14:textId="77777777" w:rsidTr="007723B7">
      <w:trPr>
        <w:cantSplit/>
        <w:trHeight w:val="288"/>
      </w:trPr>
      <w:tc>
        <w:tcPr>
          <w:tcW w:w="4950" w:type="dxa"/>
        </w:tcPr>
        <w:p w14:paraId="3ED89004" w14:textId="77777777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Principal Investigator (PI):  </w:t>
          </w:r>
        </w:p>
      </w:tc>
      <w:tc>
        <w:tcPr>
          <w:tcW w:w="4770" w:type="dxa"/>
          <w:shd w:val="clear" w:color="auto" w:fill="auto"/>
        </w:tcPr>
        <w:p w14:paraId="1519C71E" w14:textId="77777777" w:rsidR="00C274D4" w:rsidRPr="00C274D4" w:rsidRDefault="00C274D4" w:rsidP="00C274D4">
          <w:pPr>
            <w:rPr>
              <w:rFonts w:ascii="Arial" w:hAnsi="Arial" w:cs="Arial"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Country/Site Number:  </w:t>
          </w:r>
        </w:p>
      </w:tc>
    </w:tr>
    <w:tr w:rsidR="00C274D4" w:rsidRPr="00C274D4" w14:paraId="20DAD3C0" w14:textId="77777777" w:rsidTr="007723B7">
      <w:trPr>
        <w:cantSplit/>
        <w:trHeight w:val="288"/>
      </w:trPr>
      <w:tc>
        <w:tcPr>
          <w:tcW w:w="4950" w:type="dxa"/>
        </w:tcPr>
        <w:p w14:paraId="10395A30" w14:textId="4FEFAA79" w:rsidR="00C274D4" w:rsidRPr="00C274D4" w:rsidRDefault="00C274D4" w:rsidP="00C274D4">
          <w:pPr>
            <w:rPr>
              <w:rFonts w:ascii="Arial" w:hAnsi="Arial" w:cs="Arial"/>
              <w:b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>Investigational Product / Device (name):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  <w:tc>
        <w:tcPr>
          <w:tcW w:w="4770" w:type="dxa"/>
          <w:shd w:val="clear" w:color="auto" w:fill="auto"/>
        </w:tcPr>
        <w:p w14:paraId="03459E69" w14:textId="45BCB5BC" w:rsidR="00C274D4" w:rsidRPr="00C274D4" w:rsidRDefault="00C274D4" w:rsidP="00C274D4">
          <w:pPr>
            <w:rPr>
              <w:rFonts w:ascii="Arial" w:hAnsi="Arial" w:cs="Arial"/>
              <w:b/>
              <w:sz w:val="18"/>
              <w:szCs w:val="18"/>
            </w:rPr>
          </w:pPr>
          <w:r w:rsidRPr="00C274D4">
            <w:rPr>
              <w:rFonts w:ascii="Arial" w:hAnsi="Arial" w:cs="Arial"/>
              <w:b/>
              <w:sz w:val="18"/>
              <w:szCs w:val="18"/>
            </w:rPr>
            <w:t xml:space="preserve">EDP version and approval date:  </w:t>
          </w:r>
        </w:p>
      </w:tc>
    </w:tr>
  </w:tbl>
  <w:p w14:paraId="614B0EB9" w14:textId="77777777" w:rsidR="00C274D4" w:rsidRPr="00D16293" w:rsidRDefault="00C274D4" w:rsidP="00DE3B78">
    <w:pPr>
      <w:pStyle w:val="Head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42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114"/>
    </w:tblGrid>
    <w:tr w:rsidR="00C274D4" w:rsidRPr="00941C3B" w14:paraId="7A3CA6F1" w14:textId="77777777" w:rsidTr="00256460">
      <w:trPr>
        <w:cantSplit/>
        <w:trHeight w:val="72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67AE727" w14:textId="77777777" w:rsidR="00C274D4" w:rsidRPr="00B06520" w:rsidRDefault="00C274D4" w:rsidP="00C274D4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B06520">
            <w:rPr>
              <w:rFonts w:ascii="Arial" w:hAnsi="Arial" w:cs="Arial"/>
              <w:noProof/>
              <w:sz w:val="20"/>
              <w:szCs w:val="20"/>
            </w:rPr>
          </w:r>
        </w:p>
        <w:p w14:paraId="1402BB81" w14:textId="77777777" w:rsidR="00C274D4" w:rsidRPr="00B06520" w:rsidRDefault="00C274D4" w:rsidP="00C274D4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06520">
            <w:rPr>
              <w:rFonts w:ascii="Arial" w:hAnsi="Arial" w:cs="Arial"/>
              <w:bCs/>
              <w:sz w:val="20"/>
              <w:szCs w:val="20"/>
            </w:rPr>
            <w:t>Site Activation Approval Form</w:t>
          </w:r>
        </w:p>
      </w:tc>
      <w:tc>
        <w:tcPr>
          <w:tcW w:w="3114" w:type="dxa"/>
          <w:tcBorders>
            <w:bottom w:val="single" w:sz="12" w:space="0" w:color="auto"/>
          </w:tcBorders>
          <w:vAlign w:val="bottom"/>
        </w:tcPr>
        <w:p w14:paraId="47E012C3" w14:textId="2D91F14D" w:rsidR="00C274D4" w:rsidRPr="00B06520" w:rsidRDefault="00F32095" w:rsidP="00C274D4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F32095">
            <w:rPr>
              <w:rFonts w:ascii="Arial" w:hAnsi="Arial" w:cs="Arial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/>
              <w:bCs/>
              <w:sz w:val="20"/>
              <w:szCs w:val="20"/>
            </w:rPr>
            <w:instrText xml:space="preserve"> PAGE   \* MERGEFORMAT </w:instrTex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F32095">
            <w:rPr>
              <w:rFonts w:ascii="Arial" w:hAnsi="Arial" w:cs="Arial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2</w:t>
          </w:r>
          <w:r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27BE451C" w14:textId="77777777" w:rsidR="00C274D4" w:rsidRDefault="00C274D4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21E"/>
    <w:multiLevelType w:val="hybridMultilevel"/>
    <w:tmpl w:val="2B4C5148"/>
    <w:lvl w:ilvl="0" w:tplc="0409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1" w15:restartNumberingAfterBreak="0">
    <w:nsid w:val="1FD31433"/>
    <w:multiLevelType w:val="hybridMultilevel"/>
    <w:tmpl w:val="E696B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8B5459A"/>
    <w:multiLevelType w:val="hybridMultilevel"/>
    <w:tmpl w:val="DA40617A"/>
    <w:lvl w:ilvl="0" w:tplc="F62478F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C62B2"/>
    <w:multiLevelType w:val="hybridMultilevel"/>
    <w:tmpl w:val="3A961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F3F7D"/>
    <w:multiLevelType w:val="hybridMultilevel"/>
    <w:tmpl w:val="E696B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970"/>
        </w:tabs>
        <w:ind w:left="29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546A3368"/>
    <w:multiLevelType w:val="hybridMultilevel"/>
    <w:tmpl w:val="E696B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EB51E8"/>
    <w:multiLevelType w:val="hybridMultilevel"/>
    <w:tmpl w:val="E696B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E479A"/>
    <w:multiLevelType w:val="hybridMultilevel"/>
    <w:tmpl w:val="F93E4D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F0F51"/>
    <w:multiLevelType w:val="hybridMultilevel"/>
    <w:tmpl w:val="8E2484F0"/>
    <w:lvl w:ilvl="0" w:tplc="08945B0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1"/>
  </w:num>
  <w:num w:numId="5">
    <w:abstractNumId w:val="12"/>
  </w:num>
  <w:num w:numId="6">
    <w:abstractNumId w:val="10"/>
  </w:num>
  <w:num w:numId="7">
    <w:abstractNumId w:val="4"/>
  </w:num>
  <w:num w:numId="8">
    <w:abstractNumId w:val="3"/>
  </w:num>
  <w:num w:numId="9">
    <w:abstractNumId w:val="5"/>
  </w:num>
  <w:num w:numId="10">
    <w:abstractNumId w:val="7"/>
  </w:num>
  <w:num w:numId="11">
    <w:abstractNumId w:val="1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4265"/>
    <w:rsid w:val="00015D6F"/>
    <w:rsid w:val="0001605D"/>
    <w:rsid w:val="000218A8"/>
    <w:rsid w:val="00021FC2"/>
    <w:rsid w:val="0003032A"/>
    <w:rsid w:val="00034C70"/>
    <w:rsid w:val="000411F6"/>
    <w:rsid w:val="00044725"/>
    <w:rsid w:val="0004508F"/>
    <w:rsid w:val="0004512F"/>
    <w:rsid w:val="00046D5A"/>
    <w:rsid w:val="000503B4"/>
    <w:rsid w:val="00063D7E"/>
    <w:rsid w:val="000640E2"/>
    <w:rsid w:val="000672E5"/>
    <w:rsid w:val="00075157"/>
    <w:rsid w:val="00083D7C"/>
    <w:rsid w:val="00094E1A"/>
    <w:rsid w:val="000A3AEA"/>
    <w:rsid w:val="000B1011"/>
    <w:rsid w:val="000B5E68"/>
    <w:rsid w:val="000C00E2"/>
    <w:rsid w:val="000C2523"/>
    <w:rsid w:val="000C2EB3"/>
    <w:rsid w:val="000E105C"/>
    <w:rsid w:val="000E1B4A"/>
    <w:rsid w:val="000E72F4"/>
    <w:rsid w:val="000F1C85"/>
    <w:rsid w:val="000F3DC4"/>
    <w:rsid w:val="001153CE"/>
    <w:rsid w:val="00115DB1"/>
    <w:rsid w:val="001235F5"/>
    <w:rsid w:val="00124F7C"/>
    <w:rsid w:val="00126723"/>
    <w:rsid w:val="00127957"/>
    <w:rsid w:val="00130840"/>
    <w:rsid w:val="0013119A"/>
    <w:rsid w:val="00135627"/>
    <w:rsid w:val="001402CD"/>
    <w:rsid w:val="00163D28"/>
    <w:rsid w:val="00164862"/>
    <w:rsid w:val="00172AB5"/>
    <w:rsid w:val="0018531E"/>
    <w:rsid w:val="00197C27"/>
    <w:rsid w:val="001A2E28"/>
    <w:rsid w:val="001A3DC3"/>
    <w:rsid w:val="001A40A6"/>
    <w:rsid w:val="001A79B2"/>
    <w:rsid w:val="001A7BFC"/>
    <w:rsid w:val="001C6C21"/>
    <w:rsid w:val="001C7221"/>
    <w:rsid w:val="001D2894"/>
    <w:rsid w:val="001E2C17"/>
    <w:rsid w:val="001E355B"/>
    <w:rsid w:val="00216963"/>
    <w:rsid w:val="00230C5B"/>
    <w:rsid w:val="00236D0D"/>
    <w:rsid w:val="00240423"/>
    <w:rsid w:val="002523A4"/>
    <w:rsid w:val="00270E1A"/>
    <w:rsid w:val="00275D35"/>
    <w:rsid w:val="00286AE8"/>
    <w:rsid w:val="00292671"/>
    <w:rsid w:val="00296DD7"/>
    <w:rsid w:val="002B2EC4"/>
    <w:rsid w:val="002B454C"/>
    <w:rsid w:val="002C0ED7"/>
    <w:rsid w:val="002C1DB0"/>
    <w:rsid w:val="002C2CE0"/>
    <w:rsid w:val="002C61C7"/>
    <w:rsid w:val="002C7D60"/>
    <w:rsid w:val="002D3003"/>
    <w:rsid w:val="002E50E2"/>
    <w:rsid w:val="002E5969"/>
    <w:rsid w:val="002F0B16"/>
    <w:rsid w:val="002F37FD"/>
    <w:rsid w:val="00306175"/>
    <w:rsid w:val="0030730D"/>
    <w:rsid w:val="003128F6"/>
    <w:rsid w:val="00312E6E"/>
    <w:rsid w:val="00314E21"/>
    <w:rsid w:val="003217B7"/>
    <w:rsid w:val="0032231F"/>
    <w:rsid w:val="00324B0B"/>
    <w:rsid w:val="00327D21"/>
    <w:rsid w:val="0033285D"/>
    <w:rsid w:val="00333D32"/>
    <w:rsid w:val="003376B7"/>
    <w:rsid w:val="003434C2"/>
    <w:rsid w:val="00361C9B"/>
    <w:rsid w:val="003644F5"/>
    <w:rsid w:val="00373ECE"/>
    <w:rsid w:val="00375003"/>
    <w:rsid w:val="003772E6"/>
    <w:rsid w:val="00390AB8"/>
    <w:rsid w:val="00390CE3"/>
    <w:rsid w:val="00393039"/>
    <w:rsid w:val="003964B5"/>
    <w:rsid w:val="00396AC8"/>
    <w:rsid w:val="003A5C8B"/>
    <w:rsid w:val="003A6C8B"/>
    <w:rsid w:val="003C591E"/>
    <w:rsid w:val="003C60D7"/>
    <w:rsid w:val="003D6EED"/>
    <w:rsid w:val="003D79F7"/>
    <w:rsid w:val="003D7EBE"/>
    <w:rsid w:val="003E38FF"/>
    <w:rsid w:val="003E3A9F"/>
    <w:rsid w:val="004010B7"/>
    <w:rsid w:val="004031FB"/>
    <w:rsid w:val="004044C0"/>
    <w:rsid w:val="004075AC"/>
    <w:rsid w:val="00414457"/>
    <w:rsid w:val="00431128"/>
    <w:rsid w:val="004413E9"/>
    <w:rsid w:val="004514C1"/>
    <w:rsid w:val="00463544"/>
    <w:rsid w:val="00466FA5"/>
    <w:rsid w:val="00470CAA"/>
    <w:rsid w:val="00471B2E"/>
    <w:rsid w:val="0047427A"/>
    <w:rsid w:val="00480D54"/>
    <w:rsid w:val="004845F4"/>
    <w:rsid w:val="004856C9"/>
    <w:rsid w:val="0048622D"/>
    <w:rsid w:val="004947D1"/>
    <w:rsid w:val="004973A9"/>
    <w:rsid w:val="004A75BE"/>
    <w:rsid w:val="004B04A1"/>
    <w:rsid w:val="004B082E"/>
    <w:rsid w:val="004B276B"/>
    <w:rsid w:val="004B7D33"/>
    <w:rsid w:val="004C0464"/>
    <w:rsid w:val="004C5231"/>
    <w:rsid w:val="004D3982"/>
    <w:rsid w:val="004D4B48"/>
    <w:rsid w:val="004D663B"/>
    <w:rsid w:val="004E55B8"/>
    <w:rsid w:val="004E7D5F"/>
    <w:rsid w:val="004F6C6F"/>
    <w:rsid w:val="004F7EB5"/>
    <w:rsid w:val="005008FE"/>
    <w:rsid w:val="00500C19"/>
    <w:rsid w:val="00511B13"/>
    <w:rsid w:val="0052700B"/>
    <w:rsid w:val="00537FD9"/>
    <w:rsid w:val="00543DFD"/>
    <w:rsid w:val="00545355"/>
    <w:rsid w:val="00547D3A"/>
    <w:rsid w:val="0055035C"/>
    <w:rsid w:val="00555D20"/>
    <w:rsid w:val="00560386"/>
    <w:rsid w:val="00561363"/>
    <w:rsid w:val="00563AFD"/>
    <w:rsid w:val="00573EE9"/>
    <w:rsid w:val="00576B74"/>
    <w:rsid w:val="005823CB"/>
    <w:rsid w:val="005A5130"/>
    <w:rsid w:val="005A72CA"/>
    <w:rsid w:val="005B0F09"/>
    <w:rsid w:val="005C0453"/>
    <w:rsid w:val="005D0854"/>
    <w:rsid w:val="005D4C8E"/>
    <w:rsid w:val="005F0E0D"/>
    <w:rsid w:val="005F1CBC"/>
    <w:rsid w:val="005F2385"/>
    <w:rsid w:val="00600AC9"/>
    <w:rsid w:val="00601B52"/>
    <w:rsid w:val="00604948"/>
    <w:rsid w:val="00621010"/>
    <w:rsid w:val="00624298"/>
    <w:rsid w:val="006242FD"/>
    <w:rsid w:val="00626646"/>
    <w:rsid w:val="00631429"/>
    <w:rsid w:val="00635185"/>
    <w:rsid w:val="00635CAE"/>
    <w:rsid w:val="00640A41"/>
    <w:rsid w:val="006413DF"/>
    <w:rsid w:val="00645FB8"/>
    <w:rsid w:val="0066463D"/>
    <w:rsid w:val="00664CB0"/>
    <w:rsid w:val="00671D80"/>
    <w:rsid w:val="00672477"/>
    <w:rsid w:val="006725DB"/>
    <w:rsid w:val="006759CD"/>
    <w:rsid w:val="00677086"/>
    <w:rsid w:val="0068221A"/>
    <w:rsid w:val="00682531"/>
    <w:rsid w:val="00685287"/>
    <w:rsid w:val="00685AC9"/>
    <w:rsid w:val="00694D83"/>
    <w:rsid w:val="00697BB9"/>
    <w:rsid w:val="006A3189"/>
    <w:rsid w:val="006B047F"/>
    <w:rsid w:val="006B77B0"/>
    <w:rsid w:val="006C0B1C"/>
    <w:rsid w:val="006C0F22"/>
    <w:rsid w:val="006C4130"/>
    <w:rsid w:val="006D3FAC"/>
    <w:rsid w:val="006E5FD9"/>
    <w:rsid w:val="006F0926"/>
    <w:rsid w:val="006F5BC7"/>
    <w:rsid w:val="006F60D0"/>
    <w:rsid w:val="00716C45"/>
    <w:rsid w:val="007370AB"/>
    <w:rsid w:val="00745A34"/>
    <w:rsid w:val="007502A1"/>
    <w:rsid w:val="007545BD"/>
    <w:rsid w:val="00760371"/>
    <w:rsid w:val="007723B7"/>
    <w:rsid w:val="00773A49"/>
    <w:rsid w:val="00774953"/>
    <w:rsid w:val="00776C11"/>
    <w:rsid w:val="00777F14"/>
    <w:rsid w:val="007910B7"/>
    <w:rsid w:val="00797525"/>
    <w:rsid w:val="007A1E18"/>
    <w:rsid w:val="007B0C9F"/>
    <w:rsid w:val="007B6CDA"/>
    <w:rsid w:val="007C64F2"/>
    <w:rsid w:val="007D46ED"/>
    <w:rsid w:val="007E722D"/>
    <w:rsid w:val="007F680B"/>
    <w:rsid w:val="008103AA"/>
    <w:rsid w:val="00813772"/>
    <w:rsid w:val="00816E02"/>
    <w:rsid w:val="0081757B"/>
    <w:rsid w:val="00842A65"/>
    <w:rsid w:val="008500F1"/>
    <w:rsid w:val="00851E08"/>
    <w:rsid w:val="008729F0"/>
    <w:rsid w:val="00876272"/>
    <w:rsid w:val="00880503"/>
    <w:rsid w:val="00880F77"/>
    <w:rsid w:val="008860BB"/>
    <w:rsid w:val="00886FB1"/>
    <w:rsid w:val="00890294"/>
    <w:rsid w:val="00891481"/>
    <w:rsid w:val="00892319"/>
    <w:rsid w:val="00894CC7"/>
    <w:rsid w:val="008A00F8"/>
    <w:rsid w:val="008A6848"/>
    <w:rsid w:val="008E4779"/>
    <w:rsid w:val="008E51BB"/>
    <w:rsid w:val="008E59E5"/>
    <w:rsid w:val="0090223C"/>
    <w:rsid w:val="009034EA"/>
    <w:rsid w:val="009127E1"/>
    <w:rsid w:val="00912E5E"/>
    <w:rsid w:val="0091504A"/>
    <w:rsid w:val="009310DA"/>
    <w:rsid w:val="009377B5"/>
    <w:rsid w:val="00941C3B"/>
    <w:rsid w:val="00962F0C"/>
    <w:rsid w:val="00963D46"/>
    <w:rsid w:val="00970917"/>
    <w:rsid w:val="00974FB1"/>
    <w:rsid w:val="00975923"/>
    <w:rsid w:val="0097728F"/>
    <w:rsid w:val="009875F9"/>
    <w:rsid w:val="0099575E"/>
    <w:rsid w:val="009A3217"/>
    <w:rsid w:val="009A5978"/>
    <w:rsid w:val="009A75BF"/>
    <w:rsid w:val="009B4824"/>
    <w:rsid w:val="009B6052"/>
    <w:rsid w:val="009B6808"/>
    <w:rsid w:val="009B7B67"/>
    <w:rsid w:val="009E3361"/>
    <w:rsid w:val="009E499A"/>
    <w:rsid w:val="009F0EB1"/>
    <w:rsid w:val="00A0335C"/>
    <w:rsid w:val="00A14019"/>
    <w:rsid w:val="00A217BA"/>
    <w:rsid w:val="00A22C57"/>
    <w:rsid w:val="00A32B1C"/>
    <w:rsid w:val="00A34FE0"/>
    <w:rsid w:val="00A3604D"/>
    <w:rsid w:val="00A36D07"/>
    <w:rsid w:val="00A5341B"/>
    <w:rsid w:val="00A609BE"/>
    <w:rsid w:val="00A62977"/>
    <w:rsid w:val="00A65286"/>
    <w:rsid w:val="00A74112"/>
    <w:rsid w:val="00A764EE"/>
    <w:rsid w:val="00A77F38"/>
    <w:rsid w:val="00AA00DB"/>
    <w:rsid w:val="00AB06CF"/>
    <w:rsid w:val="00AB4F52"/>
    <w:rsid w:val="00AC0A54"/>
    <w:rsid w:val="00AD0BD4"/>
    <w:rsid w:val="00AD51D6"/>
    <w:rsid w:val="00AE4E14"/>
    <w:rsid w:val="00AE7C8A"/>
    <w:rsid w:val="00AE7E83"/>
    <w:rsid w:val="00AF1E00"/>
    <w:rsid w:val="00AF4C5C"/>
    <w:rsid w:val="00AF4EFE"/>
    <w:rsid w:val="00AF7959"/>
    <w:rsid w:val="00B014F5"/>
    <w:rsid w:val="00B06520"/>
    <w:rsid w:val="00B15F09"/>
    <w:rsid w:val="00B20B0B"/>
    <w:rsid w:val="00B23E19"/>
    <w:rsid w:val="00B261DD"/>
    <w:rsid w:val="00B354C4"/>
    <w:rsid w:val="00B4022E"/>
    <w:rsid w:val="00B52CAB"/>
    <w:rsid w:val="00B61A3B"/>
    <w:rsid w:val="00B71CBC"/>
    <w:rsid w:val="00B72C7E"/>
    <w:rsid w:val="00B82B70"/>
    <w:rsid w:val="00B86DEC"/>
    <w:rsid w:val="00B93174"/>
    <w:rsid w:val="00B962CB"/>
    <w:rsid w:val="00B9712E"/>
    <w:rsid w:val="00BA4EDB"/>
    <w:rsid w:val="00BA509A"/>
    <w:rsid w:val="00BB2B14"/>
    <w:rsid w:val="00BC3C22"/>
    <w:rsid w:val="00BD002E"/>
    <w:rsid w:val="00BD19C4"/>
    <w:rsid w:val="00BF22A2"/>
    <w:rsid w:val="00C00FE5"/>
    <w:rsid w:val="00C01465"/>
    <w:rsid w:val="00C0293C"/>
    <w:rsid w:val="00C1411C"/>
    <w:rsid w:val="00C274D4"/>
    <w:rsid w:val="00C3738E"/>
    <w:rsid w:val="00C55F05"/>
    <w:rsid w:val="00C76E78"/>
    <w:rsid w:val="00C82004"/>
    <w:rsid w:val="00C8564A"/>
    <w:rsid w:val="00C867F6"/>
    <w:rsid w:val="00C90C95"/>
    <w:rsid w:val="00C92BE4"/>
    <w:rsid w:val="00C932C9"/>
    <w:rsid w:val="00C95F43"/>
    <w:rsid w:val="00CA062F"/>
    <w:rsid w:val="00CA0BC1"/>
    <w:rsid w:val="00CA0C81"/>
    <w:rsid w:val="00CA6D03"/>
    <w:rsid w:val="00CA7AF1"/>
    <w:rsid w:val="00CC24B2"/>
    <w:rsid w:val="00CE401F"/>
    <w:rsid w:val="00CF2EE6"/>
    <w:rsid w:val="00D16293"/>
    <w:rsid w:val="00D21E73"/>
    <w:rsid w:val="00D321B0"/>
    <w:rsid w:val="00D3313E"/>
    <w:rsid w:val="00D43E64"/>
    <w:rsid w:val="00D47E74"/>
    <w:rsid w:val="00D6398A"/>
    <w:rsid w:val="00D63FFD"/>
    <w:rsid w:val="00D64EBA"/>
    <w:rsid w:val="00D76147"/>
    <w:rsid w:val="00D7795D"/>
    <w:rsid w:val="00D81BE4"/>
    <w:rsid w:val="00D832C3"/>
    <w:rsid w:val="00D833D5"/>
    <w:rsid w:val="00D932A6"/>
    <w:rsid w:val="00D94D59"/>
    <w:rsid w:val="00DA472C"/>
    <w:rsid w:val="00DB147D"/>
    <w:rsid w:val="00DB2CE5"/>
    <w:rsid w:val="00DB3C6F"/>
    <w:rsid w:val="00DB5976"/>
    <w:rsid w:val="00DC0265"/>
    <w:rsid w:val="00DC34A6"/>
    <w:rsid w:val="00DC7671"/>
    <w:rsid w:val="00DD36A3"/>
    <w:rsid w:val="00DE3B78"/>
    <w:rsid w:val="00DE6F30"/>
    <w:rsid w:val="00DE7955"/>
    <w:rsid w:val="00E022C3"/>
    <w:rsid w:val="00E065CD"/>
    <w:rsid w:val="00E11D77"/>
    <w:rsid w:val="00E27723"/>
    <w:rsid w:val="00E45B70"/>
    <w:rsid w:val="00E5361A"/>
    <w:rsid w:val="00E5662D"/>
    <w:rsid w:val="00E56C6B"/>
    <w:rsid w:val="00E60590"/>
    <w:rsid w:val="00E62073"/>
    <w:rsid w:val="00E6782D"/>
    <w:rsid w:val="00E67C96"/>
    <w:rsid w:val="00E70F75"/>
    <w:rsid w:val="00E7240F"/>
    <w:rsid w:val="00E7447F"/>
    <w:rsid w:val="00E764D7"/>
    <w:rsid w:val="00E857DE"/>
    <w:rsid w:val="00E92BC2"/>
    <w:rsid w:val="00EA5B67"/>
    <w:rsid w:val="00EB012A"/>
    <w:rsid w:val="00EB4D8C"/>
    <w:rsid w:val="00EB643F"/>
    <w:rsid w:val="00ED6D38"/>
    <w:rsid w:val="00EE23B4"/>
    <w:rsid w:val="00EE28F0"/>
    <w:rsid w:val="00EF44B6"/>
    <w:rsid w:val="00EF549F"/>
    <w:rsid w:val="00F104CF"/>
    <w:rsid w:val="00F32095"/>
    <w:rsid w:val="00F353A8"/>
    <w:rsid w:val="00F37142"/>
    <w:rsid w:val="00F37ADE"/>
    <w:rsid w:val="00F537A7"/>
    <w:rsid w:val="00F53968"/>
    <w:rsid w:val="00F56E9D"/>
    <w:rsid w:val="00F60791"/>
    <w:rsid w:val="00F6381D"/>
    <w:rsid w:val="00F73033"/>
    <w:rsid w:val="00F73D41"/>
    <w:rsid w:val="00F75598"/>
    <w:rsid w:val="00F8115D"/>
    <w:rsid w:val="00F83A16"/>
    <w:rsid w:val="00F9007B"/>
    <w:rsid w:val="00F944E1"/>
    <w:rsid w:val="00F94C45"/>
    <w:rsid w:val="00FA3458"/>
    <w:rsid w:val="00FA6C08"/>
    <w:rsid w:val="00FA7DC7"/>
    <w:rsid w:val="00FB7143"/>
    <w:rsid w:val="00FC2102"/>
    <w:rsid w:val="00FD10C5"/>
    <w:rsid w:val="00FD4274"/>
    <w:rsid w:val="00FD5DA8"/>
    <w:rsid w:val="00FE15C8"/>
    <w:rsid w:val="00FE2D28"/>
    <w:rsid w:val="00FE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FC5A00"/>
  <w15:docId w15:val="{98BBA655-DCB4-4CD9-858D-F5011FC0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875F9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04948"/>
    <w:rPr>
      <w:color w:val="808080"/>
    </w:rPr>
  </w:style>
  <w:style w:type="character" w:customStyle="1" w:styleId="Style3">
    <w:name w:val="Style3"/>
    <w:basedOn w:val="DefaultParagraphFont"/>
    <w:uiPriority w:val="1"/>
    <w:rsid w:val="00604948"/>
    <w:rPr>
      <w:b/>
    </w:rPr>
  </w:style>
  <w:style w:type="paragraph" w:styleId="BodyText3">
    <w:name w:val="Body Text 3"/>
    <w:basedOn w:val="Normal"/>
    <w:link w:val="BodyText3Char"/>
    <w:rsid w:val="00604948"/>
    <w:pPr>
      <w:jc w:val="both"/>
    </w:pPr>
    <w:rPr>
      <w:b/>
      <w:sz w:val="20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604948"/>
    <w:rPr>
      <w:b/>
      <w:lang w:val="en-GB"/>
    </w:rPr>
  </w:style>
  <w:style w:type="paragraph" w:styleId="CommentText">
    <w:name w:val="annotation text"/>
    <w:basedOn w:val="Normal"/>
    <w:link w:val="CommentTextChar"/>
    <w:semiHidden/>
    <w:rsid w:val="004B7D33"/>
    <w:pPr>
      <w:jc w:val="both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4B7D33"/>
    <w:rPr>
      <w:lang w:val="en-GB"/>
    </w:rPr>
  </w:style>
  <w:style w:type="character" w:styleId="CommentReference">
    <w:name w:val="annotation reference"/>
    <w:basedOn w:val="DefaultParagraphFont"/>
    <w:semiHidden/>
    <w:unhideWhenUsed/>
    <w:rsid w:val="004B7D3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7D33"/>
    <w:pPr>
      <w:jc w:val="left"/>
    </w:pPr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7D33"/>
    <w:rPr>
      <w:b/>
      <w:bCs/>
      <w:lang w:val="en-GB"/>
    </w:rPr>
  </w:style>
  <w:style w:type="table" w:styleId="TableGridLight">
    <w:name w:val="Grid Table Light"/>
    <w:basedOn w:val="TableNormal"/>
    <w:uiPriority w:val="40"/>
    <w:rsid w:val="004856C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D41CBC15064325A0FB5944D8AF8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510AF-4CFF-4A96-A105-5488DA27305A}"/>
      </w:docPartPr>
      <w:docPartBody>
        <w:p w:rsidR="005A0058" w:rsidRDefault="00E61995" w:rsidP="00E61995">
          <w:pPr>
            <w:pStyle w:val="A2D41CBC15064325A0FB5944D8AF82B5"/>
          </w:pPr>
          <w:r w:rsidRPr="004811CE">
            <w:rPr>
              <w:rStyle w:val="PlaceholderText"/>
            </w:rPr>
            <w:t>Click here to enter a date.</w:t>
          </w:r>
        </w:p>
      </w:docPartBody>
    </w:docPart>
    <w:docPart>
      <w:docPartPr>
        <w:name w:val="7075C1B93C0C48D2A56BFE813916D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41A08-578F-47BC-B826-3CBBFF15C257}"/>
      </w:docPartPr>
      <w:docPartBody>
        <w:p w:rsidR="005A0058" w:rsidRDefault="00E61995" w:rsidP="00E61995">
          <w:pPr>
            <w:pStyle w:val="7075C1B93C0C48D2A56BFE813916D0D6"/>
          </w:pPr>
          <w:r w:rsidRPr="004811CE">
            <w:rPr>
              <w:rStyle w:val="PlaceholderText"/>
            </w:rPr>
            <w:t>Click here to enter a date.</w:t>
          </w:r>
        </w:p>
      </w:docPartBody>
    </w:docPart>
    <w:docPart>
      <w:docPartPr>
        <w:name w:val="794515709E614B0F8086CC3BDAD6F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6EB1C-1126-4389-8D91-301188A3BB99}"/>
      </w:docPartPr>
      <w:docPartBody>
        <w:p w:rsidR="00B07FBD" w:rsidRDefault="00BE66D1" w:rsidP="00BE66D1">
          <w:pPr>
            <w:pStyle w:val="794515709E614B0F8086CC3BDAD6FA0D"/>
          </w:pPr>
          <w:r w:rsidRPr="004811CE">
            <w:rPr>
              <w:rStyle w:val="PlaceholderText"/>
            </w:rPr>
            <w:t>Click here to enter a date.</w:t>
          </w:r>
        </w:p>
      </w:docPartBody>
    </w:docPart>
    <w:docPart>
      <w:docPartPr>
        <w:name w:val="5AF83B06066F4D68AABAD29A2D9C1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411DD-9147-480C-B712-90397EA55D1D}"/>
      </w:docPartPr>
      <w:docPartBody>
        <w:p w:rsidR="008735E2" w:rsidRDefault="00EC1383" w:rsidP="00EC1383">
          <w:pPr>
            <w:pStyle w:val="5AF83B06066F4D68AABAD29A2D9C11865"/>
          </w:pPr>
          <w:r w:rsidRPr="00F353A8">
            <w:rPr>
              <w:rStyle w:val="PlaceholderText"/>
              <w:rFonts w:ascii="Arial" w:hAnsi="Arial" w:cs="Arial"/>
              <w:sz w:val="22"/>
              <w:szCs w:val="22"/>
            </w:rPr>
            <w:t>Insert as appropriate (e.g. protocol amendment implementation or other comment).</w:t>
          </w:r>
        </w:p>
      </w:docPartBody>
    </w:docPart>
    <w:docPart>
      <w:docPartPr>
        <w:name w:val="C0689CA3991F4D56A23C24A199DCA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723F4-6C5D-4E1B-B240-0AE5F25B6A3E}"/>
      </w:docPartPr>
      <w:docPartBody>
        <w:p w:rsidR="009A20F1" w:rsidRDefault="004C1C16" w:rsidP="004C1C16">
          <w:pPr>
            <w:pStyle w:val="C0689CA3991F4D56A23C24A199DCAE9E"/>
          </w:pPr>
          <w:r w:rsidRPr="004811CE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6DDE"/>
    <w:rsid w:val="00005FA4"/>
    <w:rsid w:val="00052184"/>
    <w:rsid w:val="001045FA"/>
    <w:rsid w:val="00107485"/>
    <w:rsid w:val="001B0D74"/>
    <w:rsid w:val="001E78E5"/>
    <w:rsid w:val="002955CA"/>
    <w:rsid w:val="002B6D4C"/>
    <w:rsid w:val="00320D9A"/>
    <w:rsid w:val="00334657"/>
    <w:rsid w:val="0035247C"/>
    <w:rsid w:val="003C072E"/>
    <w:rsid w:val="00403E6E"/>
    <w:rsid w:val="00460E3A"/>
    <w:rsid w:val="004B2248"/>
    <w:rsid w:val="004C0FE1"/>
    <w:rsid w:val="004C1C16"/>
    <w:rsid w:val="004E45FE"/>
    <w:rsid w:val="00504160"/>
    <w:rsid w:val="0050467B"/>
    <w:rsid w:val="00517604"/>
    <w:rsid w:val="00580C3B"/>
    <w:rsid w:val="0058234A"/>
    <w:rsid w:val="005A0058"/>
    <w:rsid w:val="005A126F"/>
    <w:rsid w:val="00621568"/>
    <w:rsid w:val="006773C2"/>
    <w:rsid w:val="007A34F5"/>
    <w:rsid w:val="007C736C"/>
    <w:rsid w:val="007F795B"/>
    <w:rsid w:val="008006BC"/>
    <w:rsid w:val="008162FE"/>
    <w:rsid w:val="00865B4F"/>
    <w:rsid w:val="008735E2"/>
    <w:rsid w:val="00873D24"/>
    <w:rsid w:val="008F31EB"/>
    <w:rsid w:val="008F6AEA"/>
    <w:rsid w:val="00936D5B"/>
    <w:rsid w:val="00991F31"/>
    <w:rsid w:val="009A20F1"/>
    <w:rsid w:val="00AA60F4"/>
    <w:rsid w:val="00AE3805"/>
    <w:rsid w:val="00B07FBD"/>
    <w:rsid w:val="00B326F7"/>
    <w:rsid w:val="00B55EB1"/>
    <w:rsid w:val="00BA1E51"/>
    <w:rsid w:val="00BE66D1"/>
    <w:rsid w:val="00C6727A"/>
    <w:rsid w:val="00C76191"/>
    <w:rsid w:val="00CB109E"/>
    <w:rsid w:val="00D94096"/>
    <w:rsid w:val="00D95E3B"/>
    <w:rsid w:val="00DA2FE9"/>
    <w:rsid w:val="00DA496A"/>
    <w:rsid w:val="00DC3D11"/>
    <w:rsid w:val="00DD6DDE"/>
    <w:rsid w:val="00E31A97"/>
    <w:rsid w:val="00E604AE"/>
    <w:rsid w:val="00E61995"/>
    <w:rsid w:val="00EC1383"/>
    <w:rsid w:val="00ED274A"/>
    <w:rsid w:val="00ED4179"/>
    <w:rsid w:val="00ED47F6"/>
    <w:rsid w:val="00F4674F"/>
    <w:rsid w:val="00F46D0A"/>
    <w:rsid w:val="00F62168"/>
    <w:rsid w:val="00F85105"/>
    <w:rsid w:val="00F8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1383"/>
    <w:rPr>
      <w:color w:val="808080"/>
    </w:rPr>
  </w:style>
  <w:style w:type="paragraph" w:customStyle="1" w:styleId="A2D41CBC15064325A0FB5944D8AF82B5">
    <w:name w:val="A2D41CBC15064325A0FB5944D8AF82B5"/>
    <w:rsid w:val="00E61995"/>
  </w:style>
  <w:style w:type="paragraph" w:customStyle="1" w:styleId="7075C1B93C0C48D2A56BFE813916D0D6">
    <w:name w:val="7075C1B93C0C48D2A56BFE813916D0D6"/>
    <w:rsid w:val="00E61995"/>
  </w:style>
  <w:style w:type="paragraph" w:customStyle="1" w:styleId="794515709E614B0F8086CC3BDAD6FA0D">
    <w:name w:val="794515709E614B0F8086CC3BDAD6FA0D"/>
    <w:rsid w:val="00BE66D1"/>
  </w:style>
  <w:style w:type="paragraph" w:customStyle="1" w:styleId="C0689CA3991F4D56A23C24A199DCAE9E">
    <w:name w:val="C0689CA3991F4D56A23C24A199DCAE9E"/>
    <w:rsid w:val="004C1C16"/>
  </w:style>
  <w:style w:type="paragraph" w:customStyle="1" w:styleId="5AF83B06066F4D68AABAD29A2D9C11865">
    <w:name w:val="5AF83B06066F4D68AABAD29A2D9C11865"/>
    <w:rsid w:val="00EC13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E65B7-BF8A-49F9-AEE1-0CB7C759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7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Beatty, Mary</cp:lastModifiedBy>
  <cp:revision>3</cp:revision>
  <cp:lastPrinted>2018-03-14T19:43:00Z</cp:lastPrinted>
  <dcterms:created xsi:type="dcterms:W3CDTF">2022-05-19T20:27:00Z</dcterms:created>
  <dcterms:modified xsi:type="dcterms:W3CDTF">2022-05-19T20:51:00Z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