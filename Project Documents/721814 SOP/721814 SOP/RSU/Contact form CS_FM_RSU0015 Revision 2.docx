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4790"/>
        <w:gridCol w:w="2524"/>
      </w:tblGrid>
      <w:tr w:rsidR="00C4435B" w:rsidRPr="00321E53" w14:paraId="5FEC997D" w14:textId="77777777" w:rsidTr="00C4435B">
        <w:trPr>
          <w:trHeight w:val="432"/>
        </w:trPr>
        <w:tc>
          <w:tcPr>
            <w:tcW w:w="25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48B7C76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214413" w:rsidRPr="00321E53">
              <w:rPr>
                <w:rFonts w:ascii="Arial" w:hAnsi="Arial" w:cs="Arial"/>
                <w:sz w:val="20"/>
                <w:szCs w:val="20"/>
              </w:rPr>
              <w:t xml:space="preserve">&amp; Time </w:t>
            </w:r>
            <w:r w:rsidRPr="00321E53">
              <w:rPr>
                <w:rFonts w:ascii="Arial" w:hAnsi="Arial" w:cs="Arial"/>
                <w:sz w:val="20"/>
                <w:szCs w:val="20"/>
              </w:rPr>
              <w:t>of Contact:</w:t>
            </w:r>
          </w:p>
        </w:tc>
        <w:tc>
          <w:tcPr>
            <w:tcW w:w="7314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632A4E5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0A4A412D" w14:textId="77777777" w:rsidTr="00C4435B">
        <w:trPr>
          <w:trHeight w:val="432"/>
        </w:trPr>
        <w:tc>
          <w:tcPr>
            <w:tcW w:w="2518" w:type="dxa"/>
            <w:tcBorders>
              <w:left w:val="nil"/>
              <w:bottom w:val="single" w:sz="4" w:space="0" w:color="auto"/>
            </w:tcBorders>
            <w:vAlign w:val="center"/>
          </w:tcPr>
          <w:p w14:paraId="12C94860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Protocol Number: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EEA36EF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24B422A5" w14:textId="77777777" w:rsidTr="00C4435B">
        <w:trPr>
          <w:trHeight w:val="432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B3005C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Project Code: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721BF49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2C553167" w14:textId="77777777" w:rsidTr="00C4435B">
        <w:trPr>
          <w:trHeight w:val="432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A1E697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Study Name / Title: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717EFBF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467AE024" w14:textId="77777777" w:rsidTr="00C4435B">
        <w:trPr>
          <w:trHeight w:val="432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550D0A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Contact Type: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8E2238E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3E8981B1" w14:textId="77777777" w:rsidTr="00C4435B">
        <w:trPr>
          <w:trHeight w:val="432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2F5B1F2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Contact With: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6B88E31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 xml:space="preserve">Name: </w:t>
            </w:r>
          </w:p>
          <w:p w14:paraId="0133E29E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 xml:space="preserve">Job Title: </w:t>
            </w:r>
          </w:p>
        </w:tc>
      </w:tr>
      <w:tr w:rsidR="00C4435B" w:rsidRPr="00321E53" w14:paraId="0E43976D" w14:textId="77777777" w:rsidTr="00C4435B">
        <w:trPr>
          <w:trHeight w:val="432"/>
        </w:trPr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414948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Contact By: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FA51644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 xml:space="preserve">Name: </w:t>
            </w:r>
          </w:p>
          <w:p w14:paraId="6B53F0A3" w14:textId="77777777" w:rsidR="00C4435B" w:rsidRPr="00321E53" w:rsidRDefault="00C4435B" w:rsidP="00285EE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 xml:space="preserve">Job Title: </w:t>
            </w:r>
          </w:p>
        </w:tc>
      </w:tr>
      <w:tr w:rsidR="00C4435B" w:rsidRPr="00321E53" w14:paraId="1E1CBD2C" w14:textId="77777777" w:rsidTr="00321E53">
        <w:trPr>
          <w:trHeight w:val="2880"/>
        </w:trPr>
        <w:tc>
          <w:tcPr>
            <w:tcW w:w="2518" w:type="dxa"/>
            <w:tcBorders>
              <w:left w:val="nil"/>
            </w:tcBorders>
          </w:tcPr>
          <w:p w14:paraId="5214EDF7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Summary of Discussion:</w:t>
            </w:r>
          </w:p>
        </w:tc>
        <w:tc>
          <w:tcPr>
            <w:tcW w:w="7314" w:type="dxa"/>
            <w:gridSpan w:val="2"/>
            <w:tcBorders>
              <w:right w:val="nil"/>
            </w:tcBorders>
          </w:tcPr>
          <w:p w14:paraId="666A7BD0" w14:textId="546F9EA4" w:rsidR="00C4435B" w:rsidRPr="00321E53" w:rsidRDefault="00C4435B" w:rsidP="00321E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435B" w:rsidRPr="00321E53" w14:paraId="1DEBD590" w14:textId="77777777" w:rsidTr="00321E53">
        <w:trPr>
          <w:trHeight w:val="2880"/>
        </w:trPr>
        <w:tc>
          <w:tcPr>
            <w:tcW w:w="2518" w:type="dxa"/>
            <w:tcBorders>
              <w:left w:val="nil"/>
              <w:bottom w:val="single" w:sz="4" w:space="0" w:color="auto"/>
            </w:tcBorders>
          </w:tcPr>
          <w:p w14:paraId="4F91F5F5" w14:textId="77777777" w:rsidR="00C4435B" w:rsidRPr="00321E53" w:rsidRDefault="00C4435B" w:rsidP="00285EE6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7314" w:type="dxa"/>
            <w:gridSpan w:val="2"/>
            <w:tcBorders>
              <w:bottom w:val="single" w:sz="4" w:space="0" w:color="auto"/>
              <w:right w:val="nil"/>
            </w:tcBorders>
          </w:tcPr>
          <w:p w14:paraId="0C8D25B2" w14:textId="2E666E33" w:rsidR="009D4034" w:rsidRPr="00321E53" w:rsidRDefault="009D4034" w:rsidP="00321E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1ECA" w:rsidRPr="00321E53" w14:paraId="5856317C" w14:textId="77777777" w:rsidTr="00EC15B6">
        <w:trPr>
          <w:trHeight w:val="432"/>
        </w:trPr>
        <w:tc>
          <w:tcPr>
            <w:tcW w:w="73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B27620" w14:textId="3E901A31" w:rsidR="009E1ECA" w:rsidRPr="00321E53" w:rsidRDefault="009E1ECA" w:rsidP="009E1ECA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b/>
                <w:sz w:val="20"/>
                <w:szCs w:val="20"/>
              </w:rPr>
              <w:t>Signature*</w:t>
            </w:r>
          </w:p>
        </w:tc>
        <w:tc>
          <w:tcPr>
            <w:tcW w:w="2524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E6A8AA7" w14:textId="4E41AC6C" w:rsidR="009E1ECA" w:rsidRPr="00321E53" w:rsidRDefault="009E1ECA" w:rsidP="009E1ECA">
            <w:pPr>
              <w:rPr>
                <w:rFonts w:ascii="Arial" w:hAnsi="Arial" w:cs="Arial"/>
                <w:sz w:val="20"/>
                <w:szCs w:val="20"/>
              </w:rPr>
            </w:pPr>
            <w:r w:rsidRPr="00321E53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Pr="00321E53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</w:tr>
      <w:tr w:rsidR="00EC15B6" w:rsidRPr="00321E53" w14:paraId="3ABAE593" w14:textId="77777777" w:rsidTr="00EC15B6">
        <w:trPr>
          <w:trHeight w:val="432"/>
        </w:trPr>
        <w:tc>
          <w:tcPr>
            <w:tcW w:w="73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925202" w14:textId="77777777" w:rsidR="009E1ECA" w:rsidRPr="00321E53" w:rsidRDefault="009E1ECA" w:rsidP="00EC15B6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321E53">
              <w:rPr>
                <w:rFonts w:ascii="Arial" w:hAnsi="Arial" w:cs="Arial"/>
                <w:i/>
                <w:iCs/>
                <w:sz w:val="16"/>
                <w:szCs w:val="16"/>
              </w:rPr>
              <w:t>*e-Signature(s) and date are located at the end of the document</w:t>
            </w:r>
          </w:p>
          <w:p w14:paraId="3A35A315" w14:textId="77777777" w:rsidR="009E1ECA" w:rsidRPr="00321E53" w:rsidRDefault="009E1ECA" w:rsidP="00EC15B6">
            <w:pPr>
              <w:rPr>
                <w:rFonts w:ascii="Arial" w:hAnsi="Arial" w:cs="Arial"/>
                <w:b/>
                <w:i/>
                <w:iCs/>
                <w:sz w:val="16"/>
                <w:szCs w:val="16"/>
              </w:rPr>
            </w:pPr>
          </w:p>
        </w:tc>
        <w:tc>
          <w:tcPr>
            <w:tcW w:w="2524" w:type="dxa"/>
            <w:tcBorders>
              <w:left w:val="nil"/>
              <w:bottom w:val="nil"/>
              <w:right w:val="nil"/>
            </w:tcBorders>
          </w:tcPr>
          <w:p w14:paraId="36BE39C4" w14:textId="3DB678DC" w:rsidR="009E1ECA" w:rsidRPr="00321E53" w:rsidRDefault="009E1ECA" w:rsidP="00EC15B6">
            <w:pPr>
              <w:rPr>
                <w:rFonts w:ascii="Arial" w:hAnsi="Arial" w:cs="Arial"/>
                <w:b/>
                <w:i/>
                <w:iCs/>
                <w:sz w:val="16"/>
                <w:szCs w:val="16"/>
              </w:rPr>
            </w:pPr>
            <w:r w:rsidRPr="00321E53">
              <w:rPr>
                <w:rFonts w:ascii="Arial" w:hAnsi="Arial" w:cs="Arial"/>
                <w:i/>
                <w:iCs/>
                <w:sz w:val="16"/>
                <w:szCs w:val="16"/>
              </w:rPr>
              <w:t>Preferred format &lt;ddMmmyyyy&gt;</w:t>
            </w:r>
          </w:p>
        </w:tc>
      </w:tr>
    </w:tbl>
    <w:p w14:paraId="1EF280C7" w14:textId="68C1659B" w:rsidR="00B75CA5" w:rsidRDefault="00B75CA5">
      <w:pPr>
        <w:rPr>
          <w:rFonts w:ascii="Arial" w:hAnsi="Arial" w:cs="Arial"/>
          <w:b/>
          <w:bCs/>
          <w:sz w:val="22"/>
          <w:szCs w:val="22"/>
        </w:rPr>
      </w:pPr>
    </w:p>
    <w:sectPr w:rsidR="00B75CA5" w:rsidSect="00CF5BA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1440" w:right="1440" w:bottom="1440" w:left="1440" w:header="720" w:footer="720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7A471" w14:textId="77777777" w:rsidR="007376C8" w:rsidRDefault="007376C8">
      <w:r>
        <w:separator/>
      </w:r>
    </w:p>
  </w:endnote>
  <w:endnote w:type="continuationSeparator" w:id="0">
    <w:p w14:paraId="604C19C1" w14:textId="77777777" w:rsidR="007376C8" w:rsidRDefault="0073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7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21E53" w:rsidRPr="00941C3B" w14:paraId="648C3E6A" w14:textId="77777777" w:rsidTr="00F24E00">
      <w:tc>
        <w:tcPr>
          <w:tcW w:w="6588" w:type="dxa"/>
        </w:tcPr>
        <w:p w14:paraId="7DD702DF" w14:textId="77777777" w:rsidR="00321E53" w:rsidRPr="007362DF" w:rsidRDefault="00321E53" w:rsidP="00321E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Form</w:t>
          </w:r>
          <w:r w:rsidRPr="007362DF">
            <w:rPr>
              <w:rFonts w:ascii="Arial" w:hAnsi="Arial" w:cs="Arial"/>
              <w:sz w:val="18"/>
              <w:szCs w:val="18"/>
            </w:rPr>
            <w:t xml:space="preserve"> No:  </w:t>
          </w:r>
          <w:r>
            <w:rPr>
              <w:rFonts w:ascii="Arial" w:hAnsi="Arial" w:cs="Arial"/>
              <w:sz w:val="18"/>
              <w:szCs w:val="18"/>
            </w:rPr>
            <w:t>CS_FM_RSU0015</w:t>
          </w:r>
          <w:r w:rsidRPr="007362DF">
            <w:rPr>
              <w:rFonts w:ascii="Arial" w:hAnsi="Arial" w:cs="Arial"/>
              <w:sz w:val="18"/>
              <w:szCs w:val="18"/>
            </w:rPr>
            <w:t xml:space="preserve"> Revision </w:t>
          </w:r>
          <w:r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3C96140E" w14:textId="77777777" w:rsidR="00321E53" w:rsidRPr="007362DF" w:rsidRDefault="00321E53" w:rsidP="00321E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7362DF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CS_WI_RSU0067</w:t>
          </w:r>
        </w:p>
      </w:tc>
    </w:tr>
    <w:tr w:rsidR="00321E53" w:rsidRPr="007362DF" w14:paraId="02F9CA96" w14:textId="77777777" w:rsidTr="00F24E00">
      <w:tc>
        <w:tcPr>
          <w:tcW w:w="6588" w:type="dxa"/>
        </w:tcPr>
        <w:p w14:paraId="734366D6" w14:textId="6FC90F56" w:rsidR="00321E53" w:rsidRPr="008849CF" w:rsidRDefault="00321E53" w:rsidP="00321E53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8849CF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D4034">
            <w:rPr>
              <w:rFonts w:ascii="Arial" w:hAnsi="Arial" w:cs="Arial"/>
              <w:sz w:val="18"/>
              <w:szCs w:val="18"/>
            </w:rPr>
            <w:t>15</w:t>
          </w:r>
          <w:r>
            <w:rPr>
              <w:rFonts w:ascii="Arial" w:hAnsi="Arial" w:cs="Arial"/>
              <w:sz w:val="18"/>
              <w:szCs w:val="18"/>
            </w:rPr>
            <w:t>Oct2021</w:t>
          </w:r>
        </w:p>
      </w:tc>
      <w:tc>
        <w:tcPr>
          <w:tcW w:w="2790" w:type="dxa"/>
        </w:tcPr>
        <w:p w14:paraId="7BCD0305" w14:textId="77777777" w:rsidR="00321E53" w:rsidRPr="007362DF" w:rsidRDefault="00321E53" w:rsidP="00321E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i/>
              <w:sz w:val="18"/>
              <w:szCs w:val="18"/>
            </w:rPr>
          </w:pPr>
        </w:p>
      </w:tc>
    </w:tr>
  </w:tbl>
  <w:p w14:paraId="2DDEBA02" w14:textId="33BE189C" w:rsidR="00321E53" w:rsidRDefault="00321E53">
    <w:pPr>
      <w:pStyle w:val="Footer"/>
    </w:pPr>
    <w:r w:rsidRPr="008849CF"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/>
        <w:sz w:val="16"/>
        <w:szCs w:val="16"/>
      </w:rPr>
      <w:t xml:space="preserve">2018, 2021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7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6A6304" w:rsidRPr="00941C3B" w14:paraId="5B61A360" w14:textId="77777777" w:rsidTr="00106354">
      <w:tc>
        <w:tcPr>
          <w:tcW w:w="6588" w:type="dxa"/>
        </w:tcPr>
        <w:p w14:paraId="49FB5D2B" w14:textId="023B32A1" w:rsidR="006A6304" w:rsidRPr="007362DF" w:rsidRDefault="00292638" w:rsidP="00ED417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bookmarkStart w:id="0" w:name="_Hlk84249681"/>
          <w:bookmarkStart w:id="1" w:name="_Hlk84249682"/>
          <w:bookmarkStart w:id="2" w:name="_Hlk84249683"/>
          <w:bookmarkStart w:id="3" w:name="_Hlk84249684"/>
          <w:bookmarkStart w:id="4" w:name="_Hlk84249685"/>
          <w:bookmarkStart w:id="5" w:name="_Hlk84249686"/>
          <w:r>
            <w:rPr>
              <w:rFonts w:ascii="Arial" w:hAnsi="Arial" w:cs="Arial"/>
              <w:sz w:val="18"/>
              <w:szCs w:val="18"/>
            </w:rPr>
            <w:t>Form</w:t>
          </w:r>
          <w:r w:rsidR="006A6304" w:rsidRPr="007362DF">
            <w:rPr>
              <w:rFonts w:ascii="Arial" w:hAnsi="Arial" w:cs="Arial"/>
              <w:sz w:val="18"/>
              <w:szCs w:val="18"/>
            </w:rPr>
            <w:t xml:space="preserve"> No:  </w:t>
          </w:r>
          <w:r w:rsidR="006A6304">
            <w:rPr>
              <w:rFonts w:ascii="Arial" w:hAnsi="Arial" w:cs="Arial"/>
              <w:sz w:val="18"/>
              <w:szCs w:val="18"/>
            </w:rPr>
            <w:t>CS_</w:t>
          </w:r>
          <w:r>
            <w:rPr>
              <w:rFonts w:ascii="Arial" w:hAnsi="Arial" w:cs="Arial"/>
              <w:sz w:val="18"/>
              <w:szCs w:val="18"/>
            </w:rPr>
            <w:t>FM</w:t>
          </w:r>
          <w:r w:rsidR="006A6304">
            <w:rPr>
              <w:rFonts w:ascii="Arial" w:hAnsi="Arial" w:cs="Arial"/>
              <w:sz w:val="18"/>
              <w:szCs w:val="18"/>
            </w:rPr>
            <w:t>_</w:t>
          </w:r>
          <w:r w:rsidR="00ED417F">
            <w:rPr>
              <w:rFonts w:ascii="Arial" w:hAnsi="Arial" w:cs="Arial"/>
              <w:sz w:val="18"/>
              <w:szCs w:val="18"/>
            </w:rPr>
            <w:t>RSU0015</w:t>
          </w:r>
          <w:r w:rsidR="006A6304" w:rsidRPr="007362DF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9E1ECA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4B321522" w14:textId="25A23895" w:rsidR="006A6304" w:rsidRPr="007362DF" w:rsidRDefault="006A6304" w:rsidP="00ED417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7362DF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</w:t>
          </w:r>
          <w:r w:rsidR="00ED417F">
            <w:rPr>
              <w:rFonts w:ascii="Arial" w:hAnsi="Arial" w:cs="Arial"/>
              <w:sz w:val="18"/>
              <w:szCs w:val="18"/>
            </w:rPr>
            <w:t>WI_RSU00</w:t>
          </w:r>
          <w:r w:rsidR="009E1ECA">
            <w:rPr>
              <w:rFonts w:ascii="Arial" w:hAnsi="Arial" w:cs="Arial"/>
              <w:sz w:val="18"/>
              <w:szCs w:val="18"/>
            </w:rPr>
            <w:t>67</w:t>
          </w:r>
        </w:p>
      </w:tc>
    </w:tr>
    <w:tr w:rsidR="006A6304" w:rsidRPr="007362DF" w14:paraId="3FDA0F5B" w14:textId="77777777" w:rsidTr="00106354">
      <w:tc>
        <w:tcPr>
          <w:tcW w:w="6588" w:type="dxa"/>
        </w:tcPr>
        <w:p w14:paraId="4BC5748A" w14:textId="4E83BD58" w:rsidR="006A6304" w:rsidRPr="008849CF" w:rsidRDefault="006A6304" w:rsidP="004119ED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8849CF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D4034">
            <w:rPr>
              <w:rFonts w:ascii="Arial" w:hAnsi="Arial" w:cs="Arial"/>
              <w:sz w:val="18"/>
              <w:szCs w:val="18"/>
            </w:rPr>
            <w:t>15</w:t>
          </w:r>
          <w:r w:rsidR="009E1ECA">
            <w:rPr>
              <w:rFonts w:ascii="Arial" w:hAnsi="Arial" w:cs="Arial"/>
              <w:sz w:val="18"/>
              <w:szCs w:val="18"/>
            </w:rPr>
            <w:t>Oct2021</w:t>
          </w:r>
        </w:p>
      </w:tc>
      <w:tc>
        <w:tcPr>
          <w:tcW w:w="2790" w:type="dxa"/>
        </w:tcPr>
        <w:p w14:paraId="7114A3BA" w14:textId="77777777" w:rsidR="006A6304" w:rsidRPr="007362DF" w:rsidRDefault="006A6304" w:rsidP="00106354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i/>
              <w:sz w:val="18"/>
              <w:szCs w:val="18"/>
            </w:rPr>
          </w:pPr>
        </w:p>
      </w:tc>
    </w:tr>
  </w:tbl>
  <w:p w14:paraId="2B8BE868" w14:textId="344A1087" w:rsidR="006A6304" w:rsidRPr="008849CF" w:rsidRDefault="006A6304" w:rsidP="006A6304">
    <w:pPr>
      <w:pStyle w:val="Footer"/>
      <w:rPr>
        <w:rStyle w:val="PageNumber"/>
        <w:rFonts w:ascii="Arial" w:hAnsi="Arial" w:cs="Arial"/>
        <w:sz w:val="16"/>
        <w:szCs w:val="16"/>
      </w:rPr>
    </w:pPr>
    <w:r w:rsidRPr="008849CF"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/>
        <w:sz w:val="16"/>
        <w:szCs w:val="16"/>
      </w:rPr>
      <w:t>201</w:t>
    </w:r>
    <w:r w:rsidR="000B6752">
      <w:rPr>
        <w:rStyle w:val="PageNumber"/>
        <w:rFonts w:ascii="Arial" w:hAnsi="Arial" w:cs="Arial"/>
        <w:sz w:val="16"/>
        <w:szCs w:val="16"/>
      </w:rPr>
      <w:t>8</w:t>
    </w:r>
    <w:r w:rsidR="009E1ECA">
      <w:rPr>
        <w:rStyle w:val="PageNumber"/>
        <w:rFonts w:ascii="Arial" w:hAnsi="Arial" w:cs="Arial"/>
        <w:sz w:val="16"/>
        <w:szCs w:val="16"/>
      </w:rPr>
      <w:t>, 2021</w:t>
    </w:r>
    <w:r w:rsidR="00CF5BAF">
      <w:rPr>
        <w:rStyle w:val="PageNumber"/>
        <w:rFonts w:ascii="Arial" w:hAnsi="Arial" w:cs="Arial"/>
        <w:sz w:val="16"/>
        <w:szCs w:val="16"/>
      </w:rPr>
      <w:t xml:space="preserve"> </w:t>
    </w:r>
    <w:r w:rsidR="0093729F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</w:t>
    </w:r>
    <w:bookmarkEnd w:id="0"/>
    <w:bookmarkEnd w:id="1"/>
    <w:bookmarkEnd w:id="2"/>
    <w:bookmarkEnd w:id="3"/>
    <w:bookmarkEnd w:id="4"/>
    <w:bookmarkEnd w:id="5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EDC5C" w14:textId="77777777" w:rsidR="007376C8" w:rsidRDefault="007376C8">
      <w:r>
        <w:separator/>
      </w:r>
    </w:p>
  </w:footnote>
  <w:footnote w:type="continuationSeparator" w:id="0">
    <w:p w14:paraId="0C7574C7" w14:textId="77777777" w:rsidR="007376C8" w:rsidRDefault="00737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8" w:type="dxa"/>
      <w:tblLayout w:type="fixed"/>
      <w:tblLook w:val="0000" w:firstRow="0" w:lastRow="0" w:firstColumn="0" w:lastColumn="0" w:noHBand="0" w:noVBand="0"/>
    </w:tblPr>
    <w:tblGrid>
      <w:gridCol w:w="7938"/>
      <w:gridCol w:w="1890"/>
    </w:tblGrid>
    <w:tr w:rsidR="00321E53" w:rsidRPr="003B402B" w14:paraId="40BC7C5C" w14:textId="77777777" w:rsidTr="00F24E00">
      <w:trPr>
        <w:cantSplit/>
        <w:trHeight w:val="360"/>
      </w:trPr>
      <w:tc>
        <w:tcPr>
          <w:tcW w:w="7938" w:type="dxa"/>
          <w:vAlign w:val="center"/>
        </w:tcPr>
        <w:p w14:paraId="4C8C80B6" w14:textId="77777777" w:rsidR="00321E53" w:rsidRPr="003B402B" w:rsidRDefault="00321E53" w:rsidP="00321E53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1890" w:type="dxa"/>
          <w:vAlign w:val="center"/>
        </w:tcPr>
        <w:p w14:paraId="4532964A" w14:textId="77777777" w:rsidR="00321E53" w:rsidRPr="003B402B" w:rsidRDefault="00321E53" w:rsidP="00321E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21E53" w:rsidRPr="003B402B" w14:paraId="1717F21F" w14:textId="77777777" w:rsidTr="00F24E00">
      <w:trPr>
        <w:cantSplit/>
        <w:trHeight w:val="360"/>
      </w:trPr>
      <w:tc>
        <w:tcPr>
          <w:tcW w:w="7938" w:type="dxa"/>
          <w:tcBorders>
            <w:bottom w:val="single" w:sz="8" w:space="0" w:color="auto"/>
          </w:tcBorders>
          <w:vAlign w:val="center"/>
        </w:tcPr>
        <w:p w14:paraId="19FBA958" w14:textId="77777777" w:rsidR="00321E53" w:rsidRPr="00FC28CB" w:rsidRDefault="00321E53" w:rsidP="00321E53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Regulatory Authority, Institutional Review Board and Ethics Committee </w:t>
          </w:r>
          <w:r w:rsidRPr="00C4435B">
            <w:rPr>
              <w:rFonts w:ascii="Arial" w:hAnsi="Arial" w:cs="Arial"/>
              <w:bCs/>
              <w:sz w:val="20"/>
              <w:szCs w:val="20"/>
            </w:rPr>
            <w:t>Contact Form</w:t>
          </w:r>
        </w:p>
      </w:tc>
      <w:tc>
        <w:tcPr>
          <w:tcW w:w="1890" w:type="dxa"/>
          <w:tcBorders>
            <w:bottom w:val="single" w:sz="8" w:space="0" w:color="auto"/>
          </w:tcBorders>
          <w:vAlign w:val="center"/>
        </w:tcPr>
        <w:p w14:paraId="669C593A" w14:textId="4742BE7D" w:rsidR="00321E53" w:rsidRPr="00FC28CB" w:rsidRDefault="00321E53" w:rsidP="00321E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C28C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FC28CB">
            <w:rPr>
              <w:rFonts w:ascii="Arial" w:hAnsi="Arial" w:cs="Arial"/>
              <w:sz w:val="20"/>
              <w:szCs w:val="20"/>
            </w:rPr>
            <w:fldChar w:fldCharType="begin"/>
          </w:r>
          <w:r w:rsidRPr="00FC28C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FC28CB">
            <w:rPr>
              <w:rFonts w:ascii="Arial" w:hAnsi="Arial" w:cs="Arial"/>
              <w:sz w:val="20"/>
              <w:szCs w:val="20"/>
            </w:rPr>
            <w:fldChar w:fldCharType="separate"/>
          </w:r>
          <w:r w:rsidR="009D4034" w:rsidRPr="009D4034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FC28C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00C47A1" w14:textId="77777777" w:rsidR="002D47C8" w:rsidRDefault="002D47C8" w:rsidP="002D47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8" w:type="dxa"/>
      <w:tblLayout w:type="fixed"/>
      <w:tblLook w:val="0000" w:firstRow="0" w:lastRow="0" w:firstColumn="0" w:lastColumn="0" w:noHBand="0" w:noVBand="0"/>
    </w:tblPr>
    <w:tblGrid>
      <w:gridCol w:w="7938"/>
      <w:gridCol w:w="1890"/>
    </w:tblGrid>
    <w:tr w:rsidR="009E1ECA" w:rsidRPr="003B402B" w14:paraId="5D39CE72" w14:textId="77777777" w:rsidTr="009E1ECA">
      <w:trPr>
        <w:cantSplit/>
        <w:trHeight w:val="360"/>
      </w:trPr>
      <w:tc>
        <w:tcPr>
          <w:tcW w:w="7938" w:type="dxa"/>
          <w:vAlign w:val="center"/>
        </w:tcPr>
        <w:p w14:paraId="520466A8" w14:textId="77777777" w:rsidR="009E1ECA" w:rsidRPr="003B402B" w:rsidRDefault="009E1ECA" w:rsidP="009E1ECA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1890" w:type="dxa"/>
          <w:vAlign w:val="center"/>
        </w:tcPr>
        <w:p w14:paraId="0DE31F70" w14:textId="77777777" w:rsidR="009E1ECA" w:rsidRPr="003B402B" w:rsidRDefault="009E1ECA" w:rsidP="009E1EC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9E1ECA" w:rsidRPr="003B402B" w14:paraId="6E14B0C8" w14:textId="77777777" w:rsidTr="009E1ECA">
      <w:trPr>
        <w:cantSplit/>
        <w:trHeight w:val="360"/>
      </w:trPr>
      <w:tc>
        <w:tcPr>
          <w:tcW w:w="7938" w:type="dxa"/>
          <w:tcBorders>
            <w:bottom w:val="single" w:sz="8" w:space="0" w:color="auto"/>
          </w:tcBorders>
          <w:vAlign w:val="center"/>
        </w:tcPr>
        <w:p w14:paraId="0DB1E58D" w14:textId="139C15C1" w:rsidR="009E1ECA" w:rsidRPr="00FC28CB" w:rsidRDefault="009E1ECA" w:rsidP="009E1ECA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Regulatory Authority, Institutional Review Board and Ethics Committee </w:t>
          </w:r>
          <w:r w:rsidRPr="00C4435B">
            <w:rPr>
              <w:rFonts w:ascii="Arial" w:hAnsi="Arial" w:cs="Arial"/>
              <w:bCs/>
              <w:sz w:val="20"/>
              <w:szCs w:val="20"/>
            </w:rPr>
            <w:t>Contact Form</w:t>
          </w:r>
        </w:p>
      </w:tc>
      <w:tc>
        <w:tcPr>
          <w:tcW w:w="1890" w:type="dxa"/>
          <w:tcBorders>
            <w:bottom w:val="single" w:sz="8" w:space="0" w:color="auto"/>
          </w:tcBorders>
          <w:vAlign w:val="center"/>
        </w:tcPr>
        <w:p w14:paraId="7CC0088B" w14:textId="1467E928" w:rsidR="009E1ECA" w:rsidRPr="00FC28CB" w:rsidRDefault="009E1ECA" w:rsidP="009E1EC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C28C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18</w:t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C28C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FC28CB">
            <w:rPr>
              <w:rFonts w:ascii="Arial" w:hAnsi="Arial" w:cs="Arial"/>
              <w:sz w:val="20"/>
              <w:szCs w:val="20"/>
            </w:rPr>
            <w:fldChar w:fldCharType="begin"/>
          </w:r>
          <w:r w:rsidRPr="00FC28C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FC28CB">
            <w:rPr>
              <w:rFonts w:ascii="Arial" w:hAnsi="Arial" w:cs="Arial"/>
              <w:sz w:val="20"/>
              <w:szCs w:val="20"/>
            </w:rPr>
            <w:fldChar w:fldCharType="separate"/>
          </w:r>
          <w:r w:rsidR="009D4034" w:rsidRPr="009D403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FC28C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B326E3A" w14:textId="77777777" w:rsidR="009E1ECA" w:rsidRDefault="009E1EC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E08031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32856"/>
    <w:rsid w:val="00036190"/>
    <w:rsid w:val="0004508F"/>
    <w:rsid w:val="00046D5A"/>
    <w:rsid w:val="00094E1A"/>
    <w:rsid w:val="000959B3"/>
    <w:rsid w:val="000B1011"/>
    <w:rsid w:val="000B6752"/>
    <w:rsid w:val="000C0F3E"/>
    <w:rsid w:val="000C2523"/>
    <w:rsid w:val="000E72F4"/>
    <w:rsid w:val="000E7ED7"/>
    <w:rsid w:val="000F1C85"/>
    <w:rsid w:val="000F7785"/>
    <w:rsid w:val="001153CE"/>
    <w:rsid w:val="001235F5"/>
    <w:rsid w:val="00135627"/>
    <w:rsid w:val="001402CD"/>
    <w:rsid w:val="00163D28"/>
    <w:rsid w:val="0016681E"/>
    <w:rsid w:val="00172AB5"/>
    <w:rsid w:val="0018531E"/>
    <w:rsid w:val="001A2E28"/>
    <w:rsid w:val="001A40A6"/>
    <w:rsid w:val="001A79B2"/>
    <w:rsid w:val="001C7F78"/>
    <w:rsid w:val="001D2894"/>
    <w:rsid w:val="001E508A"/>
    <w:rsid w:val="001F604B"/>
    <w:rsid w:val="0020500E"/>
    <w:rsid w:val="00214413"/>
    <w:rsid w:val="00216963"/>
    <w:rsid w:val="002339B5"/>
    <w:rsid w:val="002343A2"/>
    <w:rsid w:val="00240423"/>
    <w:rsid w:val="002603E7"/>
    <w:rsid w:val="00292638"/>
    <w:rsid w:val="00292E8B"/>
    <w:rsid w:val="00296DD7"/>
    <w:rsid w:val="002B2EC4"/>
    <w:rsid w:val="002C53A9"/>
    <w:rsid w:val="002D47C8"/>
    <w:rsid w:val="002E2EFF"/>
    <w:rsid w:val="002E5969"/>
    <w:rsid w:val="002F6389"/>
    <w:rsid w:val="00312E6E"/>
    <w:rsid w:val="00314E21"/>
    <w:rsid w:val="003166E8"/>
    <w:rsid w:val="003217B7"/>
    <w:rsid w:val="00321E53"/>
    <w:rsid w:val="00324B0B"/>
    <w:rsid w:val="003434C2"/>
    <w:rsid w:val="00345B03"/>
    <w:rsid w:val="00361C9B"/>
    <w:rsid w:val="00390AB8"/>
    <w:rsid w:val="00396AC8"/>
    <w:rsid w:val="00397047"/>
    <w:rsid w:val="003A2DC8"/>
    <w:rsid w:val="003E4D1B"/>
    <w:rsid w:val="004119ED"/>
    <w:rsid w:val="004209CD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37FD9"/>
    <w:rsid w:val="00547D3A"/>
    <w:rsid w:val="00555D20"/>
    <w:rsid w:val="00561363"/>
    <w:rsid w:val="005823CB"/>
    <w:rsid w:val="005A1EA6"/>
    <w:rsid w:val="005D7037"/>
    <w:rsid w:val="005F0E0D"/>
    <w:rsid w:val="005F1CBC"/>
    <w:rsid w:val="00621010"/>
    <w:rsid w:val="00626646"/>
    <w:rsid w:val="00631429"/>
    <w:rsid w:val="006316E0"/>
    <w:rsid w:val="00640A41"/>
    <w:rsid w:val="0066463D"/>
    <w:rsid w:val="006674E4"/>
    <w:rsid w:val="006745BC"/>
    <w:rsid w:val="006930D8"/>
    <w:rsid w:val="006A6304"/>
    <w:rsid w:val="006B047F"/>
    <w:rsid w:val="006B7510"/>
    <w:rsid w:val="006D67E6"/>
    <w:rsid w:val="006F60D0"/>
    <w:rsid w:val="00705CBD"/>
    <w:rsid w:val="00735B0D"/>
    <w:rsid w:val="007376C8"/>
    <w:rsid w:val="00765215"/>
    <w:rsid w:val="00767FCF"/>
    <w:rsid w:val="00776C11"/>
    <w:rsid w:val="007A5363"/>
    <w:rsid w:val="007D46ED"/>
    <w:rsid w:val="007D4EAD"/>
    <w:rsid w:val="00813772"/>
    <w:rsid w:val="0081757B"/>
    <w:rsid w:val="00860A59"/>
    <w:rsid w:val="00870482"/>
    <w:rsid w:val="00876272"/>
    <w:rsid w:val="00881AA9"/>
    <w:rsid w:val="00881AF8"/>
    <w:rsid w:val="008831D5"/>
    <w:rsid w:val="00891481"/>
    <w:rsid w:val="00892319"/>
    <w:rsid w:val="00896556"/>
    <w:rsid w:val="008A7622"/>
    <w:rsid w:val="0090223C"/>
    <w:rsid w:val="0091504A"/>
    <w:rsid w:val="0093729F"/>
    <w:rsid w:val="009377B5"/>
    <w:rsid w:val="00941C3B"/>
    <w:rsid w:val="00984950"/>
    <w:rsid w:val="0099575E"/>
    <w:rsid w:val="009D4034"/>
    <w:rsid w:val="009E1ECA"/>
    <w:rsid w:val="009E4F5E"/>
    <w:rsid w:val="009E78E2"/>
    <w:rsid w:val="00A211C3"/>
    <w:rsid w:val="00A22C57"/>
    <w:rsid w:val="00A32B1C"/>
    <w:rsid w:val="00A34FE0"/>
    <w:rsid w:val="00A3604D"/>
    <w:rsid w:val="00A36D07"/>
    <w:rsid w:val="00A62977"/>
    <w:rsid w:val="00AA00DB"/>
    <w:rsid w:val="00AB06CF"/>
    <w:rsid w:val="00AB361D"/>
    <w:rsid w:val="00AB4F52"/>
    <w:rsid w:val="00AE20FB"/>
    <w:rsid w:val="00AE4E14"/>
    <w:rsid w:val="00AF4EFE"/>
    <w:rsid w:val="00B167F1"/>
    <w:rsid w:val="00B261DD"/>
    <w:rsid w:val="00B30F62"/>
    <w:rsid w:val="00B3224B"/>
    <w:rsid w:val="00B423DE"/>
    <w:rsid w:val="00B72363"/>
    <w:rsid w:val="00B74628"/>
    <w:rsid w:val="00B75CA5"/>
    <w:rsid w:val="00BC3C22"/>
    <w:rsid w:val="00BD19C4"/>
    <w:rsid w:val="00BD3962"/>
    <w:rsid w:val="00BE007D"/>
    <w:rsid w:val="00BF5A73"/>
    <w:rsid w:val="00C01465"/>
    <w:rsid w:val="00C4435B"/>
    <w:rsid w:val="00C90C95"/>
    <w:rsid w:val="00C92BE4"/>
    <w:rsid w:val="00C96C34"/>
    <w:rsid w:val="00CA0C81"/>
    <w:rsid w:val="00CF5BAF"/>
    <w:rsid w:val="00CF60FD"/>
    <w:rsid w:val="00D17159"/>
    <w:rsid w:val="00D34700"/>
    <w:rsid w:val="00D449C2"/>
    <w:rsid w:val="00D7795D"/>
    <w:rsid w:val="00D932A6"/>
    <w:rsid w:val="00DB147D"/>
    <w:rsid w:val="00DE6F30"/>
    <w:rsid w:val="00E065CD"/>
    <w:rsid w:val="00E11D77"/>
    <w:rsid w:val="00E27723"/>
    <w:rsid w:val="00E45B70"/>
    <w:rsid w:val="00E60590"/>
    <w:rsid w:val="00E70F75"/>
    <w:rsid w:val="00E7447F"/>
    <w:rsid w:val="00E764D7"/>
    <w:rsid w:val="00E84AD7"/>
    <w:rsid w:val="00EA4A5E"/>
    <w:rsid w:val="00EB012A"/>
    <w:rsid w:val="00EB6CD2"/>
    <w:rsid w:val="00EC15B6"/>
    <w:rsid w:val="00EC2A94"/>
    <w:rsid w:val="00ED417F"/>
    <w:rsid w:val="00EF549F"/>
    <w:rsid w:val="00F23DC0"/>
    <w:rsid w:val="00F478E5"/>
    <w:rsid w:val="00F53968"/>
    <w:rsid w:val="00F6314C"/>
    <w:rsid w:val="00F73D41"/>
    <w:rsid w:val="00F75598"/>
    <w:rsid w:val="00F83A16"/>
    <w:rsid w:val="00F944E1"/>
    <w:rsid w:val="00F94C45"/>
    <w:rsid w:val="00FA6C08"/>
    <w:rsid w:val="00FA7DC7"/>
    <w:rsid w:val="00FB12DD"/>
    <w:rsid w:val="00FC2102"/>
    <w:rsid w:val="00FE2599"/>
    <w:rsid w:val="00FE6D09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413D90"/>
  <w15:docId w15:val="{D1B0D91F-97B7-426B-A61E-F2CCFD85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E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A63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C8CC1-DFC3-4519-A763-BDAD68EA2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53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Beatty, Mary</cp:lastModifiedBy>
  <cp:revision>17</cp:revision>
  <cp:lastPrinted>2008-10-03T14:55:00Z</cp:lastPrinted>
  <dcterms:created xsi:type="dcterms:W3CDTF">2010-08-01T02:20:00Z</dcterms:created>
  <dcterms:modified xsi:type="dcterms:W3CDTF">2021-10-08T19:42:00Z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