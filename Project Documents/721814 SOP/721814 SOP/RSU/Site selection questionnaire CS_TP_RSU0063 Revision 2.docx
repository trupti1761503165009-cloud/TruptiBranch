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9373C4" w14:textId="77777777" w:rsidR="0032313C" w:rsidRPr="00495A2F" w:rsidRDefault="0032313C" w:rsidP="0032313C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bookmarkStart w:id="0" w:name="_GoBack"/>
      <w:bookmarkEnd w:id="0"/>
      <w:r w:rsidRPr="00495A2F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63CD2175" w14:textId="77777777" w:rsidR="0032313C" w:rsidRPr="00495A2F" w:rsidRDefault="0032313C" w:rsidP="0032313C">
      <w:pPr>
        <w:ind w:left="1080"/>
        <w:contextualSpacing/>
        <w:rPr>
          <w:rFonts w:ascii="Arial" w:hAnsi="Arial" w:cs="Arial"/>
          <w:color w:val="FF0000"/>
          <w:sz w:val="22"/>
          <w:szCs w:val="22"/>
        </w:rPr>
      </w:pPr>
    </w:p>
    <w:p w14:paraId="394C9F26" w14:textId="30199F6A" w:rsidR="00406D09" w:rsidRPr="00495A2F" w:rsidRDefault="00406D09" w:rsidP="00406D09">
      <w:pPr>
        <w:numPr>
          <w:ilvl w:val="1"/>
          <w:numId w:val="1"/>
        </w:numPr>
        <w:ind w:hanging="540"/>
        <w:contextualSpacing/>
        <w:rPr>
          <w:rFonts w:ascii="Arial" w:hAnsi="Arial" w:cs="Arial"/>
          <w:color w:val="FF0000"/>
          <w:sz w:val="22"/>
          <w:szCs w:val="22"/>
        </w:rPr>
      </w:pPr>
      <w:r w:rsidRPr="00495A2F">
        <w:rPr>
          <w:rFonts w:ascii="Arial" w:hAnsi="Arial" w:cs="Arial"/>
          <w:color w:val="FF0000"/>
          <w:sz w:val="22"/>
          <w:szCs w:val="22"/>
        </w:rPr>
        <w:t>The Site Selection Questionnaire (SSQ) is to be used as described in CS_OP_RSU0065</w:t>
      </w:r>
      <w:r w:rsidR="0024301B" w:rsidRPr="00495A2F">
        <w:rPr>
          <w:rFonts w:ascii="Arial" w:hAnsi="Arial" w:cs="Arial"/>
          <w:color w:val="FF0000"/>
          <w:sz w:val="22"/>
          <w:szCs w:val="22"/>
        </w:rPr>
        <w:t>, Site Identification and Selection</w:t>
      </w:r>
      <w:r w:rsidRPr="00495A2F">
        <w:rPr>
          <w:rFonts w:ascii="Arial" w:hAnsi="Arial" w:cs="Arial"/>
          <w:color w:val="FF0000"/>
          <w:sz w:val="22"/>
          <w:szCs w:val="22"/>
        </w:rPr>
        <w:t xml:space="preserve">.  </w:t>
      </w:r>
    </w:p>
    <w:p w14:paraId="4B8257C9" w14:textId="194AE3CF" w:rsidR="00406D09" w:rsidRPr="00495A2F" w:rsidRDefault="00406D09" w:rsidP="00406D09">
      <w:pPr>
        <w:numPr>
          <w:ilvl w:val="1"/>
          <w:numId w:val="1"/>
        </w:numPr>
        <w:ind w:hanging="540"/>
        <w:contextualSpacing/>
        <w:rPr>
          <w:rFonts w:ascii="Arial" w:hAnsi="Arial" w:cs="Arial"/>
          <w:color w:val="FF0000"/>
          <w:sz w:val="22"/>
          <w:szCs w:val="22"/>
        </w:rPr>
      </w:pPr>
      <w:r w:rsidRPr="00495A2F">
        <w:rPr>
          <w:rFonts w:ascii="Arial" w:hAnsi="Arial" w:cs="Arial"/>
          <w:bCs/>
          <w:color w:val="FF0000"/>
          <w:sz w:val="22"/>
          <w:szCs w:val="22"/>
        </w:rPr>
        <w:t xml:space="preserve">Global Site ID </w:t>
      </w:r>
      <w:r w:rsidR="00B07526" w:rsidRPr="00495A2F">
        <w:rPr>
          <w:rFonts w:ascii="Arial" w:hAnsi="Arial" w:cs="Arial"/>
          <w:bCs/>
          <w:color w:val="FF0000"/>
          <w:sz w:val="22"/>
          <w:szCs w:val="22"/>
        </w:rPr>
        <w:t xml:space="preserve">Lead </w:t>
      </w:r>
      <w:r w:rsidRPr="00495A2F">
        <w:rPr>
          <w:rFonts w:ascii="Arial" w:hAnsi="Arial" w:cs="Arial"/>
          <w:bCs/>
          <w:color w:val="FF0000"/>
          <w:sz w:val="22"/>
          <w:szCs w:val="22"/>
        </w:rPr>
        <w:t xml:space="preserve">in consultation with the study team must customize this form based on protocol or indication required questions. </w:t>
      </w:r>
    </w:p>
    <w:p w14:paraId="626E91D5" w14:textId="0C06E572" w:rsidR="00406D09" w:rsidRPr="00495A2F" w:rsidRDefault="00406D09" w:rsidP="00406D09">
      <w:pPr>
        <w:numPr>
          <w:ilvl w:val="1"/>
          <w:numId w:val="1"/>
        </w:numPr>
        <w:ind w:hanging="540"/>
        <w:contextualSpacing/>
        <w:rPr>
          <w:rFonts w:ascii="Arial" w:hAnsi="Arial" w:cs="Arial"/>
          <w:color w:val="FF0000"/>
          <w:sz w:val="22"/>
          <w:szCs w:val="22"/>
        </w:rPr>
      </w:pPr>
      <w:r w:rsidRPr="00495A2F">
        <w:rPr>
          <w:rFonts w:ascii="Arial" w:hAnsi="Arial" w:cs="Arial"/>
          <w:bCs/>
          <w:color w:val="FF0000"/>
          <w:sz w:val="22"/>
          <w:szCs w:val="22"/>
        </w:rPr>
        <w:t xml:space="preserve">Global Site ID in consultation with the study team creates annotated SSQ to indicate acceptability for site selection decision. Global Site ID </w:t>
      </w:r>
      <w:r w:rsidR="00B07526" w:rsidRPr="00495A2F">
        <w:rPr>
          <w:rFonts w:ascii="Arial" w:hAnsi="Arial" w:cs="Arial"/>
          <w:bCs/>
          <w:color w:val="FF0000"/>
          <w:sz w:val="22"/>
          <w:szCs w:val="22"/>
        </w:rPr>
        <w:t>should</w:t>
      </w:r>
      <w:r w:rsidRPr="00495A2F">
        <w:rPr>
          <w:rFonts w:ascii="Arial" w:hAnsi="Arial" w:cs="Arial"/>
          <w:bCs/>
          <w:color w:val="FF0000"/>
          <w:sz w:val="22"/>
          <w:szCs w:val="22"/>
        </w:rPr>
        <w:t xml:space="preserve"> consult with </w:t>
      </w:r>
      <w:r w:rsidR="00B07526" w:rsidRPr="00495A2F">
        <w:rPr>
          <w:rFonts w:ascii="Arial" w:hAnsi="Arial" w:cs="Arial"/>
          <w:bCs/>
          <w:color w:val="FF0000"/>
          <w:sz w:val="22"/>
          <w:szCs w:val="22"/>
        </w:rPr>
        <w:t>Clinical Lead</w:t>
      </w:r>
      <w:r w:rsidRPr="00495A2F">
        <w:rPr>
          <w:rFonts w:ascii="Arial" w:hAnsi="Arial" w:cs="Arial"/>
          <w:bCs/>
          <w:color w:val="FF0000"/>
          <w:sz w:val="22"/>
          <w:szCs w:val="22"/>
        </w:rPr>
        <w:t xml:space="preserve"> to ensure all relevant questions are included and to provide instruction when/if clinical follow up is required. </w:t>
      </w:r>
    </w:p>
    <w:p w14:paraId="46DD9416" w14:textId="2FC4757D" w:rsidR="00406D09" w:rsidRPr="00495A2F" w:rsidRDefault="005D600B" w:rsidP="00406D09">
      <w:pPr>
        <w:numPr>
          <w:ilvl w:val="1"/>
          <w:numId w:val="1"/>
        </w:numPr>
        <w:ind w:hanging="540"/>
        <w:contextualSpacing/>
        <w:rPr>
          <w:rFonts w:ascii="Arial" w:hAnsi="Arial" w:cs="Arial"/>
          <w:color w:val="FF0000"/>
          <w:sz w:val="22"/>
          <w:szCs w:val="22"/>
        </w:rPr>
      </w:pPr>
      <w:r w:rsidRPr="00495A2F">
        <w:rPr>
          <w:rFonts w:ascii="Arial" w:hAnsi="Arial" w:cs="Arial"/>
          <w:bCs/>
          <w:color w:val="FF0000"/>
          <w:sz w:val="22"/>
          <w:szCs w:val="22"/>
        </w:rPr>
        <w:t xml:space="preserve">GSID Lead to ensure that the annotated SSQ enables </w:t>
      </w:r>
      <w:r w:rsidR="00406D09" w:rsidRPr="00495A2F">
        <w:rPr>
          <w:rFonts w:ascii="Arial" w:hAnsi="Arial" w:cs="Arial"/>
          <w:bCs/>
          <w:color w:val="FF0000"/>
          <w:sz w:val="22"/>
          <w:szCs w:val="22"/>
        </w:rPr>
        <w:t xml:space="preserve">Local Site ID </w:t>
      </w:r>
      <w:r w:rsidR="00B07526" w:rsidRPr="00495A2F">
        <w:rPr>
          <w:rFonts w:ascii="Arial" w:hAnsi="Arial" w:cs="Arial"/>
          <w:bCs/>
          <w:color w:val="FF0000"/>
          <w:sz w:val="22"/>
          <w:szCs w:val="22"/>
        </w:rPr>
        <w:t xml:space="preserve">Representative </w:t>
      </w:r>
      <w:r w:rsidRPr="00495A2F">
        <w:rPr>
          <w:rFonts w:ascii="Arial" w:hAnsi="Arial" w:cs="Arial"/>
          <w:bCs/>
          <w:color w:val="FF0000"/>
          <w:sz w:val="22"/>
          <w:szCs w:val="22"/>
        </w:rPr>
        <w:t>to</w:t>
      </w:r>
      <w:r w:rsidR="00406D09" w:rsidRPr="00495A2F">
        <w:rPr>
          <w:rFonts w:ascii="Arial" w:hAnsi="Arial" w:cs="Arial"/>
          <w:bCs/>
          <w:color w:val="FF0000"/>
          <w:sz w:val="22"/>
          <w:szCs w:val="22"/>
        </w:rPr>
        <w:t xml:space="preserve"> </w:t>
      </w:r>
      <w:r w:rsidRPr="00495A2F">
        <w:rPr>
          <w:rFonts w:ascii="Arial" w:hAnsi="Arial" w:cs="Arial"/>
          <w:bCs/>
          <w:color w:val="FF0000"/>
          <w:sz w:val="22"/>
          <w:szCs w:val="22"/>
        </w:rPr>
        <w:t>understand the</w:t>
      </w:r>
      <w:r w:rsidR="00406D09" w:rsidRPr="00495A2F">
        <w:rPr>
          <w:rFonts w:ascii="Arial" w:hAnsi="Arial" w:cs="Arial"/>
          <w:bCs/>
          <w:color w:val="FF0000"/>
          <w:sz w:val="22"/>
          <w:szCs w:val="22"/>
        </w:rPr>
        <w:t xml:space="preserve"> requirements for participation and site selection based on site confirmations/responses. </w:t>
      </w:r>
    </w:p>
    <w:p w14:paraId="3D86E590" w14:textId="77777777" w:rsidR="00406D09" w:rsidRPr="00495A2F" w:rsidRDefault="00406D09" w:rsidP="00406D09">
      <w:pPr>
        <w:numPr>
          <w:ilvl w:val="1"/>
          <w:numId w:val="1"/>
        </w:numPr>
        <w:ind w:hanging="540"/>
        <w:contextualSpacing/>
        <w:rPr>
          <w:rFonts w:ascii="Arial" w:hAnsi="Arial" w:cs="Arial"/>
          <w:color w:val="FF0000"/>
          <w:sz w:val="22"/>
          <w:szCs w:val="22"/>
        </w:rPr>
      </w:pPr>
      <w:r w:rsidRPr="00495A2F">
        <w:rPr>
          <w:rFonts w:ascii="Arial" w:hAnsi="Arial" w:cs="Arial"/>
          <w:bCs/>
          <w:color w:val="FF0000"/>
          <w:sz w:val="22"/>
          <w:szCs w:val="22"/>
        </w:rPr>
        <w:t xml:space="preserve">Text in </w:t>
      </w:r>
      <w:r w:rsidRPr="00495A2F">
        <w:rPr>
          <w:rFonts w:ascii="Arial" w:hAnsi="Arial" w:cs="Arial"/>
          <w:bCs/>
          <w:i/>
          <w:color w:val="FF0000"/>
          <w:sz w:val="22"/>
          <w:szCs w:val="22"/>
        </w:rPr>
        <w:t>red italics</w:t>
      </w:r>
      <w:r w:rsidRPr="00495A2F">
        <w:rPr>
          <w:rFonts w:ascii="Arial" w:hAnsi="Arial" w:cs="Arial"/>
          <w:bCs/>
          <w:color w:val="FF0000"/>
          <w:sz w:val="22"/>
          <w:szCs w:val="22"/>
        </w:rPr>
        <w:t xml:space="preserve"> are instructions and need to be deleted once customization of the template is completed and before the document is sent to potential investigators.</w:t>
      </w:r>
    </w:p>
    <w:p w14:paraId="7B21896B" w14:textId="77777777" w:rsidR="00406D09" w:rsidRPr="00495A2F" w:rsidRDefault="00406D09" w:rsidP="00406D09">
      <w:pPr>
        <w:ind w:left="540"/>
        <w:contextualSpacing/>
        <w:rPr>
          <w:rFonts w:ascii="Arial" w:hAnsi="Arial" w:cs="Arial"/>
          <w:color w:val="FF0000"/>
          <w:sz w:val="22"/>
          <w:szCs w:val="22"/>
        </w:rPr>
      </w:pPr>
    </w:p>
    <w:p w14:paraId="34194B74" w14:textId="0E5CFAC5" w:rsidR="00B84ADA" w:rsidRPr="00495A2F" w:rsidRDefault="00B84ADA" w:rsidP="00B84ADA">
      <w:pPr>
        <w:ind w:left="540"/>
        <w:contextualSpacing/>
        <w:rPr>
          <w:rFonts w:ascii="Arial" w:hAnsi="Arial" w:cs="Arial"/>
          <w:color w:val="FF0000"/>
          <w:sz w:val="22"/>
          <w:szCs w:val="22"/>
        </w:rPr>
      </w:pPr>
    </w:p>
    <w:p w14:paraId="49707AD4" w14:textId="77777777" w:rsidR="00B84ADA" w:rsidRPr="00495A2F" w:rsidRDefault="00B84ADA">
      <w:pPr>
        <w:rPr>
          <w:rFonts w:ascii="Arial" w:hAnsi="Arial" w:cs="Arial"/>
          <w:b/>
          <w:sz w:val="22"/>
          <w:szCs w:val="22"/>
        </w:rPr>
        <w:sectPr w:rsidR="00B84ADA" w:rsidRPr="00495A2F" w:rsidSect="00905EAA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 w:code="1"/>
          <w:pgMar w:top="360" w:right="1440" w:bottom="1440" w:left="1440" w:header="720" w:footer="720" w:gutter="0"/>
          <w:paperSrc w:first="7" w:other="7"/>
          <w:pgNumType w:start="1"/>
          <w:cols w:space="720"/>
          <w:titlePg/>
          <w:docGrid w:linePitch="360"/>
        </w:sectPr>
      </w:pPr>
    </w:p>
    <w:p w14:paraId="7B25011C" w14:textId="2DD2CA87" w:rsidR="0032313C" w:rsidRPr="00495A2F" w:rsidRDefault="0032313C" w:rsidP="0032313C">
      <w:pPr>
        <w:tabs>
          <w:tab w:val="left" w:pos="1365"/>
        </w:tabs>
        <w:jc w:val="center"/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lastRenderedPageBreak/>
        <w:t>Site Selection Questionnaire</w:t>
      </w:r>
    </w:p>
    <w:p w14:paraId="0AB05FC5" w14:textId="77777777" w:rsidR="0024301B" w:rsidRPr="00495A2F" w:rsidRDefault="0024301B" w:rsidP="0032313C">
      <w:pPr>
        <w:tabs>
          <w:tab w:val="left" w:pos="1365"/>
        </w:tabs>
        <w:jc w:val="center"/>
        <w:rPr>
          <w:rFonts w:ascii="Arial" w:hAnsi="Arial" w:cs="Arial"/>
          <w:b/>
          <w:sz w:val="20"/>
          <w:szCs w:val="20"/>
        </w:rPr>
      </w:pPr>
    </w:p>
    <w:p w14:paraId="00E61AD3" w14:textId="77777777" w:rsidR="0024301B" w:rsidRPr="00495A2F" w:rsidRDefault="0024301B" w:rsidP="0024301B">
      <w:pPr>
        <w:jc w:val="center"/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t>***Please return</w:t>
      </w:r>
      <w:r w:rsidRPr="00495A2F">
        <w:rPr>
          <w:rFonts w:ascii="Arial" w:hAnsi="Arial" w:cs="Arial"/>
          <w:b/>
          <w:i/>
          <w:sz w:val="20"/>
          <w:szCs w:val="20"/>
        </w:rPr>
        <w:t xml:space="preserve"> </w:t>
      </w:r>
      <w:r w:rsidRPr="00495A2F">
        <w:rPr>
          <w:rFonts w:ascii="Arial" w:hAnsi="Arial" w:cs="Arial"/>
          <w:b/>
          <w:sz w:val="20"/>
          <w:szCs w:val="20"/>
        </w:rPr>
        <w:t xml:space="preserve">completed form to IQVIA within two (2) business days of </w:t>
      </w:r>
      <w:proofErr w:type="gramStart"/>
      <w:r w:rsidRPr="00495A2F">
        <w:rPr>
          <w:rFonts w:ascii="Arial" w:hAnsi="Arial" w:cs="Arial"/>
          <w:b/>
          <w:sz w:val="20"/>
          <w:szCs w:val="20"/>
        </w:rPr>
        <w:t>receipt.*</w:t>
      </w:r>
      <w:proofErr w:type="gramEnd"/>
      <w:r w:rsidRPr="00495A2F">
        <w:rPr>
          <w:rFonts w:ascii="Arial" w:hAnsi="Arial" w:cs="Arial"/>
          <w:b/>
          <w:sz w:val="20"/>
          <w:szCs w:val="20"/>
        </w:rPr>
        <w:t>**</w:t>
      </w:r>
    </w:p>
    <w:p w14:paraId="55A8972A" w14:textId="77777777" w:rsidR="0032313C" w:rsidRPr="00495A2F" w:rsidRDefault="0032313C" w:rsidP="0032313C">
      <w:pPr>
        <w:rPr>
          <w:rFonts w:ascii="Arial" w:hAnsi="Arial" w:cs="Arial"/>
          <w:sz w:val="20"/>
          <w:szCs w:val="20"/>
        </w:rPr>
      </w:pPr>
    </w:p>
    <w:p w14:paraId="0C33E205" w14:textId="0A71338E" w:rsidR="00406D09" w:rsidRPr="00495A2F" w:rsidRDefault="00406D09" w:rsidP="00406D09">
      <w:pPr>
        <w:jc w:val="center"/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t>PROTOCOL SPECIFICS</w:t>
      </w:r>
    </w:p>
    <w:p w14:paraId="3D72850D" w14:textId="77777777" w:rsidR="00406D09" w:rsidRPr="00495A2F" w:rsidRDefault="00406D09" w:rsidP="00406D09">
      <w:pPr>
        <w:rPr>
          <w:rFonts w:ascii="Arial" w:hAnsi="Arial" w:cs="Arial"/>
          <w:b/>
          <w:bCs/>
          <w:sz w:val="20"/>
          <w:szCs w:val="20"/>
        </w:rPr>
      </w:pPr>
    </w:p>
    <w:p w14:paraId="6D671624" w14:textId="77777777" w:rsidR="00406D09" w:rsidRPr="00495A2F" w:rsidRDefault="00406D09" w:rsidP="00406D09">
      <w:pPr>
        <w:rPr>
          <w:rFonts w:ascii="Arial" w:hAnsi="Arial" w:cs="Arial"/>
          <w:color w:val="FF0000"/>
          <w:sz w:val="20"/>
          <w:szCs w:val="20"/>
        </w:rPr>
      </w:pPr>
      <w:r w:rsidRPr="00495A2F">
        <w:rPr>
          <w:rFonts w:ascii="Arial" w:hAnsi="Arial" w:cs="Arial"/>
          <w:b/>
          <w:color w:val="000000"/>
          <w:sz w:val="20"/>
          <w:szCs w:val="20"/>
        </w:rPr>
        <w:t>Protocol Title: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5A2F">
        <w:rPr>
          <w:rFonts w:ascii="Arial" w:hAnsi="Arial" w:cs="Arial"/>
          <w:i/>
          <w:color w:val="FF0000"/>
          <w:sz w:val="20"/>
          <w:szCs w:val="20"/>
        </w:rPr>
        <w:t>This is the complete, official title taken from the protocol/ synopsis</w:t>
      </w:r>
    </w:p>
    <w:p w14:paraId="26C95BCA" w14:textId="77777777" w:rsidR="00406D09" w:rsidRPr="00495A2F" w:rsidRDefault="00406D09" w:rsidP="00406D09">
      <w:pPr>
        <w:rPr>
          <w:rFonts w:ascii="Arial" w:hAnsi="Arial" w:cs="Arial"/>
          <w:color w:val="000000"/>
          <w:sz w:val="20"/>
          <w:szCs w:val="20"/>
        </w:rPr>
      </w:pPr>
    </w:p>
    <w:p w14:paraId="15D31FD7" w14:textId="77777777" w:rsidR="00406D09" w:rsidRPr="00495A2F" w:rsidRDefault="00406D09" w:rsidP="00406D09">
      <w:pPr>
        <w:rPr>
          <w:rFonts w:ascii="Arial" w:hAnsi="Arial" w:cs="Arial"/>
          <w:i/>
          <w:color w:val="FF0000"/>
          <w:sz w:val="20"/>
          <w:szCs w:val="20"/>
        </w:rPr>
      </w:pPr>
      <w:r w:rsidRPr="00495A2F">
        <w:rPr>
          <w:rFonts w:ascii="Arial" w:hAnsi="Arial" w:cs="Arial"/>
          <w:b/>
          <w:color w:val="000000"/>
          <w:sz w:val="20"/>
          <w:szCs w:val="20"/>
        </w:rPr>
        <w:t>Target population: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5A2F">
        <w:rPr>
          <w:rFonts w:ascii="Arial" w:hAnsi="Arial" w:cs="Arial"/>
          <w:i/>
          <w:color w:val="FF0000"/>
          <w:sz w:val="20"/>
          <w:szCs w:val="20"/>
        </w:rPr>
        <w:t>Be as specific as possible</w:t>
      </w:r>
    </w:p>
    <w:p w14:paraId="5F792B35" w14:textId="77777777" w:rsidR="00406D09" w:rsidRPr="00495A2F" w:rsidRDefault="00406D09" w:rsidP="00406D09">
      <w:pPr>
        <w:rPr>
          <w:rFonts w:ascii="Arial" w:hAnsi="Arial" w:cs="Arial"/>
          <w:color w:val="000000"/>
          <w:sz w:val="20"/>
          <w:szCs w:val="20"/>
        </w:rPr>
      </w:pPr>
    </w:p>
    <w:p w14:paraId="467B819F" w14:textId="77777777" w:rsidR="00406D09" w:rsidRPr="00495A2F" w:rsidRDefault="00406D09" w:rsidP="00406D09">
      <w:pPr>
        <w:rPr>
          <w:rFonts w:ascii="Arial" w:hAnsi="Arial" w:cs="Arial"/>
          <w:color w:val="FF0000"/>
          <w:sz w:val="20"/>
          <w:szCs w:val="20"/>
        </w:rPr>
      </w:pPr>
      <w:r w:rsidRPr="00495A2F">
        <w:rPr>
          <w:rFonts w:ascii="Arial" w:hAnsi="Arial" w:cs="Arial"/>
          <w:b/>
          <w:color w:val="000000"/>
          <w:sz w:val="20"/>
          <w:szCs w:val="20"/>
        </w:rPr>
        <w:t>Statement for targeted number of countries and subjects randomized: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5A2F">
        <w:rPr>
          <w:rFonts w:ascii="Arial" w:hAnsi="Arial" w:cs="Arial"/>
          <w:color w:val="FF0000"/>
          <w:sz w:val="20"/>
          <w:szCs w:val="20"/>
        </w:rPr>
        <w:t>(general to avoid updating SSQ if amendment to protocol during start up)</w:t>
      </w:r>
    </w:p>
    <w:p w14:paraId="0B2883C9" w14:textId="77777777" w:rsidR="00406D09" w:rsidRPr="00495A2F" w:rsidRDefault="00406D09" w:rsidP="00406D09">
      <w:pPr>
        <w:rPr>
          <w:rFonts w:ascii="Arial" w:hAnsi="Arial" w:cs="Arial"/>
          <w:color w:val="000000"/>
          <w:sz w:val="20"/>
          <w:szCs w:val="20"/>
        </w:rPr>
      </w:pPr>
    </w:p>
    <w:p w14:paraId="2C547363" w14:textId="77777777" w:rsidR="00406D09" w:rsidRPr="00495A2F" w:rsidRDefault="00406D09" w:rsidP="00406D09">
      <w:pPr>
        <w:rPr>
          <w:rFonts w:ascii="Arial" w:hAnsi="Arial" w:cs="Arial"/>
          <w:b/>
          <w:color w:val="000000"/>
          <w:sz w:val="20"/>
          <w:szCs w:val="20"/>
        </w:rPr>
      </w:pPr>
      <w:r w:rsidRPr="00495A2F">
        <w:rPr>
          <w:rFonts w:ascii="Arial" w:hAnsi="Arial" w:cs="Arial"/>
          <w:b/>
          <w:color w:val="000000"/>
          <w:sz w:val="20"/>
          <w:szCs w:val="20"/>
        </w:rPr>
        <w:t xml:space="preserve">Dose and administration of study drug(s): </w:t>
      </w:r>
    </w:p>
    <w:p w14:paraId="3EDB6DBD" w14:textId="77777777" w:rsidR="00406D09" w:rsidRPr="00495A2F" w:rsidRDefault="00406D09" w:rsidP="00406D09">
      <w:pPr>
        <w:rPr>
          <w:rFonts w:ascii="Arial" w:hAnsi="Arial" w:cs="Arial"/>
          <w:color w:val="000000"/>
          <w:sz w:val="20"/>
          <w:szCs w:val="20"/>
        </w:rPr>
      </w:pPr>
    </w:p>
    <w:p w14:paraId="030DBE29" w14:textId="77777777" w:rsidR="00406D09" w:rsidRPr="00495A2F" w:rsidRDefault="00406D09" w:rsidP="00406D09">
      <w:pPr>
        <w:rPr>
          <w:rFonts w:ascii="Arial" w:hAnsi="Arial" w:cs="Arial"/>
          <w:i/>
          <w:color w:val="FF0000"/>
          <w:sz w:val="20"/>
          <w:szCs w:val="20"/>
        </w:rPr>
      </w:pPr>
      <w:r w:rsidRPr="00495A2F">
        <w:rPr>
          <w:rFonts w:ascii="Arial" w:hAnsi="Arial" w:cs="Arial"/>
          <w:b/>
          <w:color w:val="000000"/>
          <w:sz w:val="20"/>
          <w:szCs w:val="20"/>
        </w:rPr>
        <w:t xml:space="preserve">Study Duration: </w:t>
      </w:r>
      <w:r w:rsidRPr="00495A2F">
        <w:rPr>
          <w:rFonts w:ascii="Arial" w:hAnsi="Arial" w:cs="Arial"/>
          <w:i/>
          <w:color w:val="FF0000"/>
          <w:sz w:val="20"/>
          <w:szCs w:val="20"/>
        </w:rPr>
        <w:t>Including breakdown of timelines (screening/ treatment/ follow-up/ etc.)</w:t>
      </w:r>
    </w:p>
    <w:p w14:paraId="4144DDD9" w14:textId="77777777" w:rsidR="00406D09" w:rsidRPr="00495A2F" w:rsidRDefault="00406D09" w:rsidP="00406D09">
      <w:pPr>
        <w:rPr>
          <w:rFonts w:ascii="Arial" w:hAnsi="Arial" w:cs="Arial"/>
          <w:color w:val="000000"/>
          <w:sz w:val="20"/>
          <w:szCs w:val="20"/>
        </w:rPr>
      </w:pPr>
    </w:p>
    <w:p w14:paraId="09FF9518" w14:textId="11C68FE9" w:rsidR="00406D09" w:rsidRPr="00495A2F" w:rsidRDefault="00406D09" w:rsidP="00406D09">
      <w:pPr>
        <w:rPr>
          <w:rFonts w:ascii="Arial" w:hAnsi="Arial" w:cs="Arial"/>
          <w:color w:val="FF0000"/>
          <w:sz w:val="20"/>
          <w:szCs w:val="20"/>
        </w:rPr>
      </w:pPr>
      <w:r w:rsidRPr="00495A2F">
        <w:rPr>
          <w:rFonts w:ascii="Arial" w:hAnsi="Arial" w:cs="Arial"/>
          <w:b/>
          <w:color w:val="000000"/>
          <w:sz w:val="20"/>
          <w:szCs w:val="20"/>
        </w:rPr>
        <w:t xml:space="preserve">The enrollment goals for this study are: </w:t>
      </w:r>
      <w:r w:rsidRPr="00495A2F">
        <w:rPr>
          <w:rFonts w:ascii="Arial" w:hAnsi="Arial" w:cs="Arial"/>
          <w:color w:val="FF0000"/>
          <w:sz w:val="20"/>
          <w:szCs w:val="20"/>
        </w:rPr>
        <w:t>(</w:t>
      </w:r>
      <w:r w:rsidRPr="00495A2F">
        <w:rPr>
          <w:rFonts w:ascii="Arial" w:hAnsi="Arial" w:cs="Arial"/>
          <w:i/>
          <w:color w:val="FF0000"/>
          <w:sz w:val="20"/>
          <w:szCs w:val="20"/>
        </w:rPr>
        <w:t>XXX overall, and an average of YYY per site over ZZZ months</w:t>
      </w:r>
      <w:r w:rsidRPr="00495A2F">
        <w:rPr>
          <w:rFonts w:ascii="Arial" w:hAnsi="Arial" w:cs="Arial"/>
          <w:color w:val="FF0000"/>
          <w:sz w:val="20"/>
          <w:szCs w:val="20"/>
        </w:rPr>
        <w:t>).</w:t>
      </w:r>
    </w:p>
    <w:p w14:paraId="2D077A3C" w14:textId="77777777" w:rsidR="00406D09" w:rsidRPr="00495A2F" w:rsidRDefault="00406D09" w:rsidP="00406D09">
      <w:pPr>
        <w:rPr>
          <w:rFonts w:ascii="Arial" w:hAnsi="Arial" w:cs="Arial"/>
          <w:color w:val="000000"/>
          <w:sz w:val="20"/>
          <w:szCs w:val="20"/>
        </w:rPr>
      </w:pPr>
    </w:p>
    <w:p w14:paraId="12E91256" w14:textId="77777777" w:rsidR="00406D09" w:rsidRPr="00495A2F" w:rsidRDefault="00406D09" w:rsidP="00406D09">
      <w:pPr>
        <w:rPr>
          <w:rFonts w:ascii="Arial" w:hAnsi="Arial" w:cs="Arial"/>
          <w:color w:val="000000"/>
          <w:sz w:val="20"/>
          <w:szCs w:val="20"/>
        </w:rPr>
      </w:pPr>
      <w:r w:rsidRPr="00495A2F">
        <w:rPr>
          <w:rFonts w:ascii="Arial" w:hAnsi="Arial" w:cs="Arial"/>
          <w:b/>
          <w:color w:val="000000"/>
          <w:sz w:val="20"/>
          <w:szCs w:val="20"/>
        </w:rPr>
        <w:t>By now you should have received the following study documents: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5A2F">
        <w:rPr>
          <w:rFonts w:ascii="Arial" w:hAnsi="Arial" w:cs="Arial"/>
          <w:color w:val="FF0000"/>
          <w:sz w:val="20"/>
          <w:szCs w:val="20"/>
        </w:rPr>
        <w:t>(</w:t>
      </w:r>
      <w:r w:rsidRPr="00495A2F">
        <w:rPr>
          <w:rFonts w:ascii="Arial" w:hAnsi="Arial" w:cs="Arial"/>
          <w:i/>
          <w:color w:val="FF0000"/>
          <w:sz w:val="20"/>
          <w:szCs w:val="20"/>
        </w:rPr>
        <w:t>list CDA, synopsis version # or other study information</w:t>
      </w:r>
      <w:r w:rsidRPr="00495A2F">
        <w:rPr>
          <w:rFonts w:ascii="Arial" w:hAnsi="Arial" w:cs="Arial"/>
          <w:color w:val="FF0000"/>
          <w:sz w:val="20"/>
          <w:szCs w:val="20"/>
        </w:rPr>
        <w:t>…)</w:t>
      </w:r>
    </w:p>
    <w:p w14:paraId="12712C1C" w14:textId="77777777" w:rsidR="00406D09" w:rsidRPr="00495A2F" w:rsidRDefault="00406D09" w:rsidP="00406D09">
      <w:pPr>
        <w:rPr>
          <w:rFonts w:ascii="Arial" w:hAnsi="Arial" w:cs="Arial"/>
          <w:b/>
          <w:sz w:val="20"/>
          <w:szCs w:val="20"/>
        </w:rPr>
      </w:pPr>
    </w:p>
    <w:p w14:paraId="1AB5F0DC" w14:textId="77777777" w:rsidR="00406D09" w:rsidRPr="00495A2F" w:rsidRDefault="00406D09" w:rsidP="00406D09">
      <w:pPr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t>CONTACT DETAILS:</w:t>
      </w:r>
    </w:p>
    <w:p w14:paraId="50E5F4B9" w14:textId="77777777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*Investigator Last Name: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  <w:t>*Investigator First Name:</w:t>
      </w:r>
    </w:p>
    <w:p w14:paraId="20EA3E04" w14:textId="6B427705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18402D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1" type="#_x0000_t75" style="width:198pt;height:18pt" o:ole="">
            <v:imagedata r:id="rId15" o:title=""/>
          </v:shape>
          <w:control r:id="rId16" w:name="TextBox1" w:shapeid="_x0000_i1081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7129779F">
          <v:shape id="_x0000_i1083" type="#_x0000_t75" style="width:199.5pt;height:18pt" o:ole="">
            <v:imagedata r:id="rId17" o:title=""/>
          </v:shape>
          <w:control r:id="rId18" w:name="TextBox2" w:shapeid="_x0000_i1083"/>
        </w:object>
      </w:r>
    </w:p>
    <w:p w14:paraId="5559ED01" w14:textId="77777777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*Site or Institution Name:</w:t>
      </w:r>
    </w:p>
    <w:p w14:paraId="75E61920" w14:textId="7F1B4063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5EDEF569">
          <v:shape id="_x0000_i1085" type="#_x0000_t75" style="width:309.75pt;height:18pt" o:ole="">
            <v:imagedata r:id="rId19" o:title=""/>
          </v:shape>
          <w:control r:id="rId20" w:name="TextBox3" w:shapeid="_x0000_i1085"/>
        </w:object>
      </w:r>
    </w:p>
    <w:p w14:paraId="175ED1B2" w14:textId="77777777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*Address:</w:t>
      </w:r>
    </w:p>
    <w:p w14:paraId="2B9F50E3" w14:textId="2E9FBEBA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2A79B7A7">
          <v:shape id="_x0000_i1087" type="#_x0000_t75" style="width:414.75pt;height:18pt" o:ole="">
            <v:imagedata r:id="rId21" o:title=""/>
          </v:shape>
          <w:control r:id="rId22" w:name="TextBox4" w:shapeid="_x0000_i1087"/>
        </w:object>
      </w:r>
    </w:p>
    <w:p w14:paraId="19EEE949" w14:textId="77777777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*Town/City:</w:t>
      </w:r>
      <w:r w:rsidRPr="00495A2F">
        <w:rPr>
          <w:rFonts w:ascii="Arial" w:hAnsi="Arial" w:cs="Arial"/>
          <w:sz w:val="20"/>
          <w:szCs w:val="20"/>
        </w:rPr>
        <w:tab/>
        <w:t xml:space="preserve">                          *State/Province: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  <w:t>*Zip/Postal Code: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  <w:t xml:space="preserve">    *Country</w:t>
      </w:r>
    </w:p>
    <w:p w14:paraId="7D7860AB" w14:textId="151D764C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1A875AD6">
          <v:shape id="_x0000_i1089" type="#_x0000_t75" style="width:113.25pt;height:18pt" o:ole="">
            <v:imagedata r:id="rId23" o:title=""/>
          </v:shape>
          <w:control r:id="rId24" w:name="TextBox5" w:shapeid="_x0000_i1089"/>
        </w:object>
      </w:r>
      <w:r w:rsidRPr="00495A2F">
        <w:rPr>
          <w:rFonts w:ascii="Arial" w:hAnsi="Arial" w:cs="Arial"/>
          <w:sz w:val="20"/>
          <w:szCs w:val="20"/>
        </w:rPr>
        <w:t xml:space="preserve">      </w:t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55B47D10">
          <v:shape id="_x0000_i1091" type="#_x0000_t75" style="width:105pt;height:18pt" o:ole="">
            <v:imagedata r:id="rId25" o:title=""/>
          </v:shape>
          <w:control r:id="rId26" w:name="TextBox6" w:shapeid="_x0000_i1091"/>
        </w:object>
      </w:r>
      <w:r w:rsidRPr="00495A2F">
        <w:rPr>
          <w:rFonts w:ascii="Arial" w:hAnsi="Arial" w:cs="Arial"/>
          <w:sz w:val="20"/>
          <w:szCs w:val="20"/>
        </w:rPr>
        <w:t xml:space="preserve">     </w:t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082EA6EF">
          <v:shape id="_x0000_i1093" type="#_x0000_t75" style="width:111.75pt;height:18pt" o:ole="">
            <v:imagedata r:id="rId27" o:title=""/>
          </v:shape>
          <w:control r:id="rId28" w:name="TextBox7" w:shapeid="_x0000_i1093"/>
        </w:object>
      </w:r>
      <w:r w:rsidRPr="00495A2F">
        <w:rPr>
          <w:rFonts w:ascii="Arial" w:hAnsi="Arial" w:cs="Arial"/>
          <w:sz w:val="20"/>
          <w:szCs w:val="20"/>
        </w:rPr>
        <w:t xml:space="preserve">      </w:t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00C6C352">
          <v:shape id="_x0000_i1095" type="#_x0000_t75" style="width:1in;height:18pt" o:ole="">
            <v:imagedata r:id="rId29" o:title=""/>
          </v:shape>
          <w:control r:id="rId30" w:name="TextBox8" w:shapeid="_x0000_i1095"/>
        </w:object>
      </w:r>
    </w:p>
    <w:p w14:paraId="0E218772" w14:textId="77777777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 xml:space="preserve">*Phone 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  <w:t>*Email address:</w:t>
      </w:r>
    </w:p>
    <w:p w14:paraId="3755D5B0" w14:textId="5CEC50ED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643FBF82">
          <v:shape id="_x0000_i1097" type="#_x0000_t75" style="width:172.5pt;height:18pt" o:ole="">
            <v:imagedata r:id="rId31" o:title=""/>
          </v:shape>
          <w:control r:id="rId32" w:name="TextBox9" w:shapeid="_x0000_i1097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7CA2CA32">
          <v:shape id="_x0000_i1099" type="#_x0000_t75" style="width:229.5pt;height:18pt" o:ole="">
            <v:imagedata r:id="rId33" o:title=""/>
          </v:shape>
          <w:control r:id="rId34" w:name="TextBox10" w:shapeid="_x0000_i1099"/>
        </w:object>
      </w:r>
    </w:p>
    <w:p w14:paraId="72F3A065" w14:textId="77777777" w:rsidR="00406D09" w:rsidRPr="00495A2F" w:rsidRDefault="00406D09" w:rsidP="00406D09">
      <w:pPr>
        <w:rPr>
          <w:rFonts w:ascii="Arial" w:hAnsi="Arial" w:cs="Arial"/>
          <w:sz w:val="20"/>
          <w:szCs w:val="20"/>
        </w:rPr>
      </w:pPr>
    </w:p>
    <w:p w14:paraId="044CE546" w14:textId="77777777" w:rsidR="0032313C" w:rsidRPr="00495A2F" w:rsidRDefault="0032313C" w:rsidP="0059153A">
      <w:pPr>
        <w:tabs>
          <w:tab w:val="left" w:leader="underscore" w:pos="8928"/>
        </w:tabs>
        <w:spacing w:after="120"/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t>Please indicate your interest in participating in this study:</w:t>
      </w:r>
    </w:p>
    <w:p w14:paraId="6191F0F4" w14:textId="0B61231F" w:rsidR="0032313C" w:rsidRPr="00495A2F" w:rsidRDefault="007C7758" w:rsidP="003D5F25">
      <w:pPr>
        <w:tabs>
          <w:tab w:val="left" w:leader="underscore" w:pos="8928"/>
        </w:tabs>
        <w:spacing w:after="120"/>
        <w:ind w:left="72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-1501881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2C23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32313C" w:rsidRPr="00495A2F">
        <w:rPr>
          <w:rFonts w:ascii="Arial" w:hAnsi="Arial" w:cs="Arial"/>
          <w:b/>
          <w:sz w:val="20"/>
          <w:szCs w:val="20"/>
        </w:rPr>
        <w:t xml:space="preserve"> </w:t>
      </w:r>
      <w:proofErr w:type="gramStart"/>
      <w:r w:rsidR="0032313C" w:rsidRPr="00495A2F">
        <w:rPr>
          <w:rFonts w:ascii="Arial" w:hAnsi="Arial" w:cs="Arial"/>
          <w:sz w:val="20"/>
          <w:szCs w:val="20"/>
        </w:rPr>
        <w:t>Definitely interested</w:t>
      </w:r>
      <w:proofErr w:type="gramEnd"/>
      <w:r w:rsidR="0032313C" w:rsidRPr="00495A2F">
        <w:rPr>
          <w:rFonts w:ascii="Arial" w:hAnsi="Arial" w:cs="Arial"/>
          <w:sz w:val="20"/>
          <w:szCs w:val="20"/>
        </w:rPr>
        <w:t xml:space="preserve"> – I would participate</w:t>
      </w:r>
    </w:p>
    <w:p w14:paraId="36D5BD66" w14:textId="288D2206" w:rsidR="0032313C" w:rsidRPr="00495A2F" w:rsidRDefault="007C7758" w:rsidP="003D5F25">
      <w:pPr>
        <w:tabs>
          <w:tab w:val="left" w:leader="underscore" w:pos="8928"/>
        </w:tabs>
        <w:spacing w:after="120"/>
        <w:ind w:left="72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48927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35C" w:rsidRPr="00495A2F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32313C" w:rsidRPr="00495A2F">
        <w:rPr>
          <w:rFonts w:ascii="Arial" w:hAnsi="Arial" w:cs="Arial"/>
          <w:sz w:val="20"/>
          <w:szCs w:val="20"/>
        </w:rPr>
        <w:t xml:space="preserve"> Unsure if I would participate</w:t>
      </w:r>
      <w:r w:rsidR="000A0314" w:rsidRPr="00495A2F">
        <w:rPr>
          <w:rFonts w:ascii="Arial" w:hAnsi="Arial" w:cs="Arial"/>
          <w:sz w:val="20"/>
          <w:szCs w:val="20"/>
        </w:rPr>
        <w:t xml:space="preserve"> </w:t>
      </w:r>
    </w:p>
    <w:p w14:paraId="40CFB617" w14:textId="6F1222E6" w:rsidR="0032313C" w:rsidRPr="00495A2F" w:rsidRDefault="007C7758" w:rsidP="0032313C">
      <w:pPr>
        <w:tabs>
          <w:tab w:val="left" w:pos="720"/>
          <w:tab w:val="left" w:leader="underscore" w:pos="8928"/>
        </w:tabs>
        <w:spacing w:after="120"/>
        <w:ind w:left="72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id w:val="-11697126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35C" w:rsidRPr="00495A2F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32313C" w:rsidRPr="00495A2F">
        <w:rPr>
          <w:rFonts w:ascii="Arial" w:hAnsi="Arial" w:cs="Arial"/>
          <w:sz w:val="20"/>
          <w:szCs w:val="20"/>
        </w:rPr>
        <w:t xml:space="preserve"> </w:t>
      </w:r>
      <w:proofErr w:type="gramStart"/>
      <w:r w:rsidR="0032313C" w:rsidRPr="00495A2F">
        <w:rPr>
          <w:rFonts w:ascii="Arial" w:hAnsi="Arial" w:cs="Arial"/>
          <w:color w:val="000000"/>
          <w:sz w:val="20"/>
          <w:szCs w:val="20"/>
        </w:rPr>
        <w:t>Definitely not</w:t>
      </w:r>
      <w:proofErr w:type="gramEnd"/>
      <w:r w:rsidR="0032313C" w:rsidRPr="00495A2F">
        <w:rPr>
          <w:rFonts w:ascii="Arial" w:hAnsi="Arial" w:cs="Arial"/>
          <w:color w:val="000000"/>
          <w:sz w:val="20"/>
          <w:szCs w:val="20"/>
        </w:rPr>
        <w:t xml:space="preserve"> interested – I would not participate</w:t>
      </w:r>
    </w:p>
    <w:p w14:paraId="6154567D" w14:textId="47D21973" w:rsidR="0032313C" w:rsidRPr="00495A2F" w:rsidRDefault="0032313C" w:rsidP="0059153A">
      <w:pPr>
        <w:spacing w:after="60"/>
        <w:ind w:left="990" w:right="-36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 xml:space="preserve">Please indicate the reason(s) for your lack of interest in participating. (Please check all that apply): </w:t>
      </w:r>
    </w:p>
    <w:p w14:paraId="0353D706" w14:textId="74E70A86" w:rsidR="0032313C" w:rsidRPr="00495A2F" w:rsidRDefault="007C7758" w:rsidP="0059153A">
      <w:pPr>
        <w:tabs>
          <w:tab w:val="left" w:leader="underscore" w:pos="8928"/>
        </w:tabs>
        <w:spacing w:after="60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-9554781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2C23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>Protocol design concerns/issues (if Protocol available)</w:t>
      </w:r>
    </w:p>
    <w:p w14:paraId="426CAA2A" w14:textId="098BA1AF" w:rsidR="0032313C" w:rsidRPr="00495A2F" w:rsidRDefault="007C7758" w:rsidP="0032313C">
      <w:pPr>
        <w:tabs>
          <w:tab w:val="left" w:pos="720"/>
          <w:tab w:val="left" w:leader="underscore" w:pos="1276"/>
        </w:tabs>
        <w:spacing w:after="60"/>
        <w:ind w:left="1282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152844563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2C23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>Subject eligibility criteria</w:t>
      </w:r>
      <w:r w:rsidR="003B0A19" w:rsidRPr="00495A2F">
        <w:rPr>
          <w:rFonts w:ascii="Arial" w:hAnsi="Arial" w:cs="Arial"/>
          <w:sz w:val="20"/>
          <w:szCs w:val="20"/>
        </w:rPr>
        <w:t xml:space="preserve"> </w:t>
      </w:r>
    </w:p>
    <w:p w14:paraId="5DC8F4CF" w14:textId="63A4EF18" w:rsidR="0032313C" w:rsidRPr="00495A2F" w:rsidRDefault="007C7758" w:rsidP="0032313C">
      <w:pPr>
        <w:tabs>
          <w:tab w:val="left" w:pos="720"/>
          <w:tab w:val="left" w:leader="underscore" w:pos="1276"/>
        </w:tabs>
        <w:spacing w:after="60"/>
        <w:ind w:left="1282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-1830589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35C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 xml:space="preserve"> Ethical issues</w:t>
      </w:r>
    </w:p>
    <w:p w14:paraId="01649B18" w14:textId="4E3769BA" w:rsidR="0032313C" w:rsidRPr="00495A2F" w:rsidRDefault="007C7758" w:rsidP="0032313C">
      <w:pPr>
        <w:tabs>
          <w:tab w:val="left" w:pos="720"/>
          <w:tab w:val="left" w:leader="underscore" w:pos="1276"/>
        </w:tabs>
        <w:spacing w:after="60"/>
        <w:ind w:left="1282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-19526238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35C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>Enrollment period is too long</w:t>
      </w:r>
    </w:p>
    <w:p w14:paraId="0B9E9ECB" w14:textId="04D36969" w:rsidR="0032313C" w:rsidRPr="00495A2F" w:rsidRDefault="007C7758" w:rsidP="0032313C">
      <w:pPr>
        <w:tabs>
          <w:tab w:val="left" w:pos="720"/>
          <w:tab w:val="left" w:leader="underscore" w:pos="1276"/>
        </w:tabs>
        <w:spacing w:after="60"/>
        <w:ind w:left="1282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5004006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35C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 xml:space="preserve"> Enrollment period is too short</w:t>
      </w:r>
    </w:p>
    <w:p w14:paraId="5F3E98A1" w14:textId="7C4DEF50" w:rsidR="0032313C" w:rsidRPr="00495A2F" w:rsidRDefault="007C7758" w:rsidP="0032313C">
      <w:pPr>
        <w:tabs>
          <w:tab w:val="left" w:pos="720"/>
          <w:tab w:val="left" w:leader="underscore" w:pos="1276"/>
        </w:tabs>
        <w:spacing w:after="60"/>
        <w:ind w:left="1282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1274437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35C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 xml:space="preserve"> Other (please specify) </w:t>
      </w:r>
      <w:r w:rsidR="0032313C" w:rsidRPr="00495A2F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56"/>
            <w:enabled/>
            <w:calcOnExit w:val="0"/>
            <w:textInput/>
          </w:ffData>
        </w:fldChar>
      </w:r>
      <w:r w:rsidR="0032313C" w:rsidRPr="00495A2F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32313C" w:rsidRPr="00495A2F">
        <w:rPr>
          <w:rFonts w:ascii="Arial" w:hAnsi="Arial" w:cs="Arial"/>
          <w:sz w:val="20"/>
          <w:szCs w:val="20"/>
          <w:u w:val="single"/>
        </w:rPr>
      </w:r>
      <w:r w:rsidR="0032313C" w:rsidRPr="00495A2F">
        <w:rPr>
          <w:rFonts w:ascii="Arial" w:hAnsi="Arial" w:cs="Arial"/>
          <w:sz w:val="20"/>
          <w:szCs w:val="20"/>
          <w:u w:val="single"/>
        </w:rPr>
        <w:fldChar w:fldCharType="separate"/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sz w:val="20"/>
          <w:szCs w:val="20"/>
        </w:rPr>
        <w:fldChar w:fldCharType="end"/>
      </w:r>
    </w:p>
    <w:p w14:paraId="7F723762" w14:textId="59ED5412" w:rsidR="0032313C" w:rsidRPr="00495A2F" w:rsidRDefault="007C7758" w:rsidP="0059153A">
      <w:pPr>
        <w:tabs>
          <w:tab w:val="left" w:leader="underscore" w:pos="8928"/>
        </w:tabs>
        <w:spacing w:after="60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10431036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2C23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>Competing protocols</w:t>
      </w:r>
    </w:p>
    <w:p w14:paraId="5BC3997E" w14:textId="6AFD699A" w:rsidR="0032313C" w:rsidRPr="00495A2F" w:rsidRDefault="007C7758" w:rsidP="0059153A">
      <w:pPr>
        <w:tabs>
          <w:tab w:val="left" w:leader="underscore" w:pos="8928"/>
        </w:tabs>
        <w:spacing w:after="60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-3527295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2C23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>Lack of available research staff</w:t>
      </w:r>
    </w:p>
    <w:p w14:paraId="79E47061" w14:textId="795E3268" w:rsidR="0032313C" w:rsidRPr="00495A2F" w:rsidRDefault="007C7758" w:rsidP="0059153A">
      <w:pPr>
        <w:tabs>
          <w:tab w:val="left" w:leader="underscore" w:pos="8928"/>
        </w:tabs>
        <w:spacing w:after="60"/>
        <w:ind w:left="990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-2866630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72C23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>Lack of potential subjects</w:t>
      </w:r>
    </w:p>
    <w:p w14:paraId="745E22EE" w14:textId="757E7EAB" w:rsidR="0032313C" w:rsidRPr="00495A2F" w:rsidRDefault="007C7758" w:rsidP="0059153A">
      <w:pPr>
        <w:tabs>
          <w:tab w:val="left" w:leader="underscore" w:pos="8928"/>
        </w:tabs>
        <w:spacing w:after="60"/>
        <w:ind w:left="990"/>
        <w:rPr>
          <w:rFonts w:ascii="Arial" w:hAnsi="Arial" w:cs="Arial"/>
          <w:b/>
          <w:sz w:val="20"/>
          <w:szCs w:val="20"/>
        </w:rPr>
      </w:pPr>
      <w:sdt>
        <w:sdtPr>
          <w:rPr>
            <w:rFonts w:ascii="Arial" w:hAnsi="Arial" w:cs="Arial"/>
            <w:b/>
            <w:sz w:val="20"/>
            <w:szCs w:val="20"/>
          </w:rPr>
          <w:id w:val="2531771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E435C" w:rsidRPr="00495A2F">
            <w:rPr>
              <w:rFonts w:ascii="Segoe UI Symbol" w:eastAsia="MS Gothic" w:hAnsi="Segoe UI Symbol" w:cs="Segoe UI Symbol"/>
              <w:b/>
              <w:sz w:val="20"/>
              <w:szCs w:val="20"/>
            </w:rPr>
            <w:t>☐</w:t>
          </w:r>
        </w:sdtContent>
      </w:sdt>
      <w:r w:rsidR="002E435C" w:rsidRPr="00495A2F">
        <w:rPr>
          <w:rFonts w:ascii="Arial" w:hAnsi="Arial" w:cs="Arial"/>
          <w:b/>
          <w:sz w:val="20"/>
          <w:szCs w:val="20"/>
        </w:rPr>
        <w:t xml:space="preserve"> </w:t>
      </w:r>
      <w:r w:rsidR="0032313C" w:rsidRPr="00495A2F">
        <w:rPr>
          <w:rFonts w:ascii="Arial" w:hAnsi="Arial" w:cs="Arial"/>
          <w:sz w:val="20"/>
          <w:szCs w:val="20"/>
        </w:rPr>
        <w:t xml:space="preserve">Other (please specify) </w:t>
      </w:r>
      <w:r w:rsidR="0032313C" w:rsidRPr="00495A2F">
        <w:rPr>
          <w:rFonts w:ascii="Arial" w:hAnsi="Arial" w:cs="Arial"/>
          <w:sz w:val="20"/>
          <w:szCs w:val="20"/>
          <w:u w:val="single"/>
        </w:rPr>
        <w:fldChar w:fldCharType="begin">
          <w:ffData>
            <w:name w:val="Text56"/>
            <w:enabled/>
            <w:calcOnExit w:val="0"/>
            <w:textInput/>
          </w:ffData>
        </w:fldChar>
      </w:r>
      <w:r w:rsidR="0032313C" w:rsidRPr="00495A2F">
        <w:rPr>
          <w:rFonts w:ascii="Arial" w:hAnsi="Arial" w:cs="Arial"/>
          <w:sz w:val="20"/>
          <w:szCs w:val="20"/>
          <w:u w:val="single"/>
        </w:rPr>
        <w:instrText xml:space="preserve"> FORMTEXT </w:instrText>
      </w:r>
      <w:r w:rsidR="0032313C" w:rsidRPr="00495A2F">
        <w:rPr>
          <w:rFonts w:ascii="Arial" w:hAnsi="Arial" w:cs="Arial"/>
          <w:sz w:val="20"/>
          <w:szCs w:val="20"/>
          <w:u w:val="single"/>
        </w:rPr>
      </w:r>
      <w:r w:rsidR="0032313C" w:rsidRPr="00495A2F">
        <w:rPr>
          <w:rFonts w:ascii="Arial" w:hAnsi="Arial" w:cs="Arial"/>
          <w:sz w:val="20"/>
          <w:szCs w:val="20"/>
          <w:u w:val="single"/>
        </w:rPr>
        <w:fldChar w:fldCharType="separate"/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noProof/>
          <w:sz w:val="20"/>
          <w:szCs w:val="20"/>
          <w:u w:val="single"/>
        </w:rPr>
        <w:t> </w:t>
      </w:r>
      <w:r w:rsidR="0032313C" w:rsidRPr="00495A2F">
        <w:rPr>
          <w:rFonts w:ascii="Arial" w:hAnsi="Arial" w:cs="Arial"/>
          <w:sz w:val="20"/>
          <w:szCs w:val="20"/>
        </w:rPr>
        <w:fldChar w:fldCharType="end"/>
      </w:r>
    </w:p>
    <w:p w14:paraId="3529D9A8" w14:textId="173FCC1F" w:rsidR="00D634ED" w:rsidRPr="00495A2F" w:rsidRDefault="00D634ED" w:rsidP="0032313C">
      <w:pPr>
        <w:tabs>
          <w:tab w:val="left" w:pos="2448"/>
          <w:tab w:val="left" w:leader="underscore" w:pos="8928"/>
        </w:tabs>
        <w:rPr>
          <w:rFonts w:ascii="Arial" w:hAnsi="Arial" w:cs="Arial"/>
          <w:sz w:val="20"/>
          <w:szCs w:val="20"/>
        </w:rPr>
      </w:pPr>
    </w:p>
    <w:p w14:paraId="133E9AFF" w14:textId="28CBEC40" w:rsidR="00406D09" w:rsidRPr="00495A2F" w:rsidRDefault="00406D09" w:rsidP="0059153A">
      <w:pPr>
        <w:spacing w:after="120"/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t>Please provide contact details for the following study staff</w:t>
      </w:r>
      <w:r w:rsidR="00B07526" w:rsidRPr="00495A2F">
        <w:rPr>
          <w:rFonts w:ascii="Arial" w:hAnsi="Arial" w:cs="Arial"/>
          <w:b/>
          <w:sz w:val="20"/>
          <w:szCs w:val="20"/>
        </w:rPr>
        <w:t>, as applicable</w:t>
      </w:r>
      <w:r w:rsidRPr="00495A2F">
        <w:rPr>
          <w:rFonts w:ascii="Arial" w:hAnsi="Arial" w:cs="Arial"/>
          <w:b/>
          <w:sz w:val="20"/>
          <w:szCs w:val="20"/>
        </w:rPr>
        <w:t>:</w:t>
      </w:r>
    </w:p>
    <w:p w14:paraId="63CCF13E" w14:textId="36ACE73A" w:rsidR="00406D09" w:rsidRPr="00495A2F" w:rsidRDefault="00406D09" w:rsidP="0059153A">
      <w:pPr>
        <w:ind w:left="216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Name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  <w:t>Email</w:t>
      </w:r>
    </w:p>
    <w:p w14:paraId="484FB1BD" w14:textId="079D72A3" w:rsidR="00406D09" w:rsidRPr="00495A2F" w:rsidRDefault="00406D09" w:rsidP="0059153A">
      <w:pPr>
        <w:tabs>
          <w:tab w:val="left" w:pos="2340"/>
        </w:tabs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Sub-Investigator: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125EA6A7">
          <v:shape id="_x0000_i1101" type="#_x0000_t75" style="width:135.75pt;height:18pt" o:ole="">
            <v:imagedata r:id="rId35" o:title=""/>
          </v:shape>
          <w:control r:id="rId36" w:name="TextBox19" w:shapeid="_x0000_i1101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542C1ED9">
          <v:shape id="_x0000_i1103" type="#_x0000_t75" style="width:151.5pt;height:18pt" o:ole="">
            <v:imagedata r:id="rId37" o:title=""/>
          </v:shape>
          <w:control r:id="rId38" w:name="TextBox20" w:shapeid="_x0000_i1103"/>
        </w:object>
      </w:r>
    </w:p>
    <w:p w14:paraId="34626DD0" w14:textId="102293DC" w:rsidR="00406D09" w:rsidRPr="00495A2F" w:rsidRDefault="00406D09" w:rsidP="0059153A">
      <w:pPr>
        <w:tabs>
          <w:tab w:val="left" w:pos="2340"/>
        </w:tabs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Study Coordinator: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3BA83DEE">
          <v:shape id="_x0000_i1105" type="#_x0000_t75" style="width:135.75pt;height:18pt" o:ole="">
            <v:imagedata r:id="rId35" o:title=""/>
          </v:shape>
          <w:control r:id="rId39" w:name="TextBox21" w:shapeid="_x0000_i1105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405C97CC">
          <v:shape id="_x0000_i1107" type="#_x0000_t75" style="width:150.75pt;height:18pt" o:ole="">
            <v:imagedata r:id="rId40" o:title=""/>
          </v:shape>
          <w:control r:id="rId41" w:name="TextBox22" w:shapeid="_x0000_i1107"/>
        </w:object>
      </w:r>
    </w:p>
    <w:p w14:paraId="3F1B8959" w14:textId="3B693A8C" w:rsidR="00406D09" w:rsidRPr="00495A2F" w:rsidRDefault="00406D09" w:rsidP="0059153A">
      <w:pPr>
        <w:tabs>
          <w:tab w:val="left" w:pos="2340"/>
        </w:tabs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Regulatory Contact: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3B3839C3">
          <v:shape id="_x0000_i1109" type="#_x0000_t75" style="width:135.75pt;height:18pt" o:ole="">
            <v:imagedata r:id="rId35" o:title=""/>
          </v:shape>
          <w:control r:id="rId42" w:name="TextBox23" w:shapeid="_x0000_i1109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770CC0B5">
          <v:shape id="_x0000_i1111" type="#_x0000_t75" style="width:151.5pt;height:18pt" o:ole="">
            <v:imagedata r:id="rId37" o:title=""/>
          </v:shape>
          <w:control r:id="rId43" w:name="TextBox24" w:shapeid="_x0000_i1111"/>
        </w:object>
      </w:r>
    </w:p>
    <w:p w14:paraId="1E70EB6F" w14:textId="27CA30A3" w:rsidR="00406D09" w:rsidRPr="00495A2F" w:rsidRDefault="00406D09" w:rsidP="0059153A">
      <w:pPr>
        <w:tabs>
          <w:tab w:val="left" w:pos="2340"/>
        </w:tabs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Contract/Budget Contact:</w:t>
      </w:r>
      <w:r w:rsidR="0024301B"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3F49DBE9">
          <v:shape id="_x0000_i1113" type="#_x0000_t75" style="width:135pt;height:18pt" o:ole="">
            <v:imagedata r:id="rId44" o:title=""/>
          </v:shape>
          <w:control r:id="rId45" w:name="TextBox25" w:shapeid="_x0000_i1113"/>
        </w:object>
      </w:r>
      <w:r w:rsidR="0024301B" w:rsidRPr="00495A2F">
        <w:rPr>
          <w:rFonts w:ascii="Arial" w:eastAsiaTheme="minorHAnsi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0F8652BD">
          <v:shape id="_x0000_i1115" type="#_x0000_t75" style="width:151.5pt;height:18pt" o:ole="">
            <v:imagedata r:id="rId37" o:title=""/>
          </v:shape>
          <w:control r:id="rId46" w:name="TextBox26" w:shapeid="_x0000_i1115"/>
        </w:object>
      </w:r>
    </w:p>
    <w:p w14:paraId="6D04BB77" w14:textId="04936FAC" w:rsidR="00406D09" w:rsidRPr="00495A2F" w:rsidRDefault="00406D09" w:rsidP="0059153A">
      <w:pPr>
        <w:tabs>
          <w:tab w:val="left" w:pos="2340"/>
        </w:tabs>
        <w:rPr>
          <w:rFonts w:ascii="Arial" w:eastAsiaTheme="minorHAnsi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Pharmacist: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2F20CF03">
          <v:shape id="_x0000_i1117" type="#_x0000_t75" style="width:135.75pt;height:18pt" o:ole="">
            <v:imagedata r:id="rId35" o:title=""/>
          </v:shape>
          <w:control r:id="rId47" w:name="TextBox27" w:shapeid="_x0000_i1117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18B28254">
          <v:shape id="_x0000_i1119" type="#_x0000_t75" style="width:152.25pt;height:18pt" o:ole="">
            <v:imagedata r:id="rId48" o:title=""/>
          </v:shape>
          <w:control r:id="rId49" w:name="TextBox28" w:shapeid="_x0000_i1119"/>
        </w:object>
      </w:r>
    </w:p>
    <w:p w14:paraId="058675B7" w14:textId="77777777" w:rsidR="00406D09" w:rsidRPr="00495A2F" w:rsidRDefault="00406D09" w:rsidP="0032313C">
      <w:pPr>
        <w:tabs>
          <w:tab w:val="left" w:pos="2448"/>
          <w:tab w:val="left" w:leader="underscore" w:pos="8928"/>
        </w:tabs>
        <w:rPr>
          <w:rFonts w:ascii="Arial" w:hAnsi="Arial" w:cs="Arial"/>
          <w:sz w:val="20"/>
          <w:szCs w:val="20"/>
        </w:rPr>
      </w:pPr>
    </w:p>
    <w:p w14:paraId="426A655A" w14:textId="77777777" w:rsidR="0032313C" w:rsidRPr="00495A2F" w:rsidRDefault="0032313C" w:rsidP="0032313C">
      <w:pPr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br w:type="page"/>
      </w:r>
    </w:p>
    <w:p w14:paraId="095404F3" w14:textId="358DA32E" w:rsidR="0032313C" w:rsidRPr="00495A2F" w:rsidRDefault="0032313C" w:rsidP="0058625D">
      <w:pPr>
        <w:rPr>
          <w:rFonts w:ascii="Arial" w:hAnsi="Arial" w:cs="Arial"/>
          <w:b/>
          <w:i/>
          <w:sz w:val="20"/>
          <w:szCs w:val="20"/>
        </w:rPr>
      </w:pPr>
      <w:r w:rsidRPr="00495A2F">
        <w:rPr>
          <w:rFonts w:ascii="Arial" w:hAnsi="Arial" w:cs="Arial"/>
          <w:b/>
          <w:i/>
          <w:sz w:val="20"/>
          <w:szCs w:val="20"/>
        </w:rPr>
        <w:lastRenderedPageBreak/>
        <w:t xml:space="preserve">Please complete all sections that require </w:t>
      </w:r>
      <w:r w:rsidR="003B21E8" w:rsidRPr="00495A2F">
        <w:rPr>
          <w:rFonts w:ascii="Arial" w:hAnsi="Arial" w:cs="Arial"/>
          <w:b/>
          <w:i/>
          <w:sz w:val="20"/>
          <w:szCs w:val="20"/>
        </w:rPr>
        <w:t>information and</w:t>
      </w:r>
      <w:r w:rsidRPr="00495A2F">
        <w:rPr>
          <w:rFonts w:ascii="Arial" w:hAnsi="Arial" w:cs="Arial"/>
          <w:b/>
          <w:i/>
          <w:sz w:val="20"/>
          <w:szCs w:val="20"/>
        </w:rPr>
        <w:t xml:space="preserve"> correct any inaccurate information so that we may update our database.  </w:t>
      </w:r>
      <w:r w:rsidR="003D5F25" w:rsidRPr="00495A2F">
        <w:rPr>
          <w:rFonts w:ascii="Arial" w:hAnsi="Arial" w:cs="Arial"/>
          <w:b/>
          <w:i/>
          <w:sz w:val="20"/>
          <w:szCs w:val="20"/>
        </w:rPr>
        <w:t>Please review any pre-completed information and correct it, if necessary.</w:t>
      </w:r>
    </w:p>
    <w:p w14:paraId="774E8948" w14:textId="77777777" w:rsidR="0032313C" w:rsidRPr="00495A2F" w:rsidRDefault="0032313C" w:rsidP="00094061">
      <w:pPr>
        <w:rPr>
          <w:rFonts w:ascii="Arial" w:hAnsi="Arial" w:cs="Arial"/>
          <w:b/>
          <w:sz w:val="20"/>
          <w:szCs w:val="20"/>
        </w:rPr>
      </w:pPr>
    </w:p>
    <w:p w14:paraId="5B0ABCD6" w14:textId="77777777" w:rsidR="0032313C" w:rsidRPr="00495A2F" w:rsidRDefault="0032313C">
      <w:pPr>
        <w:jc w:val="center"/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t>Ability to Enroll Subjects</w:t>
      </w:r>
    </w:p>
    <w:p w14:paraId="45FB5554" w14:textId="77777777" w:rsidR="0032313C" w:rsidRPr="00495A2F" w:rsidRDefault="0032313C">
      <w:pPr>
        <w:rPr>
          <w:rFonts w:ascii="Arial" w:hAnsi="Arial" w:cs="Arial"/>
          <w:sz w:val="20"/>
          <w:szCs w:val="20"/>
        </w:rPr>
      </w:pPr>
    </w:p>
    <w:p w14:paraId="56054D75" w14:textId="4F930C43" w:rsidR="0032313C" w:rsidRPr="00495A2F" w:rsidRDefault="0032313C" w:rsidP="0058625D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i/>
          <w:color w:val="FF0000"/>
          <w:sz w:val="20"/>
          <w:szCs w:val="20"/>
        </w:rPr>
        <w:t>Global Site ID: adjust/ add questions on recruitment</w:t>
      </w:r>
      <w:r w:rsidR="003D5F25" w:rsidRPr="00495A2F">
        <w:rPr>
          <w:rFonts w:ascii="Arial" w:hAnsi="Arial" w:cs="Arial"/>
          <w:i/>
          <w:color w:val="FF0000"/>
          <w:sz w:val="20"/>
          <w:szCs w:val="20"/>
        </w:rPr>
        <w:t xml:space="preserve"> as needed</w:t>
      </w:r>
    </w:p>
    <w:p w14:paraId="24796875" w14:textId="77777777" w:rsidR="0032313C" w:rsidRPr="00495A2F" w:rsidRDefault="0032313C" w:rsidP="00094061">
      <w:pPr>
        <w:pStyle w:val="BodyTextIndent2"/>
        <w:ind w:left="0" w:firstLine="360"/>
        <w:jc w:val="left"/>
        <w:rPr>
          <w:rFonts w:ascii="Arial" w:hAnsi="Arial" w:cs="Arial"/>
          <w:sz w:val="20"/>
        </w:rPr>
      </w:pPr>
    </w:p>
    <w:p w14:paraId="60A91A02" w14:textId="53F96926" w:rsidR="0032313C" w:rsidRPr="00495A2F" w:rsidRDefault="0032313C" w:rsidP="0058625D">
      <w:pPr>
        <w:pStyle w:val="BodyTextIndent2"/>
        <w:numPr>
          <w:ilvl w:val="0"/>
          <w:numId w:val="6"/>
        </w:numPr>
        <w:ind w:left="360" w:right="-72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 xml:space="preserve">How many of your current studies would compete for enrollment with this study? </w:t>
      </w:r>
      <w:sdt>
        <w:sdtPr>
          <w:rPr>
            <w:rFonts w:ascii="Arial" w:hAnsi="Arial" w:cs="Arial"/>
            <w:sz w:val="20"/>
          </w:rPr>
          <w:id w:val="665057114"/>
          <w:placeholder>
            <w:docPart w:val="DefaultPlaceholder_-1854013440"/>
          </w:placeholder>
        </w:sdtPr>
        <w:sdtEndPr/>
        <w:sdtContent>
          <w:r w:rsidRPr="00495A2F">
            <w:rPr>
              <w:rFonts w:ascii="Arial" w:hAnsi="Arial" w:cs="Arial"/>
              <w:sz w:val="20"/>
            </w:rPr>
            <w:t>___________</w:t>
          </w:r>
        </w:sdtContent>
      </w:sdt>
    </w:p>
    <w:p w14:paraId="52579FD5" w14:textId="77777777" w:rsidR="0032313C" w:rsidRPr="00495A2F" w:rsidRDefault="0032313C" w:rsidP="0058625D">
      <w:pPr>
        <w:ind w:left="360" w:hanging="360"/>
        <w:rPr>
          <w:rFonts w:ascii="Arial" w:hAnsi="Arial" w:cs="Arial"/>
          <w:color w:val="000000"/>
          <w:sz w:val="20"/>
          <w:szCs w:val="20"/>
        </w:rPr>
      </w:pPr>
    </w:p>
    <w:p w14:paraId="069B97CF" w14:textId="77777777" w:rsidR="0032313C" w:rsidRPr="00495A2F" w:rsidRDefault="0032313C" w:rsidP="0058625D">
      <w:pPr>
        <w:pStyle w:val="BodyTextIndent2"/>
        <w:numPr>
          <w:ilvl w:val="0"/>
          <w:numId w:val="6"/>
        </w:numPr>
        <w:ind w:left="360" w:right="-720"/>
        <w:jc w:val="left"/>
        <w:rPr>
          <w:rFonts w:ascii="Arial" w:hAnsi="Arial" w:cs="Arial"/>
          <w:sz w:val="20"/>
          <w:u w:val="single"/>
        </w:rPr>
      </w:pPr>
      <w:r w:rsidRPr="00495A2F">
        <w:rPr>
          <w:rFonts w:ascii="Arial" w:hAnsi="Arial" w:cs="Arial"/>
          <w:sz w:val="20"/>
        </w:rPr>
        <w:t xml:space="preserve">Provide estimated date(s) of enrollment completion for competing studies (if applicable): </w:t>
      </w:r>
      <w:sdt>
        <w:sdtPr>
          <w:rPr>
            <w:rFonts w:ascii="Arial" w:hAnsi="Arial" w:cs="Arial"/>
            <w:sz w:val="20"/>
          </w:rPr>
          <w:id w:val="-47229857"/>
          <w:placeholder>
            <w:docPart w:val="DefaultPlaceholder_-1854013440"/>
          </w:placeholder>
        </w:sdtPr>
        <w:sdtEndPr/>
        <w:sdtContent>
          <w:r w:rsidRPr="00495A2F">
            <w:rPr>
              <w:rFonts w:ascii="Arial" w:hAnsi="Arial" w:cs="Arial"/>
              <w:sz w:val="20"/>
            </w:rPr>
            <w:t>_________</w:t>
          </w:r>
        </w:sdtContent>
      </w:sdt>
    </w:p>
    <w:p w14:paraId="1A1B831E" w14:textId="77777777" w:rsidR="0032313C" w:rsidRPr="00495A2F" w:rsidRDefault="0032313C" w:rsidP="0032313C">
      <w:pPr>
        <w:ind w:left="360"/>
        <w:rPr>
          <w:rFonts w:ascii="Arial" w:hAnsi="Arial" w:cs="Arial"/>
          <w:sz w:val="20"/>
          <w:szCs w:val="20"/>
        </w:rPr>
      </w:pPr>
    </w:p>
    <w:p w14:paraId="2C81E21A" w14:textId="5559A814" w:rsidR="0032313C" w:rsidRPr="00495A2F" w:rsidRDefault="0032313C" w:rsidP="0058625D">
      <w:pPr>
        <w:pStyle w:val="BodyTextIndent2"/>
        <w:numPr>
          <w:ilvl w:val="0"/>
          <w:numId w:val="6"/>
        </w:numPr>
        <w:ind w:left="360" w:right="-72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>How will subjects be identified</w:t>
      </w:r>
      <w:r w:rsidR="00B07526" w:rsidRPr="00495A2F">
        <w:rPr>
          <w:rFonts w:ascii="Arial" w:hAnsi="Arial" w:cs="Arial"/>
          <w:sz w:val="20"/>
        </w:rPr>
        <w:t>?</w:t>
      </w:r>
      <w:r w:rsidRPr="00495A2F">
        <w:rPr>
          <w:rFonts w:ascii="Arial" w:hAnsi="Arial" w:cs="Arial"/>
          <w:sz w:val="20"/>
        </w:rPr>
        <w:t xml:space="preserve"> </w:t>
      </w:r>
      <w:sdt>
        <w:sdtPr>
          <w:rPr>
            <w:rFonts w:ascii="Arial" w:hAnsi="Arial" w:cs="Arial"/>
            <w:sz w:val="20"/>
          </w:rPr>
          <w:id w:val="1884830599"/>
          <w:placeholder>
            <w:docPart w:val="DefaultPlaceholder_-1854013440"/>
          </w:placeholder>
        </w:sdtPr>
        <w:sdtEndPr/>
        <w:sdtContent>
          <w:r w:rsidRPr="00495A2F">
            <w:rPr>
              <w:rFonts w:ascii="Arial" w:hAnsi="Arial" w:cs="Arial"/>
              <w:sz w:val="20"/>
            </w:rPr>
            <w:t>_____________________________________________________</w:t>
          </w:r>
        </w:sdtContent>
      </w:sdt>
      <w:r w:rsidRPr="00495A2F">
        <w:rPr>
          <w:rFonts w:ascii="Arial" w:hAnsi="Arial" w:cs="Arial"/>
          <w:sz w:val="20"/>
        </w:rPr>
        <w:t xml:space="preserve"> </w:t>
      </w:r>
    </w:p>
    <w:p w14:paraId="0DCBCEDF" w14:textId="77777777" w:rsidR="0032313C" w:rsidRPr="00495A2F" w:rsidRDefault="0032313C" w:rsidP="0058625D">
      <w:pPr>
        <w:pStyle w:val="BodyTextIndent2"/>
        <w:ind w:left="0" w:right="-720" w:firstLine="0"/>
        <w:jc w:val="left"/>
        <w:rPr>
          <w:rFonts w:ascii="Arial" w:hAnsi="Arial" w:cs="Arial"/>
          <w:sz w:val="20"/>
        </w:rPr>
      </w:pPr>
    </w:p>
    <w:p w14:paraId="58A6351D" w14:textId="71929F7C" w:rsidR="00C5322F" w:rsidRPr="00495A2F" w:rsidRDefault="00C5322F" w:rsidP="0058625D">
      <w:pPr>
        <w:pStyle w:val="BodyTextIndent2"/>
        <w:numPr>
          <w:ilvl w:val="0"/>
          <w:numId w:val="6"/>
        </w:numPr>
        <w:ind w:left="360" w:right="-72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 xml:space="preserve">How many patients do you see per </w:t>
      </w:r>
      <w:r w:rsidR="0024301B" w:rsidRPr="00495A2F">
        <w:rPr>
          <w:rFonts w:ascii="Arial" w:hAnsi="Arial" w:cs="Arial"/>
          <w:sz w:val="20"/>
        </w:rPr>
        <w:t>year?</w:t>
      </w:r>
      <w:r w:rsidRPr="00495A2F">
        <w:rPr>
          <w:rFonts w:ascii="Arial" w:hAnsi="Arial" w:cs="Arial"/>
          <w:sz w:val="20"/>
        </w:rPr>
        <w:t xml:space="preserve"> </w:t>
      </w:r>
      <w:sdt>
        <w:sdtPr>
          <w:rPr>
            <w:rFonts w:ascii="Arial" w:hAnsi="Arial" w:cs="Arial"/>
            <w:sz w:val="20"/>
          </w:rPr>
          <w:id w:val="-346870615"/>
          <w:placeholder>
            <w:docPart w:val="7EFD7B8448E64448B10D7BA8EF6F9FEC"/>
          </w:placeholder>
        </w:sdtPr>
        <w:sdtEndPr/>
        <w:sdtContent>
          <w:r w:rsidRPr="00495A2F">
            <w:rPr>
              <w:rFonts w:ascii="Arial" w:hAnsi="Arial" w:cs="Arial"/>
              <w:sz w:val="20"/>
            </w:rPr>
            <w:t>_______________</w:t>
          </w:r>
        </w:sdtContent>
      </w:sdt>
    </w:p>
    <w:p w14:paraId="12EDDF44" w14:textId="77777777" w:rsidR="00C5322F" w:rsidRPr="00495A2F" w:rsidRDefault="00C5322F" w:rsidP="0058625D">
      <w:pPr>
        <w:pStyle w:val="BodyTextIndent2"/>
        <w:ind w:left="360" w:firstLine="0"/>
        <w:jc w:val="left"/>
        <w:rPr>
          <w:rFonts w:ascii="Arial" w:hAnsi="Arial" w:cs="Arial"/>
          <w:sz w:val="20"/>
        </w:rPr>
      </w:pPr>
    </w:p>
    <w:p w14:paraId="5ECC092B" w14:textId="4AC444BE" w:rsidR="0032313C" w:rsidRPr="00495A2F" w:rsidRDefault="00C5322F" w:rsidP="0058625D">
      <w:pPr>
        <w:pStyle w:val="BodyTextIndent2"/>
        <w:numPr>
          <w:ilvl w:val="0"/>
          <w:numId w:val="6"/>
        </w:numPr>
        <w:ind w:left="360" w:right="-72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 xml:space="preserve"> </w:t>
      </w:r>
      <w:r w:rsidR="0032313C" w:rsidRPr="00495A2F">
        <w:rPr>
          <w:rFonts w:ascii="Arial" w:hAnsi="Arial" w:cs="Arial"/>
          <w:sz w:val="20"/>
        </w:rPr>
        <w:t xml:space="preserve">How many patients meet the </w:t>
      </w:r>
      <w:r w:rsidR="006375B4" w:rsidRPr="00495A2F">
        <w:rPr>
          <w:rFonts w:ascii="Arial" w:hAnsi="Arial" w:cs="Arial"/>
          <w:sz w:val="20"/>
        </w:rPr>
        <w:t xml:space="preserve">requirements for the </w:t>
      </w:r>
      <w:r w:rsidR="00EE5BB8" w:rsidRPr="00495A2F">
        <w:rPr>
          <w:rFonts w:ascii="Arial" w:hAnsi="Arial" w:cs="Arial"/>
          <w:sz w:val="20"/>
        </w:rPr>
        <w:t xml:space="preserve">subject </w:t>
      </w:r>
      <w:r w:rsidR="0024301B" w:rsidRPr="00495A2F">
        <w:rPr>
          <w:rFonts w:ascii="Arial" w:hAnsi="Arial" w:cs="Arial"/>
          <w:sz w:val="20"/>
        </w:rPr>
        <w:t>population?</w:t>
      </w:r>
      <w:r w:rsidR="0032313C" w:rsidRPr="00495A2F">
        <w:rPr>
          <w:rFonts w:ascii="Arial" w:hAnsi="Arial" w:cs="Arial"/>
          <w:sz w:val="20"/>
        </w:rPr>
        <w:t xml:space="preserve"> </w:t>
      </w:r>
      <w:sdt>
        <w:sdtPr>
          <w:rPr>
            <w:rFonts w:ascii="Arial" w:hAnsi="Arial" w:cs="Arial"/>
            <w:sz w:val="20"/>
          </w:rPr>
          <w:id w:val="543335881"/>
          <w:placeholder>
            <w:docPart w:val="DefaultPlaceholder_-1854013440"/>
          </w:placeholder>
        </w:sdtPr>
        <w:sdtEndPr/>
        <w:sdtContent>
          <w:r w:rsidR="0032313C" w:rsidRPr="00495A2F">
            <w:rPr>
              <w:rFonts w:ascii="Arial" w:hAnsi="Arial" w:cs="Arial"/>
              <w:sz w:val="20"/>
            </w:rPr>
            <w:t>_________</w:t>
          </w:r>
        </w:sdtContent>
      </w:sdt>
    </w:p>
    <w:p w14:paraId="54888D63" w14:textId="77777777" w:rsidR="0032313C" w:rsidRPr="00495A2F" w:rsidRDefault="0032313C" w:rsidP="0032313C">
      <w:pPr>
        <w:pStyle w:val="BodyTextIndent2"/>
        <w:ind w:left="0" w:firstLine="360"/>
        <w:jc w:val="left"/>
        <w:rPr>
          <w:rFonts w:ascii="Arial" w:hAnsi="Arial" w:cs="Arial"/>
          <w:sz w:val="20"/>
        </w:rPr>
      </w:pPr>
    </w:p>
    <w:p w14:paraId="3FBD6597" w14:textId="77777777" w:rsidR="0032313C" w:rsidRPr="00495A2F" w:rsidRDefault="0032313C" w:rsidP="0058625D">
      <w:pPr>
        <w:pStyle w:val="BodyTextIndent2"/>
        <w:numPr>
          <w:ilvl w:val="0"/>
          <w:numId w:val="6"/>
        </w:numPr>
        <w:ind w:left="360" w:right="-72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 xml:space="preserve">Realistic number of subjects you plan to screen: </w:t>
      </w:r>
      <w:sdt>
        <w:sdtPr>
          <w:rPr>
            <w:rFonts w:ascii="Arial" w:hAnsi="Arial" w:cs="Arial"/>
            <w:sz w:val="20"/>
          </w:rPr>
          <w:id w:val="244320292"/>
          <w:placeholder>
            <w:docPart w:val="DefaultPlaceholder_-1854013440"/>
          </w:placeholder>
        </w:sdtPr>
        <w:sdtEndPr/>
        <w:sdtContent>
          <w:r w:rsidRPr="00495A2F">
            <w:rPr>
              <w:rFonts w:ascii="Arial" w:hAnsi="Arial" w:cs="Arial"/>
              <w:sz w:val="20"/>
            </w:rPr>
            <w:t>_________</w:t>
          </w:r>
        </w:sdtContent>
      </w:sdt>
      <w:r w:rsidRPr="00495A2F">
        <w:rPr>
          <w:rFonts w:ascii="Arial" w:hAnsi="Arial" w:cs="Arial"/>
          <w:sz w:val="20"/>
        </w:rPr>
        <w:t xml:space="preserve"> </w:t>
      </w:r>
    </w:p>
    <w:p w14:paraId="5FEF3AFA" w14:textId="77777777" w:rsidR="0032313C" w:rsidRPr="00495A2F" w:rsidRDefault="0032313C" w:rsidP="0032313C">
      <w:pPr>
        <w:pStyle w:val="BodyTextIndent2"/>
        <w:ind w:left="0" w:firstLine="360"/>
        <w:jc w:val="left"/>
        <w:rPr>
          <w:rFonts w:ascii="Arial" w:hAnsi="Arial" w:cs="Arial"/>
          <w:sz w:val="20"/>
        </w:rPr>
      </w:pPr>
    </w:p>
    <w:p w14:paraId="77B682F3" w14:textId="64D19697" w:rsidR="0032313C" w:rsidRPr="00495A2F" w:rsidRDefault="0032313C" w:rsidP="0058625D">
      <w:pPr>
        <w:pStyle w:val="BodyTextIndent2"/>
        <w:numPr>
          <w:ilvl w:val="0"/>
          <w:numId w:val="6"/>
        </w:numPr>
        <w:ind w:left="36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 xml:space="preserve">Realistic number of subjects you believe will meet the randomization criteria and will be randomized into the study: </w:t>
      </w:r>
      <w:sdt>
        <w:sdtPr>
          <w:rPr>
            <w:rFonts w:ascii="Arial" w:hAnsi="Arial" w:cs="Arial"/>
            <w:sz w:val="20"/>
          </w:rPr>
          <w:id w:val="1824786018"/>
          <w:placeholder>
            <w:docPart w:val="DefaultPlaceholder_-1854013440"/>
          </w:placeholder>
        </w:sdtPr>
        <w:sdtEndPr/>
        <w:sdtContent>
          <w:r w:rsidRPr="00495A2F">
            <w:rPr>
              <w:rFonts w:ascii="Arial" w:hAnsi="Arial" w:cs="Arial"/>
              <w:sz w:val="20"/>
            </w:rPr>
            <w:t>______</w:t>
          </w:r>
        </w:sdtContent>
      </w:sdt>
      <w:r w:rsidRPr="00495A2F">
        <w:rPr>
          <w:rFonts w:ascii="Arial" w:hAnsi="Arial" w:cs="Arial"/>
          <w:sz w:val="20"/>
        </w:rPr>
        <w:t xml:space="preserve">subjects/month, and how many </w:t>
      </w:r>
      <w:r w:rsidR="00EE5BB8" w:rsidRPr="00495A2F">
        <w:rPr>
          <w:rFonts w:ascii="Arial" w:hAnsi="Arial" w:cs="Arial"/>
          <w:sz w:val="20"/>
        </w:rPr>
        <w:t xml:space="preserve">subjects </w:t>
      </w:r>
      <w:r w:rsidRPr="00495A2F">
        <w:rPr>
          <w:rFonts w:ascii="Arial" w:hAnsi="Arial" w:cs="Arial"/>
          <w:sz w:val="20"/>
        </w:rPr>
        <w:t xml:space="preserve">would you commit to in total </w:t>
      </w:r>
      <w:sdt>
        <w:sdtPr>
          <w:rPr>
            <w:rFonts w:ascii="Arial" w:hAnsi="Arial" w:cs="Arial"/>
            <w:sz w:val="20"/>
          </w:rPr>
          <w:id w:val="356160752"/>
          <w:placeholder>
            <w:docPart w:val="DefaultPlaceholder_-1854013440"/>
          </w:placeholder>
        </w:sdtPr>
        <w:sdtEndPr/>
        <w:sdtContent>
          <w:r w:rsidRPr="00495A2F">
            <w:rPr>
              <w:rFonts w:ascii="Arial" w:hAnsi="Arial" w:cs="Arial"/>
              <w:sz w:val="20"/>
            </w:rPr>
            <w:t>_________</w:t>
          </w:r>
        </w:sdtContent>
      </w:sdt>
      <w:r w:rsidRPr="00495A2F">
        <w:rPr>
          <w:rFonts w:ascii="Arial" w:hAnsi="Arial" w:cs="Arial"/>
          <w:sz w:val="20"/>
        </w:rPr>
        <w:t>?</w:t>
      </w:r>
    </w:p>
    <w:p w14:paraId="2FCAA754" w14:textId="77777777" w:rsidR="0032313C" w:rsidRPr="00495A2F" w:rsidRDefault="0032313C" w:rsidP="0032313C">
      <w:pPr>
        <w:pStyle w:val="Default"/>
        <w:rPr>
          <w:sz w:val="20"/>
          <w:szCs w:val="20"/>
        </w:rPr>
      </w:pPr>
    </w:p>
    <w:p w14:paraId="749A1829" w14:textId="6D6A5B8E" w:rsidR="0032313C" w:rsidRPr="00495A2F" w:rsidRDefault="0032313C" w:rsidP="00542454">
      <w:pPr>
        <w:pStyle w:val="BodyTextIndent2"/>
        <w:keepNext/>
        <w:numPr>
          <w:ilvl w:val="0"/>
          <w:numId w:val="6"/>
        </w:numPr>
        <w:ind w:left="36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 xml:space="preserve">Please indicate </w:t>
      </w:r>
      <w:r w:rsidR="003D5F25" w:rsidRPr="00495A2F">
        <w:rPr>
          <w:rFonts w:ascii="Arial" w:hAnsi="Arial" w:cs="Arial"/>
          <w:sz w:val="20"/>
        </w:rPr>
        <w:t xml:space="preserve">below </w:t>
      </w:r>
      <w:r w:rsidRPr="00495A2F">
        <w:rPr>
          <w:rFonts w:ascii="Arial" w:hAnsi="Arial" w:cs="Arial"/>
          <w:sz w:val="20"/>
        </w:rPr>
        <w:t xml:space="preserve">which of the following assessments your site has utilized in previous studies (select all that apply): </w:t>
      </w:r>
    </w:p>
    <w:p w14:paraId="00FE5C6B" w14:textId="45FA4D95" w:rsidR="0032313C" w:rsidRPr="00495A2F" w:rsidRDefault="0032313C" w:rsidP="00542454">
      <w:pPr>
        <w:pStyle w:val="BodyTextIndent2"/>
        <w:keepNext/>
        <w:ind w:firstLine="0"/>
        <w:jc w:val="left"/>
        <w:rPr>
          <w:rFonts w:ascii="Arial" w:hAnsi="Arial" w:cs="Arial"/>
          <w:color w:val="FF0000"/>
          <w:sz w:val="20"/>
        </w:rPr>
      </w:pPr>
    </w:p>
    <w:tbl>
      <w:tblPr>
        <w:tblW w:w="8910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20"/>
        <w:gridCol w:w="1080"/>
        <w:gridCol w:w="810"/>
      </w:tblGrid>
      <w:tr w:rsidR="00EF757E" w:rsidRPr="00495A2F" w14:paraId="61F7A552" w14:textId="77777777" w:rsidTr="0061646F">
        <w:tc>
          <w:tcPr>
            <w:tcW w:w="7020" w:type="dxa"/>
            <w:shd w:val="clear" w:color="auto" w:fill="F2F2F2" w:themeFill="background1" w:themeFillShade="F2"/>
            <w:vAlign w:val="center"/>
          </w:tcPr>
          <w:p w14:paraId="14C0EC38" w14:textId="35888315" w:rsidR="00EF757E" w:rsidRPr="00495A2F" w:rsidRDefault="0061646F" w:rsidP="00542454">
            <w:pPr>
              <w:keepNext/>
              <w:jc w:val="center"/>
              <w:rPr>
                <w:rFonts w:ascii="Arial" w:hAnsi="Arial" w:cs="Arial"/>
                <w:i/>
                <w:color w:val="FF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 xml:space="preserve">Assessments </w:t>
            </w:r>
            <w:r w:rsidR="00EF757E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{</w:t>
            </w:r>
            <w:r w:rsidR="00B07526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Local Site ID representative </w:t>
            </w:r>
            <w:r w:rsidR="00EF757E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specify assessments, including Rating Assessments that are relevant for this project.  Add rows as needed}</w:t>
            </w:r>
          </w:p>
        </w:tc>
        <w:tc>
          <w:tcPr>
            <w:tcW w:w="1890" w:type="dxa"/>
            <w:gridSpan w:val="2"/>
            <w:shd w:val="clear" w:color="auto" w:fill="F2F2F2" w:themeFill="background1" w:themeFillShade="F2"/>
            <w:vAlign w:val="center"/>
          </w:tcPr>
          <w:p w14:paraId="4832DA90" w14:textId="0C063798" w:rsidR="00EF757E" w:rsidRPr="00495A2F" w:rsidRDefault="00EF757E" w:rsidP="00542454">
            <w:pPr>
              <w:keepNext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color w:val="000000"/>
                <w:sz w:val="20"/>
                <w:szCs w:val="20"/>
              </w:rPr>
              <w:t>Previously Utilized?</w:t>
            </w:r>
          </w:p>
        </w:tc>
      </w:tr>
      <w:tr w:rsidR="00EF757E" w:rsidRPr="00495A2F" w14:paraId="46AD8BBD" w14:textId="77777777" w:rsidTr="0061646F">
        <w:tc>
          <w:tcPr>
            <w:tcW w:w="7020" w:type="dxa"/>
            <w:vAlign w:val="bottom"/>
          </w:tcPr>
          <w:p w14:paraId="748E20EA" w14:textId="77777777" w:rsidR="00EF757E" w:rsidRPr="00495A2F" w:rsidRDefault="00EF757E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bottom"/>
          </w:tcPr>
          <w:p w14:paraId="0B91A0F4" w14:textId="77B49643" w:rsidR="00EF757E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15047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F2A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F757E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810" w:type="dxa"/>
            <w:vAlign w:val="bottom"/>
          </w:tcPr>
          <w:p w14:paraId="6CD87280" w14:textId="7392D370" w:rsidR="00EF757E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684587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F2A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95F2A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EF757E" w:rsidRPr="00495A2F"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F757E" w:rsidRPr="00495A2F" w14:paraId="08E57B39" w14:textId="77777777" w:rsidTr="0061646F">
        <w:tc>
          <w:tcPr>
            <w:tcW w:w="7020" w:type="dxa"/>
            <w:vAlign w:val="bottom"/>
          </w:tcPr>
          <w:p w14:paraId="0AD6B997" w14:textId="77777777" w:rsidR="00EF757E" w:rsidRPr="00495A2F" w:rsidRDefault="00EF757E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bottom"/>
          </w:tcPr>
          <w:p w14:paraId="6A9A86DB" w14:textId="41E574E3" w:rsidR="00EF757E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11583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F2A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95F2A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EF757E" w:rsidRPr="00495A2F"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810" w:type="dxa"/>
            <w:vAlign w:val="bottom"/>
          </w:tcPr>
          <w:p w14:paraId="453477D2" w14:textId="68B7F9C5" w:rsidR="00EF757E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528796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F2A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F757E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EF757E" w:rsidRPr="00495A2F" w14:paraId="5BFBBC73" w14:textId="77777777" w:rsidTr="0061646F">
        <w:tc>
          <w:tcPr>
            <w:tcW w:w="7020" w:type="dxa"/>
            <w:vAlign w:val="bottom"/>
          </w:tcPr>
          <w:p w14:paraId="66B4FB91" w14:textId="77777777" w:rsidR="00EF757E" w:rsidRPr="00495A2F" w:rsidRDefault="00EF757E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bottom"/>
          </w:tcPr>
          <w:p w14:paraId="4823DCEA" w14:textId="51586B14" w:rsidR="00EF757E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8977948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F2A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95F2A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EF757E" w:rsidRPr="00495A2F"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810" w:type="dxa"/>
            <w:vAlign w:val="bottom"/>
          </w:tcPr>
          <w:p w14:paraId="22DEE4C9" w14:textId="53813CE9" w:rsidR="00EF757E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37046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F2A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95F2A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EF757E" w:rsidRPr="00495A2F"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EF757E" w:rsidRPr="00495A2F" w14:paraId="063AD480" w14:textId="77777777" w:rsidTr="0061646F">
        <w:tc>
          <w:tcPr>
            <w:tcW w:w="7020" w:type="dxa"/>
            <w:vAlign w:val="bottom"/>
          </w:tcPr>
          <w:p w14:paraId="637961EA" w14:textId="77777777" w:rsidR="00EF757E" w:rsidRPr="00495A2F" w:rsidRDefault="00EF757E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vAlign w:val="bottom"/>
          </w:tcPr>
          <w:p w14:paraId="42AE3B8E" w14:textId="5E9AF6AA" w:rsidR="00EF757E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5716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F2A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EF757E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810" w:type="dxa"/>
            <w:vAlign w:val="bottom"/>
          </w:tcPr>
          <w:p w14:paraId="312F7F7E" w14:textId="5017E269" w:rsidR="00EF757E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703926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95F2A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95F2A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EF757E" w:rsidRPr="00495A2F"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</w:tbl>
    <w:p w14:paraId="61866765" w14:textId="77777777" w:rsidR="0032313C" w:rsidRPr="00495A2F" w:rsidRDefault="0032313C">
      <w:pPr>
        <w:pStyle w:val="Default"/>
        <w:rPr>
          <w:sz w:val="20"/>
          <w:szCs w:val="20"/>
        </w:rPr>
      </w:pPr>
    </w:p>
    <w:p w14:paraId="7C396AAD" w14:textId="77777777" w:rsidR="0032313C" w:rsidRPr="00495A2F" w:rsidRDefault="0032313C" w:rsidP="0058625D">
      <w:pPr>
        <w:pStyle w:val="BodyTextIndent2"/>
        <w:numPr>
          <w:ilvl w:val="0"/>
          <w:numId w:val="6"/>
        </w:numPr>
        <w:ind w:left="36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 xml:space="preserve">What is the primary recruitment challenge and what are the mitigation strategies? </w:t>
      </w:r>
    </w:p>
    <w:p w14:paraId="41BE58A6" w14:textId="77777777" w:rsidR="0032313C" w:rsidRPr="00495A2F" w:rsidRDefault="0032313C" w:rsidP="00094061">
      <w:pPr>
        <w:pStyle w:val="Default"/>
        <w:rPr>
          <w:sz w:val="20"/>
          <w:szCs w:val="20"/>
        </w:rPr>
      </w:pPr>
    </w:p>
    <w:tbl>
      <w:tblPr>
        <w:tblW w:w="8352" w:type="dxa"/>
        <w:tblInd w:w="450" w:type="dxa"/>
        <w:tblLayout w:type="fixed"/>
        <w:tblLook w:val="0000" w:firstRow="0" w:lastRow="0" w:firstColumn="0" w:lastColumn="0" w:noHBand="0" w:noVBand="0"/>
      </w:tblPr>
      <w:tblGrid>
        <w:gridCol w:w="450"/>
        <w:gridCol w:w="3780"/>
        <w:gridCol w:w="540"/>
        <w:gridCol w:w="3582"/>
      </w:tblGrid>
      <w:tr w:rsidR="00895F2A" w:rsidRPr="00495A2F" w14:paraId="2F3CE23A" w14:textId="77777777" w:rsidTr="0058625D">
        <w:sdt>
          <w:sdtPr>
            <w:rPr>
              <w:rFonts w:ascii="Arial" w:hAnsi="Arial" w:cs="Arial"/>
              <w:sz w:val="20"/>
            </w:rPr>
            <w:id w:val="-6334167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10D31633" w14:textId="13DCA9B3" w:rsidR="00895F2A" w:rsidRPr="00495A2F" w:rsidRDefault="00895F2A" w:rsidP="0058625D">
                <w:pPr>
                  <w:pStyle w:val="BodyTextIndent2"/>
                  <w:ind w:left="-3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80" w:type="dxa"/>
          </w:tcPr>
          <w:p w14:paraId="3E5B9E10" w14:textId="0CD98BC1" w:rsidR="00895F2A" w:rsidRPr="00495A2F" w:rsidRDefault="00895F2A" w:rsidP="0058625D">
            <w:pPr>
              <w:pStyle w:val="BodyTextIndent2"/>
              <w:ind w:left="-30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Concerns about adverse reaction</w:t>
            </w:r>
          </w:p>
        </w:tc>
        <w:sdt>
          <w:sdtPr>
            <w:rPr>
              <w:rFonts w:ascii="Arial" w:hAnsi="Arial" w:cs="Arial"/>
              <w:sz w:val="20"/>
            </w:rPr>
            <w:id w:val="11675137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57359ED3" w14:textId="67E8B1A8" w:rsidR="00895F2A" w:rsidRPr="00495A2F" w:rsidRDefault="00895F2A" w:rsidP="0058625D">
                <w:pPr>
                  <w:pStyle w:val="BodyTextIndent2"/>
                  <w:ind w:left="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582" w:type="dxa"/>
          </w:tcPr>
          <w:p w14:paraId="5BCBA9C5" w14:textId="45F15ACF" w:rsidR="00895F2A" w:rsidRPr="00495A2F" w:rsidRDefault="00895F2A" w:rsidP="0058625D">
            <w:pPr>
              <w:pStyle w:val="BodyTextIndent2"/>
              <w:ind w:left="-15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 xml:space="preserve">Current/future staffing issues </w:t>
            </w:r>
          </w:p>
        </w:tc>
      </w:tr>
      <w:tr w:rsidR="00895F2A" w:rsidRPr="00495A2F" w14:paraId="1E2B0256" w14:textId="77777777" w:rsidTr="0058625D">
        <w:sdt>
          <w:sdtPr>
            <w:rPr>
              <w:rFonts w:ascii="Arial" w:hAnsi="Arial" w:cs="Arial"/>
              <w:sz w:val="20"/>
            </w:rPr>
            <w:id w:val="-12088723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7007B8AD" w14:textId="76AA9D63" w:rsidR="00895F2A" w:rsidRPr="00495A2F" w:rsidRDefault="00895F2A" w:rsidP="0058625D">
                <w:pPr>
                  <w:pStyle w:val="BodyTextIndent2"/>
                  <w:ind w:left="-3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80" w:type="dxa"/>
          </w:tcPr>
          <w:p w14:paraId="4DBFA7FB" w14:textId="0D076704" w:rsidR="00895F2A" w:rsidRPr="00495A2F" w:rsidRDefault="00895F2A" w:rsidP="0058625D">
            <w:pPr>
              <w:pStyle w:val="BodyTextIndent2"/>
              <w:ind w:left="-30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Equipment availability</w:t>
            </w:r>
          </w:p>
        </w:tc>
        <w:sdt>
          <w:sdtPr>
            <w:rPr>
              <w:rFonts w:ascii="Arial" w:hAnsi="Arial" w:cs="Arial"/>
              <w:sz w:val="20"/>
            </w:rPr>
            <w:id w:val="-9076013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0609EB9C" w14:textId="26DE79A8" w:rsidR="00895F2A" w:rsidRPr="00495A2F" w:rsidRDefault="00895F2A" w:rsidP="0058625D">
                <w:pPr>
                  <w:pStyle w:val="BodyTextIndent2"/>
                  <w:ind w:left="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582" w:type="dxa"/>
          </w:tcPr>
          <w:p w14:paraId="4C9C2B03" w14:textId="3F1AE682" w:rsidR="00895F2A" w:rsidRPr="00495A2F" w:rsidRDefault="00895F2A" w:rsidP="0058625D">
            <w:pPr>
              <w:pStyle w:val="BodyTextIndent2"/>
              <w:ind w:left="-15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Inclusion/Exclusion criteria</w:t>
            </w:r>
          </w:p>
        </w:tc>
      </w:tr>
      <w:tr w:rsidR="0058625D" w:rsidRPr="00495A2F" w14:paraId="6CA173E0" w14:textId="77777777" w:rsidTr="0058625D">
        <w:sdt>
          <w:sdtPr>
            <w:rPr>
              <w:rFonts w:ascii="Arial" w:hAnsi="Arial" w:cs="Arial"/>
              <w:sz w:val="20"/>
            </w:rPr>
            <w:id w:val="34876405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2E00CFA6" w14:textId="5B89F71A" w:rsidR="0058625D" w:rsidRPr="00495A2F" w:rsidRDefault="0058625D" w:rsidP="0058625D">
                <w:pPr>
                  <w:pStyle w:val="BodyTextIndent2"/>
                  <w:ind w:left="-3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80" w:type="dxa"/>
          </w:tcPr>
          <w:p w14:paraId="73055476" w14:textId="7344B5D6" w:rsidR="0058625D" w:rsidRPr="00495A2F" w:rsidRDefault="0058625D" w:rsidP="0058625D">
            <w:pPr>
              <w:pStyle w:val="BodyTextIndent2"/>
              <w:ind w:left="-30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Listed number of eligible subjects</w:t>
            </w:r>
          </w:p>
        </w:tc>
        <w:sdt>
          <w:sdtPr>
            <w:rPr>
              <w:rFonts w:ascii="Arial" w:hAnsi="Arial" w:cs="Arial"/>
              <w:sz w:val="20"/>
            </w:rPr>
            <w:id w:val="21450775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3A4589C2" w14:textId="60133B57" w:rsidR="0058625D" w:rsidRPr="00495A2F" w:rsidRDefault="0058625D" w:rsidP="0058625D">
                <w:pPr>
                  <w:pStyle w:val="BodyTextIndent2"/>
                  <w:ind w:left="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582" w:type="dxa"/>
          </w:tcPr>
          <w:p w14:paraId="2E862E0D" w14:textId="28CD4F91" w:rsidR="0058625D" w:rsidRPr="00495A2F" w:rsidRDefault="0058625D" w:rsidP="0058625D">
            <w:pPr>
              <w:pStyle w:val="BodyTextIndent2"/>
              <w:ind w:left="-15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Placebo concerns</w:t>
            </w:r>
          </w:p>
        </w:tc>
      </w:tr>
      <w:tr w:rsidR="0058625D" w:rsidRPr="00495A2F" w14:paraId="799DA069" w14:textId="77777777" w:rsidTr="0058625D">
        <w:sdt>
          <w:sdtPr>
            <w:rPr>
              <w:rFonts w:ascii="Arial" w:hAnsi="Arial" w:cs="Arial"/>
              <w:sz w:val="20"/>
            </w:rPr>
            <w:id w:val="-13807848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38AD8390" w14:textId="03D77524" w:rsidR="0058625D" w:rsidRPr="00495A2F" w:rsidRDefault="0058625D" w:rsidP="0058625D">
                <w:pPr>
                  <w:pStyle w:val="BodyTextIndent2"/>
                  <w:ind w:left="-3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80" w:type="dxa"/>
          </w:tcPr>
          <w:p w14:paraId="08E73956" w14:textId="702AE559" w:rsidR="0058625D" w:rsidRPr="00495A2F" w:rsidRDefault="0058625D" w:rsidP="0058625D">
            <w:pPr>
              <w:pStyle w:val="BodyTextIndent2"/>
              <w:ind w:left="-30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Obtaining ICF</w:t>
            </w:r>
          </w:p>
        </w:tc>
        <w:sdt>
          <w:sdtPr>
            <w:rPr>
              <w:rFonts w:ascii="Arial" w:hAnsi="Arial" w:cs="Arial"/>
              <w:sz w:val="20"/>
            </w:rPr>
            <w:id w:val="-117958706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7F026EA4" w14:textId="7792E44D" w:rsidR="0058625D" w:rsidRPr="00495A2F" w:rsidRDefault="0058625D" w:rsidP="0058625D">
                <w:pPr>
                  <w:pStyle w:val="BodyTextIndent2"/>
                  <w:ind w:left="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582" w:type="dxa"/>
          </w:tcPr>
          <w:p w14:paraId="298F4D85" w14:textId="67722CEA" w:rsidR="0058625D" w:rsidRPr="00495A2F" w:rsidRDefault="0058625D" w:rsidP="0058625D">
            <w:pPr>
              <w:pStyle w:val="BodyTextIndent2"/>
              <w:ind w:left="-15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Study procedures</w:t>
            </w:r>
          </w:p>
        </w:tc>
      </w:tr>
      <w:tr w:rsidR="0058625D" w:rsidRPr="00495A2F" w14:paraId="67DF38A4" w14:textId="77777777" w:rsidTr="0058625D">
        <w:sdt>
          <w:sdtPr>
            <w:rPr>
              <w:rFonts w:ascii="Arial" w:hAnsi="Arial" w:cs="Arial"/>
              <w:sz w:val="20"/>
            </w:rPr>
            <w:id w:val="-14398262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6ACCEFF9" w14:textId="4745AFE5" w:rsidR="0058625D" w:rsidRPr="00495A2F" w:rsidRDefault="0058625D" w:rsidP="0058625D">
                <w:pPr>
                  <w:pStyle w:val="BodyTextIndent2"/>
                  <w:ind w:left="-3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80" w:type="dxa"/>
          </w:tcPr>
          <w:p w14:paraId="2F1FC5B8" w14:textId="739D0B71" w:rsidR="0058625D" w:rsidRPr="00495A2F" w:rsidRDefault="0058625D" w:rsidP="0058625D">
            <w:pPr>
              <w:pStyle w:val="BodyTextIndent2"/>
              <w:ind w:left="-30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Other departments or vendors</w:t>
            </w:r>
          </w:p>
        </w:tc>
        <w:sdt>
          <w:sdtPr>
            <w:rPr>
              <w:rFonts w:ascii="Arial" w:hAnsi="Arial" w:cs="Arial"/>
              <w:sz w:val="20"/>
            </w:rPr>
            <w:id w:val="-1298525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1E5A9684" w14:textId="1EE4FD75" w:rsidR="0058625D" w:rsidRPr="00495A2F" w:rsidRDefault="0058625D" w:rsidP="0058625D">
                <w:pPr>
                  <w:pStyle w:val="BodyTextIndent2"/>
                  <w:ind w:left="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582" w:type="dxa"/>
          </w:tcPr>
          <w:p w14:paraId="70F0FB22" w14:textId="2231F28A" w:rsidR="0058625D" w:rsidRPr="00495A2F" w:rsidRDefault="0058625D" w:rsidP="0058625D">
            <w:pPr>
              <w:pStyle w:val="BodyTextIndent2"/>
              <w:ind w:left="-15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Use of diaries/electronic device</w:t>
            </w:r>
          </w:p>
        </w:tc>
      </w:tr>
      <w:tr w:rsidR="0058625D" w:rsidRPr="00495A2F" w14:paraId="5F28392C" w14:textId="77777777" w:rsidTr="0058625D">
        <w:sdt>
          <w:sdtPr>
            <w:rPr>
              <w:rFonts w:ascii="Arial" w:hAnsi="Arial" w:cs="Arial"/>
              <w:sz w:val="20"/>
            </w:rPr>
            <w:id w:val="-13598125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6C79DE35" w14:textId="0CE16CA8" w:rsidR="0058625D" w:rsidRPr="00495A2F" w:rsidRDefault="0058625D" w:rsidP="0058625D">
                <w:pPr>
                  <w:pStyle w:val="BodyTextIndent2"/>
                  <w:ind w:left="-3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80" w:type="dxa"/>
          </w:tcPr>
          <w:p w14:paraId="798CDDFE" w14:textId="531F2276" w:rsidR="0058625D" w:rsidRPr="00495A2F" w:rsidRDefault="0058625D" w:rsidP="0058625D">
            <w:pPr>
              <w:pStyle w:val="BodyTextIndent2"/>
              <w:ind w:left="-30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Retention of subjects for study</w:t>
            </w:r>
          </w:p>
        </w:tc>
        <w:sdt>
          <w:sdtPr>
            <w:rPr>
              <w:rFonts w:ascii="Arial" w:hAnsi="Arial" w:cs="Arial"/>
              <w:sz w:val="20"/>
            </w:rPr>
            <w:id w:val="-15482838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6B203F11" w14:textId="348307CD" w:rsidR="0058625D" w:rsidRPr="00495A2F" w:rsidRDefault="0058625D" w:rsidP="0058625D">
                <w:pPr>
                  <w:pStyle w:val="BodyTextIndent2"/>
                  <w:ind w:left="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582" w:type="dxa"/>
          </w:tcPr>
          <w:p w14:paraId="2C2D4120" w14:textId="61C5A452" w:rsidR="0058625D" w:rsidRPr="00495A2F" w:rsidRDefault="0058625D" w:rsidP="0058625D">
            <w:pPr>
              <w:pStyle w:val="BodyTextIndent2"/>
              <w:ind w:left="-15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Not Applicable</w:t>
            </w:r>
          </w:p>
        </w:tc>
      </w:tr>
      <w:tr w:rsidR="0058625D" w:rsidRPr="00495A2F" w14:paraId="6901A6C7" w14:textId="77777777" w:rsidTr="0058625D">
        <w:sdt>
          <w:sdtPr>
            <w:rPr>
              <w:rFonts w:ascii="Arial" w:hAnsi="Arial" w:cs="Arial"/>
              <w:sz w:val="20"/>
            </w:rPr>
            <w:id w:val="21162511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</w:tcPr>
              <w:p w14:paraId="53715CB2" w14:textId="538CCF4B" w:rsidR="0058625D" w:rsidRPr="00495A2F" w:rsidRDefault="0058625D" w:rsidP="0058625D">
                <w:pPr>
                  <w:pStyle w:val="BodyTextIndent2"/>
                  <w:ind w:left="-3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780" w:type="dxa"/>
          </w:tcPr>
          <w:p w14:paraId="252630F1" w14:textId="06646566" w:rsidR="0058625D" w:rsidRPr="00495A2F" w:rsidRDefault="0058625D" w:rsidP="0058625D">
            <w:pPr>
              <w:pStyle w:val="BodyTextIndent2"/>
              <w:ind w:left="-30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Study timelines</w:t>
            </w:r>
          </w:p>
        </w:tc>
        <w:sdt>
          <w:sdtPr>
            <w:rPr>
              <w:rFonts w:ascii="Arial" w:hAnsi="Arial" w:cs="Arial"/>
              <w:sz w:val="20"/>
            </w:rPr>
            <w:id w:val="11343796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</w:tcPr>
              <w:p w14:paraId="27303283" w14:textId="3ACCA1DC" w:rsidR="0058625D" w:rsidRPr="00495A2F" w:rsidRDefault="0058625D" w:rsidP="0058625D">
                <w:pPr>
                  <w:pStyle w:val="BodyTextIndent2"/>
                  <w:ind w:left="0" w:firstLine="0"/>
                  <w:jc w:val="right"/>
                  <w:rPr>
                    <w:rFonts w:ascii="Arial" w:hAnsi="Arial" w:cs="Arial"/>
                    <w:sz w:val="20"/>
                  </w:rPr>
                </w:pPr>
                <w:r w:rsidRPr="00495A2F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p>
            </w:tc>
          </w:sdtContent>
        </w:sdt>
        <w:tc>
          <w:tcPr>
            <w:tcW w:w="3582" w:type="dxa"/>
          </w:tcPr>
          <w:p w14:paraId="45304CDD" w14:textId="319B1188" w:rsidR="0058625D" w:rsidRPr="00495A2F" w:rsidRDefault="0058625D" w:rsidP="0058625D">
            <w:pPr>
              <w:pStyle w:val="BodyTextIndent2"/>
              <w:ind w:left="0" w:firstLine="0"/>
              <w:jc w:val="left"/>
              <w:rPr>
                <w:rFonts w:ascii="Arial" w:hAnsi="Arial" w:cs="Arial"/>
                <w:sz w:val="20"/>
              </w:rPr>
            </w:pPr>
            <w:r w:rsidRPr="00495A2F">
              <w:rPr>
                <w:rFonts w:ascii="Arial" w:hAnsi="Arial" w:cs="Arial"/>
                <w:sz w:val="20"/>
              </w:rPr>
              <w:t>Other</w:t>
            </w:r>
            <w:r w:rsidR="001E2E24" w:rsidRPr="00495A2F">
              <w:rPr>
                <w:rFonts w:ascii="Arial" w:hAnsi="Arial" w:cs="Arial"/>
                <w:sz w:val="20"/>
              </w:rPr>
              <w:t xml:space="preserve">:  </w:t>
            </w:r>
          </w:p>
        </w:tc>
      </w:tr>
    </w:tbl>
    <w:p w14:paraId="7F682117" w14:textId="77777777" w:rsidR="0032313C" w:rsidRPr="00495A2F" w:rsidRDefault="0032313C" w:rsidP="00094061">
      <w:pPr>
        <w:pStyle w:val="Default"/>
        <w:rPr>
          <w:sz w:val="20"/>
          <w:szCs w:val="20"/>
        </w:rPr>
      </w:pPr>
    </w:p>
    <w:p w14:paraId="58CA78C6" w14:textId="6D872AC0" w:rsidR="0032313C" w:rsidRPr="00495A2F" w:rsidRDefault="0032313C" w:rsidP="00495A2F">
      <w:pPr>
        <w:pStyle w:val="Default"/>
        <w:spacing w:before="120"/>
        <w:ind w:left="360"/>
        <w:rPr>
          <w:sz w:val="20"/>
          <w:szCs w:val="20"/>
        </w:rPr>
      </w:pPr>
      <w:r w:rsidRPr="00495A2F">
        <w:rPr>
          <w:sz w:val="20"/>
          <w:szCs w:val="20"/>
        </w:rPr>
        <w:t>Mitigation strategy: _</w:t>
      </w:r>
      <w:sdt>
        <w:sdtPr>
          <w:rPr>
            <w:sz w:val="20"/>
            <w:szCs w:val="20"/>
          </w:rPr>
          <w:id w:val="-352415847"/>
          <w:placeholder>
            <w:docPart w:val="DefaultPlaceholder_-1854013440"/>
          </w:placeholder>
        </w:sdtPr>
        <w:sdtEndPr/>
        <w:sdtContent>
          <w:r w:rsidRPr="00495A2F">
            <w:rPr>
              <w:sz w:val="20"/>
              <w:szCs w:val="20"/>
            </w:rPr>
            <w:t>____________________________________________________________</w:t>
          </w:r>
        </w:sdtContent>
      </w:sdt>
    </w:p>
    <w:p w14:paraId="6A8822DD" w14:textId="1812439B" w:rsidR="0032313C" w:rsidRDefault="0032313C" w:rsidP="0058625D">
      <w:pPr>
        <w:pStyle w:val="Default"/>
        <w:ind w:firstLine="360"/>
        <w:rPr>
          <w:sz w:val="20"/>
          <w:szCs w:val="20"/>
        </w:rPr>
      </w:pPr>
    </w:p>
    <w:p w14:paraId="0FB85100" w14:textId="77777777" w:rsidR="00495A2F" w:rsidRPr="00495A2F" w:rsidRDefault="00495A2F" w:rsidP="0058625D">
      <w:pPr>
        <w:pStyle w:val="Default"/>
        <w:ind w:firstLine="360"/>
        <w:rPr>
          <w:sz w:val="20"/>
          <w:szCs w:val="20"/>
        </w:rPr>
      </w:pPr>
    </w:p>
    <w:p w14:paraId="03AE5773" w14:textId="49873E33" w:rsidR="0032313C" w:rsidRPr="00495A2F" w:rsidRDefault="0032313C" w:rsidP="0058625D">
      <w:pPr>
        <w:pStyle w:val="BodyTextIndent2"/>
        <w:numPr>
          <w:ilvl w:val="0"/>
          <w:numId w:val="6"/>
        </w:numPr>
        <w:ind w:left="36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lastRenderedPageBreak/>
        <w:t xml:space="preserve">Do you have access to subjects outside of your active subject population? </w:t>
      </w:r>
      <w:r w:rsidRPr="00495A2F">
        <w:rPr>
          <w:rFonts w:ascii="Arial" w:hAnsi="Arial" w:cs="Arial"/>
          <w:sz w:val="20"/>
        </w:rPr>
        <w:tab/>
      </w:r>
      <w:sdt>
        <w:sdtPr>
          <w:rPr>
            <w:rFonts w:ascii="Arial" w:hAnsi="Arial" w:cs="Arial"/>
            <w:sz w:val="20"/>
          </w:rPr>
          <w:id w:val="-11465090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95F2A" w:rsidRPr="00495A2F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895F2A" w:rsidRPr="00495A2F" w:rsidDel="00895F2A">
        <w:rPr>
          <w:rFonts w:ascii="Arial" w:hAnsi="Arial" w:cs="Arial"/>
          <w:sz w:val="20"/>
        </w:rPr>
        <w:t xml:space="preserve"> </w:t>
      </w:r>
      <w:r w:rsidRPr="00495A2F">
        <w:rPr>
          <w:rFonts w:ascii="Arial" w:hAnsi="Arial" w:cs="Arial"/>
          <w:sz w:val="20"/>
        </w:rPr>
        <w:t>Yes</w:t>
      </w:r>
      <w:r w:rsidR="001E2E24" w:rsidRPr="00495A2F">
        <w:rPr>
          <w:rFonts w:ascii="Arial" w:hAnsi="Arial" w:cs="Arial"/>
          <w:sz w:val="20"/>
        </w:rPr>
        <w:t xml:space="preserve"> </w:t>
      </w:r>
      <w:r w:rsidRPr="00495A2F">
        <w:rPr>
          <w:rFonts w:ascii="Arial" w:hAnsi="Arial" w:cs="Arial"/>
          <w:sz w:val="20"/>
        </w:rPr>
        <w:t xml:space="preserve"> </w:t>
      </w:r>
      <w:sdt>
        <w:sdtPr>
          <w:rPr>
            <w:rFonts w:ascii="Arial" w:hAnsi="Arial" w:cs="Arial"/>
            <w:sz w:val="20"/>
          </w:rPr>
          <w:id w:val="-539440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453AB" w:rsidRPr="00495A2F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1E2E24" w:rsidRPr="00495A2F">
        <w:rPr>
          <w:rFonts w:ascii="Arial" w:hAnsi="Arial" w:cs="Arial"/>
          <w:sz w:val="20"/>
        </w:rPr>
        <w:t xml:space="preserve"> </w:t>
      </w:r>
      <w:r w:rsidRPr="00495A2F">
        <w:rPr>
          <w:rFonts w:ascii="Arial" w:hAnsi="Arial" w:cs="Arial"/>
          <w:sz w:val="20"/>
        </w:rPr>
        <w:t>No</w:t>
      </w:r>
    </w:p>
    <w:p w14:paraId="525D7E1D" w14:textId="77777777" w:rsidR="0032313C" w:rsidRPr="00495A2F" w:rsidRDefault="0032313C" w:rsidP="00094061">
      <w:pPr>
        <w:spacing w:after="160"/>
        <w:rPr>
          <w:rFonts w:ascii="Arial" w:hAnsi="Arial" w:cs="Arial"/>
          <w:color w:val="000000"/>
          <w:sz w:val="20"/>
          <w:szCs w:val="20"/>
        </w:rPr>
      </w:pPr>
    </w:p>
    <w:p w14:paraId="67BC063C" w14:textId="3E62FB42" w:rsidR="0032313C" w:rsidRPr="00495A2F" w:rsidRDefault="0032313C" w:rsidP="0058625D">
      <w:pPr>
        <w:pStyle w:val="BodyTextIndent2"/>
        <w:numPr>
          <w:ilvl w:val="0"/>
          <w:numId w:val="6"/>
        </w:numPr>
        <w:ind w:left="36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>Will there be satellite sites</w:t>
      </w:r>
      <w:r w:rsidR="00B07526" w:rsidRPr="00495A2F">
        <w:rPr>
          <w:rFonts w:ascii="Arial" w:hAnsi="Arial" w:cs="Arial"/>
          <w:sz w:val="20"/>
        </w:rPr>
        <w:t>, additional site locations or third parties</w:t>
      </w:r>
      <w:r w:rsidRPr="00495A2F">
        <w:rPr>
          <w:rFonts w:ascii="Arial" w:hAnsi="Arial" w:cs="Arial"/>
          <w:sz w:val="20"/>
        </w:rPr>
        <w:t xml:space="preserve"> involved in the study?</w:t>
      </w:r>
      <w:r w:rsidRPr="00495A2F">
        <w:rPr>
          <w:rFonts w:ascii="Arial" w:hAnsi="Arial" w:cs="Arial"/>
          <w:sz w:val="20"/>
        </w:rPr>
        <w:tab/>
      </w:r>
      <w:r w:rsidRPr="00495A2F">
        <w:rPr>
          <w:rFonts w:ascii="Arial" w:hAnsi="Arial" w:cs="Arial"/>
          <w:sz w:val="20"/>
        </w:rPr>
        <w:tab/>
      </w:r>
      <w:r w:rsidRPr="00495A2F">
        <w:rPr>
          <w:rFonts w:ascii="Arial" w:hAnsi="Arial" w:cs="Arial"/>
          <w:sz w:val="20"/>
        </w:rPr>
        <w:tab/>
      </w:r>
      <w:r w:rsidRPr="00495A2F">
        <w:rPr>
          <w:rFonts w:ascii="Arial" w:hAnsi="Arial" w:cs="Arial"/>
          <w:sz w:val="20"/>
        </w:rPr>
        <w:tab/>
      </w:r>
      <w:sdt>
        <w:sdtPr>
          <w:rPr>
            <w:rFonts w:ascii="Arial" w:hAnsi="Arial" w:cs="Arial"/>
            <w:sz w:val="20"/>
          </w:rPr>
          <w:id w:val="20910393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95F2A" w:rsidRPr="00495A2F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895F2A" w:rsidRPr="00495A2F" w:rsidDel="00895F2A">
        <w:rPr>
          <w:rFonts w:ascii="Arial" w:hAnsi="Arial" w:cs="Arial"/>
          <w:sz w:val="20"/>
        </w:rPr>
        <w:t xml:space="preserve"> </w:t>
      </w:r>
      <w:r w:rsidRPr="00495A2F">
        <w:rPr>
          <w:rFonts w:ascii="Arial" w:hAnsi="Arial" w:cs="Arial"/>
          <w:sz w:val="20"/>
        </w:rPr>
        <w:t xml:space="preserve">Yes  </w:t>
      </w:r>
      <w:sdt>
        <w:sdtPr>
          <w:rPr>
            <w:rFonts w:ascii="Arial" w:hAnsi="Arial" w:cs="Arial"/>
            <w:sz w:val="20"/>
          </w:rPr>
          <w:id w:val="-19984918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2E24" w:rsidRPr="00495A2F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895F2A" w:rsidRPr="00495A2F" w:rsidDel="00895F2A">
        <w:rPr>
          <w:rFonts w:ascii="Arial" w:hAnsi="Arial" w:cs="Arial"/>
          <w:sz w:val="20"/>
        </w:rPr>
        <w:t xml:space="preserve"> </w:t>
      </w:r>
      <w:r w:rsidRPr="00495A2F">
        <w:rPr>
          <w:rFonts w:ascii="Arial" w:hAnsi="Arial" w:cs="Arial"/>
          <w:sz w:val="20"/>
        </w:rPr>
        <w:t>No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8905"/>
      </w:tblGrid>
      <w:tr w:rsidR="004E09E0" w:rsidRPr="00495A2F" w14:paraId="540D03C2" w14:textId="77777777" w:rsidTr="0058625D">
        <w:tc>
          <w:tcPr>
            <w:tcW w:w="8905" w:type="dxa"/>
          </w:tcPr>
          <w:p w14:paraId="504DCF0D" w14:textId="7AF44296" w:rsidR="004E09E0" w:rsidRPr="00495A2F" w:rsidRDefault="00895F2A" w:rsidP="00094061">
            <w:pPr>
              <w:spacing w:after="160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i/>
                <w:sz w:val="20"/>
                <w:szCs w:val="20"/>
              </w:rPr>
              <w:t xml:space="preserve">Please </w:t>
            </w:r>
            <w:r w:rsidR="004E09E0" w:rsidRPr="00495A2F">
              <w:rPr>
                <w:rFonts w:ascii="Arial" w:hAnsi="Arial" w:cs="Arial"/>
                <w:i/>
                <w:sz w:val="20"/>
                <w:szCs w:val="20"/>
              </w:rPr>
              <w:t>provide details about satellite sites</w:t>
            </w:r>
            <w:r w:rsidR="0061646F" w:rsidRPr="00495A2F">
              <w:rPr>
                <w:rFonts w:ascii="Arial" w:hAnsi="Arial" w:cs="Arial"/>
                <w:i/>
                <w:sz w:val="20"/>
                <w:szCs w:val="20"/>
              </w:rPr>
              <w:t xml:space="preserve"> below</w:t>
            </w:r>
            <w:r w:rsidR="00184DFE" w:rsidRPr="00495A2F">
              <w:rPr>
                <w:rFonts w:ascii="Arial" w:hAnsi="Arial" w:cs="Arial"/>
                <w:i/>
                <w:sz w:val="20"/>
                <w:szCs w:val="20"/>
              </w:rPr>
              <w:t xml:space="preserve"> (site name</w:t>
            </w:r>
            <w:r w:rsidR="005275AF" w:rsidRPr="00495A2F">
              <w:rPr>
                <w:rFonts w:ascii="Arial" w:hAnsi="Arial" w:cs="Arial"/>
                <w:i/>
                <w:sz w:val="20"/>
                <w:szCs w:val="20"/>
              </w:rPr>
              <w:t xml:space="preserve"> and address)</w:t>
            </w:r>
            <w:r w:rsidR="00495A2F" w:rsidRPr="00495A2F">
              <w:rPr>
                <w:rFonts w:ascii="Arial" w:hAnsi="Arial" w:cs="Arial"/>
                <w:i/>
                <w:sz w:val="20"/>
                <w:szCs w:val="20"/>
              </w:rPr>
              <w:t>, add rows as needed.</w:t>
            </w:r>
          </w:p>
        </w:tc>
      </w:tr>
      <w:tr w:rsidR="004E09E0" w:rsidRPr="00495A2F" w14:paraId="088DAED1" w14:textId="77777777" w:rsidTr="0058625D">
        <w:tc>
          <w:tcPr>
            <w:tcW w:w="8905" w:type="dxa"/>
          </w:tcPr>
          <w:p w14:paraId="125601BF" w14:textId="77777777" w:rsidR="004E09E0" w:rsidRPr="00495A2F" w:rsidRDefault="004E09E0" w:rsidP="001E2E24">
            <w:pPr>
              <w:pStyle w:val="ListParagraph"/>
              <w:numPr>
                <w:ilvl w:val="0"/>
                <w:numId w:val="11"/>
              </w:numPr>
              <w:spacing w:after="160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</w:tbl>
    <w:p w14:paraId="3348149F" w14:textId="0C48351D" w:rsidR="0032313C" w:rsidRPr="00495A2F" w:rsidRDefault="0032313C" w:rsidP="00094061">
      <w:pPr>
        <w:spacing w:after="160"/>
        <w:rPr>
          <w:rFonts w:ascii="Arial" w:hAnsi="Arial" w:cs="Arial"/>
          <w:color w:val="000000"/>
          <w:sz w:val="20"/>
          <w:szCs w:val="20"/>
        </w:rPr>
      </w:pPr>
    </w:p>
    <w:p w14:paraId="77F45869" w14:textId="77777777" w:rsidR="0032313C" w:rsidRPr="00495A2F" w:rsidRDefault="0032313C" w:rsidP="0058625D">
      <w:pPr>
        <w:keepNext/>
        <w:jc w:val="center"/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b/>
          <w:sz w:val="20"/>
          <w:szCs w:val="20"/>
        </w:rPr>
        <w:t>Facilities, Equipment, and Supplies</w:t>
      </w:r>
    </w:p>
    <w:p w14:paraId="71219015" w14:textId="77777777" w:rsidR="0032313C" w:rsidRPr="00495A2F" w:rsidRDefault="0032313C" w:rsidP="0058625D">
      <w:pPr>
        <w:keepNext/>
        <w:jc w:val="center"/>
        <w:rPr>
          <w:rFonts w:ascii="Arial" w:hAnsi="Arial" w:cs="Arial"/>
          <w:b/>
          <w:sz w:val="20"/>
          <w:szCs w:val="20"/>
        </w:rPr>
      </w:pPr>
    </w:p>
    <w:p w14:paraId="2FA17455" w14:textId="433742F6" w:rsidR="0032313C" w:rsidRPr="00495A2F" w:rsidRDefault="0032313C" w:rsidP="001E2E24">
      <w:pPr>
        <w:pStyle w:val="BodyTextIndent2"/>
        <w:numPr>
          <w:ilvl w:val="0"/>
          <w:numId w:val="6"/>
        </w:numPr>
        <w:ind w:left="36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>Do you have an Electronic Medical Records (EMR) System to generate and store source data that will be used in Clinical trials?</w:t>
      </w:r>
      <w:r w:rsidR="001E2E24" w:rsidRPr="00495A2F">
        <w:rPr>
          <w:rFonts w:ascii="Arial" w:hAnsi="Arial" w:cs="Arial"/>
          <w:sz w:val="20"/>
        </w:rPr>
        <w:t xml:space="preserve"> </w:t>
      </w:r>
      <w:r w:rsidR="001E2E24" w:rsidRPr="00495A2F">
        <w:rPr>
          <w:rFonts w:ascii="Arial" w:hAnsi="Arial" w:cs="Arial"/>
          <w:sz w:val="20"/>
        </w:rPr>
        <w:tab/>
      </w:r>
      <w:sdt>
        <w:sdtPr>
          <w:rPr>
            <w:rFonts w:ascii="Arial" w:eastAsia="MS Gothic" w:hAnsi="Arial" w:cs="Arial"/>
            <w:sz w:val="20"/>
          </w:rPr>
          <w:id w:val="-5959457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2E24" w:rsidRPr="00495A2F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1E2E24" w:rsidRPr="00495A2F" w:rsidDel="00895F2A">
        <w:rPr>
          <w:rFonts w:ascii="Arial" w:hAnsi="Arial" w:cs="Arial"/>
          <w:sz w:val="20"/>
        </w:rPr>
        <w:t xml:space="preserve"> </w:t>
      </w:r>
      <w:r w:rsidR="001E2E24" w:rsidRPr="00495A2F">
        <w:rPr>
          <w:rFonts w:ascii="Arial" w:hAnsi="Arial" w:cs="Arial"/>
          <w:sz w:val="20"/>
        </w:rPr>
        <w:t xml:space="preserve">Yes  </w:t>
      </w:r>
      <w:sdt>
        <w:sdtPr>
          <w:rPr>
            <w:rFonts w:ascii="Arial" w:eastAsia="MS Gothic" w:hAnsi="Arial" w:cs="Arial"/>
            <w:sz w:val="20"/>
          </w:rPr>
          <w:id w:val="20057029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2E24" w:rsidRPr="00495A2F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1E2E24" w:rsidRPr="00495A2F" w:rsidDel="00895F2A">
        <w:rPr>
          <w:rFonts w:ascii="Arial" w:hAnsi="Arial" w:cs="Arial"/>
          <w:sz w:val="20"/>
        </w:rPr>
        <w:t xml:space="preserve"> </w:t>
      </w:r>
      <w:r w:rsidR="001E2E24" w:rsidRPr="00495A2F">
        <w:rPr>
          <w:rFonts w:ascii="Arial" w:hAnsi="Arial" w:cs="Arial"/>
          <w:sz w:val="20"/>
        </w:rPr>
        <w:t xml:space="preserve">No.  </w:t>
      </w:r>
      <w:r w:rsidR="001E2E24" w:rsidRPr="00495A2F">
        <w:rPr>
          <w:rFonts w:ascii="Arial" w:hAnsi="Arial" w:cs="Arial"/>
          <w:sz w:val="20"/>
        </w:rPr>
        <w:br/>
      </w:r>
      <w:r w:rsidRPr="00495A2F">
        <w:rPr>
          <w:rFonts w:ascii="Arial" w:hAnsi="Arial" w:cs="Arial"/>
          <w:sz w:val="20"/>
        </w:rPr>
        <w:t>If yes, please complete the table below</w:t>
      </w:r>
      <w:r w:rsidR="00B07526" w:rsidRPr="00495A2F">
        <w:rPr>
          <w:rFonts w:ascii="Arial" w:hAnsi="Arial" w:cs="Arial"/>
          <w:sz w:val="20"/>
        </w:rPr>
        <w:t>, unless a site system assessment questionnaire was completed (please provide copy of it)</w:t>
      </w:r>
    </w:p>
    <w:p w14:paraId="5FF8C0B6" w14:textId="77777777" w:rsidR="0032313C" w:rsidRPr="00495A2F" w:rsidRDefault="0032313C" w:rsidP="00094061">
      <w:pPr>
        <w:rPr>
          <w:rFonts w:ascii="Arial" w:hAnsi="Arial" w:cs="Arial"/>
          <w:sz w:val="20"/>
          <w:szCs w:val="20"/>
        </w:rPr>
      </w:pPr>
    </w:p>
    <w:p w14:paraId="2F421699" w14:textId="21C1F770" w:rsidR="0032313C" w:rsidRPr="00495A2F" w:rsidRDefault="001E2E24" w:rsidP="0032313C">
      <w:pPr>
        <w:ind w:left="360"/>
        <w:rPr>
          <w:rFonts w:ascii="Arial" w:hAnsi="Arial" w:cs="Arial"/>
          <w:i/>
          <w:sz w:val="20"/>
          <w:szCs w:val="20"/>
        </w:rPr>
      </w:pPr>
      <w:r w:rsidRPr="00495A2F">
        <w:rPr>
          <w:rFonts w:ascii="Arial" w:hAnsi="Arial" w:cs="Arial"/>
          <w:i/>
          <w:sz w:val="20"/>
          <w:szCs w:val="20"/>
        </w:rPr>
        <w:t>(</w:t>
      </w:r>
      <w:r w:rsidR="0032313C" w:rsidRPr="00495A2F">
        <w:rPr>
          <w:rFonts w:ascii="Arial" w:hAnsi="Arial" w:cs="Arial"/>
          <w:i/>
          <w:sz w:val="20"/>
          <w:szCs w:val="20"/>
        </w:rPr>
        <w:t>You may need to consult your IT department.</w:t>
      </w:r>
      <w:r w:rsidRPr="00495A2F">
        <w:rPr>
          <w:rFonts w:ascii="Arial" w:hAnsi="Arial" w:cs="Arial"/>
          <w:i/>
          <w:sz w:val="20"/>
          <w:szCs w:val="20"/>
        </w:rPr>
        <w:t>)</w:t>
      </w:r>
      <w:r w:rsidR="0032313C" w:rsidRPr="00495A2F">
        <w:rPr>
          <w:rFonts w:ascii="Arial" w:hAnsi="Arial" w:cs="Arial"/>
          <w:i/>
          <w:sz w:val="20"/>
          <w:szCs w:val="20"/>
        </w:rPr>
        <w:t xml:space="preserve"> </w:t>
      </w:r>
    </w:p>
    <w:tbl>
      <w:tblPr>
        <w:tblW w:w="9067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77"/>
        <w:gridCol w:w="900"/>
        <w:gridCol w:w="990"/>
      </w:tblGrid>
      <w:tr w:rsidR="0058625D" w:rsidRPr="00495A2F" w14:paraId="3AE6D092" w14:textId="77777777" w:rsidTr="0061646F">
        <w:trPr>
          <w:tblHeader/>
        </w:trPr>
        <w:tc>
          <w:tcPr>
            <w:tcW w:w="7177" w:type="dxa"/>
            <w:shd w:val="clear" w:color="auto" w:fill="F2F2F2" w:themeFill="background1" w:themeFillShade="F2"/>
          </w:tcPr>
          <w:p w14:paraId="1569B16B" w14:textId="77777777" w:rsidR="0032313C" w:rsidRPr="00495A2F" w:rsidRDefault="0032313C" w:rsidP="00DE2AA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F2F2F2" w:themeFill="background1" w:themeFillShade="F2"/>
            <w:vAlign w:val="bottom"/>
          </w:tcPr>
          <w:p w14:paraId="12C81470" w14:textId="77777777" w:rsidR="0032313C" w:rsidRPr="00495A2F" w:rsidRDefault="0032313C" w:rsidP="0061646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Present</w:t>
            </w:r>
          </w:p>
        </w:tc>
        <w:tc>
          <w:tcPr>
            <w:tcW w:w="990" w:type="dxa"/>
            <w:shd w:val="clear" w:color="auto" w:fill="F2F2F2" w:themeFill="background1" w:themeFillShade="F2"/>
            <w:vAlign w:val="bottom"/>
          </w:tcPr>
          <w:p w14:paraId="20C4D9DE" w14:textId="77777777" w:rsidR="0032313C" w:rsidRPr="00495A2F" w:rsidRDefault="0032313C" w:rsidP="0061646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Not available</w:t>
            </w:r>
          </w:p>
        </w:tc>
      </w:tr>
      <w:tr w:rsidR="0079115D" w:rsidRPr="00495A2F" w14:paraId="783058F2" w14:textId="77777777" w:rsidTr="0061646F">
        <w:tc>
          <w:tcPr>
            <w:tcW w:w="7177" w:type="dxa"/>
            <w:vAlign w:val="bottom"/>
          </w:tcPr>
          <w:p w14:paraId="43DC5059" w14:textId="77777777" w:rsidR="0079115D" w:rsidRPr="00495A2F" w:rsidRDefault="0079115D" w:rsidP="0061646F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color w:val="000000"/>
                <w:sz w:val="20"/>
                <w:szCs w:val="20"/>
              </w:rPr>
              <w:t>Restricted access to the system for non-employees/ Protection from unauthorized access</w:t>
            </w:r>
          </w:p>
        </w:tc>
        <w:tc>
          <w:tcPr>
            <w:tcW w:w="900" w:type="dxa"/>
            <w:vAlign w:val="bottom"/>
          </w:tcPr>
          <w:p w14:paraId="760341F7" w14:textId="39B6BCF9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786811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0" w:type="dxa"/>
            <w:vAlign w:val="bottom"/>
          </w:tcPr>
          <w:p w14:paraId="7606A68D" w14:textId="311EE8C9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1142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E2E24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9115D" w:rsidRPr="00495A2F" w14:paraId="45ED5907" w14:textId="77777777" w:rsidTr="0061646F">
        <w:tc>
          <w:tcPr>
            <w:tcW w:w="7177" w:type="dxa"/>
            <w:vAlign w:val="bottom"/>
          </w:tcPr>
          <w:p w14:paraId="71D12124" w14:textId="77777777" w:rsidR="0079115D" w:rsidRPr="00495A2F" w:rsidRDefault="0079115D" w:rsidP="0061646F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color w:val="000000"/>
                <w:sz w:val="20"/>
                <w:szCs w:val="20"/>
              </w:rPr>
              <w:t>Unique user name &amp; password for site staff with Edit access</w:t>
            </w:r>
          </w:p>
        </w:tc>
        <w:tc>
          <w:tcPr>
            <w:tcW w:w="900" w:type="dxa"/>
            <w:vAlign w:val="bottom"/>
          </w:tcPr>
          <w:p w14:paraId="7EF14B33" w14:textId="4979D7B9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973903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0" w:type="dxa"/>
            <w:vAlign w:val="bottom"/>
          </w:tcPr>
          <w:p w14:paraId="09DEDDBD" w14:textId="485105DE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806859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9115D" w:rsidRPr="00495A2F" w14:paraId="5AB80BFA" w14:textId="77777777" w:rsidTr="0061646F">
        <w:tc>
          <w:tcPr>
            <w:tcW w:w="7177" w:type="dxa"/>
            <w:vAlign w:val="bottom"/>
          </w:tcPr>
          <w:p w14:paraId="3D7D3251" w14:textId="77777777" w:rsidR="0079115D" w:rsidRPr="00495A2F" w:rsidRDefault="0079115D" w:rsidP="0061646F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color w:val="000000"/>
                <w:sz w:val="20"/>
                <w:szCs w:val="20"/>
              </w:rPr>
              <w:t>Audit Trail (when &amp; who did the change, the action done, the old &amp; new data values, reason for change)</w:t>
            </w:r>
          </w:p>
        </w:tc>
        <w:tc>
          <w:tcPr>
            <w:tcW w:w="900" w:type="dxa"/>
            <w:vAlign w:val="bottom"/>
          </w:tcPr>
          <w:p w14:paraId="07001FED" w14:textId="198716C3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7071789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0" w:type="dxa"/>
            <w:vAlign w:val="bottom"/>
          </w:tcPr>
          <w:p w14:paraId="2AD57A0D" w14:textId="00073E83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75258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9115D" w:rsidRPr="00495A2F" w14:paraId="73208EBF" w14:textId="77777777" w:rsidTr="0061646F">
        <w:tc>
          <w:tcPr>
            <w:tcW w:w="7177" w:type="dxa"/>
            <w:vAlign w:val="bottom"/>
          </w:tcPr>
          <w:p w14:paraId="61B06C0E" w14:textId="77777777" w:rsidR="0079115D" w:rsidRPr="00495A2F" w:rsidRDefault="0079115D" w:rsidP="0061646F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color w:val="000000"/>
                <w:sz w:val="20"/>
                <w:szCs w:val="20"/>
              </w:rPr>
              <w:t>Data backup &amp; recovery process in place</w:t>
            </w:r>
          </w:p>
        </w:tc>
        <w:tc>
          <w:tcPr>
            <w:tcW w:w="900" w:type="dxa"/>
            <w:vAlign w:val="bottom"/>
          </w:tcPr>
          <w:p w14:paraId="482E470D" w14:textId="5B97D9F5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103257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0" w:type="dxa"/>
            <w:vAlign w:val="bottom"/>
          </w:tcPr>
          <w:p w14:paraId="3268A221" w14:textId="1DFE19B2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046623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9115D" w:rsidRPr="00495A2F" w14:paraId="283DB2E9" w14:textId="77777777" w:rsidTr="0061646F">
        <w:tc>
          <w:tcPr>
            <w:tcW w:w="7177" w:type="dxa"/>
            <w:vAlign w:val="bottom"/>
          </w:tcPr>
          <w:p w14:paraId="43112F85" w14:textId="77777777" w:rsidR="0079115D" w:rsidRPr="00495A2F" w:rsidRDefault="0079115D" w:rsidP="0061646F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color w:val="000000"/>
                <w:sz w:val="20"/>
                <w:szCs w:val="20"/>
              </w:rPr>
              <w:t>Written procedure for the use of the EMR system</w:t>
            </w:r>
          </w:p>
        </w:tc>
        <w:tc>
          <w:tcPr>
            <w:tcW w:w="900" w:type="dxa"/>
            <w:vAlign w:val="bottom"/>
          </w:tcPr>
          <w:p w14:paraId="0558DE28" w14:textId="6CE6CC2F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8359627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0" w:type="dxa"/>
            <w:vAlign w:val="bottom"/>
          </w:tcPr>
          <w:p w14:paraId="3D4F5A08" w14:textId="503E0BBD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4841364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9115D" w:rsidRPr="00495A2F" w14:paraId="5A96F555" w14:textId="77777777" w:rsidTr="0061646F">
        <w:tc>
          <w:tcPr>
            <w:tcW w:w="7177" w:type="dxa"/>
            <w:vAlign w:val="bottom"/>
          </w:tcPr>
          <w:p w14:paraId="62054B7E" w14:textId="77777777" w:rsidR="0079115D" w:rsidRPr="00495A2F" w:rsidRDefault="0079115D" w:rsidP="0061646F">
            <w:pPr>
              <w:pStyle w:val="ListParagraph"/>
              <w:numPr>
                <w:ilvl w:val="0"/>
                <w:numId w:val="8"/>
              </w:numPr>
              <w:ind w:left="36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Monitor read-only access to the system with unique user name &amp; password and restricted to study subjects </w:t>
            </w:r>
          </w:p>
        </w:tc>
        <w:tc>
          <w:tcPr>
            <w:tcW w:w="900" w:type="dxa"/>
            <w:vAlign w:val="bottom"/>
          </w:tcPr>
          <w:p w14:paraId="002DF91E" w14:textId="60928D7A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38920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990" w:type="dxa"/>
            <w:vAlign w:val="bottom"/>
          </w:tcPr>
          <w:p w14:paraId="7EBAAD4A" w14:textId="4526F1D4" w:rsidR="0079115D" w:rsidRPr="00495A2F" w:rsidRDefault="007C7758" w:rsidP="0061646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738863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6C4E9312" w14:textId="77777777" w:rsidR="0032313C" w:rsidRPr="00495A2F" w:rsidRDefault="0032313C" w:rsidP="0032313C">
      <w:pPr>
        <w:ind w:left="360"/>
        <w:rPr>
          <w:rFonts w:ascii="Arial" w:hAnsi="Arial" w:cs="Arial"/>
          <w:sz w:val="20"/>
          <w:szCs w:val="20"/>
        </w:rPr>
      </w:pPr>
    </w:p>
    <w:p w14:paraId="7AC6DF1E" w14:textId="01BD4417" w:rsidR="0032313C" w:rsidRPr="00495A2F" w:rsidRDefault="0032313C" w:rsidP="0058625D">
      <w:pPr>
        <w:pStyle w:val="BodyTextIndent2"/>
        <w:numPr>
          <w:ilvl w:val="0"/>
          <w:numId w:val="6"/>
        </w:numPr>
        <w:ind w:left="360" w:right="-72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 xml:space="preserve">Do you have access to the following equipment? </w:t>
      </w:r>
    </w:p>
    <w:p w14:paraId="3A6A85A0" w14:textId="77777777" w:rsidR="0032313C" w:rsidRPr="00495A2F" w:rsidRDefault="0032313C" w:rsidP="0032313C">
      <w:pPr>
        <w:ind w:firstLine="360"/>
        <w:rPr>
          <w:rFonts w:ascii="Arial" w:hAnsi="Arial" w:cs="Arial"/>
          <w:i/>
          <w:sz w:val="20"/>
          <w:szCs w:val="20"/>
        </w:rPr>
      </w:pPr>
    </w:p>
    <w:p w14:paraId="23950B31" w14:textId="181D6F57" w:rsidR="0032313C" w:rsidRPr="00495A2F" w:rsidRDefault="0032313C" w:rsidP="0058625D">
      <w:pPr>
        <w:ind w:left="360"/>
        <w:rPr>
          <w:rFonts w:ascii="Arial" w:hAnsi="Arial" w:cs="Arial"/>
          <w:color w:val="FF0000"/>
          <w:sz w:val="20"/>
          <w:szCs w:val="20"/>
        </w:rPr>
      </w:pPr>
      <w:r w:rsidRPr="00495A2F">
        <w:rPr>
          <w:rFonts w:ascii="Arial" w:hAnsi="Arial" w:cs="Arial"/>
          <w:i/>
          <w:color w:val="FF0000"/>
          <w:sz w:val="20"/>
          <w:szCs w:val="20"/>
        </w:rPr>
        <w:t xml:space="preserve">PL/CL and </w:t>
      </w:r>
      <w:r w:rsidR="003D2F11" w:rsidRPr="00495A2F">
        <w:rPr>
          <w:rFonts w:ascii="Arial" w:hAnsi="Arial" w:cs="Arial"/>
          <w:i/>
          <w:color w:val="FF0000"/>
          <w:sz w:val="20"/>
          <w:szCs w:val="20"/>
        </w:rPr>
        <w:t>S</w:t>
      </w:r>
      <w:r w:rsidRPr="00495A2F">
        <w:rPr>
          <w:rFonts w:ascii="Arial" w:hAnsi="Arial" w:cs="Arial"/>
          <w:i/>
          <w:color w:val="FF0000"/>
          <w:sz w:val="20"/>
          <w:szCs w:val="20"/>
        </w:rPr>
        <w:t>ponsor to specify required equipment – may include multiple entries</w:t>
      </w:r>
      <w:r w:rsidRPr="00495A2F">
        <w:rPr>
          <w:rFonts w:ascii="Arial" w:hAnsi="Arial" w:cs="Arial"/>
          <w:color w:val="FF0000"/>
          <w:sz w:val="20"/>
          <w:szCs w:val="20"/>
        </w:rPr>
        <w:t>)</w:t>
      </w:r>
    </w:p>
    <w:p w14:paraId="1AE3A36C" w14:textId="45A88DE8" w:rsidR="0032313C" w:rsidRPr="00495A2F" w:rsidRDefault="0032313C" w:rsidP="0058625D">
      <w:pPr>
        <w:ind w:left="360"/>
        <w:rPr>
          <w:rFonts w:ascii="Arial" w:hAnsi="Arial" w:cs="Arial"/>
          <w:b/>
          <w:color w:val="FF0000"/>
          <w:sz w:val="20"/>
          <w:szCs w:val="20"/>
        </w:rPr>
      </w:pPr>
      <w:r w:rsidRPr="00495A2F">
        <w:rPr>
          <w:rFonts w:ascii="Arial" w:hAnsi="Arial" w:cs="Arial"/>
          <w:i/>
          <w:color w:val="FF0000"/>
          <w:sz w:val="20"/>
          <w:szCs w:val="20"/>
        </w:rPr>
        <w:t>Local Site ID: pls cross-check with previous SIFs/SSVR</w:t>
      </w:r>
      <w:r w:rsidR="003D2F11" w:rsidRPr="00495A2F">
        <w:rPr>
          <w:rFonts w:ascii="Arial" w:hAnsi="Arial" w:cs="Arial"/>
          <w:i/>
          <w:color w:val="FF0000"/>
          <w:sz w:val="20"/>
          <w:szCs w:val="20"/>
        </w:rPr>
        <w:t>/SIVR</w:t>
      </w:r>
      <w:r w:rsidRPr="00495A2F">
        <w:rPr>
          <w:rFonts w:ascii="Arial" w:hAnsi="Arial" w:cs="Arial"/>
          <w:i/>
          <w:color w:val="FF0000"/>
          <w:sz w:val="20"/>
          <w:szCs w:val="20"/>
        </w:rPr>
        <w:t>, if equipment is available at site</w:t>
      </w:r>
    </w:p>
    <w:tbl>
      <w:tblPr>
        <w:tblW w:w="8977" w:type="dxa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7"/>
        <w:gridCol w:w="990"/>
        <w:gridCol w:w="900"/>
      </w:tblGrid>
      <w:tr w:rsidR="0032313C" w:rsidRPr="00495A2F" w14:paraId="630CA9DB" w14:textId="77777777" w:rsidTr="0058625D">
        <w:trPr>
          <w:tblHeader/>
        </w:trPr>
        <w:tc>
          <w:tcPr>
            <w:tcW w:w="7087" w:type="dxa"/>
            <w:shd w:val="clear" w:color="auto" w:fill="F2F2F2" w:themeFill="background1" w:themeFillShade="F2"/>
          </w:tcPr>
          <w:p w14:paraId="2A0126AD" w14:textId="3C450BBC" w:rsidR="0032313C" w:rsidRPr="00495A2F" w:rsidRDefault="0061646F" w:rsidP="00DE2AAD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  <w:r w:rsidRPr="00495A2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2313C" w:rsidRPr="00495A2F">
              <w:rPr>
                <w:rFonts w:ascii="Arial" w:hAnsi="Arial" w:cs="Arial"/>
                <w:color w:val="FF0000"/>
                <w:sz w:val="20"/>
                <w:szCs w:val="20"/>
              </w:rPr>
              <w:t>(</w:t>
            </w:r>
            <w:r w:rsidR="0032313C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list </w:t>
            </w:r>
            <w:r w:rsidR="003D2F11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P</w:t>
            </w:r>
            <w:r w:rsidR="0032313C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rotocol specific equipment</w:t>
            </w:r>
            <w:r w:rsidR="0032313C" w:rsidRPr="00495A2F">
              <w:rPr>
                <w:rFonts w:ascii="Arial" w:hAnsi="Arial" w:cs="Arial"/>
                <w:color w:val="FF0000"/>
                <w:sz w:val="20"/>
                <w:szCs w:val="20"/>
              </w:rPr>
              <w:t>)</w:t>
            </w:r>
          </w:p>
        </w:tc>
        <w:tc>
          <w:tcPr>
            <w:tcW w:w="1890" w:type="dxa"/>
            <w:gridSpan w:val="2"/>
            <w:shd w:val="clear" w:color="auto" w:fill="F2F2F2" w:themeFill="background1" w:themeFillShade="F2"/>
          </w:tcPr>
          <w:p w14:paraId="0935766B" w14:textId="77777777" w:rsidR="0032313C" w:rsidRPr="00495A2F" w:rsidRDefault="0032313C" w:rsidP="00DE2AAD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color w:val="000000"/>
                <w:sz w:val="20"/>
                <w:szCs w:val="20"/>
              </w:rPr>
              <w:t>Access available</w:t>
            </w:r>
          </w:p>
        </w:tc>
      </w:tr>
      <w:tr w:rsidR="0032313C" w:rsidRPr="00495A2F" w14:paraId="3B6645D1" w14:textId="77777777" w:rsidTr="0061646F">
        <w:tc>
          <w:tcPr>
            <w:tcW w:w="7087" w:type="dxa"/>
            <w:vAlign w:val="bottom"/>
          </w:tcPr>
          <w:p w14:paraId="77DD1F3B" w14:textId="77777777" w:rsidR="0032313C" w:rsidRPr="00495A2F" w:rsidRDefault="0032313C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7904111E" w14:textId="5B83D940" w:rsidR="0032313C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14979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0B1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32313C" w:rsidRPr="00495A2F">
              <w:rPr>
                <w:rFonts w:ascii="Arial" w:hAnsi="Arial" w:cs="Arial"/>
                <w:color w:val="000000"/>
                <w:sz w:val="20"/>
                <w:szCs w:val="20"/>
              </w:rPr>
              <w:t>Yes</w:t>
            </w:r>
          </w:p>
        </w:tc>
        <w:tc>
          <w:tcPr>
            <w:tcW w:w="900" w:type="dxa"/>
            <w:vAlign w:val="bottom"/>
          </w:tcPr>
          <w:p w14:paraId="2C11A150" w14:textId="29273825" w:rsidR="0032313C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21718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32313C" w:rsidRPr="00495A2F">
              <w:rPr>
                <w:rFonts w:ascii="Arial" w:hAnsi="Arial" w:cs="Arial"/>
                <w:color w:val="000000"/>
                <w:sz w:val="20"/>
                <w:szCs w:val="20"/>
              </w:rPr>
              <w:t>No</w:t>
            </w:r>
          </w:p>
        </w:tc>
      </w:tr>
      <w:tr w:rsidR="0079115D" w:rsidRPr="00495A2F" w14:paraId="04E295EC" w14:textId="77777777" w:rsidTr="0061646F">
        <w:tc>
          <w:tcPr>
            <w:tcW w:w="7087" w:type="dxa"/>
            <w:vAlign w:val="bottom"/>
          </w:tcPr>
          <w:p w14:paraId="5D912EE7" w14:textId="77777777" w:rsidR="0079115D" w:rsidRPr="00495A2F" w:rsidRDefault="0079115D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25C134CD" w14:textId="6BEC5CFC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118214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  <w:vAlign w:val="bottom"/>
          </w:tcPr>
          <w:p w14:paraId="001370FF" w14:textId="5B849E45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87931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79115D" w:rsidRPr="00495A2F" w14:paraId="61E79143" w14:textId="77777777" w:rsidTr="0061646F">
        <w:tc>
          <w:tcPr>
            <w:tcW w:w="7087" w:type="dxa"/>
            <w:vAlign w:val="bottom"/>
          </w:tcPr>
          <w:p w14:paraId="039E2374" w14:textId="77777777" w:rsidR="0079115D" w:rsidRPr="00495A2F" w:rsidRDefault="0079115D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64C2DA6C" w14:textId="06C456B0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139404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  <w:vAlign w:val="bottom"/>
          </w:tcPr>
          <w:p w14:paraId="22423B3E" w14:textId="0381876F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831096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79115D" w:rsidRPr="00495A2F" w14:paraId="53367A4A" w14:textId="77777777" w:rsidTr="0061646F">
        <w:tc>
          <w:tcPr>
            <w:tcW w:w="7087" w:type="dxa"/>
            <w:vAlign w:val="bottom"/>
          </w:tcPr>
          <w:p w14:paraId="0BBCAC15" w14:textId="77777777" w:rsidR="0079115D" w:rsidRPr="00495A2F" w:rsidRDefault="0079115D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602254F4" w14:textId="75F5F2AF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27999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  <w:vAlign w:val="bottom"/>
          </w:tcPr>
          <w:p w14:paraId="2021FEBE" w14:textId="23CEA6BB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153337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1837F801" w14:textId="77777777" w:rsidR="00B52D1C" w:rsidRPr="00495A2F" w:rsidRDefault="00B52D1C" w:rsidP="0032313C">
      <w:pPr>
        <w:rPr>
          <w:rFonts w:ascii="Arial" w:hAnsi="Arial" w:cs="Arial"/>
          <w:color w:val="000000"/>
          <w:sz w:val="20"/>
          <w:szCs w:val="20"/>
        </w:rPr>
      </w:pPr>
    </w:p>
    <w:p w14:paraId="36320D44" w14:textId="60EFB6D7" w:rsidR="0032313C" w:rsidRPr="00495A2F" w:rsidRDefault="0032313C" w:rsidP="001E2E24">
      <w:pPr>
        <w:pStyle w:val="BodyTextIndent2"/>
        <w:numPr>
          <w:ilvl w:val="0"/>
          <w:numId w:val="6"/>
        </w:numPr>
        <w:tabs>
          <w:tab w:val="left" w:pos="8280"/>
        </w:tabs>
        <w:ind w:left="360" w:right="-720"/>
        <w:jc w:val="left"/>
        <w:rPr>
          <w:rFonts w:ascii="Arial" w:hAnsi="Arial" w:cs="Arial"/>
          <w:sz w:val="20"/>
        </w:rPr>
      </w:pPr>
      <w:r w:rsidRPr="00495A2F">
        <w:rPr>
          <w:rFonts w:ascii="Arial" w:hAnsi="Arial" w:cs="Arial"/>
          <w:sz w:val="20"/>
        </w:rPr>
        <w:t>Is this equipment located within your facility where subjects will receive study treatment?</w:t>
      </w:r>
      <w:r w:rsidRPr="00495A2F">
        <w:rPr>
          <w:rFonts w:ascii="Arial" w:hAnsi="Arial" w:cs="Arial"/>
          <w:sz w:val="20"/>
        </w:rPr>
        <w:tab/>
      </w:r>
      <w:sdt>
        <w:sdtPr>
          <w:rPr>
            <w:rFonts w:ascii="Arial" w:hAnsi="Arial" w:cs="Arial"/>
            <w:sz w:val="20"/>
          </w:rPr>
          <w:id w:val="-17925065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115D" w:rsidRPr="00495A2F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="0079115D" w:rsidRPr="00495A2F" w:rsidDel="00895F2A">
        <w:rPr>
          <w:rFonts w:ascii="Arial" w:hAnsi="Arial" w:cs="Arial"/>
          <w:sz w:val="20"/>
        </w:rPr>
        <w:t xml:space="preserve"> </w:t>
      </w:r>
      <w:r w:rsidRPr="00495A2F">
        <w:rPr>
          <w:rFonts w:ascii="Arial" w:hAnsi="Arial" w:cs="Arial"/>
          <w:sz w:val="20"/>
        </w:rPr>
        <w:t xml:space="preserve">Yes </w:t>
      </w:r>
      <w:sdt>
        <w:sdtPr>
          <w:rPr>
            <w:rFonts w:ascii="Arial" w:hAnsi="Arial" w:cs="Arial"/>
            <w:sz w:val="20"/>
          </w:rPr>
          <w:id w:val="-1623068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115D" w:rsidRPr="00495A2F">
            <w:rPr>
              <w:rFonts w:ascii="Segoe UI Symbol" w:eastAsia="MS Gothic" w:hAnsi="Segoe UI Symbol" w:cs="Segoe UI Symbol"/>
              <w:sz w:val="20"/>
            </w:rPr>
            <w:t>☐</w:t>
          </w:r>
        </w:sdtContent>
      </w:sdt>
      <w:r w:rsidRPr="00495A2F">
        <w:rPr>
          <w:rFonts w:ascii="Arial" w:hAnsi="Arial" w:cs="Arial"/>
          <w:sz w:val="20"/>
        </w:rPr>
        <w:t>No</w:t>
      </w:r>
    </w:p>
    <w:p w14:paraId="3933A772" w14:textId="77777777" w:rsidR="0032313C" w:rsidRPr="00495A2F" w:rsidRDefault="0032313C" w:rsidP="0032313C">
      <w:pPr>
        <w:rPr>
          <w:rFonts w:ascii="Arial" w:hAnsi="Arial" w:cs="Arial"/>
          <w:color w:val="000000"/>
          <w:sz w:val="20"/>
          <w:szCs w:val="20"/>
        </w:rPr>
      </w:pPr>
    </w:p>
    <w:p w14:paraId="09669704" w14:textId="198A8CB5" w:rsidR="0032313C" w:rsidRPr="00495A2F" w:rsidRDefault="0032313C" w:rsidP="0058625D">
      <w:pPr>
        <w:ind w:left="360"/>
        <w:outlineLvl w:val="0"/>
        <w:rPr>
          <w:rFonts w:ascii="Arial" w:hAnsi="Arial" w:cs="Arial"/>
          <w:b/>
          <w:sz w:val="20"/>
          <w:szCs w:val="20"/>
        </w:rPr>
      </w:pPr>
      <w:r w:rsidRPr="00495A2F">
        <w:rPr>
          <w:rFonts w:ascii="Arial" w:hAnsi="Arial" w:cs="Arial"/>
          <w:color w:val="000000"/>
          <w:sz w:val="20"/>
          <w:szCs w:val="20"/>
        </w:rPr>
        <w:t xml:space="preserve">If NO, please specify the location and distance (number of miles/kilometers) of the equipment from your facility </w:t>
      </w:r>
      <w:r w:rsidRPr="00495A2F">
        <w:rPr>
          <w:rFonts w:ascii="Arial" w:hAnsi="Arial" w:cs="Arial"/>
          <w:sz w:val="20"/>
          <w:szCs w:val="20"/>
        </w:rPr>
        <w:t xml:space="preserve">and if the location is readily accessible to your study </w:t>
      </w:r>
      <w:r w:rsidR="00EE5BB8" w:rsidRPr="00495A2F">
        <w:rPr>
          <w:rFonts w:ascii="Arial" w:hAnsi="Arial" w:cs="Arial"/>
          <w:sz w:val="20"/>
          <w:szCs w:val="20"/>
        </w:rPr>
        <w:t>subjects</w:t>
      </w:r>
      <w:r w:rsidR="001E2E24" w:rsidRPr="00495A2F">
        <w:rPr>
          <w:rFonts w:ascii="Arial" w:hAnsi="Arial" w:cs="Arial"/>
          <w:sz w:val="20"/>
          <w:szCs w:val="20"/>
        </w:rPr>
        <w:t>.</w:t>
      </w:r>
      <w:r w:rsidR="00495A2F" w:rsidRPr="00495A2F">
        <w:rPr>
          <w:rFonts w:ascii="Arial" w:hAnsi="Arial" w:cs="Arial"/>
          <w:sz w:val="20"/>
          <w:szCs w:val="20"/>
        </w:rPr>
        <w:t xml:space="preserve"> </w:t>
      </w:r>
      <w:r w:rsidRPr="00495A2F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264589377"/>
          <w:placeholder>
            <w:docPart w:val="DefaultPlaceholder_-1854013440"/>
          </w:placeholder>
        </w:sdtPr>
        <w:sdtEndPr>
          <w:rPr>
            <w:color w:val="000000"/>
            <w:u w:val="single"/>
          </w:rPr>
        </w:sdtEndPr>
        <w:sdtContent>
          <w:r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  <w:fldChar w:fldCharType="begin">
              <w:ffData>
                <w:name w:val="Text128"/>
                <w:enabled/>
                <w:calcOnExit w:val="0"/>
                <w:textInput/>
              </w:ffData>
            </w:fldChar>
          </w:r>
          <w:r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  <w:instrText xml:space="preserve"> FORMTEXT </w:instrText>
          </w:r>
          <w:r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</w:r>
          <w:r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  <w:fldChar w:fldCharType="separate"/>
          </w:r>
          <w:r w:rsidRPr="00495A2F">
            <w:rPr>
              <w:rFonts w:ascii="Arial" w:hAnsi="Arial" w:cs="Arial"/>
              <w:noProof/>
              <w:color w:val="000000"/>
              <w:sz w:val="20"/>
              <w:szCs w:val="20"/>
              <w:u w:val="single"/>
            </w:rPr>
            <w:t> </w:t>
          </w:r>
          <w:r w:rsidRPr="00495A2F">
            <w:rPr>
              <w:rFonts w:ascii="Arial" w:hAnsi="Arial" w:cs="Arial"/>
              <w:noProof/>
              <w:color w:val="000000"/>
              <w:sz w:val="20"/>
              <w:szCs w:val="20"/>
              <w:u w:val="single"/>
            </w:rPr>
            <w:t> </w:t>
          </w:r>
          <w:r w:rsidRPr="00495A2F">
            <w:rPr>
              <w:rFonts w:ascii="Arial" w:hAnsi="Arial" w:cs="Arial"/>
              <w:noProof/>
              <w:color w:val="000000"/>
              <w:sz w:val="20"/>
              <w:szCs w:val="20"/>
              <w:u w:val="single"/>
            </w:rPr>
            <w:t> </w:t>
          </w:r>
          <w:r w:rsidRPr="00495A2F">
            <w:rPr>
              <w:rFonts w:ascii="Arial" w:hAnsi="Arial" w:cs="Arial"/>
              <w:noProof/>
              <w:color w:val="000000"/>
              <w:sz w:val="20"/>
              <w:szCs w:val="20"/>
              <w:u w:val="single"/>
            </w:rPr>
            <w:t> </w:t>
          </w:r>
          <w:r w:rsidRPr="00495A2F">
            <w:rPr>
              <w:rFonts w:ascii="Arial" w:hAnsi="Arial" w:cs="Arial"/>
              <w:noProof/>
              <w:color w:val="000000"/>
              <w:sz w:val="20"/>
              <w:szCs w:val="20"/>
              <w:u w:val="single"/>
            </w:rPr>
            <w:t> </w:t>
          </w:r>
          <w:r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  <w:fldChar w:fldCharType="end"/>
          </w:r>
        </w:sdtContent>
      </w:sdt>
      <w:r w:rsidRPr="00495A2F">
        <w:rPr>
          <w:rFonts w:ascii="Arial" w:hAnsi="Arial" w:cs="Arial"/>
          <w:color w:val="000000"/>
          <w:sz w:val="20"/>
          <w:szCs w:val="20"/>
          <w:u w:val="single"/>
        </w:rPr>
        <w:t xml:space="preserve"> </w:t>
      </w:r>
    </w:p>
    <w:p w14:paraId="3FBC2947" w14:textId="77777777" w:rsidR="0032313C" w:rsidRPr="00495A2F" w:rsidRDefault="0032313C" w:rsidP="0032313C">
      <w:pPr>
        <w:rPr>
          <w:rFonts w:ascii="Arial" w:hAnsi="Arial" w:cs="Arial"/>
          <w:color w:val="000000"/>
          <w:sz w:val="20"/>
          <w:szCs w:val="20"/>
        </w:rPr>
      </w:pPr>
    </w:p>
    <w:p w14:paraId="609396E6" w14:textId="0106A0F8" w:rsidR="0032313C" w:rsidRPr="00495A2F" w:rsidRDefault="0032313C" w:rsidP="00495A2F">
      <w:pPr>
        <w:pStyle w:val="ListParagraph"/>
        <w:keepNext/>
        <w:numPr>
          <w:ilvl w:val="0"/>
          <w:numId w:val="6"/>
        </w:numPr>
        <w:ind w:left="360"/>
        <w:rPr>
          <w:rFonts w:ascii="Arial" w:hAnsi="Arial" w:cs="Arial"/>
          <w:color w:val="000000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lastRenderedPageBreak/>
        <w:t xml:space="preserve">Will </w:t>
      </w:r>
      <w:r w:rsidR="00DE2AAD" w:rsidRPr="00495A2F">
        <w:rPr>
          <w:rFonts w:ascii="Arial" w:hAnsi="Arial" w:cs="Arial"/>
          <w:sz w:val="20"/>
          <w:szCs w:val="20"/>
        </w:rPr>
        <w:t xml:space="preserve">Investigational Product </w:t>
      </w:r>
      <w:r w:rsidRPr="00495A2F">
        <w:rPr>
          <w:rFonts w:ascii="Arial" w:hAnsi="Arial" w:cs="Arial"/>
          <w:sz w:val="20"/>
          <w:szCs w:val="20"/>
        </w:rPr>
        <w:t>be stored in a pharmacy or with the investigator</w:t>
      </w:r>
      <w:r w:rsidR="001E2E24" w:rsidRPr="00495A2F">
        <w:rPr>
          <w:rFonts w:ascii="Arial" w:hAnsi="Arial" w:cs="Arial"/>
          <w:sz w:val="20"/>
          <w:szCs w:val="20"/>
        </w:rPr>
        <w:t>’s</w:t>
      </w:r>
      <w:r w:rsidR="004453AB" w:rsidRPr="00495A2F">
        <w:rPr>
          <w:rFonts w:ascii="Arial" w:hAnsi="Arial" w:cs="Arial"/>
          <w:sz w:val="20"/>
          <w:szCs w:val="20"/>
        </w:rPr>
        <w:t xml:space="preserve"> department</w:t>
      </w:r>
      <w:r w:rsidRPr="00495A2F">
        <w:rPr>
          <w:rFonts w:ascii="Arial" w:hAnsi="Arial" w:cs="Arial"/>
          <w:sz w:val="20"/>
          <w:szCs w:val="20"/>
        </w:rPr>
        <w:t xml:space="preserve">? </w:t>
      </w:r>
      <w:sdt>
        <w:sdtPr>
          <w:rPr>
            <w:rFonts w:ascii="Arial" w:hAnsi="Arial" w:cs="Arial"/>
            <w:color w:val="000000"/>
            <w:sz w:val="20"/>
            <w:szCs w:val="20"/>
          </w:rPr>
          <w:id w:val="179716163"/>
          <w:placeholder>
            <w:docPart w:val="D8A9452E6E2D44B2AC81E1037F586539"/>
          </w:placeholder>
        </w:sdtPr>
        <w:sdtEndPr>
          <w:rPr>
            <w:u w:val="single"/>
          </w:rPr>
        </w:sdtEndPr>
        <w:sdtContent>
          <w:r w:rsidR="0079115D"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  <w:fldChar w:fldCharType="begin">
              <w:ffData>
                <w:name w:val="Text128"/>
                <w:enabled/>
                <w:calcOnExit w:val="0"/>
                <w:textInput/>
              </w:ffData>
            </w:fldChar>
          </w:r>
          <w:r w:rsidR="0079115D" w:rsidRPr="00495A2F">
            <w:rPr>
              <w:rFonts w:ascii="Arial" w:hAnsi="Arial" w:cs="Arial"/>
              <w:sz w:val="20"/>
              <w:szCs w:val="20"/>
              <w:u w:val="single"/>
            </w:rPr>
            <w:instrText xml:space="preserve"> FORMTEXT </w:instrText>
          </w:r>
          <w:r w:rsidR="0079115D"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</w:r>
          <w:r w:rsidR="0079115D"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  <w:fldChar w:fldCharType="separate"/>
          </w:r>
          <w:r w:rsidR="0079115D" w:rsidRPr="00495A2F">
            <w:rPr>
              <w:rFonts w:ascii="Arial" w:hAnsi="Arial" w:cs="Arial"/>
              <w:noProof/>
              <w:sz w:val="20"/>
              <w:szCs w:val="20"/>
              <w:u w:val="single"/>
            </w:rPr>
            <w:t> </w:t>
          </w:r>
          <w:r w:rsidR="0079115D" w:rsidRPr="00495A2F">
            <w:rPr>
              <w:rFonts w:ascii="Arial" w:hAnsi="Arial" w:cs="Arial"/>
              <w:noProof/>
              <w:sz w:val="20"/>
              <w:szCs w:val="20"/>
              <w:u w:val="single"/>
            </w:rPr>
            <w:t> </w:t>
          </w:r>
          <w:r w:rsidR="0079115D" w:rsidRPr="00495A2F">
            <w:rPr>
              <w:rFonts w:ascii="Arial" w:hAnsi="Arial" w:cs="Arial"/>
              <w:noProof/>
              <w:sz w:val="20"/>
              <w:szCs w:val="20"/>
              <w:u w:val="single"/>
            </w:rPr>
            <w:t> </w:t>
          </w:r>
          <w:r w:rsidR="0079115D" w:rsidRPr="00495A2F">
            <w:rPr>
              <w:rFonts w:ascii="Arial" w:hAnsi="Arial" w:cs="Arial"/>
              <w:noProof/>
              <w:sz w:val="20"/>
              <w:szCs w:val="20"/>
              <w:u w:val="single"/>
            </w:rPr>
            <w:t> </w:t>
          </w:r>
          <w:r w:rsidR="0079115D" w:rsidRPr="00495A2F">
            <w:rPr>
              <w:rFonts w:ascii="Arial" w:hAnsi="Arial" w:cs="Arial"/>
              <w:noProof/>
              <w:sz w:val="20"/>
              <w:szCs w:val="20"/>
              <w:u w:val="single"/>
            </w:rPr>
            <w:t> </w:t>
          </w:r>
          <w:r w:rsidR="0079115D" w:rsidRPr="00495A2F">
            <w:rPr>
              <w:rFonts w:ascii="Arial" w:hAnsi="Arial" w:cs="Arial"/>
              <w:color w:val="000000"/>
              <w:sz w:val="20"/>
              <w:szCs w:val="20"/>
              <w:u w:val="single"/>
            </w:rPr>
            <w:fldChar w:fldCharType="end"/>
          </w:r>
        </w:sdtContent>
      </w:sdt>
      <w:r w:rsidR="0079115D" w:rsidRPr="00495A2F">
        <w:rPr>
          <w:rFonts w:ascii="Arial" w:hAnsi="Arial" w:cs="Arial"/>
          <w:sz w:val="20"/>
          <w:szCs w:val="20"/>
          <w:u w:val="single"/>
        </w:rPr>
        <w:t xml:space="preserve"> </w:t>
      </w:r>
    </w:p>
    <w:p w14:paraId="22817198" w14:textId="77777777" w:rsidR="0079115D" w:rsidRPr="00495A2F" w:rsidRDefault="0079115D" w:rsidP="0058625D">
      <w:pPr>
        <w:tabs>
          <w:tab w:val="left" w:pos="8910"/>
        </w:tabs>
        <w:ind w:left="360"/>
        <w:rPr>
          <w:rFonts w:ascii="Arial" w:hAnsi="Arial" w:cs="Arial"/>
          <w:color w:val="000000"/>
          <w:sz w:val="20"/>
          <w:szCs w:val="20"/>
        </w:rPr>
      </w:pPr>
    </w:p>
    <w:p w14:paraId="304CA50D" w14:textId="51D4C42A" w:rsidR="0032313C" w:rsidRPr="00495A2F" w:rsidRDefault="0032313C" w:rsidP="0058625D">
      <w:pPr>
        <w:pStyle w:val="ListParagraph"/>
        <w:ind w:left="360"/>
        <w:rPr>
          <w:rFonts w:ascii="Arial" w:hAnsi="Arial" w:cs="Arial"/>
          <w:color w:val="000000"/>
          <w:sz w:val="20"/>
          <w:szCs w:val="20"/>
        </w:rPr>
      </w:pPr>
      <w:r w:rsidRPr="00495A2F">
        <w:rPr>
          <w:rFonts w:ascii="Arial" w:hAnsi="Arial" w:cs="Arial"/>
          <w:color w:val="000000"/>
          <w:sz w:val="20"/>
          <w:szCs w:val="20"/>
        </w:rPr>
        <w:t>If stored with the investigator</w:t>
      </w:r>
      <w:r w:rsidR="001E2E24" w:rsidRPr="00495A2F">
        <w:rPr>
          <w:rFonts w:ascii="Arial" w:hAnsi="Arial" w:cs="Arial"/>
          <w:color w:val="000000"/>
          <w:sz w:val="20"/>
          <w:szCs w:val="20"/>
        </w:rPr>
        <w:t>’s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 </w:t>
      </w:r>
      <w:r w:rsidR="004453AB" w:rsidRPr="00495A2F">
        <w:rPr>
          <w:rFonts w:ascii="Arial" w:hAnsi="Arial" w:cs="Arial"/>
          <w:color w:val="000000"/>
          <w:sz w:val="20"/>
          <w:szCs w:val="20"/>
        </w:rPr>
        <w:t>department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– do you have written Operating Procedures related to </w:t>
      </w:r>
      <w:r w:rsidR="00DE2AAD" w:rsidRPr="00495A2F">
        <w:rPr>
          <w:rFonts w:ascii="Arial" w:hAnsi="Arial" w:cs="Arial"/>
          <w:color w:val="000000"/>
          <w:sz w:val="20"/>
          <w:szCs w:val="20"/>
        </w:rPr>
        <w:t>Investigational Product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 management?</w:t>
      </w:r>
      <w:r w:rsidRPr="00495A2F">
        <w:rPr>
          <w:rFonts w:ascii="Arial" w:hAnsi="Arial" w:cs="Arial"/>
          <w:color w:val="000000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1941835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9115D" w:rsidRPr="00495A2F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="0079115D" w:rsidRPr="00495A2F" w:rsidDel="00895F2A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Yes </w:t>
      </w:r>
      <w:sdt>
        <w:sdtPr>
          <w:rPr>
            <w:rFonts w:ascii="Arial" w:hAnsi="Arial" w:cs="Arial"/>
            <w:sz w:val="20"/>
            <w:szCs w:val="20"/>
          </w:rPr>
          <w:id w:val="927695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360B1" w:rsidRPr="00495A2F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495A2F">
        <w:rPr>
          <w:rFonts w:ascii="Arial" w:hAnsi="Arial" w:cs="Arial"/>
          <w:color w:val="000000"/>
          <w:sz w:val="20"/>
          <w:szCs w:val="20"/>
        </w:rPr>
        <w:t>No</w:t>
      </w:r>
    </w:p>
    <w:p w14:paraId="5A561C81" w14:textId="77777777" w:rsidR="00104F10" w:rsidRPr="00495A2F" w:rsidRDefault="00104F10" w:rsidP="00104F10">
      <w:pPr>
        <w:ind w:left="360"/>
        <w:rPr>
          <w:rFonts w:ascii="Arial" w:hAnsi="Arial" w:cs="Arial"/>
          <w:color w:val="000000"/>
          <w:sz w:val="20"/>
          <w:szCs w:val="20"/>
        </w:rPr>
      </w:pPr>
    </w:p>
    <w:p w14:paraId="3C988834" w14:textId="678356AE" w:rsidR="0032313C" w:rsidRPr="00495A2F" w:rsidRDefault="001E2E24" w:rsidP="0058625D">
      <w:pPr>
        <w:ind w:left="360"/>
        <w:rPr>
          <w:rFonts w:ascii="Arial" w:hAnsi="Arial" w:cs="Arial"/>
          <w:color w:val="000000"/>
          <w:sz w:val="20"/>
          <w:szCs w:val="20"/>
        </w:rPr>
      </w:pPr>
      <w:r w:rsidRPr="00495A2F">
        <w:rPr>
          <w:rFonts w:ascii="Arial" w:hAnsi="Arial" w:cs="Arial"/>
          <w:color w:val="000000"/>
          <w:sz w:val="20"/>
          <w:szCs w:val="20"/>
        </w:rPr>
        <w:t>Please confirm that the f</w:t>
      </w:r>
      <w:r w:rsidR="0032313C" w:rsidRPr="00495A2F">
        <w:rPr>
          <w:rFonts w:ascii="Arial" w:hAnsi="Arial" w:cs="Arial"/>
          <w:color w:val="000000"/>
          <w:sz w:val="20"/>
          <w:szCs w:val="20"/>
        </w:rPr>
        <w:t xml:space="preserve">ollowing storage requirements can be met: </w:t>
      </w:r>
    </w:p>
    <w:p w14:paraId="42AE0A42" w14:textId="38C41167" w:rsidR="0032313C" w:rsidRPr="00495A2F" w:rsidRDefault="0032313C" w:rsidP="00B52D1C">
      <w:pPr>
        <w:ind w:left="720"/>
        <w:rPr>
          <w:rFonts w:ascii="Arial" w:hAnsi="Arial" w:cs="Arial"/>
          <w:i/>
          <w:color w:val="FF0000"/>
          <w:sz w:val="20"/>
          <w:szCs w:val="20"/>
        </w:rPr>
      </w:pPr>
    </w:p>
    <w:tbl>
      <w:tblPr>
        <w:tblW w:w="8910" w:type="dxa"/>
        <w:tblInd w:w="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20"/>
        <w:gridCol w:w="990"/>
        <w:gridCol w:w="900"/>
      </w:tblGrid>
      <w:tr w:rsidR="0079115D" w:rsidRPr="00495A2F" w14:paraId="0E4DD8DA" w14:textId="77777777" w:rsidTr="0061646F">
        <w:tc>
          <w:tcPr>
            <w:tcW w:w="7020" w:type="dxa"/>
            <w:shd w:val="clear" w:color="auto" w:fill="F2F2F2" w:themeFill="background1" w:themeFillShade="F2"/>
            <w:vAlign w:val="bottom"/>
          </w:tcPr>
          <w:p w14:paraId="28A71E88" w14:textId="30861788" w:rsidR="0079115D" w:rsidRPr="00495A2F" w:rsidRDefault="0061646F" w:rsidP="0061646F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 xml:space="preserve">Storage Requirements </w:t>
            </w:r>
            <w:r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{</w:t>
            </w:r>
            <w:r w:rsidR="0079115D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Global Site ID</w:t>
            </w:r>
            <w:r w:rsidR="003D2F11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Lead</w:t>
            </w:r>
            <w:r w:rsidR="0079115D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: please add storage requirements like at certain temperature, separated from other drugs etc.  Add rows as needed</w:t>
            </w:r>
            <w:r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}</w:t>
            </w:r>
          </w:p>
        </w:tc>
        <w:tc>
          <w:tcPr>
            <w:tcW w:w="1890" w:type="dxa"/>
            <w:gridSpan w:val="2"/>
            <w:shd w:val="clear" w:color="auto" w:fill="F2F2F2" w:themeFill="background1" w:themeFillShade="F2"/>
            <w:vAlign w:val="bottom"/>
          </w:tcPr>
          <w:p w14:paraId="2E4B000E" w14:textId="5C810445" w:rsidR="0079115D" w:rsidRPr="00495A2F" w:rsidRDefault="0061646F" w:rsidP="0061646F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Confirm</w:t>
            </w:r>
          </w:p>
        </w:tc>
      </w:tr>
      <w:tr w:rsidR="0079115D" w:rsidRPr="00495A2F" w14:paraId="343038C7" w14:textId="77777777" w:rsidTr="0061646F">
        <w:tc>
          <w:tcPr>
            <w:tcW w:w="7020" w:type="dxa"/>
            <w:vAlign w:val="bottom"/>
          </w:tcPr>
          <w:p w14:paraId="5B84ECC6" w14:textId="77777777" w:rsidR="0079115D" w:rsidRPr="00495A2F" w:rsidRDefault="0079115D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157C5002" w14:textId="5A6C8A08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16606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84DFE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  <w:vAlign w:val="bottom"/>
          </w:tcPr>
          <w:p w14:paraId="5D161BAA" w14:textId="77777777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90471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79115D" w:rsidRPr="00495A2F" w14:paraId="3B2521D5" w14:textId="77777777" w:rsidTr="0061646F">
        <w:tc>
          <w:tcPr>
            <w:tcW w:w="7020" w:type="dxa"/>
            <w:vAlign w:val="bottom"/>
          </w:tcPr>
          <w:p w14:paraId="38FEF2F9" w14:textId="77777777" w:rsidR="0079115D" w:rsidRPr="00495A2F" w:rsidRDefault="0079115D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27BC1BA4" w14:textId="5E0A3FBB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831872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0B1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  <w:vAlign w:val="bottom"/>
          </w:tcPr>
          <w:p w14:paraId="767D2C9B" w14:textId="77777777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841047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29CC57E0" w14:textId="77777777" w:rsidR="0032313C" w:rsidRPr="00495A2F" w:rsidRDefault="0032313C" w:rsidP="0032313C">
      <w:pPr>
        <w:pStyle w:val="ListParagraph"/>
        <w:tabs>
          <w:tab w:val="left" w:pos="8910"/>
        </w:tabs>
        <w:rPr>
          <w:rFonts w:ascii="Arial" w:hAnsi="Arial" w:cs="Arial"/>
          <w:color w:val="000000"/>
          <w:sz w:val="20"/>
          <w:szCs w:val="20"/>
        </w:rPr>
      </w:pPr>
    </w:p>
    <w:p w14:paraId="5CAA3126" w14:textId="36463679" w:rsidR="0032313C" w:rsidRPr="00495A2F" w:rsidRDefault="001E2E24" w:rsidP="0058625D">
      <w:pPr>
        <w:keepNext/>
        <w:ind w:left="360"/>
        <w:rPr>
          <w:rFonts w:ascii="Arial" w:hAnsi="Arial" w:cs="Arial"/>
          <w:color w:val="000000"/>
          <w:sz w:val="20"/>
          <w:szCs w:val="20"/>
        </w:rPr>
      </w:pPr>
      <w:r w:rsidRPr="00495A2F">
        <w:rPr>
          <w:rFonts w:ascii="Arial" w:hAnsi="Arial" w:cs="Arial"/>
          <w:color w:val="000000"/>
          <w:sz w:val="20"/>
          <w:szCs w:val="20"/>
        </w:rPr>
        <w:t>Please confirm that the f</w:t>
      </w:r>
      <w:r w:rsidR="0032313C" w:rsidRPr="00495A2F">
        <w:rPr>
          <w:rFonts w:ascii="Arial" w:hAnsi="Arial" w:cs="Arial"/>
          <w:color w:val="000000"/>
          <w:sz w:val="20"/>
          <w:szCs w:val="20"/>
        </w:rPr>
        <w:t xml:space="preserve">ollowing sample storage requirements can be met: </w:t>
      </w:r>
    </w:p>
    <w:tbl>
      <w:tblPr>
        <w:tblW w:w="900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10"/>
        <w:gridCol w:w="990"/>
        <w:gridCol w:w="900"/>
      </w:tblGrid>
      <w:tr w:rsidR="0079115D" w:rsidRPr="00495A2F" w14:paraId="107CD87A" w14:textId="77777777" w:rsidTr="0061646F">
        <w:tc>
          <w:tcPr>
            <w:tcW w:w="7110" w:type="dxa"/>
            <w:shd w:val="clear" w:color="auto" w:fill="F2F2F2" w:themeFill="background1" w:themeFillShade="F2"/>
            <w:vAlign w:val="bottom"/>
          </w:tcPr>
          <w:p w14:paraId="015533EA" w14:textId="082A6D81" w:rsidR="0079115D" w:rsidRPr="00495A2F" w:rsidRDefault="0061646F" w:rsidP="0061646F">
            <w:pPr>
              <w:ind w:left="-15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Sample Storage Requirements</w:t>
            </w:r>
            <w:r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{</w:t>
            </w:r>
            <w:r w:rsidR="0079115D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Global Site ID</w:t>
            </w:r>
            <w:r w:rsidR="003D2F11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Lead</w:t>
            </w:r>
            <w:r w:rsidR="0079115D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: please add storage requirements like temperature of storage and length of storage time </w:t>
            </w:r>
            <w:proofErr w:type="gramStart"/>
            <w:r w:rsidR="0079115D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etc  Add</w:t>
            </w:r>
            <w:proofErr w:type="gramEnd"/>
            <w:r w:rsidR="0079115D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rows as needed</w:t>
            </w:r>
            <w:r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}</w:t>
            </w:r>
          </w:p>
        </w:tc>
        <w:tc>
          <w:tcPr>
            <w:tcW w:w="1890" w:type="dxa"/>
            <w:gridSpan w:val="2"/>
            <w:shd w:val="clear" w:color="auto" w:fill="F2F2F2" w:themeFill="background1" w:themeFillShade="F2"/>
            <w:vAlign w:val="bottom"/>
          </w:tcPr>
          <w:p w14:paraId="3CB5409F" w14:textId="448222CF" w:rsidR="0079115D" w:rsidRPr="00495A2F" w:rsidRDefault="0061646F" w:rsidP="0061646F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color w:val="000000"/>
                <w:sz w:val="20"/>
                <w:szCs w:val="20"/>
              </w:rPr>
              <w:t>Confirm</w:t>
            </w:r>
          </w:p>
        </w:tc>
      </w:tr>
      <w:tr w:rsidR="0079115D" w:rsidRPr="00495A2F" w14:paraId="7599F063" w14:textId="77777777" w:rsidTr="0061646F">
        <w:tc>
          <w:tcPr>
            <w:tcW w:w="7110" w:type="dxa"/>
            <w:vAlign w:val="bottom"/>
          </w:tcPr>
          <w:p w14:paraId="20896E8E" w14:textId="77777777" w:rsidR="0079115D" w:rsidRPr="00495A2F" w:rsidRDefault="0079115D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5362F3D5" w14:textId="77777777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6064832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  <w:vAlign w:val="bottom"/>
          </w:tcPr>
          <w:p w14:paraId="16311FB4" w14:textId="77777777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17383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79115D" w:rsidRPr="00495A2F" w14:paraId="69EFC269" w14:textId="77777777" w:rsidTr="0061646F">
        <w:tc>
          <w:tcPr>
            <w:tcW w:w="7110" w:type="dxa"/>
            <w:vAlign w:val="bottom"/>
          </w:tcPr>
          <w:p w14:paraId="2DA8086B" w14:textId="77777777" w:rsidR="0079115D" w:rsidRPr="00495A2F" w:rsidRDefault="0079115D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  <w:vAlign w:val="bottom"/>
          </w:tcPr>
          <w:p w14:paraId="2257AD7D" w14:textId="20B3A736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724940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360B1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  <w:vAlign w:val="bottom"/>
          </w:tcPr>
          <w:p w14:paraId="18A76C3B" w14:textId="77777777" w:rsidR="0079115D" w:rsidRPr="00495A2F" w:rsidRDefault="007C7758" w:rsidP="0061646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657575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911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7911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7911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76D74DC5" w14:textId="77777777" w:rsidR="0032313C" w:rsidRPr="00495A2F" w:rsidRDefault="0032313C" w:rsidP="0032313C">
      <w:pPr>
        <w:tabs>
          <w:tab w:val="left" w:pos="8910"/>
        </w:tabs>
        <w:ind w:left="720" w:hanging="360"/>
        <w:rPr>
          <w:rFonts w:ascii="Arial" w:hAnsi="Arial" w:cs="Arial"/>
          <w:color w:val="000000"/>
          <w:sz w:val="20"/>
          <w:szCs w:val="20"/>
        </w:rPr>
      </w:pPr>
    </w:p>
    <w:p w14:paraId="3CCF7F12" w14:textId="6567192F" w:rsidR="0032313C" w:rsidRPr="00495A2F" w:rsidRDefault="0032313C" w:rsidP="0061646F">
      <w:pPr>
        <w:pStyle w:val="ListParagraph"/>
        <w:keepNext/>
        <w:numPr>
          <w:ilvl w:val="0"/>
          <w:numId w:val="6"/>
        </w:numPr>
        <w:tabs>
          <w:tab w:val="left" w:pos="8910"/>
        </w:tabs>
        <w:ind w:left="36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color w:val="000000"/>
          <w:sz w:val="20"/>
          <w:szCs w:val="20"/>
        </w:rPr>
        <w:t xml:space="preserve">Please confirm that the below facilities have not changed since the last IQVIA visit and that they are considered adequate to meet Protocol requirements. </w:t>
      </w:r>
      <w:r w:rsidR="000D1946" w:rsidRPr="00495A2F">
        <w:rPr>
          <w:rFonts w:ascii="Arial" w:hAnsi="Arial" w:cs="Arial"/>
          <w:color w:val="000000"/>
          <w:sz w:val="20"/>
          <w:szCs w:val="20"/>
        </w:rPr>
        <w:t>(</w:t>
      </w:r>
      <w:r w:rsidR="001E2E24" w:rsidRPr="00495A2F">
        <w:rPr>
          <w:rFonts w:ascii="Arial" w:hAnsi="Arial" w:cs="Arial"/>
          <w:sz w:val="20"/>
          <w:szCs w:val="20"/>
        </w:rPr>
        <w:t>A</w:t>
      </w:r>
      <w:r w:rsidR="000D1946" w:rsidRPr="00495A2F">
        <w:rPr>
          <w:rFonts w:ascii="Arial" w:hAnsi="Arial" w:cs="Arial"/>
          <w:sz w:val="20"/>
          <w:szCs w:val="20"/>
        </w:rPr>
        <w:t xml:space="preserve">ddress and head of </w:t>
      </w:r>
      <w:r w:rsidR="001E2E24" w:rsidRPr="00495A2F">
        <w:rPr>
          <w:rFonts w:ascii="Arial" w:hAnsi="Arial" w:cs="Arial"/>
          <w:sz w:val="20"/>
          <w:szCs w:val="20"/>
        </w:rPr>
        <w:t>department must</w:t>
      </w:r>
      <w:r w:rsidR="0058625D" w:rsidRPr="00495A2F">
        <w:rPr>
          <w:rFonts w:ascii="Arial" w:hAnsi="Arial" w:cs="Arial"/>
          <w:sz w:val="20"/>
          <w:szCs w:val="20"/>
        </w:rPr>
        <w:t xml:space="preserve"> be</w:t>
      </w:r>
      <w:r w:rsidR="000D1946" w:rsidRPr="00495A2F">
        <w:rPr>
          <w:rFonts w:ascii="Arial" w:hAnsi="Arial" w:cs="Arial"/>
          <w:sz w:val="20"/>
          <w:szCs w:val="20"/>
        </w:rPr>
        <w:t xml:space="preserve"> the same)</w:t>
      </w:r>
    </w:p>
    <w:p w14:paraId="7F4A9CCB" w14:textId="77777777" w:rsidR="0032313C" w:rsidRPr="00495A2F" w:rsidRDefault="0032313C" w:rsidP="0061646F">
      <w:pPr>
        <w:keepNext/>
        <w:tabs>
          <w:tab w:val="left" w:pos="8910"/>
        </w:tabs>
        <w:ind w:left="720" w:hanging="360"/>
        <w:rPr>
          <w:rFonts w:ascii="Arial" w:hAnsi="Arial" w:cs="Arial"/>
          <w:color w:val="000000"/>
          <w:sz w:val="20"/>
          <w:szCs w:val="20"/>
        </w:rPr>
      </w:pPr>
    </w:p>
    <w:p w14:paraId="551B484C" w14:textId="630D1865" w:rsidR="0032313C" w:rsidRPr="00495A2F" w:rsidRDefault="0032313C" w:rsidP="0061646F">
      <w:pPr>
        <w:keepNext/>
        <w:ind w:left="360"/>
        <w:rPr>
          <w:rFonts w:ascii="Arial" w:hAnsi="Arial" w:cs="Arial"/>
          <w:color w:val="000000"/>
          <w:sz w:val="20"/>
          <w:szCs w:val="20"/>
        </w:rPr>
      </w:pPr>
      <w:r w:rsidRPr="00495A2F">
        <w:rPr>
          <w:rFonts w:ascii="Arial" w:hAnsi="Arial" w:cs="Arial"/>
          <w:i/>
          <w:color w:val="FF0000"/>
          <w:sz w:val="20"/>
          <w:szCs w:val="20"/>
        </w:rPr>
        <w:t>Local Site ID</w:t>
      </w:r>
      <w:r w:rsidR="009406D6" w:rsidRPr="00495A2F">
        <w:rPr>
          <w:rFonts w:ascii="Arial" w:hAnsi="Arial" w:cs="Arial"/>
          <w:i/>
          <w:color w:val="FF0000"/>
          <w:sz w:val="20"/>
          <w:szCs w:val="20"/>
        </w:rPr>
        <w:t xml:space="preserve"> Representative</w:t>
      </w:r>
      <w:r w:rsidRPr="00495A2F">
        <w:rPr>
          <w:rFonts w:ascii="Arial" w:hAnsi="Arial" w:cs="Arial"/>
          <w:i/>
          <w:color w:val="FF0000"/>
          <w:sz w:val="20"/>
          <w:szCs w:val="20"/>
        </w:rPr>
        <w:t>: pls cross-check when the facility was visited by IQVIA.</w:t>
      </w:r>
    </w:p>
    <w:tbl>
      <w:tblPr>
        <w:tblW w:w="918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030"/>
        <w:gridCol w:w="1260"/>
        <w:gridCol w:w="990"/>
        <w:gridCol w:w="900"/>
      </w:tblGrid>
      <w:tr w:rsidR="0032313C" w:rsidRPr="00495A2F" w14:paraId="0675D15C" w14:textId="77777777" w:rsidTr="0061646F">
        <w:trPr>
          <w:tblHeader/>
        </w:trPr>
        <w:tc>
          <w:tcPr>
            <w:tcW w:w="6030" w:type="dxa"/>
            <w:shd w:val="clear" w:color="auto" w:fill="F2F2F2" w:themeFill="background1" w:themeFillShade="F2"/>
            <w:vAlign w:val="bottom"/>
          </w:tcPr>
          <w:p w14:paraId="12B17E07" w14:textId="42CF7A0F" w:rsidR="0032313C" w:rsidRPr="00495A2F" w:rsidRDefault="0061646F" w:rsidP="0061646F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 xml:space="preserve">Facilities </w:t>
            </w:r>
            <w:r w:rsidR="0032313C" w:rsidRPr="00495A2F">
              <w:rPr>
                <w:rFonts w:ascii="Arial" w:hAnsi="Arial" w:cs="Arial"/>
                <w:color w:val="FF0000"/>
                <w:sz w:val="20"/>
                <w:szCs w:val="20"/>
              </w:rPr>
              <w:t>(</w:t>
            </w:r>
            <w:r w:rsidR="0032313C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list site facilities like pharmacy, MRI, Local Lab, 3</w:t>
            </w:r>
            <w:r w:rsidR="0032313C" w:rsidRPr="00495A2F">
              <w:rPr>
                <w:rFonts w:ascii="Arial" w:hAnsi="Arial" w:cs="Arial"/>
                <w:i/>
                <w:color w:val="FF0000"/>
                <w:sz w:val="20"/>
                <w:szCs w:val="20"/>
                <w:vertAlign w:val="superscript"/>
              </w:rPr>
              <w:t>rd</w:t>
            </w:r>
            <w:r w:rsidR="0032313C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 xml:space="preserve"> Party Vendors contracted by site, satellite site, etc</w:t>
            </w:r>
            <w:r w:rsidR="009406D6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.</w:t>
            </w:r>
            <w:r w:rsidR="000D1946" w:rsidRPr="00495A2F">
              <w:rPr>
                <w:rFonts w:ascii="Arial" w:hAnsi="Arial" w:cs="Arial"/>
                <w:i/>
                <w:color w:val="FF0000"/>
                <w:sz w:val="20"/>
                <w:szCs w:val="20"/>
              </w:rPr>
              <w:t>)</w:t>
            </w:r>
          </w:p>
        </w:tc>
        <w:tc>
          <w:tcPr>
            <w:tcW w:w="1260" w:type="dxa"/>
            <w:shd w:val="clear" w:color="auto" w:fill="F2F2F2" w:themeFill="background1" w:themeFillShade="F2"/>
            <w:vAlign w:val="bottom"/>
          </w:tcPr>
          <w:p w14:paraId="3E3C9408" w14:textId="77777777" w:rsidR="0032313C" w:rsidRPr="00495A2F" w:rsidRDefault="0032313C" w:rsidP="0061646F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Date of last IQVIA visit</w:t>
            </w:r>
          </w:p>
        </w:tc>
        <w:tc>
          <w:tcPr>
            <w:tcW w:w="1890" w:type="dxa"/>
            <w:gridSpan w:val="2"/>
            <w:shd w:val="clear" w:color="auto" w:fill="F2F2F2" w:themeFill="background1" w:themeFillShade="F2"/>
            <w:vAlign w:val="bottom"/>
          </w:tcPr>
          <w:p w14:paraId="3507C74E" w14:textId="3B16A702" w:rsidR="0032313C" w:rsidRPr="00495A2F" w:rsidRDefault="0032313C" w:rsidP="0061646F">
            <w:pPr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color w:val="000000"/>
                <w:sz w:val="20"/>
                <w:szCs w:val="20"/>
              </w:rPr>
              <w:t>Confirm</w:t>
            </w:r>
          </w:p>
        </w:tc>
      </w:tr>
      <w:tr w:rsidR="0058625D" w:rsidRPr="00495A2F" w14:paraId="22C2DB38" w14:textId="77777777" w:rsidTr="0058625D">
        <w:trPr>
          <w:trHeight w:val="288"/>
        </w:trPr>
        <w:tc>
          <w:tcPr>
            <w:tcW w:w="6030" w:type="dxa"/>
          </w:tcPr>
          <w:p w14:paraId="70ED579D" w14:textId="017B69EA" w:rsidR="0058625D" w:rsidRPr="00495A2F" w:rsidRDefault="0058625D" w:rsidP="005862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C470DC8" w14:textId="77777777" w:rsidR="0058625D" w:rsidRPr="00495A2F" w:rsidRDefault="0058625D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</w:tcPr>
          <w:p w14:paraId="2CE8934A" w14:textId="4C9201CA" w:rsidR="0058625D" w:rsidRPr="00495A2F" w:rsidRDefault="007C7758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2027705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2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5862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62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</w:tcPr>
          <w:p w14:paraId="71674B5B" w14:textId="0A7F93F3" w:rsidR="0058625D" w:rsidRPr="00495A2F" w:rsidRDefault="007C7758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94063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2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5862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62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58625D" w:rsidRPr="00495A2F" w14:paraId="678EE732" w14:textId="77777777" w:rsidTr="0058625D">
        <w:trPr>
          <w:trHeight w:val="288"/>
        </w:trPr>
        <w:tc>
          <w:tcPr>
            <w:tcW w:w="6030" w:type="dxa"/>
          </w:tcPr>
          <w:p w14:paraId="2860C23F" w14:textId="77777777" w:rsidR="0058625D" w:rsidRPr="00495A2F" w:rsidRDefault="0058625D" w:rsidP="005862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308A8A1" w14:textId="77777777" w:rsidR="0058625D" w:rsidRPr="00495A2F" w:rsidRDefault="0058625D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</w:tcPr>
          <w:p w14:paraId="1E39F5BE" w14:textId="30231CFE" w:rsidR="0058625D" w:rsidRPr="00495A2F" w:rsidRDefault="007C7758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37121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2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5862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62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</w:tcPr>
          <w:p w14:paraId="309537EA" w14:textId="386707A0" w:rsidR="0058625D" w:rsidRPr="00495A2F" w:rsidRDefault="007C7758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2734384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2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5862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62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58625D" w:rsidRPr="00495A2F" w14:paraId="0567391C" w14:textId="77777777" w:rsidTr="0058625D">
        <w:trPr>
          <w:trHeight w:val="288"/>
        </w:trPr>
        <w:tc>
          <w:tcPr>
            <w:tcW w:w="6030" w:type="dxa"/>
          </w:tcPr>
          <w:p w14:paraId="7048452C" w14:textId="77777777" w:rsidR="0058625D" w:rsidRPr="00495A2F" w:rsidRDefault="0058625D" w:rsidP="005862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1F92AB49" w14:textId="77777777" w:rsidR="0058625D" w:rsidRPr="00495A2F" w:rsidRDefault="0058625D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</w:tcPr>
          <w:p w14:paraId="58C1E490" w14:textId="6161D0DB" w:rsidR="0058625D" w:rsidRPr="00495A2F" w:rsidRDefault="007C7758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826125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2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5862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62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</w:tcPr>
          <w:p w14:paraId="216A485F" w14:textId="3595BAEA" w:rsidR="0058625D" w:rsidRPr="00495A2F" w:rsidRDefault="007C7758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160573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2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5862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62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  <w:tr w:rsidR="0058625D" w:rsidRPr="00495A2F" w14:paraId="1EF63A9E" w14:textId="77777777" w:rsidTr="0058625D">
        <w:trPr>
          <w:trHeight w:val="288"/>
        </w:trPr>
        <w:tc>
          <w:tcPr>
            <w:tcW w:w="6030" w:type="dxa"/>
          </w:tcPr>
          <w:p w14:paraId="64069D6B" w14:textId="77777777" w:rsidR="0058625D" w:rsidRPr="00495A2F" w:rsidRDefault="0058625D" w:rsidP="0058625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</w:tcPr>
          <w:p w14:paraId="6CD1FF30" w14:textId="77777777" w:rsidR="0058625D" w:rsidRPr="00495A2F" w:rsidRDefault="0058625D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990" w:type="dxa"/>
          </w:tcPr>
          <w:p w14:paraId="4F37D52A" w14:textId="3B9362EB" w:rsidR="0058625D" w:rsidRPr="00495A2F" w:rsidRDefault="007C7758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333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2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5862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62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Yes</w:t>
            </w:r>
          </w:p>
        </w:tc>
        <w:tc>
          <w:tcPr>
            <w:tcW w:w="900" w:type="dxa"/>
          </w:tcPr>
          <w:p w14:paraId="2BF9887F" w14:textId="771A35E2" w:rsidR="0058625D" w:rsidRPr="00495A2F" w:rsidRDefault="007C7758" w:rsidP="0058625D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53480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8625D" w:rsidRPr="00495A2F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58625D" w:rsidRPr="00495A2F" w:rsidDel="00895F2A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58625D" w:rsidRPr="00495A2F">
              <w:rPr>
                <w:rFonts w:ascii="Arial" w:hAnsi="Arial" w:cs="Arial"/>
                <w:color w:val="000000"/>
                <w:sz w:val="20"/>
                <w:szCs w:val="20"/>
              </w:rPr>
              <w:t xml:space="preserve"> No</w:t>
            </w:r>
          </w:p>
        </w:tc>
      </w:tr>
    </w:tbl>
    <w:p w14:paraId="67338800" w14:textId="77777777" w:rsidR="0032313C" w:rsidRPr="00495A2F" w:rsidRDefault="0032313C" w:rsidP="0032313C">
      <w:pPr>
        <w:rPr>
          <w:rFonts w:ascii="Arial" w:hAnsi="Arial" w:cs="Arial"/>
          <w:sz w:val="20"/>
          <w:szCs w:val="20"/>
        </w:rPr>
      </w:pPr>
    </w:p>
    <w:p w14:paraId="67B9C3EA" w14:textId="6D4F0905" w:rsidR="0032313C" w:rsidRPr="00495A2F" w:rsidRDefault="0032313C" w:rsidP="00104F10">
      <w:pPr>
        <w:tabs>
          <w:tab w:val="left" w:pos="8910"/>
        </w:tabs>
        <w:ind w:left="360"/>
        <w:rPr>
          <w:rFonts w:ascii="Arial" w:hAnsi="Arial" w:cs="Arial"/>
          <w:color w:val="000000"/>
          <w:sz w:val="20"/>
          <w:szCs w:val="20"/>
        </w:rPr>
      </w:pPr>
      <w:r w:rsidRPr="00495A2F">
        <w:rPr>
          <w:rFonts w:ascii="Arial" w:hAnsi="Arial" w:cs="Arial"/>
          <w:color w:val="000000"/>
          <w:sz w:val="20"/>
          <w:szCs w:val="20"/>
        </w:rPr>
        <w:t>If any facility</w:t>
      </w:r>
      <w:r w:rsidR="0061646F" w:rsidRPr="00495A2F">
        <w:rPr>
          <w:rFonts w:ascii="Arial" w:hAnsi="Arial" w:cs="Arial"/>
          <w:color w:val="000000"/>
          <w:sz w:val="20"/>
          <w:szCs w:val="20"/>
        </w:rPr>
        <w:t xml:space="preserve"> above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 has changed, please provide details</w:t>
      </w:r>
      <w:r w:rsidR="0079115D" w:rsidRPr="00495A2F">
        <w:rPr>
          <w:rFonts w:ascii="Arial" w:hAnsi="Arial" w:cs="Arial"/>
          <w:color w:val="000000"/>
          <w:sz w:val="20"/>
          <w:szCs w:val="20"/>
        </w:rPr>
        <w:t xml:space="preserve"> (add rows as needed)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: </w:t>
      </w:r>
    </w:p>
    <w:p w14:paraId="0F08CFFD" w14:textId="77777777" w:rsidR="00104F10" w:rsidRPr="00495A2F" w:rsidRDefault="00104F10" w:rsidP="0058625D">
      <w:pPr>
        <w:tabs>
          <w:tab w:val="left" w:pos="8910"/>
        </w:tabs>
        <w:ind w:left="360"/>
        <w:rPr>
          <w:rFonts w:ascii="Arial" w:hAnsi="Arial" w:cs="Arial"/>
          <w:color w:val="000000"/>
          <w:sz w:val="20"/>
          <w:szCs w:val="20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240"/>
        <w:gridCol w:w="3960"/>
        <w:gridCol w:w="1795"/>
      </w:tblGrid>
      <w:tr w:rsidR="002E435C" w:rsidRPr="00495A2F" w14:paraId="69040CB5" w14:textId="77777777" w:rsidTr="001E2E24">
        <w:trPr>
          <w:trHeight w:val="288"/>
          <w:tblHeader/>
        </w:trPr>
        <w:tc>
          <w:tcPr>
            <w:tcW w:w="3240" w:type="dxa"/>
            <w:shd w:val="clear" w:color="auto" w:fill="F2F2F2" w:themeFill="background1" w:themeFillShade="F2"/>
          </w:tcPr>
          <w:p w14:paraId="756EAC87" w14:textId="6DBAC17A" w:rsidR="002E435C" w:rsidRPr="00495A2F" w:rsidRDefault="002E435C" w:rsidP="0032313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Facility</w:t>
            </w:r>
          </w:p>
        </w:tc>
        <w:tc>
          <w:tcPr>
            <w:tcW w:w="3960" w:type="dxa"/>
            <w:shd w:val="clear" w:color="auto" w:fill="F2F2F2" w:themeFill="background1" w:themeFillShade="F2"/>
          </w:tcPr>
          <w:p w14:paraId="31DDB9A5" w14:textId="0024AF79" w:rsidR="002E435C" w:rsidRPr="00495A2F" w:rsidRDefault="002E435C" w:rsidP="0032313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Details of changes</w:t>
            </w:r>
          </w:p>
        </w:tc>
        <w:tc>
          <w:tcPr>
            <w:tcW w:w="1795" w:type="dxa"/>
            <w:shd w:val="clear" w:color="auto" w:fill="F2F2F2" w:themeFill="background1" w:themeFillShade="F2"/>
          </w:tcPr>
          <w:p w14:paraId="2227B97F" w14:textId="40082DDE" w:rsidR="002E435C" w:rsidRPr="00495A2F" w:rsidRDefault="002E435C" w:rsidP="0032313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>Date of change</w:t>
            </w:r>
          </w:p>
        </w:tc>
      </w:tr>
      <w:tr w:rsidR="002E435C" w:rsidRPr="00495A2F" w14:paraId="4216653F" w14:textId="77777777" w:rsidTr="001E2E24">
        <w:trPr>
          <w:trHeight w:val="288"/>
        </w:trPr>
        <w:tc>
          <w:tcPr>
            <w:tcW w:w="3240" w:type="dxa"/>
          </w:tcPr>
          <w:p w14:paraId="5B687835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51D87E24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796C12B3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435C" w:rsidRPr="00495A2F" w14:paraId="2CD18D7F" w14:textId="77777777" w:rsidTr="001E2E24">
        <w:trPr>
          <w:trHeight w:val="288"/>
        </w:trPr>
        <w:tc>
          <w:tcPr>
            <w:tcW w:w="3240" w:type="dxa"/>
          </w:tcPr>
          <w:p w14:paraId="7037046A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09B1513E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72867F60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E435C" w:rsidRPr="00495A2F" w14:paraId="47A67AB4" w14:textId="77777777" w:rsidTr="001E2E24">
        <w:trPr>
          <w:trHeight w:val="288"/>
        </w:trPr>
        <w:tc>
          <w:tcPr>
            <w:tcW w:w="3240" w:type="dxa"/>
          </w:tcPr>
          <w:p w14:paraId="7E2E1248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4880497E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7C9051FE" w14:textId="77777777" w:rsidR="002E435C" w:rsidRPr="00495A2F" w:rsidRDefault="002E435C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D1946" w:rsidRPr="00495A2F" w14:paraId="234C8DDC" w14:textId="77777777" w:rsidTr="001E2E24">
        <w:trPr>
          <w:trHeight w:val="288"/>
        </w:trPr>
        <w:tc>
          <w:tcPr>
            <w:tcW w:w="3240" w:type="dxa"/>
          </w:tcPr>
          <w:p w14:paraId="404B1623" w14:textId="77777777" w:rsidR="000D1946" w:rsidRPr="00495A2F" w:rsidRDefault="000D1946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60" w:type="dxa"/>
          </w:tcPr>
          <w:p w14:paraId="1B9D21DF" w14:textId="77777777" w:rsidR="000D1946" w:rsidRPr="00495A2F" w:rsidRDefault="000D1946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762923BA" w14:textId="77777777" w:rsidR="000D1946" w:rsidRPr="00495A2F" w:rsidRDefault="000D1946" w:rsidP="0032313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C9DD327" w14:textId="77777777" w:rsidR="0032313C" w:rsidRPr="00495A2F" w:rsidRDefault="0032313C" w:rsidP="0032313C">
      <w:pPr>
        <w:ind w:left="720"/>
        <w:rPr>
          <w:rFonts w:ascii="Arial" w:hAnsi="Arial" w:cs="Arial"/>
          <w:sz w:val="20"/>
          <w:szCs w:val="20"/>
        </w:rPr>
      </w:pPr>
    </w:p>
    <w:p w14:paraId="467D5E6D" w14:textId="0904D327" w:rsidR="00104F10" w:rsidRPr="00495A2F" w:rsidRDefault="00104F10" w:rsidP="0058625D">
      <w:pPr>
        <w:pStyle w:val="ListParagraph"/>
        <w:ind w:left="360" w:hanging="360"/>
        <w:rPr>
          <w:rFonts w:ascii="Arial" w:hAnsi="Arial" w:cs="Arial"/>
          <w:color w:val="000000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17)</w: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color w:val="000000"/>
          <w:sz w:val="20"/>
          <w:szCs w:val="20"/>
        </w:rPr>
        <w:t xml:space="preserve">Do you have written Operating Procedures related to site processes (e.g. consenting process, safety reporting, etc.)? </w:t>
      </w:r>
      <w:r w:rsidRPr="00495A2F">
        <w:rPr>
          <w:rFonts w:ascii="Arial" w:hAnsi="Arial" w:cs="Arial"/>
          <w:color w:val="000000"/>
          <w:sz w:val="20"/>
          <w:szCs w:val="20"/>
        </w:rPr>
        <w:tab/>
      </w:r>
      <w:sdt>
        <w:sdtPr>
          <w:rPr>
            <w:rFonts w:ascii="Arial" w:hAnsi="Arial" w:cs="Arial"/>
            <w:sz w:val="20"/>
            <w:szCs w:val="20"/>
          </w:rPr>
          <w:id w:val="-4673608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95A2F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495A2F" w:rsidDel="00895F2A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5A2F">
        <w:rPr>
          <w:rFonts w:ascii="Arial" w:hAnsi="Arial" w:cs="Arial"/>
          <w:color w:val="000000"/>
          <w:sz w:val="20"/>
          <w:szCs w:val="20"/>
        </w:rPr>
        <w:t>Yes</w:t>
      </w:r>
      <w:r w:rsidR="001E2E24" w:rsidRPr="00495A2F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5A2F">
        <w:rPr>
          <w:rFonts w:ascii="Arial" w:hAnsi="Arial" w:cs="Arial"/>
          <w:color w:val="000000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id w:val="-11236907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95A2F">
            <w:rPr>
              <w:rFonts w:ascii="Segoe UI Symbol" w:eastAsia="MS Gothic" w:hAnsi="Segoe UI Symbol" w:cs="Segoe UI Symbol"/>
              <w:sz w:val="20"/>
              <w:szCs w:val="20"/>
            </w:rPr>
            <w:t>☐</w:t>
          </w:r>
        </w:sdtContent>
      </w:sdt>
      <w:r w:rsidRPr="00495A2F">
        <w:rPr>
          <w:rFonts w:ascii="Arial" w:hAnsi="Arial" w:cs="Arial"/>
          <w:color w:val="000000"/>
          <w:sz w:val="20"/>
          <w:szCs w:val="20"/>
        </w:rPr>
        <w:t>No</w:t>
      </w:r>
    </w:p>
    <w:p w14:paraId="19253DE3" w14:textId="154B70EF" w:rsidR="003F391D" w:rsidRDefault="003F391D" w:rsidP="0058625D">
      <w:pPr>
        <w:pStyle w:val="ListParagraph"/>
        <w:ind w:left="360" w:hanging="360"/>
        <w:rPr>
          <w:rFonts w:ascii="Arial" w:hAnsi="Arial" w:cs="Arial"/>
          <w:color w:val="000000"/>
          <w:sz w:val="20"/>
          <w:szCs w:val="20"/>
        </w:rPr>
      </w:pPr>
    </w:p>
    <w:p w14:paraId="0A38368D" w14:textId="2031D8D7" w:rsidR="00495A2F" w:rsidRDefault="00495A2F" w:rsidP="0058625D">
      <w:pPr>
        <w:pStyle w:val="ListParagraph"/>
        <w:ind w:left="360" w:hanging="360"/>
        <w:rPr>
          <w:rFonts w:ascii="Arial" w:hAnsi="Arial" w:cs="Arial"/>
          <w:color w:val="000000"/>
          <w:sz w:val="20"/>
          <w:szCs w:val="20"/>
        </w:rPr>
      </w:pPr>
    </w:p>
    <w:p w14:paraId="03ABE2A1" w14:textId="77777777" w:rsidR="003B0A19" w:rsidRPr="00495A2F" w:rsidRDefault="003B0A19" w:rsidP="0059153A">
      <w:pPr>
        <w:keepNext/>
        <w:jc w:val="center"/>
        <w:rPr>
          <w:rFonts w:ascii="Arial" w:hAnsi="Arial" w:cs="Arial"/>
          <w:b/>
          <w:bCs/>
          <w:sz w:val="20"/>
          <w:szCs w:val="20"/>
        </w:rPr>
      </w:pPr>
      <w:r w:rsidRPr="00495A2F">
        <w:rPr>
          <w:rFonts w:ascii="Arial" w:hAnsi="Arial" w:cs="Arial"/>
          <w:b/>
          <w:bCs/>
          <w:sz w:val="20"/>
          <w:szCs w:val="20"/>
        </w:rPr>
        <w:lastRenderedPageBreak/>
        <w:t>IRB/Ethics Committee</w:t>
      </w:r>
    </w:p>
    <w:p w14:paraId="7421DB61" w14:textId="77777777" w:rsidR="003B0A19" w:rsidRPr="00495A2F" w:rsidRDefault="003B0A19" w:rsidP="0059153A">
      <w:pPr>
        <w:keepNext/>
        <w:jc w:val="center"/>
        <w:rPr>
          <w:rFonts w:ascii="Arial" w:hAnsi="Arial" w:cs="Arial"/>
          <w:sz w:val="20"/>
          <w:szCs w:val="20"/>
        </w:rPr>
      </w:pPr>
    </w:p>
    <w:p w14:paraId="51EA0E79" w14:textId="04BD8801" w:rsidR="003B0A19" w:rsidRPr="00495A2F" w:rsidRDefault="003B0A19" w:rsidP="00495A2F">
      <w:pPr>
        <w:pStyle w:val="ListParagraph"/>
        <w:ind w:left="360" w:hanging="36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18)</w:t>
      </w:r>
      <w:r w:rsidR="003F391D"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color w:val="000000"/>
          <w:sz w:val="20"/>
          <w:szCs w:val="20"/>
        </w:rPr>
        <w:t>Does</w:t>
      </w:r>
      <w:r w:rsidRPr="00495A2F">
        <w:rPr>
          <w:rFonts w:ascii="Arial" w:hAnsi="Arial" w:cs="Arial"/>
          <w:sz w:val="20"/>
          <w:szCs w:val="20"/>
        </w:rPr>
        <w:t xml:space="preserve"> your site </w:t>
      </w:r>
      <w:proofErr w:type="gramStart"/>
      <w:r w:rsidRPr="00495A2F">
        <w:rPr>
          <w:rFonts w:ascii="Arial" w:hAnsi="Arial" w:cs="Arial"/>
          <w:sz w:val="20"/>
          <w:szCs w:val="20"/>
        </w:rPr>
        <w:t>have the ability to</w:t>
      </w:r>
      <w:proofErr w:type="gramEnd"/>
      <w:r w:rsidRPr="00495A2F">
        <w:rPr>
          <w:rFonts w:ascii="Arial" w:hAnsi="Arial" w:cs="Arial"/>
          <w:sz w:val="20"/>
          <w:szCs w:val="20"/>
        </w:rPr>
        <w:t xml:space="preserve"> use a Central Institutional Review Board/Ethics Committee?</w:t>
      </w:r>
    </w:p>
    <w:p w14:paraId="1B3A2A13" w14:textId="3C127CF0" w:rsidR="003B0A19" w:rsidRPr="00495A2F" w:rsidRDefault="003B0A19" w:rsidP="00495A2F">
      <w:pPr>
        <w:ind w:firstLine="720"/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4396325E">
          <v:shape id="_x0000_i1121" type="#_x0000_t75" style="width:108pt;height:18pt" o:ole="">
            <v:imagedata r:id="rId50" o:title=""/>
          </v:shape>
          <w:control r:id="rId51" w:name="OptionButton28" w:shapeid="_x0000_i1121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74171497">
          <v:shape id="_x0000_i1123" type="#_x0000_t75" style="width:72.75pt;height:18pt" o:ole="">
            <v:imagedata r:id="rId52" o:title=""/>
          </v:shape>
          <w:control r:id="rId53" w:name="OptionButton29" w:shapeid="_x0000_i1123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347DD9E5">
          <v:shape id="_x0000_i1125" type="#_x0000_t75" style="width:108pt;height:18pt" o:ole="">
            <v:imagedata r:id="rId54" o:title=""/>
          </v:shape>
          <w:control r:id="rId55" w:name="OptionButton30" w:shapeid="_x0000_i1125"/>
        </w:object>
      </w:r>
    </w:p>
    <w:p w14:paraId="216CE6E2" w14:textId="29D0ABB2" w:rsidR="003B0A19" w:rsidRPr="00495A2F" w:rsidRDefault="003B0A19" w:rsidP="00495A2F">
      <w:pPr>
        <w:spacing w:before="1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What is the average waiting time for your Institutional Review Board/Ethics Committee decision after their review meeting?</w:t>
      </w:r>
    </w:p>
    <w:p w14:paraId="69E2269E" w14:textId="45213338" w:rsidR="003B0A19" w:rsidRPr="00495A2F" w:rsidRDefault="003B0A19" w:rsidP="00495A2F">
      <w:pPr>
        <w:ind w:firstLine="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object w:dxaOrig="225" w:dyaOrig="225" w14:anchorId="5B1CF58A">
          <v:shape id="_x0000_i1127" type="#_x0000_t75" style="width:108pt;height:18pt" o:ole="">
            <v:imagedata r:id="rId56" o:title=""/>
          </v:shape>
          <w:control r:id="rId57" w:name="OptionButton7" w:shapeid="_x0000_i1127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010496B0">
          <v:shape id="_x0000_i1129" type="#_x0000_t75" style="width:108pt;height:18pt" o:ole="">
            <v:imagedata r:id="rId58" o:title=""/>
          </v:shape>
          <w:control r:id="rId59" w:name="OptionButton8" w:shapeid="_x0000_i1129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28159277">
          <v:shape id="_x0000_i1131" type="#_x0000_t75" style="width:108pt;height:18pt" o:ole="">
            <v:imagedata r:id="rId60" o:title=""/>
          </v:shape>
          <w:control r:id="rId61" w:name="OptionButton9" w:shapeid="_x0000_i1131"/>
        </w:object>
      </w:r>
    </w:p>
    <w:p w14:paraId="23F07648" w14:textId="68033CBD" w:rsidR="003B0A19" w:rsidRPr="00495A2F" w:rsidRDefault="003B0A19" w:rsidP="00495A2F">
      <w:pPr>
        <w:ind w:firstLine="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object w:dxaOrig="225" w:dyaOrig="225" w14:anchorId="5EA09F5E">
          <v:shape id="_x0000_i1133" type="#_x0000_t75" style="width:108pt;height:18pt" o:ole="">
            <v:imagedata r:id="rId62" o:title=""/>
          </v:shape>
          <w:control r:id="rId63" w:name="OptionButton31" w:shapeid="_x0000_i1133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530ED112">
          <v:shape id="_x0000_i1135" type="#_x0000_t75" style="width:108pt;height:18pt" o:ole="">
            <v:imagedata r:id="rId64" o:title=""/>
          </v:shape>
          <w:control r:id="rId65" w:name="OptionButton32" w:shapeid="_x0000_i1135"/>
        </w:object>
      </w:r>
    </w:p>
    <w:p w14:paraId="5AF67DCC" w14:textId="77777777" w:rsidR="003B0A19" w:rsidRPr="00495A2F" w:rsidRDefault="003B0A19" w:rsidP="00495A2F">
      <w:pPr>
        <w:keepNext/>
        <w:spacing w:before="1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Does your site allow Ethics Committee/IRB Submission(s) prior to negotiations or finalization of site contract (Clinical Trial Agreement)?</w:t>
      </w:r>
    </w:p>
    <w:p w14:paraId="3D44EC8D" w14:textId="13B19A42" w:rsidR="003B0A19" w:rsidRPr="00495A2F" w:rsidRDefault="003B0A19" w:rsidP="00495A2F">
      <w:pPr>
        <w:ind w:firstLine="720"/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7A7781B1">
          <v:shape id="_x0000_i1137" type="#_x0000_t75" style="width:71.25pt;height:18pt" o:ole="">
            <v:imagedata r:id="rId66" o:title=""/>
          </v:shape>
          <w:control r:id="rId67" w:name="OptionButton10" w:shapeid="_x0000_i1137"/>
        </w:object>
      </w:r>
      <w:r w:rsidR="00495A2F"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55B7618E">
          <v:shape id="_x0000_i1139" type="#_x0000_t75" style="width:70.5pt;height:18pt" o:ole="">
            <v:imagedata r:id="rId68" o:title=""/>
          </v:shape>
          <w:control r:id="rId69" w:name="OptionButton11" w:shapeid="_x0000_i1139"/>
        </w:object>
      </w:r>
    </w:p>
    <w:p w14:paraId="1833B737" w14:textId="77777777" w:rsidR="003B0A19" w:rsidRPr="00495A2F" w:rsidRDefault="003B0A19" w:rsidP="00495A2F">
      <w:pPr>
        <w:spacing w:before="24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Please provide requirements:</w:t>
      </w:r>
    </w:p>
    <w:p w14:paraId="1308723B" w14:textId="408870AC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772660F8">
          <v:shape id="_x0000_i1141" type="#_x0000_t75" style="width:493.5pt;height:18pt" o:ole="">
            <v:imagedata r:id="rId70" o:title=""/>
          </v:shape>
          <w:control r:id="rId71" w:name="TextBox36" w:shapeid="_x0000_i1141"/>
        </w:object>
      </w:r>
    </w:p>
    <w:p w14:paraId="4612EC38" w14:textId="77777777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</w:p>
    <w:p w14:paraId="5EFCEF51" w14:textId="77777777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Does your site require any additional processes or approvals to conduct this study in addition to Ethics Committee/IRB approval?</w:t>
      </w:r>
    </w:p>
    <w:p w14:paraId="2875E180" w14:textId="2B4D54EE" w:rsidR="003B0A19" w:rsidRPr="00495A2F" w:rsidRDefault="003B0A19" w:rsidP="00495A2F">
      <w:pPr>
        <w:ind w:firstLine="720"/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166308E0">
          <v:shape id="_x0000_i1143" type="#_x0000_t75" style="width:87.75pt;height:18pt" o:ole="">
            <v:imagedata r:id="rId72" o:title=""/>
          </v:shape>
          <w:control r:id="rId73" w:name="OptionButton12" w:shapeid="_x0000_i1143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705839BC">
          <v:shape id="_x0000_i1145" type="#_x0000_t75" style="width:108pt;height:18pt" o:ole="">
            <v:imagedata r:id="rId74" o:title=""/>
          </v:shape>
          <w:control r:id="rId75" w:name="OptionButton13" w:shapeid="_x0000_i1145"/>
        </w:object>
      </w:r>
    </w:p>
    <w:p w14:paraId="653F81FE" w14:textId="5FB25837" w:rsidR="0032313C" w:rsidRPr="00495A2F" w:rsidRDefault="0032313C" w:rsidP="0058625D">
      <w:pPr>
        <w:ind w:left="360" w:hanging="360"/>
        <w:rPr>
          <w:rFonts w:ascii="Arial" w:hAnsi="Arial" w:cs="Arial"/>
          <w:sz w:val="20"/>
          <w:szCs w:val="20"/>
        </w:rPr>
      </w:pPr>
    </w:p>
    <w:p w14:paraId="510E127C" w14:textId="77777777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Please specify:</w:t>
      </w:r>
    </w:p>
    <w:p w14:paraId="23E8021B" w14:textId="425043F5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29554203">
          <v:shape id="_x0000_i1147" type="#_x0000_t75" style="width:487.5pt;height:18pt" o:ole="">
            <v:imagedata r:id="rId76" o:title=""/>
          </v:shape>
          <w:control r:id="rId77" w:name="TextBox37" w:shapeid="_x0000_i1147"/>
        </w:object>
      </w:r>
    </w:p>
    <w:p w14:paraId="16A57E3C" w14:textId="77777777" w:rsidR="003B0A19" w:rsidRPr="00495A2F" w:rsidRDefault="003B0A19" w:rsidP="003B0A19">
      <w:pPr>
        <w:rPr>
          <w:rFonts w:ascii="Arial" w:hAnsi="Arial" w:cs="Arial"/>
          <w:b/>
          <w:bCs/>
          <w:sz w:val="20"/>
          <w:szCs w:val="20"/>
        </w:rPr>
      </w:pPr>
    </w:p>
    <w:p w14:paraId="65E86EA7" w14:textId="77777777" w:rsidR="003B0A19" w:rsidRPr="00495A2F" w:rsidRDefault="003B0A19" w:rsidP="003B0A19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495A2F">
        <w:rPr>
          <w:rFonts w:ascii="Arial" w:hAnsi="Arial" w:cs="Arial"/>
          <w:b/>
          <w:bCs/>
          <w:sz w:val="20"/>
          <w:szCs w:val="20"/>
        </w:rPr>
        <w:t xml:space="preserve">Budget and Contract </w:t>
      </w:r>
    </w:p>
    <w:p w14:paraId="20E9F8FA" w14:textId="77777777" w:rsidR="003B0A19" w:rsidRPr="00495A2F" w:rsidRDefault="003B0A19" w:rsidP="003B0A19">
      <w:pPr>
        <w:jc w:val="center"/>
        <w:rPr>
          <w:rFonts w:ascii="Arial" w:hAnsi="Arial" w:cs="Arial"/>
          <w:sz w:val="20"/>
          <w:szCs w:val="20"/>
        </w:rPr>
      </w:pPr>
    </w:p>
    <w:p w14:paraId="4B014F68" w14:textId="76173480" w:rsidR="003B0A19" w:rsidRPr="00495A2F" w:rsidRDefault="003B0A19" w:rsidP="00495A2F">
      <w:pPr>
        <w:pStyle w:val="ListParagraph"/>
        <w:ind w:left="360" w:hanging="36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 xml:space="preserve">19) </w:t>
      </w:r>
      <w:r w:rsidR="003F391D"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color w:val="000000"/>
          <w:sz w:val="20"/>
          <w:szCs w:val="20"/>
        </w:rPr>
        <w:t>Please</w:t>
      </w:r>
      <w:r w:rsidRPr="00495A2F">
        <w:rPr>
          <w:rFonts w:ascii="Arial" w:hAnsi="Arial" w:cs="Arial"/>
          <w:sz w:val="20"/>
          <w:szCs w:val="20"/>
        </w:rPr>
        <w:t xml:space="preserve"> select the entities below that each require a separate contract (select all that apply):</w:t>
      </w:r>
    </w:p>
    <w:p w14:paraId="0C5038A7" w14:textId="084FCB2E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46D2444E">
          <v:shape id="_x0000_i1149" type="#_x0000_t75" style="width:235.5pt;height:18pt" o:ole="">
            <v:imagedata r:id="rId78" o:title=""/>
          </v:shape>
          <w:control r:id="rId79" w:name="CheckBox59" w:shapeid="_x0000_i1149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0B934EAA">
          <v:shape id="_x0000_i1151" type="#_x0000_t75" style="width:108pt;height:18pt" o:ole="">
            <v:imagedata r:id="rId80" o:title=""/>
          </v:shape>
          <w:control r:id="rId81" w:name="CheckBox60" w:shapeid="_x0000_i1151"/>
        </w:object>
      </w:r>
    </w:p>
    <w:p w14:paraId="7C9A1969" w14:textId="10801C3E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2D3D7992">
          <v:shape id="_x0000_i1153" type="#_x0000_t75" style="width:108pt;height:18pt" o:ole="">
            <v:imagedata r:id="rId82" o:title=""/>
          </v:shape>
          <w:control r:id="rId83" w:name="CheckBox61" w:shapeid="_x0000_i1153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2A6D9727">
          <v:shape id="_x0000_i1155" type="#_x0000_t75" style="width:108pt;height:18pt" o:ole="">
            <v:imagedata r:id="rId84" o:title=""/>
          </v:shape>
          <w:control r:id="rId85" w:name="CheckBox62" w:shapeid="_x0000_i1155"/>
        </w:object>
      </w:r>
    </w:p>
    <w:p w14:paraId="3ECDBA92" w14:textId="75DDBFD0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494C8716">
          <v:shape id="_x0000_i1157" type="#_x0000_t75" style="width:108pt;height:18pt" o:ole="">
            <v:imagedata r:id="rId86" o:title=""/>
          </v:shape>
          <w:control r:id="rId87" w:name="CheckBox63" w:shapeid="_x0000_i1157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17E7419E">
          <v:shape id="_x0000_i1159" type="#_x0000_t75" style="width:108pt;height:18pt" o:ole="">
            <v:imagedata r:id="rId88" o:title=""/>
          </v:shape>
          <w:control r:id="rId89" w:name="CheckBox64" w:shapeid="_x0000_i1159"/>
        </w:object>
      </w:r>
    </w:p>
    <w:p w14:paraId="757B3C64" w14:textId="2E458602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1DCD1016">
          <v:shape id="_x0000_i1161" type="#_x0000_t75" style="width:108pt;height:18pt" o:ole="">
            <v:imagedata r:id="rId90" o:title=""/>
          </v:shape>
          <w:control r:id="rId91" w:name="CheckBox65" w:shapeid="_x0000_i1161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5EEECC9E">
          <v:shape id="_x0000_i1163" type="#_x0000_t75" style="width:108pt;height:18pt" o:ole="">
            <v:imagedata r:id="rId92" o:title=""/>
          </v:shape>
          <w:control r:id="rId93" w:name="CheckBox66" w:shapeid="_x0000_i1163"/>
        </w:object>
      </w:r>
    </w:p>
    <w:p w14:paraId="13C8C1DD" w14:textId="1CA87D5A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eastAsiaTheme="minorHAnsi" w:hAnsi="Arial" w:cs="Arial"/>
          <w:sz w:val="20"/>
          <w:szCs w:val="20"/>
        </w:rPr>
        <w:object w:dxaOrig="225" w:dyaOrig="225" w14:anchorId="0A2CC52F">
          <v:shape id="_x0000_i1165" type="#_x0000_t75" style="width:108pt;height:18pt" o:ole="">
            <v:imagedata r:id="rId94" o:title=""/>
          </v:shape>
          <w:control r:id="rId95" w:name="CheckBox67" w:shapeid="_x0000_i1165"/>
        </w:object>
      </w:r>
    </w:p>
    <w:p w14:paraId="17C206BE" w14:textId="77777777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If ‘Other’ entities require a contract, please name them below:</w:t>
      </w:r>
    </w:p>
    <w:p w14:paraId="09895722" w14:textId="7AB9D718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object w:dxaOrig="225" w:dyaOrig="225" w14:anchorId="7295523F">
          <v:shape id="_x0000_i1167" type="#_x0000_t75" style="width:450pt;height:35.25pt" o:ole="">
            <v:imagedata r:id="rId96" o:title=""/>
          </v:shape>
          <w:control r:id="rId97" w:name="TextBox35" w:shapeid="_x0000_i1167"/>
        </w:object>
      </w:r>
    </w:p>
    <w:p w14:paraId="3FAA33ED" w14:textId="77777777" w:rsidR="003F391D" w:rsidRPr="00495A2F" w:rsidRDefault="003F391D" w:rsidP="003B0A19">
      <w:pPr>
        <w:rPr>
          <w:rFonts w:ascii="Arial" w:hAnsi="Arial" w:cs="Arial"/>
          <w:sz w:val="20"/>
          <w:szCs w:val="20"/>
        </w:rPr>
      </w:pPr>
    </w:p>
    <w:p w14:paraId="74E057FD" w14:textId="77777777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*On average, how long does the contract negotiation and signature process take at your site?</w:t>
      </w:r>
    </w:p>
    <w:p w14:paraId="5D9C7E4B" w14:textId="7398285B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object w:dxaOrig="225" w:dyaOrig="225" w14:anchorId="6581213D">
          <v:shape id="_x0000_i1169" type="#_x0000_t75" style="width:108pt;height:18pt" o:ole="">
            <v:imagedata r:id="rId98" o:title=""/>
          </v:shape>
          <w:control r:id="rId99" w:name="OptionButton14" w:shapeid="_x0000_i1169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25E4FFCC">
          <v:shape id="_x0000_i1171" type="#_x0000_t75" style="width:108pt;height:18pt" o:ole="">
            <v:imagedata r:id="rId100" o:title=""/>
          </v:shape>
          <w:control r:id="rId101" w:name="OptionButton15" w:shapeid="_x0000_i1171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5D35F865">
          <v:shape id="_x0000_i1173" type="#_x0000_t75" style="width:108pt;height:18pt" o:ole="">
            <v:imagedata r:id="rId102" o:title=""/>
          </v:shape>
          <w:control r:id="rId103" w:name="OptionButton16" w:shapeid="_x0000_i1173"/>
        </w:object>
      </w:r>
    </w:p>
    <w:p w14:paraId="57A5E6F9" w14:textId="412F7988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object w:dxaOrig="225" w:dyaOrig="225" w14:anchorId="7A8718DF">
          <v:shape id="_x0000_i1175" type="#_x0000_t75" style="width:108pt;height:18pt" o:ole="">
            <v:imagedata r:id="rId104" o:title=""/>
          </v:shape>
          <w:control r:id="rId105" w:name="OptionButton17" w:shapeid="_x0000_i1175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2BD22F94">
          <v:shape id="_x0000_i1177" type="#_x0000_t75" style="width:108pt;height:18pt" o:ole="">
            <v:imagedata r:id="rId106" o:title=""/>
          </v:shape>
          <w:control r:id="rId107" w:name="OptionButton18" w:shapeid="_x0000_i1177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39781150">
          <v:shape id="_x0000_i1179" type="#_x0000_t75" style="width:108pt;height:18pt" o:ole="">
            <v:imagedata r:id="rId108" o:title=""/>
          </v:shape>
          <w:control r:id="rId109" w:name="OptionButton33" w:shapeid="_x0000_i1179"/>
        </w:object>
      </w:r>
    </w:p>
    <w:p w14:paraId="129AD599" w14:textId="3901261B" w:rsidR="003B0A19" w:rsidRPr="00495A2F" w:rsidRDefault="003B0A19" w:rsidP="003B0A19">
      <w:pPr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object w:dxaOrig="225" w:dyaOrig="225" w14:anchorId="4E3D0E04">
          <v:shape id="_x0000_i1181" type="#_x0000_t75" style="width:108pt;height:18pt" o:ole="">
            <v:imagedata r:id="rId110" o:title=""/>
          </v:shape>
          <w:control r:id="rId111" w:name="OptionButton19" w:shapeid="_x0000_i1181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174F9522">
          <v:shape id="_x0000_i1183" type="#_x0000_t75" style="width:135pt;height:18pt" o:ole="">
            <v:imagedata r:id="rId112" o:title=""/>
          </v:shape>
          <w:control r:id="rId113" w:name="OptionButton20" w:shapeid="_x0000_i1183"/>
        </w:object>
      </w:r>
      <w:r w:rsidRPr="00495A2F">
        <w:rPr>
          <w:rFonts w:ascii="Arial" w:hAnsi="Arial" w:cs="Arial"/>
          <w:sz w:val="20"/>
          <w:szCs w:val="20"/>
        </w:rPr>
        <w:tab/>
      </w:r>
      <w:r w:rsidRPr="00495A2F">
        <w:rPr>
          <w:rFonts w:ascii="Arial" w:hAnsi="Arial" w:cs="Arial"/>
          <w:sz w:val="20"/>
          <w:szCs w:val="20"/>
        </w:rPr>
        <w:object w:dxaOrig="225" w:dyaOrig="225" w14:anchorId="6318FF7C">
          <v:shape id="_x0000_i1185" type="#_x0000_t75" style="width:108pt;height:18pt" o:ole="">
            <v:imagedata r:id="rId114" o:title=""/>
          </v:shape>
          <w:control r:id="rId115" w:name="OptionButton21" w:shapeid="_x0000_i1185"/>
        </w:object>
      </w:r>
    </w:p>
    <w:p w14:paraId="5900FAB7" w14:textId="77777777" w:rsidR="003B0A19" w:rsidRPr="00495A2F" w:rsidRDefault="003B0A19" w:rsidP="003B0A19">
      <w:pPr>
        <w:pStyle w:val="ListParagraph"/>
        <w:ind w:left="360" w:hanging="360"/>
        <w:rPr>
          <w:rFonts w:ascii="Arial" w:hAnsi="Arial" w:cs="Arial"/>
          <w:color w:val="000000"/>
          <w:sz w:val="20"/>
          <w:szCs w:val="20"/>
        </w:rPr>
      </w:pPr>
    </w:p>
    <w:p w14:paraId="57EF1909" w14:textId="77777777" w:rsidR="003B0A19" w:rsidRPr="00495A2F" w:rsidRDefault="003B0A19" w:rsidP="0058625D">
      <w:pPr>
        <w:ind w:left="360" w:hanging="360"/>
        <w:rPr>
          <w:rFonts w:ascii="Arial" w:hAnsi="Arial" w:cs="Arial"/>
          <w:sz w:val="20"/>
          <w:szCs w:val="20"/>
        </w:rPr>
      </w:pPr>
    </w:p>
    <w:p w14:paraId="506AEBAD" w14:textId="77777777" w:rsidR="0032313C" w:rsidRPr="00495A2F" w:rsidRDefault="0032313C" w:rsidP="0058625D">
      <w:pPr>
        <w:ind w:left="90" w:right="-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 xml:space="preserve">By submitting this form, you give </w:t>
      </w:r>
      <w:r w:rsidR="00E73EA8" w:rsidRPr="00495A2F">
        <w:rPr>
          <w:rFonts w:ascii="Arial" w:hAnsi="Arial" w:cs="Arial"/>
          <w:sz w:val="20"/>
          <w:szCs w:val="20"/>
        </w:rPr>
        <w:t>IQVIA</w:t>
      </w:r>
      <w:r w:rsidRPr="00495A2F">
        <w:rPr>
          <w:rFonts w:ascii="Arial" w:hAnsi="Arial" w:cs="Arial"/>
          <w:sz w:val="20"/>
          <w:szCs w:val="20"/>
        </w:rPr>
        <w:t xml:space="preserve"> your permission to use the information you provide in this form (and you have the authority to provide this information for the purposes herein) and/or during the course of your participation in the clinical trial for the following purposes:</w:t>
      </w:r>
    </w:p>
    <w:p w14:paraId="30E03619" w14:textId="77777777" w:rsidR="0032313C" w:rsidRPr="00495A2F" w:rsidRDefault="0032313C" w:rsidP="0058625D">
      <w:pPr>
        <w:ind w:left="720" w:right="-720"/>
        <w:rPr>
          <w:rFonts w:ascii="Arial" w:hAnsi="Arial" w:cs="Arial"/>
          <w:sz w:val="20"/>
          <w:szCs w:val="20"/>
        </w:rPr>
      </w:pPr>
    </w:p>
    <w:p w14:paraId="2488264A" w14:textId="783DA5F9" w:rsidR="0032313C" w:rsidRPr="00495A2F" w:rsidRDefault="0032313C" w:rsidP="0058625D">
      <w:pPr>
        <w:pStyle w:val="ListParagraph"/>
        <w:numPr>
          <w:ilvl w:val="0"/>
          <w:numId w:val="10"/>
        </w:numPr>
        <w:ind w:left="450" w:right="-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 xml:space="preserve">To facilitate, manage and administer in the clinical trial that we perform on behalf of the sponsor.  </w:t>
      </w:r>
    </w:p>
    <w:p w14:paraId="0A581472" w14:textId="7ADAFE42" w:rsidR="0032313C" w:rsidRPr="00495A2F" w:rsidRDefault="0032313C" w:rsidP="0058625D">
      <w:pPr>
        <w:pStyle w:val="ListParagraph"/>
        <w:numPr>
          <w:ilvl w:val="0"/>
          <w:numId w:val="10"/>
        </w:numPr>
        <w:ind w:left="450" w:right="-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To share such information with various vendors and other parties that are participating in and/or providing support or other functions in such clinical trial.</w:t>
      </w:r>
    </w:p>
    <w:p w14:paraId="70152131" w14:textId="3E59283B" w:rsidR="0032313C" w:rsidRPr="00495A2F" w:rsidRDefault="0032313C" w:rsidP="0058625D">
      <w:pPr>
        <w:pStyle w:val="ListParagraph"/>
        <w:numPr>
          <w:ilvl w:val="0"/>
          <w:numId w:val="10"/>
        </w:numPr>
        <w:ind w:left="450" w:right="-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To solicit your participation for future clinical trials, either as a potential investigator or a referral source.</w:t>
      </w:r>
    </w:p>
    <w:p w14:paraId="75A75573" w14:textId="7D693BD1" w:rsidR="0032313C" w:rsidRPr="00495A2F" w:rsidRDefault="0032313C" w:rsidP="0058625D">
      <w:pPr>
        <w:pStyle w:val="ListParagraph"/>
        <w:numPr>
          <w:ilvl w:val="0"/>
          <w:numId w:val="10"/>
        </w:numPr>
        <w:ind w:left="450" w:right="-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>To contact you by phone, e-mail, mail, or in person for any of the above purposes.</w:t>
      </w:r>
    </w:p>
    <w:p w14:paraId="2F861856" w14:textId="77777777" w:rsidR="0032313C" w:rsidRPr="00495A2F" w:rsidRDefault="0032313C" w:rsidP="0058625D">
      <w:pPr>
        <w:ind w:left="450" w:right="-720"/>
        <w:rPr>
          <w:rFonts w:ascii="Arial" w:hAnsi="Arial" w:cs="Arial"/>
          <w:sz w:val="20"/>
          <w:szCs w:val="20"/>
        </w:rPr>
      </w:pPr>
    </w:p>
    <w:p w14:paraId="466062F3" w14:textId="52A8522E" w:rsidR="0032313C" w:rsidRPr="00495A2F" w:rsidRDefault="0032313C" w:rsidP="0058625D">
      <w:pPr>
        <w:ind w:left="90" w:right="-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 xml:space="preserve">Should you wish IQVIA to not use your information for the above purposes, please contact us at </w:t>
      </w:r>
      <w:hyperlink r:id="rId116" w:history="1">
        <w:r w:rsidRPr="00495A2F">
          <w:rPr>
            <w:rStyle w:val="Hyperlink"/>
            <w:rFonts w:ascii="Arial" w:hAnsi="Arial" w:cs="Arial"/>
            <w:sz w:val="20"/>
            <w:szCs w:val="20"/>
          </w:rPr>
          <w:t>channelpreference@IQVIA.com</w:t>
        </w:r>
      </w:hyperlink>
      <w:r w:rsidRPr="00495A2F">
        <w:rPr>
          <w:rFonts w:ascii="Arial" w:hAnsi="Arial" w:cs="Arial"/>
          <w:sz w:val="20"/>
          <w:szCs w:val="20"/>
        </w:rPr>
        <w:t>.</w:t>
      </w:r>
    </w:p>
    <w:p w14:paraId="1E65851B" w14:textId="77777777" w:rsidR="0059153A" w:rsidRPr="00495A2F" w:rsidRDefault="0059153A" w:rsidP="0058625D">
      <w:pPr>
        <w:ind w:left="90" w:right="-720"/>
        <w:rPr>
          <w:rFonts w:ascii="Arial" w:hAnsi="Arial" w:cs="Arial"/>
          <w:sz w:val="20"/>
          <w:szCs w:val="20"/>
        </w:rPr>
      </w:pPr>
    </w:p>
    <w:p w14:paraId="212607D0" w14:textId="11AE3278" w:rsidR="00E72C23" w:rsidRPr="00495A2F" w:rsidRDefault="0032313C" w:rsidP="0058625D">
      <w:pPr>
        <w:ind w:left="90" w:right="-720"/>
        <w:rPr>
          <w:rFonts w:ascii="Arial" w:hAnsi="Arial" w:cs="Arial"/>
          <w:sz w:val="20"/>
          <w:szCs w:val="20"/>
        </w:rPr>
      </w:pPr>
      <w:r w:rsidRPr="00495A2F">
        <w:rPr>
          <w:rFonts w:ascii="Arial" w:hAnsi="Arial" w:cs="Arial"/>
          <w:sz w:val="20"/>
          <w:szCs w:val="20"/>
        </w:rPr>
        <w:t xml:space="preserve">For further information about how IQVIA processes personal data, please see: </w:t>
      </w:r>
      <w:hyperlink r:id="rId117" w:history="1">
        <w:r w:rsidRPr="00495A2F">
          <w:rPr>
            <w:rStyle w:val="Hyperlink"/>
            <w:rFonts w:ascii="Arial" w:hAnsi="Arial" w:cs="Arial"/>
            <w:sz w:val="20"/>
            <w:szCs w:val="20"/>
          </w:rPr>
          <w:t>IQVIA Privacy Policy</w:t>
        </w:r>
      </w:hyperlink>
      <w:r w:rsidRPr="00495A2F">
        <w:rPr>
          <w:rFonts w:ascii="Arial" w:hAnsi="Arial" w:cs="Arial"/>
          <w:color w:val="0563C1"/>
          <w:sz w:val="20"/>
          <w:szCs w:val="20"/>
          <w:u w:val="single"/>
        </w:rPr>
        <w:t>.</w:t>
      </w:r>
      <w:r w:rsidRPr="00495A2F">
        <w:rPr>
          <w:rFonts w:ascii="Arial" w:hAnsi="Arial" w:cs="Arial"/>
          <w:sz w:val="20"/>
          <w:szCs w:val="20"/>
        </w:rPr>
        <w:t xml:space="preserve"> </w:t>
      </w:r>
      <w:r w:rsidRPr="00495A2F">
        <w:rPr>
          <w:rFonts w:ascii="Arial" w:hAnsi="Arial" w:cs="Arial"/>
          <w:sz w:val="20"/>
          <w:szCs w:val="20"/>
        </w:rPr>
        <w:br/>
        <w:t> (</w:t>
      </w:r>
      <w:hyperlink r:id="rId118" w:history="1">
        <w:r w:rsidRPr="00495A2F">
          <w:rPr>
            <w:rStyle w:val="Hyperlink"/>
            <w:rFonts w:ascii="Arial" w:hAnsi="Arial" w:cs="Arial"/>
            <w:sz w:val="20"/>
            <w:szCs w:val="20"/>
          </w:rPr>
          <w:t>https://www.iqvia.com/about-us/privacy/privacy-policy</w:t>
        </w:r>
      </w:hyperlink>
      <w:r w:rsidRPr="00495A2F">
        <w:rPr>
          <w:rFonts w:ascii="Arial" w:hAnsi="Arial" w:cs="Arial"/>
          <w:sz w:val="20"/>
          <w:szCs w:val="20"/>
        </w:rPr>
        <w:t>).</w:t>
      </w:r>
    </w:p>
    <w:p w14:paraId="62D2D82B" w14:textId="4DBBDAC3" w:rsidR="0059153A" w:rsidRPr="00495A2F" w:rsidRDefault="0059153A" w:rsidP="0058625D">
      <w:pPr>
        <w:ind w:left="90" w:right="-720"/>
        <w:rPr>
          <w:rFonts w:ascii="Arial" w:hAnsi="Arial" w:cs="Arial"/>
          <w:sz w:val="20"/>
          <w:szCs w:val="20"/>
        </w:rPr>
      </w:pPr>
    </w:p>
    <w:p w14:paraId="3AC44F52" w14:textId="77777777" w:rsidR="0059153A" w:rsidRPr="00495A2F" w:rsidRDefault="0059153A" w:rsidP="0058625D">
      <w:pPr>
        <w:ind w:left="90" w:right="-72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90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5"/>
        <w:gridCol w:w="5171"/>
        <w:gridCol w:w="720"/>
        <w:gridCol w:w="1705"/>
      </w:tblGrid>
      <w:tr w:rsidR="00094061" w:rsidRPr="00495A2F" w14:paraId="63062F7E" w14:textId="77777777" w:rsidTr="0059153A">
        <w:trPr>
          <w:trHeight w:val="432"/>
        </w:trPr>
        <w:tc>
          <w:tcPr>
            <w:tcW w:w="1615" w:type="dxa"/>
            <w:vAlign w:val="bottom"/>
          </w:tcPr>
          <w:p w14:paraId="213F7872" w14:textId="4D05ADFC" w:rsidR="00094061" w:rsidRPr="00495A2F" w:rsidRDefault="00BC5483" w:rsidP="00865308">
            <w:pPr>
              <w:ind w:right="-720"/>
              <w:rPr>
                <w:rFonts w:ascii="Arial" w:hAnsi="Arial" w:cs="Arial"/>
                <w:b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 xml:space="preserve">Questionnaire </w:t>
            </w:r>
            <w:r w:rsidR="00094061" w:rsidRPr="00495A2F">
              <w:rPr>
                <w:rFonts w:ascii="Arial" w:hAnsi="Arial" w:cs="Arial"/>
                <w:b/>
                <w:sz w:val="20"/>
                <w:szCs w:val="20"/>
              </w:rPr>
              <w:t>Completed by</w:t>
            </w:r>
            <w:r w:rsidR="00865308" w:rsidRPr="00495A2F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171" w:type="dxa"/>
            <w:vAlign w:val="bottom"/>
          </w:tcPr>
          <w:p w14:paraId="3D378EE4" w14:textId="53129747" w:rsidR="00094061" w:rsidRPr="00495A2F" w:rsidRDefault="00094061" w:rsidP="00865308">
            <w:pPr>
              <w:ind w:right="-72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bottom"/>
          </w:tcPr>
          <w:p w14:paraId="17718BFC" w14:textId="346F8207" w:rsidR="00094061" w:rsidRPr="00495A2F" w:rsidRDefault="00094061" w:rsidP="00865308">
            <w:pPr>
              <w:ind w:right="-720"/>
              <w:rPr>
                <w:rFonts w:ascii="Arial" w:hAnsi="Arial" w:cs="Arial"/>
                <w:b/>
                <w:sz w:val="20"/>
                <w:szCs w:val="20"/>
              </w:rPr>
            </w:pPr>
            <w:r w:rsidRPr="00495A2F">
              <w:rPr>
                <w:rFonts w:ascii="Arial" w:hAnsi="Arial" w:cs="Arial"/>
                <w:b/>
                <w:sz w:val="20"/>
                <w:szCs w:val="20"/>
              </w:rPr>
              <w:t xml:space="preserve">Date:  </w:t>
            </w:r>
          </w:p>
        </w:tc>
        <w:tc>
          <w:tcPr>
            <w:tcW w:w="1705" w:type="dxa"/>
            <w:vAlign w:val="bottom"/>
          </w:tcPr>
          <w:p w14:paraId="1AFC7AF8" w14:textId="75579D39" w:rsidR="00094061" w:rsidRPr="00495A2F" w:rsidRDefault="00094061" w:rsidP="00865308">
            <w:pPr>
              <w:ind w:right="-7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FB31C03" w14:textId="77777777" w:rsidR="00720414" w:rsidRPr="00495A2F" w:rsidRDefault="00720414" w:rsidP="0032313C">
      <w:pPr>
        <w:rPr>
          <w:rFonts w:ascii="Arial" w:hAnsi="Arial" w:cs="Arial"/>
          <w:b/>
          <w:sz w:val="20"/>
          <w:szCs w:val="20"/>
        </w:rPr>
      </w:pPr>
    </w:p>
    <w:sectPr w:rsidR="00720414" w:rsidRPr="00495A2F" w:rsidSect="00905EAA">
      <w:headerReference w:type="default" r:id="rId119"/>
      <w:footerReference w:type="default" r:id="rId120"/>
      <w:headerReference w:type="first" r:id="rId121"/>
      <w:pgSz w:w="12240" w:h="15840" w:code="1"/>
      <w:pgMar w:top="360" w:right="1440" w:bottom="1440" w:left="1440" w:header="720" w:footer="720" w:gutter="0"/>
      <w:paperSrc w:first="7" w:other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7DB2FB" w14:textId="77777777" w:rsidR="00495A2F" w:rsidRDefault="00495A2F">
      <w:r>
        <w:separator/>
      </w:r>
    </w:p>
  </w:endnote>
  <w:endnote w:type="continuationSeparator" w:id="0">
    <w:p w14:paraId="25D27DCB" w14:textId="77777777" w:rsidR="00495A2F" w:rsidRDefault="00495A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495A2F" w:rsidRPr="003B402B" w14:paraId="5266292E" w14:textId="77777777" w:rsidTr="003561D7">
      <w:tc>
        <w:tcPr>
          <w:tcW w:w="6588" w:type="dxa"/>
        </w:tcPr>
        <w:p w14:paraId="01B9D44F" w14:textId="77777777" w:rsidR="00495A2F" w:rsidRPr="00941C3B" w:rsidRDefault="00495A2F" w:rsidP="0032313C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 No.:  CS_TP_RSU0063 Revision 1</w:t>
          </w:r>
        </w:p>
      </w:tc>
      <w:tc>
        <w:tcPr>
          <w:tcW w:w="2790" w:type="dxa"/>
        </w:tcPr>
        <w:p w14:paraId="51129EE2" w14:textId="77777777" w:rsidR="00495A2F" w:rsidRPr="00941C3B" w:rsidRDefault="00495A2F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CS_OP_RSU0060</w:t>
          </w:r>
        </w:p>
      </w:tc>
    </w:tr>
    <w:tr w:rsidR="00495A2F" w:rsidRPr="003B402B" w14:paraId="605B1427" w14:textId="77777777" w:rsidTr="003561D7">
      <w:tc>
        <w:tcPr>
          <w:tcW w:w="6588" w:type="dxa"/>
        </w:tcPr>
        <w:p w14:paraId="3446BBD4" w14:textId="77777777" w:rsidR="00495A2F" w:rsidRPr="00941C3B" w:rsidRDefault="00495A2F" w:rsidP="003561D7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 19Aug2019</w:t>
          </w:r>
        </w:p>
      </w:tc>
      <w:tc>
        <w:tcPr>
          <w:tcW w:w="2790" w:type="dxa"/>
        </w:tcPr>
        <w:p w14:paraId="18A07FFF" w14:textId="77777777" w:rsidR="00495A2F" w:rsidRDefault="00495A2F" w:rsidP="003561D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2121170D" w14:textId="77777777" w:rsidR="00495A2F" w:rsidRPr="003561D7" w:rsidRDefault="00495A2F" w:rsidP="003561D7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>
      <w:rPr>
        <w:rFonts w:ascii="Arial" w:hAnsi="Arial" w:cs="Arial"/>
        <w:sz w:val="16"/>
        <w:szCs w:val="16"/>
      </w:rPr>
      <w:t>19 IQ</w:t>
    </w:r>
    <w:r w:rsidRPr="0073229A">
      <w:rPr>
        <w:rFonts w:ascii="Arial" w:hAnsi="Arial" w:cs="Arial"/>
        <w:sz w:val="16"/>
        <w:szCs w:val="16"/>
      </w:rPr>
      <w:t>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495A2F" w:rsidRPr="003B402B" w14:paraId="7ED57165" w14:textId="77777777" w:rsidTr="00DE2AAD">
      <w:tc>
        <w:tcPr>
          <w:tcW w:w="6588" w:type="dxa"/>
        </w:tcPr>
        <w:p w14:paraId="43506B5E" w14:textId="5FBA1EC6" w:rsidR="00495A2F" w:rsidRPr="00941C3B" w:rsidRDefault="00495A2F" w:rsidP="00905EAA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Template No.:  CS_TP_RSU0063 Revision </w:t>
          </w:r>
          <w:r w:rsidR="007C7758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7F33BC8D" w14:textId="40787D6B" w:rsidR="00495A2F" w:rsidRPr="00941C3B" w:rsidRDefault="00495A2F" w:rsidP="00905EA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CS_WI_RSU0065</w:t>
          </w:r>
        </w:p>
      </w:tc>
    </w:tr>
    <w:tr w:rsidR="00495A2F" w:rsidRPr="003B402B" w14:paraId="097C015A" w14:textId="77777777" w:rsidTr="00DE2AAD">
      <w:tc>
        <w:tcPr>
          <w:tcW w:w="6588" w:type="dxa"/>
        </w:tcPr>
        <w:p w14:paraId="5D6C196A" w14:textId="6892594C" w:rsidR="00495A2F" w:rsidRPr="00941C3B" w:rsidRDefault="00495A2F" w:rsidP="00905EAA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 </w:t>
          </w:r>
          <w:r w:rsidR="006C5C04">
            <w:rPr>
              <w:rFonts w:ascii="Arial" w:hAnsi="Arial" w:cs="Arial"/>
              <w:sz w:val="18"/>
              <w:szCs w:val="18"/>
            </w:rPr>
            <w:t>31Jul</w:t>
          </w:r>
          <w:r>
            <w:rPr>
              <w:rFonts w:ascii="Arial" w:hAnsi="Arial" w:cs="Arial"/>
              <w:sz w:val="18"/>
              <w:szCs w:val="18"/>
            </w:rPr>
            <w:t>2020</w:t>
          </w:r>
        </w:p>
      </w:tc>
      <w:tc>
        <w:tcPr>
          <w:tcW w:w="2790" w:type="dxa"/>
        </w:tcPr>
        <w:p w14:paraId="1717DCBD" w14:textId="77777777" w:rsidR="00495A2F" w:rsidRDefault="00495A2F" w:rsidP="00905EA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754C8021" w14:textId="61D77FEA" w:rsidR="00495A2F" w:rsidRPr="00905EAA" w:rsidRDefault="00495A2F" w:rsidP="00905EAA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>
      <w:rPr>
        <w:rFonts w:ascii="Arial" w:hAnsi="Arial" w:cs="Arial"/>
        <w:sz w:val="16"/>
        <w:szCs w:val="16"/>
      </w:rPr>
      <w:t>19, 2020 IQ</w:t>
    </w:r>
    <w:r w:rsidRPr="0073229A">
      <w:rPr>
        <w:rFonts w:ascii="Arial" w:hAnsi="Arial" w:cs="Arial"/>
        <w:sz w:val="16"/>
        <w:szCs w:val="16"/>
      </w:rPr>
      <w:t>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78" w:type="dxa"/>
      <w:tblInd w:w="-90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495A2F" w:rsidRPr="003B402B" w14:paraId="773DB1F0" w14:textId="77777777" w:rsidTr="00DE2AAD">
      <w:tc>
        <w:tcPr>
          <w:tcW w:w="6588" w:type="dxa"/>
        </w:tcPr>
        <w:p w14:paraId="444376D1" w14:textId="2F146E03" w:rsidR="00495A2F" w:rsidRPr="00941C3B" w:rsidRDefault="00495A2F" w:rsidP="00B84ADA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Template No.:  CS_TP_RSU0063 Revision 2</w:t>
          </w:r>
        </w:p>
      </w:tc>
      <w:tc>
        <w:tcPr>
          <w:tcW w:w="2790" w:type="dxa"/>
        </w:tcPr>
        <w:p w14:paraId="6B31F981" w14:textId="043A70E8" w:rsidR="00495A2F" w:rsidRPr="00941C3B" w:rsidRDefault="00495A2F" w:rsidP="00B84AD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CS_WI_RSU0065</w:t>
          </w:r>
        </w:p>
      </w:tc>
    </w:tr>
    <w:tr w:rsidR="00495A2F" w:rsidRPr="003B402B" w14:paraId="108EDE68" w14:textId="77777777" w:rsidTr="00DE2AAD">
      <w:tc>
        <w:tcPr>
          <w:tcW w:w="6588" w:type="dxa"/>
        </w:tcPr>
        <w:p w14:paraId="14E02992" w14:textId="40E7082A" w:rsidR="00495A2F" w:rsidRPr="00941C3B" w:rsidRDefault="00495A2F" w:rsidP="00B84ADA">
          <w:pPr>
            <w:pStyle w:val="Footer"/>
            <w:spacing w:before="120"/>
            <w:ind w:left="-1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C5C04">
            <w:rPr>
              <w:rFonts w:ascii="Arial" w:hAnsi="Arial" w:cs="Arial"/>
              <w:sz w:val="18"/>
              <w:szCs w:val="18"/>
            </w:rPr>
            <w:t>31Jul</w:t>
          </w:r>
          <w:r>
            <w:rPr>
              <w:rFonts w:ascii="Arial" w:hAnsi="Arial" w:cs="Arial"/>
              <w:sz w:val="18"/>
              <w:szCs w:val="18"/>
            </w:rPr>
            <w:t>2020</w:t>
          </w:r>
        </w:p>
      </w:tc>
      <w:tc>
        <w:tcPr>
          <w:tcW w:w="2790" w:type="dxa"/>
        </w:tcPr>
        <w:p w14:paraId="76A7705F" w14:textId="77777777" w:rsidR="00495A2F" w:rsidRDefault="00495A2F" w:rsidP="00B84ADA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3F6F2DA" w14:textId="3427FE7C" w:rsidR="00495A2F" w:rsidRPr="00B84ADA" w:rsidRDefault="00495A2F" w:rsidP="00B84ADA">
    <w:pPr>
      <w:pStyle w:val="Footer"/>
      <w:spacing w:before="120"/>
      <w:rPr>
        <w:rFonts w:ascii="Arial" w:hAnsi="Arial" w:cs="Arial"/>
        <w:sz w:val="16"/>
        <w:szCs w:val="16"/>
      </w:rPr>
    </w:pPr>
    <w:r w:rsidRPr="0073229A">
      <w:rPr>
        <w:rFonts w:ascii="Arial" w:hAnsi="Arial" w:cs="Arial"/>
        <w:sz w:val="16"/>
        <w:szCs w:val="16"/>
      </w:rPr>
      <w:t>Copyright © 20</w:t>
    </w:r>
    <w:r>
      <w:rPr>
        <w:rFonts w:ascii="Arial" w:hAnsi="Arial" w:cs="Arial"/>
        <w:sz w:val="16"/>
        <w:szCs w:val="16"/>
      </w:rPr>
      <w:t>19, 2020 IQ</w:t>
    </w:r>
    <w:r w:rsidRPr="0073229A">
      <w:rPr>
        <w:rFonts w:ascii="Arial" w:hAnsi="Arial" w:cs="Arial"/>
        <w:sz w:val="16"/>
        <w:szCs w:val="16"/>
      </w:rPr>
      <w:t>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DB77B8" w14:textId="77777777" w:rsidR="00495A2F" w:rsidRDefault="00495A2F">
      <w:r>
        <w:separator/>
      </w:r>
    </w:p>
  </w:footnote>
  <w:footnote w:type="continuationSeparator" w:id="0">
    <w:p w14:paraId="22C4E4DD" w14:textId="77777777" w:rsidR="00495A2F" w:rsidRDefault="00495A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495A2F" w:rsidRPr="003B402B" w14:paraId="59B19EE2" w14:textId="77777777" w:rsidTr="00DE2AAD">
      <w:trPr>
        <w:cantSplit/>
        <w:trHeight w:val="360"/>
      </w:trPr>
      <w:tc>
        <w:tcPr>
          <w:tcW w:w="6228" w:type="dxa"/>
          <w:vAlign w:val="center"/>
        </w:tcPr>
        <w:p w14:paraId="604A6496" w14:textId="77777777" w:rsidR="00495A2F" w:rsidRPr="003B402B" w:rsidRDefault="00495A2F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6E00354B" wp14:editId="190973BD">
                <wp:extent cx="2314286" cy="666667"/>
                <wp:effectExtent l="0" t="0" r="0" b="63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2101B60C" w14:textId="77777777" w:rsidR="00495A2F" w:rsidRPr="003B402B" w:rsidRDefault="00495A2F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495A2F" w:rsidRPr="003B402B" w14:paraId="2782E39F" w14:textId="77777777" w:rsidTr="00DE2AAD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0E292A9B" w14:textId="77777777" w:rsidR="00495A2F" w:rsidRPr="002F3AD7" w:rsidRDefault="00495A2F" w:rsidP="002D41CB">
          <w:r w:rsidRPr="00160A9E">
            <w:rPr>
              <w:rFonts w:ascii="Arial" w:hAnsi="Arial" w:cs="Arial"/>
              <w:bCs/>
              <w:sz w:val="20"/>
              <w:szCs w:val="20"/>
            </w:rPr>
            <w:t xml:space="preserve">Site </w:t>
          </w:r>
          <w:r>
            <w:rPr>
              <w:rFonts w:ascii="Arial" w:hAnsi="Arial" w:cs="Arial"/>
              <w:bCs/>
              <w:sz w:val="20"/>
              <w:szCs w:val="20"/>
            </w:rPr>
            <w:t>Selection Questionnaire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5C54425D" w14:textId="77777777" w:rsidR="00495A2F" w:rsidRPr="003B402B" w:rsidRDefault="00495A2F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63630B93" w14:textId="77777777" w:rsidR="00495A2F" w:rsidRDefault="00495A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495A2F" w:rsidRPr="003B402B" w14:paraId="4B8AF60F" w14:textId="77777777" w:rsidTr="00DE2AAD">
      <w:trPr>
        <w:cantSplit/>
        <w:trHeight w:val="360"/>
      </w:trPr>
      <w:tc>
        <w:tcPr>
          <w:tcW w:w="6228" w:type="dxa"/>
          <w:vAlign w:val="center"/>
        </w:tcPr>
        <w:p w14:paraId="3B1F983A" w14:textId="77777777" w:rsidR="00495A2F" w:rsidRPr="003B402B" w:rsidRDefault="00495A2F" w:rsidP="00B84ADA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AA9C5F2" wp14:editId="7E1B95CC">
                <wp:extent cx="2314286" cy="666667"/>
                <wp:effectExtent l="0" t="0" r="0" b="63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461FC30F" w14:textId="77777777" w:rsidR="00495A2F" w:rsidRPr="003B402B" w:rsidRDefault="00495A2F" w:rsidP="00B84ADA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495A2F" w:rsidRPr="003B402B" w14:paraId="5E8FDCA8" w14:textId="77777777" w:rsidTr="00DE2AAD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2D0E6E99" w14:textId="77777777" w:rsidR="00495A2F" w:rsidRPr="002F3AD7" w:rsidRDefault="00495A2F" w:rsidP="00B84ADA">
          <w:r w:rsidRPr="00160A9E">
            <w:rPr>
              <w:rFonts w:ascii="Arial" w:hAnsi="Arial" w:cs="Arial"/>
              <w:bCs/>
              <w:sz w:val="20"/>
              <w:szCs w:val="20"/>
            </w:rPr>
            <w:t xml:space="preserve">Site </w:t>
          </w:r>
          <w:r>
            <w:rPr>
              <w:rFonts w:ascii="Arial" w:hAnsi="Arial" w:cs="Arial"/>
              <w:bCs/>
              <w:sz w:val="20"/>
              <w:szCs w:val="20"/>
            </w:rPr>
            <w:t>Selection Questionnaire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1DB5B28F" w14:textId="77777777" w:rsidR="00495A2F" w:rsidRPr="003B402B" w:rsidRDefault="00495A2F" w:rsidP="00B84ADA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50110886" w14:textId="77777777" w:rsidR="00495A2F" w:rsidRPr="003B402B" w:rsidRDefault="00495A2F">
    <w:pPr>
      <w:pStyle w:val="Header"/>
      <w:rPr>
        <w:rFonts w:ascii="Arial" w:hAnsi="Arial" w:cs="Arial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495A2F" w:rsidRPr="003B402B" w14:paraId="0ACDE16B" w14:textId="77777777" w:rsidTr="00DE2AAD">
      <w:trPr>
        <w:cantSplit/>
        <w:trHeight w:val="360"/>
      </w:trPr>
      <w:tc>
        <w:tcPr>
          <w:tcW w:w="6228" w:type="dxa"/>
          <w:vAlign w:val="center"/>
        </w:tcPr>
        <w:p w14:paraId="2F20E772" w14:textId="77777777" w:rsidR="00495A2F" w:rsidRPr="003B402B" w:rsidRDefault="00495A2F" w:rsidP="00DF6935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380FF9B9" wp14:editId="57EBFC5B">
                <wp:extent cx="2314286" cy="666667"/>
                <wp:effectExtent l="0" t="0" r="0" b="63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1C5BDA2E" w14:textId="77777777" w:rsidR="00495A2F" w:rsidRPr="003B402B" w:rsidRDefault="00495A2F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495A2F" w:rsidRPr="003B402B" w14:paraId="3620CD65" w14:textId="77777777" w:rsidTr="00DE2AAD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174D7D05" w14:textId="77777777" w:rsidR="00495A2F" w:rsidRPr="002F3AD7" w:rsidRDefault="00495A2F" w:rsidP="002D41CB">
          <w:r w:rsidRPr="00160A9E">
            <w:rPr>
              <w:rFonts w:ascii="Arial" w:hAnsi="Arial" w:cs="Arial"/>
              <w:bCs/>
              <w:sz w:val="20"/>
              <w:szCs w:val="20"/>
            </w:rPr>
            <w:t xml:space="preserve">Site </w:t>
          </w:r>
          <w:r>
            <w:rPr>
              <w:rFonts w:ascii="Arial" w:hAnsi="Arial" w:cs="Arial"/>
              <w:bCs/>
              <w:sz w:val="20"/>
              <w:szCs w:val="20"/>
            </w:rPr>
            <w:t>Selection Questionnaire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12C1F6AC" w14:textId="77777777" w:rsidR="00495A2F" w:rsidRPr="003B402B" w:rsidRDefault="00495A2F" w:rsidP="002D41C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3747C47" w14:textId="77777777" w:rsidR="00495A2F" w:rsidRDefault="00495A2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495A2F" w:rsidRPr="003B402B" w14:paraId="7E99934A" w14:textId="77777777" w:rsidTr="00DE2AAD">
      <w:trPr>
        <w:cantSplit/>
        <w:trHeight w:val="360"/>
      </w:trPr>
      <w:tc>
        <w:tcPr>
          <w:tcW w:w="6228" w:type="dxa"/>
          <w:vAlign w:val="center"/>
        </w:tcPr>
        <w:p w14:paraId="0ACBFC73" w14:textId="77777777" w:rsidR="00495A2F" w:rsidRPr="003B402B" w:rsidRDefault="00495A2F" w:rsidP="00B84ADA">
          <w:pPr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  <w:drawing>
              <wp:inline distT="0" distB="0" distL="0" distR="0" wp14:anchorId="133D1A36" wp14:editId="2A23335B">
                <wp:extent cx="2314286" cy="666667"/>
                <wp:effectExtent l="0" t="0" r="0" b="635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14286" cy="666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16" w:type="dxa"/>
          <w:vAlign w:val="center"/>
        </w:tcPr>
        <w:p w14:paraId="4EA0819F" w14:textId="77777777" w:rsidR="00495A2F" w:rsidRPr="003B402B" w:rsidRDefault="00495A2F" w:rsidP="00B84ADA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495A2F" w:rsidRPr="003B402B" w14:paraId="36FD57DF" w14:textId="77777777" w:rsidTr="00DE2AAD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64B4789D" w14:textId="77777777" w:rsidR="00495A2F" w:rsidRPr="002F3AD7" w:rsidRDefault="00495A2F" w:rsidP="00B84ADA">
          <w:r w:rsidRPr="00160A9E">
            <w:rPr>
              <w:rFonts w:ascii="Arial" w:hAnsi="Arial" w:cs="Arial"/>
              <w:bCs/>
              <w:sz w:val="20"/>
              <w:szCs w:val="20"/>
            </w:rPr>
            <w:t xml:space="preserve">Site </w:t>
          </w:r>
          <w:r>
            <w:rPr>
              <w:rFonts w:ascii="Arial" w:hAnsi="Arial" w:cs="Arial"/>
              <w:bCs/>
              <w:sz w:val="20"/>
              <w:szCs w:val="20"/>
            </w:rPr>
            <w:t>Selection Questionnaire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7A840D40" w14:textId="77777777" w:rsidR="00495A2F" w:rsidRPr="003B402B" w:rsidRDefault="00495A2F" w:rsidP="00B84ADA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napToGrid w:val="0"/>
              <w:sz w:val="20"/>
              <w:szCs w:val="20"/>
            </w:rPr>
            <w:instrText xml:space="preserve"> PAGE  </w:instrTex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5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3020D729" w14:textId="77777777" w:rsidR="00495A2F" w:rsidRPr="003B402B" w:rsidRDefault="00495A2F">
    <w:pPr>
      <w:pStyle w:val="Header"/>
      <w:rPr>
        <w:rFonts w:ascii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74C7C"/>
    <w:multiLevelType w:val="hybridMultilevel"/>
    <w:tmpl w:val="09D6BE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D53385"/>
    <w:multiLevelType w:val="hybridMultilevel"/>
    <w:tmpl w:val="99F6F556"/>
    <w:lvl w:ilvl="0" w:tplc="D5F2543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20BD3"/>
    <w:multiLevelType w:val="hybridMultilevel"/>
    <w:tmpl w:val="CD189A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C863F3F"/>
    <w:multiLevelType w:val="hybridMultilevel"/>
    <w:tmpl w:val="20D28A8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D5546A"/>
    <w:multiLevelType w:val="hybridMultilevel"/>
    <w:tmpl w:val="60E0E1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3680EE8"/>
    <w:multiLevelType w:val="multilevel"/>
    <w:tmpl w:val="8090B81A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7" w15:restartNumberingAfterBreak="0">
    <w:nsid w:val="618027C1"/>
    <w:multiLevelType w:val="hybridMultilevel"/>
    <w:tmpl w:val="B69E5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96C3B"/>
    <w:multiLevelType w:val="hybridMultilevel"/>
    <w:tmpl w:val="601223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5F4E39A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8"/>
  </w:num>
  <w:num w:numId="4">
    <w:abstractNumId w:val="9"/>
  </w:num>
  <w:num w:numId="5">
    <w:abstractNumId w:val="4"/>
  </w:num>
  <w:num w:numId="6">
    <w:abstractNumId w:val="2"/>
  </w:num>
  <w:num w:numId="7">
    <w:abstractNumId w:val="10"/>
  </w:num>
  <w:num w:numId="8">
    <w:abstractNumId w:val="1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66B"/>
    <w:rsid w:val="000069EF"/>
    <w:rsid w:val="00012F33"/>
    <w:rsid w:val="000218A8"/>
    <w:rsid w:val="0003032A"/>
    <w:rsid w:val="00032856"/>
    <w:rsid w:val="000341A2"/>
    <w:rsid w:val="00036190"/>
    <w:rsid w:val="0004508F"/>
    <w:rsid w:val="000454D9"/>
    <w:rsid w:val="00046D5A"/>
    <w:rsid w:val="00054DF2"/>
    <w:rsid w:val="00081921"/>
    <w:rsid w:val="00094061"/>
    <w:rsid w:val="00094E1A"/>
    <w:rsid w:val="000959B3"/>
    <w:rsid w:val="00097B69"/>
    <w:rsid w:val="000A0314"/>
    <w:rsid w:val="000A5562"/>
    <w:rsid w:val="000A67BA"/>
    <w:rsid w:val="000B1011"/>
    <w:rsid w:val="000C0F3E"/>
    <w:rsid w:val="000C2523"/>
    <w:rsid w:val="000D1946"/>
    <w:rsid w:val="000E72F4"/>
    <w:rsid w:val="000E7ED7"/>
    <w:rsid w:val="000F1C85"/>
    <w:rsid w:val="000F7785"/>
    <w:rsid w:val="00100228"/>
    <w:rsid w:val="00104F10"/>
    <w:rsid w:val="00105451"/>
    <w:rsid w:val="00112969"/>
    <w:rsid w:val="001153CE"/>
    <w:rsid w:val="001235F5"/>
    <w:rsid w:val="00125904"/>
    <w:rsid w:val="00135627"/>
    <w:rsid w:val="001402CD"/>
    <w:rsid w:val="0016026F"/>
    <w:rsid w:val="00163D28"/>
    <w:rsid w:val="0016681E"/>
    <w:rsid w:val="00170F51"/>
    <w:rsid w:val="00172AB5"/>
    <w:rsid w:val="00184DFE"/>
    <w:rsid w:val="0018531E"/>
    <w:rsid w:val="0019433B"/>
    <w:rsid w:val="001A2567"/>
    <w:rsid w:val="001A2E28"/>
    <w:rsid w:val="001A40A6"/>
    <w:rsid w:val="001A79B2"/>
    <w:rsid w:val="001B6B7C"/>
    <w:rsid w:val="001C7F78"/>
    <w:rsid w:val="001D14F7"/>
    <w:rsid w:val="001D2894"/>
    <w:rsid w:val="001E2E24"/>
    <w:rsid w:val="001F1901"/>
    <w:rsid w:val="001F5FAA"/>
    <w:rsid w:val="001F604B"/>
    <w:rsid w:val="00216963"/>
    <w:rsid w:val="002229C4"/>
    <w:rsid w:val="00230432"/>
    <w:rsid w:val="002339B5"/>
    <w:rsid w:val="00240423"/>
    <w:rsid w:val="00241092"/>
    <w:rsid w:val="0024301B"/>
    <w:rsid w:val="002603E7"/>
    <w:rsid w:val="0028191C"/>
    <w:rsid w:val="00285BFE"/>
    <w:rsid w:val="00296DD7"/>
    <w:rsid w:val="00297ECE"/>
    <w:rsid w:val="002B2EC4"/>
    <w:rsid w:val="002C419F"/>
    <w:rsid w:val="002D41CB"/>
    <w:rsid w:val="002D47C8"/>
    <w:rsid w:val="002E435C"/>
    <w:rsid w:val="002E5969"/>
    <w:rsid w:val="00312E6E"/>
    <w:rsid w:val="00314E21"/>
    <w:rsid w:val="003217B7"/>
    <w:rsid w:val="003220F4"/>
    <w:rsid w:val="0032313C"/>
    <w:rsid w:val="00324B0B"/>
    <w:rsid w:val="00326296"/>
    <w:rsid w:val="00326452"/>
    <w:rsid w:val="003434C2"/>
    <w:rsid w:val="00343599"/>
    <w:rsid w:val="003561D7"/>
    <w:rsid w:val="00361C9B"/>
    <w:rsid w:val="00376C65"/>
    <w:rsid w:val="00390AB8"/>
    <w:rsid w:val="00396AC8"/>
    <w:rsid w:val="00397047"/>
    <w:rsid w:val="003A10F2"/>
    <w:rsid w:val="003B0A19"/>
    <w:rsid w:val="003B21E8"/>
    <w:rsid w:val="003B402B"/>
    <w:rsid w:val="003C2626"/>
    <w:rsid w:val="003C68E7"/>
    <w:rsid w:val="003D2089"/>
    <w:rsid w:val="003D2F11"/>
    <w:rsid w:val="003D5EED"/>
    <w:rsid w:val="003D5F25"/>
    <w:rsid w:val="003E4D1B"/>
    <w:rsid w:val="003F391D"/>
    <w:rsid w:val="00404734"/>
    <w:rsid w:val="00406D09"/>
    <w:rsid w:val="004209CD"/>
    <w:rsid w:val="004453AB"/>
    <w:rsid w:val="004678B4"/>
    <w:rsid w:val="00467B64"/>
    <w:rsid w:val="0047239C"/>
    <w:rsid w:val="00480D54"/>
    <w:rsid w:val="00481F18"/>
    <w:rsid w:val="00495A2F"/>
    <w:rsid w:val="004B04A1"/>
    <w:rsid w:val="004B082E"/>
    <w:rsid w:val="004B276B"/>
    <w:rsid w:val="004C7BCA"/>
    <w:rsid w:val="004D3982"/>
    <w:rsid w:val="004E09E0"/>
    <w:rsid w:val="00500798"/>
    <w:rsid w:val="005008FE"/>
    <w:rsid w:val="00511B13"/>
    <w:rsid w:val="005275AF"/>
    <w:rsid w:val="00537FD9"/>
    <w:rsid w:val="00542454"/>
    <w:rsid w:val="005428E3"/>
    <w:rsid w:val="00547D3A"/>
    <w:rsid w:val="00555D20"/>
    <w:rsid w:val="00561363"/>
    <w:rsid w:val="0056235A"/>
    <w:rsid w:val="00570090"/>
    <w:rsid w:val="005823CB"/>
    <w:rsid w:val="0058625D"/>
    <w:rsid w:val="0059153A"/>
    <w:rsid w:val="005A0DF4"/>
    <w:rsid w:val="005A1EA6"/>
    <w:rsid w:val="005A635D"/>
    <w:rsid w:val="005B5DBF"/>
    <w:rsid w:val="005D600B"/>
    <w:rsid w:val="005F0E0D"/>
    <w:rsid w:val="005F1CBC"/>
    <w:rsid w:val="0061646F"/>
    <w:rsid w:val="00621010"/>
    <w:rsid w:val="00626646"/>
    <w:rsid w:val="0063087F"/>
    <w:rsid w:val="00631429"/>
    <w:rsid w:val="006336A5"/>
    <w:rsid w:val="006375B4"/>
    <w:rsid w:val="00640A41"/>
    <w:rsid w:val="0066463D"/>
    <w:rsid w:val="006745BC"/>
    <w:rsid w:val="006837D5"/>
    <w:rsid w:val="0068445F"/>
    <w:rsid w:val="006B047F"/>
    <w:rsid w:val="006C5C04"/>
    <w:rsid w:val="006D67E6"/>
    <w:rsid w:val="006F60D0"/>
    <w:rsid w:val="006F60E9"/>
    <w:rsid w:val="0070237C"/>
    <w:rsid w:val="00705CBD"/>
    <w:rsid w:val="0071774F"/>
    <w:rsid w:val="00720414"/>
    <w:rsid w:val="00720946"/>
    <w:rsid w:val="0073229A"/>
    <w:rsid w:val="00735B0D"/>
    <w:rsid w:val="00765215"/>
    <w:rsid w:val="00767FCF"/>
    <w:rsid w:val="00776C11"/>
    <w:rsid w:val="0079115D"/>
    <w:rsid w:val="00791C93"/>
    <w:rsid w:val="007A22D1"/>
    <w:rsid w:val="007A5363"/>
    <w:rsid w:val="007C7758"/>
    <w:rsid w:val="007D1D52"/>
    <w:rsid w:val="007D46ED"/>
    <w:rsid w:val="007D4EAD"/>
    <w:rsid w:val="007E336E"/>
    <w:rsid w:val="007F1130"/>
    <w:rsid w:val="00813772"/>
    <w:rsid w:val="0081757B"/>
    <w:rsid w:val="008206BD"/>
    <w:rsid w:val="00823CE4"/>
    <w:rsid w:val="00824962"/>
    <w:rsid w:val="00850C32"/>
    <w:rsid w:val="00860A59"/>
    <w:rsid w:val="00865308"/>
    <w:rsid w:val="008672F5"/>
    <w:rsid w:val="0087520E"/>
    <w:rsid w:val="00876272"/>
    <w:rsid w:val="00876887"/>
    <w:rsid w:val="00881AA9"/>
    <w:rsid w:val="00881AF8"/>
    <w:rsid w:val="008829BA"/>
    <w:rsid w:val="008831D5"/>
    <w:rsid w:val="00891481"/>
    <w:rsid w:val="00892319"/>
    <w:rsid w:val="00893084"/>
    <w:rsid w:val="00895310"/>
    <w:rsid w:val="00895F2A"/>
    <w:rsid w:val="00896556"/>
    <w:rsid w:val="008A7622"/>
    <w:rsid w:val="008B1128"/>
    <w:rsid w:val="008B78BF"/>
    <w:rsid w:val="0090223C"/>
    <w:rsid w:val="00905EAA"/>
    <w:rsid w:val="00907562"/>
    <w:rsid w:val="0091504A"/>
    <w:rsid w:val="009244C4"/>
    <w:rsid w:val="0092776C"/>
    <w:rsid w:val="00931E3F"/>
    <w:rsid w:val="009377B5"/>
    <w:rsid w:val="009406D6"/>
    <w:rsid w:val="00941C3B"/>
    <w:rsid w:val="0095736E"/>
    <w:rsid w:val="0097138F"/>
    <w:rsid w:val="00973769"/>
    <w:rsid w:val="00983DD8"/>
    <w:rsid w:val="00984950"/>
    <w:rsid w:val="0099575E"/>
    <w:rsid w:val="009D3F8B"/>
    <w:rsid w:val="009E78E2"/>
    <w:rsid w:val="00A138CD"/>
    <w:rsid w:val="00A22C57"/>
    <w:rsid w:val="00A32B1C"/>
    <w:rsid w:val="00A34FE0"/>
    <w:rsid w:val="00A3604D"/>
    <w:rsid w:val="00A36D07"/>
    <w:rsid w:val="00A37FF5"/>
    <w:rsid w:val="00A4048E"/>
    <w:rsid w:val="00A53F7E"/>
    <w:rsid w:val="00A605D2"/>
    <w:rsid w:val="00A62977"/>
    <w:rsid w:val="00A93E3A"/>
    <w:rsid w:val="00AA00DB"/>
    <w:rsid w:val="00AA322A"/>
    <w:rsid w:val="00AB06CF"/>
    <w:rsid w:val="00AB361D"/>
    <w:rsid w:val="00AB4F52"/>
    <w:rsid w:val="00AB526A"/>
    <w:rsid w:val="00AE4E14"/>
    <w:rsid w:val="00AF4EFE"/>
    <w:rsid w:val="00B07526"/>
    <w:rsid w:val="00B1670D"/>
    <w:rsid w:val="00B167F1"/>
    <w:rsid w:val="00B16D17"/>
    <w:rsid w:val="00B261DD"/>
    <w:rsid w:val="00B30F62"/>
    <w:rsid w:val="00B3105A"/>
    <w:rsid w:val="00B3224B"/>
    <w:rsid w:val="00B32A32"/>
    <w:rsid w:val="00B360B1"/>
    <w:rsid w:val="00B423DE"/>
    <w:rsid w:val="00B46064"/>
    <w:rsid w:val="00B52D1C"/>
    <w:rsid w:val="00B71C8F"/>
    <w:rsid w:val="00B72363"/>
    <w:rsid w:val="00B737E1"/>
    <w:rsid w:val="00B74628"/>
    <w:rsid w:val="00B8158A"/>
    <w:rsid w:val="00B84ADA"/>
    <w:rsid w:val="00BC3C22"/>
    <w:rsid w:val="00BC5483"/>
    <w:rsid w:val="00BD19C4"/>
    <w:rsid w:val="00BD3962"/>
    <w:rsid w:val="00BE007D"/>
    <w:rsid w:val="00BF0D6D"/>
    <w:rsid w:val="00BF53F3"/>
    <w:rsid w:val="00C01465"/>
    <w:rsid w:val="00C47526"/>
    <w:rsid w:val="00C5322F"/>
    <w:rsid w:val="00C676D1"/>
    <w:rsid w:val="00C72C23"/>
    <w:rsid w:val="00C77A0D"/>
    <w:rsid w:val="00C90C95"/>
    <w:rsid w:val="00C92BE4"/>
    <w:rsid w:val="00C96C34"/>
    <w:rsid w:val="00C97A65"/>
    <w:rsid w:val="00C97A6C"/>
    <w:rsid w:val="00CA0C81"/>
    <w:rsid w:val="00CB7B66"/>
    <w:rsid w:val="00CE2038"/>
    <w:rsid w:val="00CF60FD"/>
    <w:rsid w:val="00CF6867"/>
    <w:rsid w:val="00D17159"/>
    <w:rsid w:val="00D20472"/>
    <w:rsid w:val="00D27AD2"/>
    <w:rsid w:val="00D34700"/>
    <w:rsid w:val="00D527BE"/>
    <w:rsid w:val="00D634ED"/>
    <w:rsid w:val="00D70339"/>
    <w:rsid w:val="00D7795D"/>
    <w:rsid w:val="00D932A6"/>
    <w:rsid w:val="00D96709"/>
    <w:rsid w:val="00DB147D"/>
    <w:rsid w:val="00DC3E0C"/>
    <w:rsid w:val="00DC5FFD"/>
    <w:rsid w:val="00DE2AAD"/>
    <w:rsid w:val="00DE6F30"/>
    <w:rsid w:val="00DF6935"/>
    <w:rsid w:val="00E065CD"/>
    <w:rsid w:val="00E11D77"/>
    <w:rsid w:val="00E27723"/>
    <w:rsid w:val="00E31539"/>
    <w:rsid w:val="00E31C12"/>
    <w:rsid w:val="00E45B70"/>
    <w:rsid w:val="00E55E08"/>
    <w:rsid w:val="00E57EF4"/>
    <w:rsid w:val="00E60590"/>
    <w:rsid w:val="00E62347"/>
    <w:rsid w:val="00E70F75"/>
    <w:rsid w:val="00E72C23"/>
    <w:rsid w:val="00E73EA8"/>
    <w:rsid w:val="00E7447F"/>
    <w:rsid w:val="00E764D7"/>
    <w:rsid w:val="00E84AD7"/>
    <w:rsid w:val="00EA1945"/>
    <w:rsid w:val="00EA4A5E"/>
    <w:rsid w:val="00EB012A"/>
    <w:rsid w:val="00EB6CD2"/>
    <w:rsid w:val="00EC2A94"/>
    <w:rsid w:val="00EE4F20"/>
    <w:rsid w:val="00EE5BB8"/>
    <w:rsid w:val="00EF549F"/>
    <w:rsid w:val="00EF757E"/>
    <w:rsid w:val="00F03683"/>
    <w:rsid w:val="00F1307F"/>
    <w:rsid w:val="00F131F2"/>
    <w:rsid w:val="00F13859"/>
    <w:rsid w:val="00F23DC0"/>
    <w:rsid w:val="00F31592"/>
    <w:rsid w:val="00F53968"/>
    <w:rsid w:val="00F6314C"/>
    <w:rsid w:val="00F70E9C"/>
    <w:rsid w:val="00F73D41"/>
    <w:rsid w:val="00F75598"/>
    <w:rsid w:val="00F755D3"/>
    <w:rsid w:val="00F83A16"/>
    <w:rsid w:val="00F944E1"/>
    <w:rsid w:val="00F94C45"/>
    <w:rsid w:val="00FA6C08"/>
    <w:rsid w:val="00FA7DC7"/>
    <w:rsid w:val="00FC2102"/>
    <w:rsid w:val="00FE2599"/>
    <w:rsid w:val="00FE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2375E434"/>
  <w15:docId w15:val="{B871F82D-1D21-4775-B4ED-8F25D5CEB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7A5363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F1130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rsid w:val="003561D7"/>
    <w:rPr>
      <w:sz w:val="24"/>
      <w:szCs w:val="24"/>
    </w:rPr>
  </w:style>
  <w:style w:type="paragraph" w:styleId="BodyTextIndent">
    <w:name w:val="Body Text Indent"/>
    <w:basedOn w:val="Normal"/>
    <w:link w:val="BodyTextIndentChar"/>
    <w:rsid w:val="0032313C"/>
    <w:pPr>
      <w:ind w:left="720"/>
      <w:jc w:val="both"/>
    </w:pPr>
    <w:rPr>
      <w:color w:val="00000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32313C"/>
    <w:rPr>
      <w:color w:val="000000"/>
      <w:sz w:val="24"/>
    </w:rPr>
  </w:style>
  <w:style w:type="paragraph" w:styleId="BodyTextIndent2">
    <w:name w:val="Body Text Indent 2"/>
    <w:basedOn w:val="Normal"/>
    <w:link w:val="BodyTextIndent2Char"/>
    <w:rsid w:val="0032313C"/>
    <w:pPr>
      <w:ind w:left="720" w:hanging="720"/>
      <w:jc w:val="both"/>
    </w:pPr>
    <w:rPr>
      <w:color w:val="00000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2313C"/>
    <w:rPr>
      <w:color w:val="000000"/>
      <w:sz w:val="24"/>
    </w:rPr>
  </w:style>
  <w:style w:type="paragraph" w:customStyle="1" w:styleId="Default">
    <w:name w:val="Default"/>
    <w:rsid w:val="0032313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A194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EE5B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5BB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E5BB8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5B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E5BB8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B0A1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B0A19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B0A1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B0A19"/>
    <w:rPr>
      <w:rFonts w:ascii="Arial" w:hAnsi="Arial" w:cs="Arial"/>
      <w:vanish/>
      <w:sz w:val="16"/>
      <w:szCs w:val="16"/>
    </w:rPr>
  </w:style>
  <w:style w:type="paragraph" w:styleId="Revision">
    <w:name w:val="Revision"/>
    <w:hidden/>
    <w:uiPriority w:val="99"/>
    <w:semiHidden/>
    <w:rsid w:val="00B0752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914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6.xml"/><Relationship Id="rId117" Type="http://schemas.openxmlformats.org/officeDocument/2006/relationships/hyperlink" Target="https://www.iqvia.com/about-us/privacy/privacy-policy" TargetMode="External"/><Relationship Id="rId21" Type="http://schemas.openxmlformats.org/officeDocument/2006/relationships/image" Target="media/image5.wmf"/><Relationship Id="rId42" Type="http://schemas.openxmlformats.org/officeDocument/2006/relationships/control" Target="activeX/activeX15.xml"/><Relationship Id="rId47" Type="http://schemas.openxmlformats.org/officeDocument/2006/relationships/control" Target="activeX/activeX19.xml"/><Relationship Id="rId63" Type="http://schemas.openxmlformats.org/officeDocument/2006/relationships/control" Target="activeX/activeX27.xml"/><Relationship Id="rId68" Type="http://schemas.openxmlformats.org/officeDocument/2006/relationships/image" Target="media/image26.wmf"/><Relationship Id="rId84" Type="http://schemas.openxmlformats.org/officeDocument/2006/relationships/image" Target="media/image34.wmf"/><Relationship Id="rId89" Type="http://schemas.openxmlformats.org/officeDocument/2006/relationships/control" Target="activeX/activeX40.xml"/><Relationship Id="rId112" Type="http://schemas.openxmlformats.org/officeDocument/2006/relationships/image" Target="media/image48.wmf"/><Relationship Id="rId16" Type="http://schemas.openxmlformats.org/officeDocument/2006/relationships/control" Target="activeX/activeX1.xml"/><Relationship Id="rId107" Type="http://schemas.openxmlformats.org/officeDocument/2006/relationships/control" Target="activeX/activeX49.xml"/><Relationship Id="rId11" Type="http://schemas.openxmlformats.org/officeDocument/2006/relationships/header" Target="header1.xml"/><Relationship Id="rId32" Type="http://schemas.openxmlformats.org/officeDocument/2006/relationships/control" Target="activeX/activeX9.xml"/><Relationship Id="rId37" Type="http://schemas.openxmlformats.org/officeDocument/2006/relationships/image" Target="media/image13.wmf"/><Relationship Id="rId53" Type="http://schemas.openxmlformats.org/officeDocument/2006/relationships/control" Target="activeX/activeX22.xml"/><Relationship Id="rId58" Type="http://schemas.openxmlformats.org/officeDocument/2006/relationships/image" Target="media/image21.wmf"/><Relationship Id="rId74" Type="http://schemas.openxmlformats.org/officeDocument/2006/relationships/image" Target="media/image29.wmf"/><Relationship Id="rId79" Type="http://schemas.openxmlformats.org/officeDocument/2006/relationships/control" Target="activeX/activeX35.xml"/><Relationship Id="rId102" Type="http://schemas.openxmlformats.org/officeDocument/2006/relationships/image" Target="media/image43.wmf"/><Relationship Id="rId123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61" Type="http://schemas.openxmlformats.org/officeDocument/2006/relationships/control" Target="activeX/activeX26.xml"/><Relationship Id="rId82" Type="http://schemas.openxmlformats.org/officeDocument/2006/relationships/image" Target="media/image33.wmf"/><Relationship Id="rId90" Type="http://schemas.openxmlformats.org/officeDocument/2006/relationships/image" Target="media/image37.wmf"/><Relationship Id="rId95" Type="http://schemas.openxmlformats.org/officeDocument/2006/relationships/control" Target="activeX/activeX43.xml"/><Relationship Id="rId19" Type="http://schemas.openxmlformats.org/officeDocument/2006/relationships/image" Target="media/image4.wmf"/><Relationship Id="rId14" Type="http://schemas.openxmlformats.org/officeDocument/2006/relationships/footer" Target="footer2.xml"/><Relationship Id="rId22" Type="http://schemas.openxmlformats.org/officeDocument/2006/relationships/control" Target="activeX/activeX4.xml"/><Relationship Id="rId27" Type="http://schemas.openxmlformats.org/officeDocument/2006/relationships/image" Target="media/image8.wmf"/><Relationship Id="rId30" Type="http://schemas.openxmlformats.org/officeDocument/2006/relationships/control" Target="activeX/activeX8.xml"/><Relationship Id="rId35" Type="http://schemas.openxmlformats.org/officeDocument/2006/relationships/image" Target="media/image12.wmf"/><Relationship Id="rId43" Type="http://schemas.openxmlformats.org/officeDocument/2006/relationships/control" Target="activeX/activeX16.xml"/><Relationship Id="rId48" Type="http://schemas.openxmlformats.org/officeDocument/2006/relationships/image" Target="media/image16.wmf"/><Relationship Id="rId56" Type="http://schemas.openxmlformats.org/officeDocument/2006/relationships/image" Target="media/image20.wmf"/><Relationship Id="rId64" Type="http://schemas.openxmlformats.org/officeDocument/2006/relationships/image" Target="media/image24.wmf"/><Relationship Id="rId69" Type="http://schemas.openxmlformats.org/officeDocument/2006/relationships/control" Target="activeX/activeX30.xml"/><Relationship Id="rId77" Type="http://schemas.openxmlformats.org/officeDocument/2006/relationships/control" Target="activeX/activeX34.xml"/><Relationship Id="rId100" Type="http://schemas.openxmlformats.org/officeDocument/2006/relationships/image" Target="media/image42.wmf"/><Relationship Id="rId105" Type="http://schemas.openxmlformats.org/officeDocument/2006/relationships/control" Target="activeX/activeX48.xml"/><Relationship Id="rId113" Type="http://schemas.openxmlformats.org/officeDocument/2006/relationships/control" Target="activeX/activeX52.xml"/><Relationship Id="rId118" Type="http://schemas.openxmlformats.org/officeDocument/2006/relationships/hyperlink" Target="https://www.iqvia.com/about-us/privacy/privacy-policy" TargetMode="External"/><Relationship Id="rId8" Type="http://schemas.openxmlformats.org/officeDocument/2006/relationships/webSettings" Target="webSettings.xml"/><Relationship Id="rId51" Type="http://schemas.openxmlformats.org/officeDocument/2006/relationships/control" Target="activeX/activeX21.xml"/><Relationship Id="rId72" Type="http://schemas.openxmlformats.org/officeDocument/2006/relationships/image" Target="media/image28.wmf"/><Relationship Id="rId80" Type="http://schemas.openxmlformats.org/officeDocument/2006/relationships/image" Target="media/image32.wmf"/><Relationship Id="rId85" Type="http://schemas.openxmlformats.org/officeDocument/2006/relationships/control" Target="activeX/activeX38.xml"/><Relationship Id="rId93" Type="http://schemas.openxmlformats.org/officeDocument/2006/relationships/control" Target="activeX/activeX42.xml"/><Relationship Id="rId98" Type="http://schemas.openxmlformats.org/officeDocument/2006/relationships/image" Target="media/image41.wmf"/><Relationship Id="rId121" Type="http://schemas.openxmlformats.org/officeDocument/2006/relationships/header" Target="header4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wmf"/><Relationship Id="rId25" Type="http://schemas.openxmlformats.org/officeDocument/2006/relationships/image" Target="media/image7.wmf"/><Relationship Id="rId33" Type="http://schemas.openxmlformats.org/officeDocument/2006/relationships/image" Target="media/image11.wmf"/><Relationship Id="rId38" Type="http://schemas.openxmlformats.org/officeDocument/2006/relationships/control" Target="activeX/activeX12.xml"/><Relationship Id="rId46" Type="http://schemas.openxmlformats.org/officeDocument/2006/relationships/control" Target="activeX/activeX18.xml"/><Relationship Id="rId59" Type="http://schemas.openxmlformats.org/officeDocument/2006/relationships/control" Target="activeX/activeX25.xml"/><Relationship Id="rId67" Type="http://schemas.openxmlformats.org/officeDocument/2006/relationships/control" Target="activeX/activeX29.xml"/><Relationship Id="rId103" Type="http://schemas.openxmlformats.org/officeDocument/2006/relationships/control" Target="activeX/activeX47.xml"/><Relationship Id="rId108" Type="http://schemas.openxmlformats.org/officeDocument/2006/relationships/image" Target="media/image46.wmf"/><Relationship Id="rId116" Type="http://schemas.openxmlformats.org/officeDocument/2006/relationships/hyperlink" Target="mailto:channelpreference@IQVIA.com" TargetMode="External"/><Relationship Id="rId124" Type="http://schemas.openxmlformats.org/officeDocument/2006/relationships/theme" Target="theme/theme1.xml"/><Relationship Id="rId20" Type="http://schemas.openxmlformats.org/officeDocument/2006/relationships/control" Target="activeX/activeX3.xml"/><Relationship Id="rId41" Type="http://schemas.openxmlformats.org/officeDocument/2006/relationships/control" Target="activeX/activeX14.xml"/><Relationship Id="rId54" Type="http://schemas.openxmlformats.org/officeDocument/2006/relationships/image" Target="media/image19.wmf"/><Relationship Id="rId62" Type="http://schemas.openxmlformats.org/officeDocument/2006/relationships/image" Target="media/image23.wmf"/><Relationship Id="rId70" Type="http://schemas.openxmlformats.org/officeDocument/2006/relationships/image" Target="media/image27.wmf"/><Relationship Id="rId75" Type="http://schemas.openxmlformats.org/officeDocument/2006/relationships/control" Target="activeX/activeX33.xml"/><Relationship Id="rId83" Type="http://schemas.openxmlformats.org/officeDocument/2006/relationships/control" Target="activeX/activeX37.xml"/><Relationship Id="rId88" Type="http://schemas.openxmlformats.org/officeDocument/2006/relationships/image" Target="media/image36.wmf"/><Relationship Id="rId91" Type="http://schemas.openxmlformats.org/officeDocument/2006/relationships/control" Target="activeX/activeX41.xml"/><Relationship Id="rId96" Type="http://schemas.openxmlformats.org/officeDocument/2006/relationships/image" Target="media/image40.wmf"/><Relationship Id="rId111" Type="http://schemas.openxmlformats.org/officeDocument/2006/relationships/control" Target="activeX/activeX5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wmf"/><Relationship Id="rId23" Type="http://schemas.openxmlformats.org/officeDocument/2006/relationships/image" Target="media/image6.wmf"/><Relationship Id="rId28" Type="http://schemas.openxmlformats.org/officeDocument/2006/relationships/control" Target="activeX/activeX7.xml"/><Relationship Id="rId36" Type="http://schemas.openxmlformats.org/officeDocument/2006/relationships/control" Target="activeX/activeX11.xml"/><Relationship Id="rId49" Type="http://schemas.openxmlformats.org/officeDocument/2006/relationships/control" Target="activeX/activeX20.xml"/><Relationship Id="rId57" Type="http://schemas.openxmlformats.org/officeDocument/2006/relationships/control" Target="activeX/activeX24.xml"/><Relationship Id="rId106" Type="http://schemas.openxmlformats.org/officeDocument/2006/relationships/image" Target="media/image45.wmf"/><Relationship Id="rId114" Type="http://schemas.openxmlformats.org/officeDocument/2006/relationships/image" Target="media/image49.wmf"/><Relationship Id="rId119" Type="http://schemas.openxmlformats.org/officeDocument/2006/relationships/header" Target="header3.xml"/><Relationship Id="rId10" Type="http://schemas.openxmlformats.org/officeDocument/2006/relationships/endnotes" Target="endnotes.xml"/><Relationship Id="rId31" Type="http://schemas.openxmlformats.org/officeDocument/2006/relationships/image" Target="media/image10.wmf"/><Relationship Id="rId44" Type="http://schemas.openxmlformats.org/officeDocument/2006/relationships/image" Target="media/image15.wmf"/><Relationship Id="rId52" Type="http://schemas.openxmlformats.org/officeDocument/2006/relationships/image" Target="media/image18.wmf"/><Relationship Id="rId60" Type="http://schemas.openxmlformats.org/officeDocument/2006/relationships/image" Target="media/image22.wmf"/><Relationship Id="rId65" Type="http://schemas.openxmlformats.org/officeDocument/2006/relationships/control" Target="activeX/activeX28.xml"/><Relationship Id="rId73" Type="http://schemas.openxmlformats.org/officeDocument/2006/relationships/control" Target="activeX/activeX32.xml"/><Relationship Id="rId78" Type="http://schemas.openxmlformats.org/officeDocument/2006/relationships/image" Target="media/image31.wmf"/><Relationship Id="rId81" Type="http://schemas.openxmlformats.org/officeDocument/2006/relationships/control" Target="activeX/activeX36.xml"/><Relationship Id="rId86" Type="http://schemas.openxmlformats.org/officeDocument/2006/relationships/image" Target="media/image35.wmf"/><Relationship Id="rId94" Type="http://schemas.openxmlformats.org/officeDocument/2006/relationships/image" Target="media/image39.wmf"/><Relationship Id="rId99" Type="http://schemas.openxmlformats.org/officeDocument/2006/relationships/control" Target="activeX/activeX45.xml"/><Relationship Id="rId101" Type="http://schemas.openxmlformats.org/officeDocument/2006/relationships/control" Target="activeX/activeX46.xml"/><Relationship Id="rId12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control" Target="activeX/activeX2.xml"/><Relationship Id="rId39" Type="http://schemas.openxmlformats.org/officeDocument/2006/relationships/control" Target="activeX/activeX13.xml"/><Relationship Id="rId109" Type="http://schemas.openxmlformats.org/officeDocument/2006/relationships/control" Target="activeX/activeX50.xml"/><Relationship Id="rId34" Type="http://schemas.openxmlformats.org/officeDocument/2006/relationships/control" Target="activeX/activeX10.xml"/><Relationship Id="rId50" Type="http://schemas.openxmlformats.org/officeDocument/2006/relationships/image" Target="media/image17.wmf"/><Relationship Id="rId55" Type="http://schemas.openxmlformats.org/officeDocument/2006/relationships/control" Target="activeX/activeX23.xml"/><Relationship Id="rId76" Type="http://schemas.openxmlformats.org/officeDocument/2006/relationships/image" Target="media/image30.wmf"/><Relationship Id="rId97" Type="http://schemas.openxmlformats.org/officeDocument/2006/relationships/control" Target="activeX/activeX44.xml"/><Relationship Id="rId104" Type="http://schemas.openxmlformats.org/officeDocument/2006/relationships/image" Target="media/image44.wmf"/><Relationship Id="rId120" Type="http://schemas.openxmlformats.org/officeDocument/2006/relationships/footer" Target="footer3.xml"/><Relationship Id="rId7" Type="http://schemas.openxmlformats.org/officeDocument/2006/relationships/settings" Target="settings.xml"/><Relationship Id="rId71" Type="http://schemas.openxmlformats.org/officeDocument/2006/relationships/control" Target="activeX/activeX31.xml"/><Relationship Id="rId92" Type="http://schemas.openxmlformats.org/officeDocument/2006/relationships/image" Target="media/image38.wmf"/><Relationship Id="rId2" Type="http://schemas.openxmlformats.org/officeDocument/2006/relationships/customXml" Target="../customXml/item2.xml"/><Relationship Id="rId29" Type="http://schemas.openxmlformats.org/officeDocument/2006/relationships/image" Target="media/image9.wmf"/><Relationship Id="rId24" Type="http://schemas.openxmlformats.org/officeDocument/2006/relationships/control" Target="activeX/activeX5.xml"/><Relationship Id="rId40" Type="http://schemas.openxmlformats.org/officeDocument/2006/relationships/image" Target="media/image14.wmf"/><Relationship Id="rId45" Type="http://schemas.openxmlformats.org/officeDocument/2006/relationships/control" Target="activeX/activeX17.xml"/><Relationship Id="rId66" Type="http://schemas.openxmlformats.org/officeDocument/2006/relationships/image" Target="media/image25.wmf"/><Relationship Id="rId87" Type="http://schemas.openxmlformats.org/officeDocument/2006/relationships/control" Target="activeX/activeX39.xml"/><Relationship Id="rId110" Type="http://schemas.openxmlformats.org/officeDocument/2006/relationships/image" Target="media/image47.wmf"/><Relationship Id="rId115" Type="http://schemas.openxmlformats.org/officeDocument/2006/relationships/control" Target="activeX/activeX5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9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0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EC987C-F7A9-49C1-8950-938AAA403D14}"/>
      </w:docPartPr>
      <w:docPartBody>
        <w:p w:rsidR="00BC3AE1" w:rsidRDefault="00947183">
          <w:r w:rsidRPr="005225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FD7B8448E64448B10D7BA8EF6F9F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46CAB-02A4-44A0-96FE-0BD89B5F171C}"/>
      </w:docPartPr>
      <w:docPartBody>
        <w:p w:rsidR="00CA294B" w:rsidRDefault="00BC3AE1" w:rsidP="00BC3AE1">
          <w:pPr>
            <w:pStyle w:val="7EFD7B8448E64448B10D7BA8EF6F9FEC"/>
          </w:pPr>
          <w:r w:rsidRPr="005225D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A9452E6E2D44B2AC81E1037F5865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4341F-E2EE-47FD-A3EA-369E558B377B}"/>
      </w:docPartPr>
      <w:docPartBody>
        <w:p w:rsidR="005077D3" w:rsidRDefault="00194EC4" w:rsidP="00194EC4">
          <w:pPr>
            <w:pStyle w:val="D8A9452E6E2D44B2AC81E1037F586539"/>
          </w:pPr>
          <w:r w:rsidRPr="005225D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83"/>
    <w:rsid w:val="00194EC4"/>
    <w:rsid w:val="001A5349"/>
    <w:rsid w:val="002E4185"/>
    <w:rsid w:val="00303F33"/>
    <w:rsid w:val="00385086"/>
    <w:rsid w:val="003A7678"/>
    <w:rsid w:val="003C0304"/>
    <w:rsid w:val="00440E61"/>
    <w:rsid w:val="005077D3"/>
    <w:rsid w:val="00846B20"/>
    <w:rsid w:val="0093493D"/>
    <w:rsid w:val="00947183"/>
    <w:rsid w:val="00A70EBD"/>
    <w:rsid w:val="00BC3AE1"/>
    <w:rsid w:val="00CA2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4EC4"/>
    <w:rPr>
      <w:color w:val="808080"/>
    </w:rPr>
  </w:style>
  <w:style w:type="paragraph" w:customStyle="1" w:styleId="7EFD7B8448E64448B10D7BA8EF6F9FEC">
    <w:name w:val="7EFD7B8448E64448B10D7BA8EF6F9FEC"/>
    <w:rsid w:val="00BC3AE1"/>
  </w:style>
  <w:style w:type="paragraph" w:customStyle="1" w:styleId="D8A9452E6E2D44B2AC81E1037F586539">
    <w:name w:val="D8A9452E6E2D44B2AC81E1037F586539"/>
    <w:rsid w:val="00194EC4"/>
  </w:style>
  <w:style w:type="paragraph" w:customStyle="1" w:styleId="E7CAC637C48948EE846DD8C773BE308B">
    <w:name w:val="E7CAC637C48948EE846DD8C773BE308B"/>
    <w:rsid w:val="00194E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DA94279FD5CA419B77BD8BB42B99E7" ma:contentTypeVersion="10" ma:contentTypeDescription="Create a new document." ma:contentTypeScope="" ma:versionID="829e2cfaa9ddeaf01ea4aebffb43648e">
  <xsd:schema xmlns:xsd="http://www.w3.org/2001/XMLSchema" xmlns:xs="http://www.w3.org/2001/XMLSchema" xmlns:p="http://schemas.microsoft.com/office/2006/metadata/properties" xmlns:ns3="ef71ddc9-12d3-4a49-8f1c-2f2a37526f45" targetNamespace="http://schemas.microsoft.com/office/2006/metadata/properties" ma:root="true" ma:fieldsID="05b98ae4af03a819f13ee3043a57ae31" ns3:_="">
    <xsd:import namespace="ef71ddc9-12d3-4a49-8f1c-2f2a37526f4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1ddc9-12d3-4a49-8f1c-2f2a37526f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FEC1C8-3C45-4674-9346-406CF3AF7A9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2E6CEE6-15FD-494A-A70E-3C245F6C8F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71ddc9-12d3-4a49-8f1c-2f2a37526f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1AB48B-51DB-4EB8-B02A-236E5DA788E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5F1724-70CC-4C4E-956D-F5EBEDC69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Nov2008.dot</Template>
  <TotalTime>3</TotalTime>
  <Pages>8</Pages>
  <Words>1498</Words>
  <Characters>10559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12033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McMahon, Brian</cp:lastModifiedBy>
  <cp:revision>5</cp:revision>
  <cp:lastPrinted>2017-11-06T17:27:00Z</cp:lastPrinted>
  <dcterms:created xsi:type="dcterms:W3CDTF">2020-07-27T13:54:00Z</dcterms:created>
  <dcterms:modified xsi:type="dcterms:W3CDTF">2020-07-28T14:30:00Z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0x010100D0DA94279FD5CA419B77BD8BB42B99E7</vt:lpwstr>
  </property>
</Properties>
</file>