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BCD6C" w14:textId="77777777" w:rsidR="002878FD" w:rsidRPr="002E6815" w:rsidRDefault="003644F5" w:rsidP="002878FD">
      <w:pPr>
        <w:numPr>
          <w:ilvl w:val="0"/>
          <w:numId w:val="1"/>
        </w:numPr>
        <w:tabs>
          <w:tab w:val="clear" w:pos="360"/>
        </w:tabs>
        <w:ind w:left="540" w:hanging="540"/>
        <w:rPr>
          <w:rFonts w:ascii="Arial" w:hAnsi="Arial"/>
          <w:b/>
          <w:sz w:val="22"/>
        </w:rPr>
      </w:pPr>
      <w:r w:rsidRPr="002E6815">
        <w:rPr>
          <w:rFonts w:ascii="Arial" w:hAnsi="Arial"/>
          <w:b/>
          <w:caps/>
          <w:sz w:val="22"/>
        </w:rPr>
        <w:t>Instructions</w:t>
      </w:r>
    </w:p>
    <w:p w14:paraId="28FF8821" w14:textId="77777777" w:rsidR="008860D7" w:rsidRPr="002E6815" w:rsidRDefault="008860D7" w:rsidP="002878FD">
      <w:pPr>
        <w:numPr>
          <w:ilvl w:val="1"/>
          <w:numId w:val="1"/>
        </w:numPr>
        <w:ind w:hanging="540"/>
        <w:rPr>
          <w:rFonts w:ascii="Arial" w:hAnsi="Arial"/>
          <w:b/>
          <w:sz w:val="22"/>
        </w:rPr>
      </w:pPr>
      <w:r w:rsidRPr="002E6815">
        <w:rPr>
          <w:rFonts w:ascii="Arial" w:hAnsi="Arial"/>
          <w:b/>
          <w:caps/>
          <w:sz w:val="22"/>
        </w:rPr>
        <w:t>DELETE THESE INSTRUCTIONS PRIOR TO SIGNING THIS FORM</w:t>
      </w:r>
      <w:r w:rsidRPr="002E6815">
        <w:rPr>
          <w:rFonts w:ascii="Arial" w:hAnsi="Arial"/>
          <w:sz w:val="22"/>
        </w:rPr>
        <w:t xml:space="preserve"> </w:t>
      </w:r>
    </w:p>
    <w:p w14:paraId="67843ED9" w14:textId="6B532875" w:rsidR="00C86A7F" w:rsidRPr="002E6815" w:rsidRDefault="00C86A7F" w:rsidP="00C86A7F">
      <w:pPr>
        <w:numPr>
          <w:ilvl w:val="1"/>
          <w:numId w:val="1"/>
        </w:numPr>
        <w:ind w:hanging="540"/>
        <w:rPr>
          <w:rFonts w:ascii="Arial" w:hAnsi="Arial"/>
          <w:sz w:val="22"/>
        </w:rPr>
      </w:pPr>
      <w:r w:rsidRPr="002E6815">
        <w:rPr>
          <w:rFonts w:ascii="Arial" w:hAnsi="Arial"/>
          <w:sz w:val="22"/>
        </w:rPr>
        <w:t xml:space="preserve">Refer to the Essential Documents Pack - Review Guidelines (CS_TP_RSU0049) for more details on individual document requirements.  </w:t>
      </w:r>
    </w:p>
    <w:p w14:paraId="4F246D65" w14:textId="6B532875" w:rsidR="002878FD" w:rsidRPr="002E6815" w:rsidRDefault="00561329" w:rsidP="002878FD">
      <w:pPr>
        <w:numPr>
          <w:ilvl w:val="1"/>
          <w:numId w:val="1"/>
        </w:numPr>
        <w:ind w:hanging="54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>Essential Documents Pack - Review Checklist Requirements:</w:t>
      </w:r>
      <w:r w:rsidR="002878FD" w:rsidRPr="002E6815">
        <w:rPr>
          <w:rFonts w:ascii="Arial" w:hAnsi="Arial"/>
          <w:b/>
          <w:sz w:val="22"/>
        </w:rPr>
        <w:t xml:space="preserve"> </w:t>
      </w:r>
    </w:p>
    <w:p w14:paraId="43858845" w14:textId="5F8B29CE" w:rsidR="002878FD" w:rsidRPr="002E6815" w:rsidRDefault="00C70656" w:rsidP="002878FD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>Confirm p</w:t>
      </w:r>
      <w:r w:rsidR="00561329" w:rsidRPr="002E6815">
        <w:rPr>
          <w:rFonts w:ascii="Arial" w:hAnsi="Arial"/>
          <w:sz w:val="22"/>
        </w:rPr>
        <w:t xml:space="preserve">age numbering </w:t>
      </w:r>
      <w:r w:rsidR="00160039" w:rsidRPr="002E6815">
        <w:rPr>
          <w:rFonts w:ascii="Arial" w:hAnsi="Arial"/>
          <w:sz w:val="22"/>
        </w:rPr>
        <w:t xml:space="preserve">of the checklist </w:t>
      </w:r>
      <w:r w:rsidR="00561329" w:rsidRPr="002E6815">
        <w:rPr>
          <w:rFonts w:ascii="Arial" w:hAnsi="Arial"/>
          <w:sz w:val="22"/>
        </w:rPr>
        <w:t>is correct</w:t>
      </w:r>
    </w:p>
    <w:p w14:paraId="74C98AF7" w14:textId="2870B6F7" w:rsidR="00E46A42" w:rsidRPr="002E6815" w:rsidRDefault="00C70656" w:rsidP="00E46A42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 xml:space="preserve">Confirm </w:t>
      </w:r>
      <w:r w:rsidR="00E46A42" w:rsidRPr="002E6815">
        <w:rPr>
          <w:rFonts w:ascii="Arial" w:hAnsi="Arial"/>
          <w:sz w:val="22"/>
        </w:rPr>
        <w:t>Protocol Number, version and Date; Project Code; Sponsor; PI Country and Site Number are in header and correct on each page</w:t>
      </w:r>
    </w:p>
    <w:p w14:paraId="72E52601" w14:textId="2119622D" w:rsidR="002878FD" w:rsidRPr="002E6815" w:rsidRDefault="00C70656" w:rsidP="002878FD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>Confirm a</w:t>
      </w:r>
      <w:r w:rsidR="00561329" w:rsidRPr="002E6815">
        <w:rPr>
          <w:rFonts w:ascii="Arial" w:hAnsi="Arial"/>
          <w:sz w:val="22"/>
        </w:rPr>
        <w:t xml:space="preserve">ll sections of the checklist have been fully completed including dates and version numbers where </w:t>
      </w:r>
      <w:r w:rsidR="002878FD" w:rsidRPr="002E6815">
        <w:rPr>
          <w:rFonts w:ascii="Arial" w:hAnsi="Arial"/>
          <w:sz w:val="22"/>
        </w:rPr>
        <w:t>indicated</w:t>
      </w:r>
    </w:p>
    <w:p w14:paraId="5BEFF35E" w14:textId="1530AA91" w:rsidR="00561329" w:rsidRPr="002E6815" w:rsidRDefault="00C70656" w:rsidP="002878FD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>Confirm that d</w:t>
      </w:r>
      <w:r w:rsidR="00561329" w:rsidRPr="002E6815">
        <w:rPr>
          <w:rFonts w:ascii="Arial" w:hAnsi="Arial"/>
          <w:sz w:val="22"/>
        </w:rPr>
        <w:t>ates and versions of documents listed on the checklist match the documents included in the pack</w:t>
      </w:r>
    </w:p>
    <w:p w14:paraId="070C2777" w14:textId="4A61ABF6" w:rsidR="001A3E97" w:rsidRPr="002E6815" w:rsidRDefault="001A3E97" w:rsidP="002878FD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 w:cs="Arial"/>
          <w:b/>
          <w:sz w:val="22"/>
          <w:szCs w:val="22"/>
        </w:rPr>
      </w:pPr>
      <w:r w:rsidRPr="002E6815">
        <w:rPr>
          <w:rFonts w:ascii="Arial" w:hAnsi="Arial" w:cs="Arial"/>
          <w:sz w:val="22"/>
          <w:szCs w:val="22"/>
        </w:rPr>
        <w:t>If a document has an expiration date, the date need</w:t>
      </w:r>
      <w:r w:rsidR="002B3606" w:rsidRPr="002E6815">
        <w:rPr>
          <w:rFonts w:ascii="Arial" w:hAnsi="Arial" w:cs="Arial"/>
          <w:sz w:val="22"/>
          <w:szCs w:val="22"/>
        </w:rPr>
        <w:t>s</w:t>
      </w:r>
      <w:r w:rsidRPr="002E6815">
        <w:rPr>
          <w:rFonts w:ascii="Arial" w:hAnsi="Arial" w:cs="Arial"/>
          <w:sz w:val="22"/>
          <w:szCs w:val="22"/>
        </w:rPr>
        <w:t xml:space="preserve"> to be listed as expiration date by the compiler </w:t>
      </w:r>
    </w:p>
    <w:p w14:paraId="1F58327E" w14:textId="255853F8" w:rsidR="00E46A42" w:rsidRPr="002E6815" w:rsidRDefault="005C4A18" w:rsidP="00D16FD0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>PART 1B – Country-specific d</w:t>
      </w:r>
      <w:r w:rsidR="00D16FD0" w:rsidRPr="002E6815">
        <w:rPr>
          <w:rFonts w:ascii="Arial" w:hAnsi="Arial"/>
          <w:sz w:val="22"/>
        </w:rPr>
        <w:t>ocuments</w:t>
      </w:r>
      <w:r w:rsidR="00160039" w:rsidRPr="002E6815">
        <w:rPr>
          <w:rFonts w:ascii="Arial" w:hAnsi="Arial"/>
          <w:sz w:val="22"/>
        </w:rPr>
        <w:t xml:space="preserve">:  </w:t>
      </w:r>
      <w:r w:rsidR="004849A2" w:rsidRPr="002E6815">
        <w:rPr>
          <w:rFonts w:ascii="Arial" w:hAnsi="Arial"/>
          <w:sz w:val="22"/>
        </w:rPr>
        <w:t xml:space="preserve">confirm </w:t>
      </w:r>
      <w:r w:rsidR="00D16FD0" w:rsidRPr="002E6815">
        <w:rPr>
          <w:rFonts w:ascii="Arial" w:hAnsi="Arial"/>
          <w:sz w:val="22"/>
        </w:rPr>
        <w:t xml:space="preserve">all applicable country specific documents </w:t>
      </w:r>
      <w:r w:rsidR="004849A2" w:rsidRPr="002E6815">
        <w:rPr>
          <w:rFonts w:ascii="Arial" w:hAnsi="Arial"/>
          <w:sz w:val="22"/>
        </w:rPr>
        <w:t xml:space="preserve">are </w:t>
      </w:r>
      <w:r w:rsidR="00D16FD0" w:rsidRPr="002E6815">
        <w:rPr>
          <w:rFonts w:ascii="Arial" w:hAnsi="Arial"/>
          <w:sz w:val="22"/>
        </w:rPr>
        <w:t>listed</w:t>
      </w:r>
      <w:r w:rsidR="00124BEA" w:rsidRPr="002E6815">
        <w:rPr>
          <w:rFonts w:ascii="Arial" w:hAnsi="Arial"/>
          <w:sz w:val="22"/>
        </w:rPr>
        <w:t xml:space="preserve"> </w:t>
      </w:r>
      <w:r w:rsidR="00C70656" w:rsidRPr="002E6815">
        <w:rPr>
          <w:rFonts w:ascii="Arial" w:hAnsi="Arial"/>
          <w:sz w:val="22"/>
        </w:rPr>
        <w:t xml:space="preserve">and </w:t>
      </w:r>
      <w:r w:rsidR="004849A2" w:rsidRPr="002E6815">
        <w:rPr>
          <w:rFonts w:ascii="Arial" w:hAnsi="Arial"/>
          <w:sz w:val="22"/>
        </w:rPr>
        <w:t xml:space="preserve">are </w:t>
      </w:r>
      <w:r w:rsidR="00C70656" w:rsidRPr="002E6815">
        <w:rPr>
          <w:rFonts w:ascii="Arial" w:hAnsi="Arial"/>
          <w:sz w:val="22"/>
        </w:rPr>
        <w:t>included in the Pack as applicable</w:t>
      </w:r>
      <w:r w:rsidR="00124BEA" w:rsidRPr="002E6815">
        <w:rPr>
          <w:rFonts w:ascii="Arial" w:hAnsi="Arial"/>
          <w:sz w:val="22"/>
        </w:rPr>
        <w:t xml:space="preserve">.  Additional country specific items should be listed under Item </w:t>
      </w:r>
      <w:r w:rsidR="009E5BF5" w:rsidRPr="002E6815">
        <w:rPr>
          <w:rFonts w:ascii="Arial" w:hAnsi="Arial" w:cs="Arial"/>
          <w:sz w:val="22"/>
          <w:szCs w:val="22"/>
        </w:rPr>
        <w:t>19</w:t>
      </w:r>
      <w:r w:rsidR="00124BEA" w:rsidRPr="002E6815">
        <w:rPr>
          <w:rFonts w:ascii="Arial" w:hAnsi="Arial"/>
          <w:sz w:val="22"/>
        </w:rPr>
        <w:t xml:space="preserve">, with additional rows being added as needed and numbered </w:t>
      </w:r>
      <w:r w:rsidR="009E5BF5" w:rsidRPr="002E6815">
        <w:rPr>
          <w:rFonts w:ascii="Arial" w:hAnsi="Arial" w:cs="Arial"/>
          <w:sz w:val="22"/>
          <w:szCs w:val="22"/>
        </w:rPr>
        <w:t>19</w:t>
      </w:r>
      <w:r w:rsidR="00124BEA" w:rsidRPr="002E6815">
        <w:rPr>
          <w:rFonts w:ascii="Arial" w:hAnsi="Arial"/>
          <w:sz w:val="22"/>
        </w:rPr>
        <w:t xml:space="preserve">.1, </w:t>
      </w:r>
      <w:r w:rsidR="009E5BF5" w:rsidRPr="002E6815">
        <w:rPr>
          <w:rFonts w:ascii="Arial" w:hAnsi="Arial" w:cs="Arial"/>
          <w:sz w:val="22"/>
          <w:szCs w:val="22"/>
        </w:rPr>
        <w:t>19</w:t>
      </w:r>
      <w:r w:rsidR="00124BEA" w:rsidRPr="002E6815">
        <w:rPr>
          <w:rFonts w:ascii="Arial" w:hAnsi="Arial"/>
          <w:sz w:val="22"/>
        </w:rPr>
        <w:t>.2, etc.</w:t>
      </w:r>
    </w:p>
    <w:p w14:paraId="44EFE38C" w14:textId="686984A6" w:rsidR="005C4A18" w:rsidRPr="002E6815" w:rsidRDefault="005C4A18" w:rsidP="00D16FD0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>PART 2 – Study-specific documents</w:t>
      </w:r>
      <w:r w:rsidR="00160039" w:rsidRPr="002E6815">
        <w:rPr>
          <w:rFonts w:ascii="Arial" w:hAnsi="Arial"/>
          <w:sz w:val="22"/>
        </w:rPr>
        <w:t xml:space="preserve">:  </w:t>
      </w:r>
      <w:r w:rsidR="00124BEA" w:rsidRPr="002E6815">
        <w:rPr>
          <w:rFonts w:ascii="Arial" w:hAnsi="Arial"/>
          <w:sz w:val="22"/>
        </w:rPr>
        <w:t xml:space="preserve">Item </w:t>
      </w:r>
      <w:r w:rsidR="001A3E97" w:rsidRPr="002E6815">
        <w:rPr>
          <w:rFonts w:ascii="Arial" w:hAnsi="Arial" w:cs="Arial"/>
          <w:sz w:val="22"/>
          <w:szCs w:val="22"/>
        </w:rPr>
        <w:t>2</w:t>
      </w:r>
      <w:r w:rsidR="009E5BF5" w:rsidRPr="002E6815">
        <w:rPr>
          <w:rFonts w:ascii="Arial" w:hAnsi="Arial" w:cs="Arial"/>
          <w:sz w:val="22"/>
          <w:szCs w:val="22"/>
        </w:rPr>
        <w:t>7</w:t>
      </w:r>
      <w:r w:rsidR="00124BEA" w:rsidRPr="002E6815">
        <w:rPr>
          <w:rFonts w:ascii="Arial" w:hAnsi="Arial"/>
          <w:sz w:val="22"/>
        </w:rPr>
        <w:t xml:space="preserve">, </w:t>
      </w:r>
      <w:r w:rsidRPr="002E6815">
        <w:rPr>
          <w:rFonts w:ascii="Arial" w:hAnsi="Arial"/>
          <w:sz w:val="22"/>
        </w:rPr>
        <w:t>Local Laboratory Certifications and Reference Ranges –</w:t>
      </w:r>
      <w:r w:rsidR="0035152F" w:rsidRPr="002E6815">
        <w:rPr>
          <w:rFonts w:ascii="Arial" w:hAnsi="Arial"/>
          <w:sz w:val="22"/>
        </w:rPr>
        <w:t xml:space="preserve"> </w:t>
      </w:r>
      <w:r w:rsidRPr="002E6815">
        <w:rPr>
          <w:rFonts w:ascii="Arial" w:hAnsi="Arial"/>
          <w:sz w:val="22"/>
        </w:rPr>
        <w:t xml:space="preserve">each document should be </w:t>
      </w:r>
      <w:r w:rsidR="00C316A8" w:rsidRPr="002E6815">
        <w:rPr>
          <w:rFonts w:ascii="Arial" w:hAnsi="Arial"/>
          <w:sz w:val="22"/>
        </w:rPr>
        <w:t>listed</w:t>
      </w:r>
      <w:r w:rsidR="00C316A8" w:rsidRPr="002E6815">
        <w:rPr>
          <w:rFonts w:ascii="Arial" w:hAnsi="Arial" w:cs="Arial"/>
          <w:sz w:val="22"/>
          <w:szCs w:val="22"/>
        </w:rPr>
        <w:t>,</w:t>
      </w:r>
      <w:r w:rsidRPr="002E6815">
        <w:rPr>
          <w:rFonts w:ascii="Arial" w:hAnsi="Arial"/>
          <w:sz w:val="22"/>
        </w:rPr>
        <w:t xml:space="preserve"> and date provided (if available).  </w:t>
      </w:r>
      <w:r w:rsidR="00C86A7F" w:rsidRPr="002E6815">
        <w:rPr>
          <w:rFonts w:ascii="Arial" w:hAnsi="Arial"/>
          <w:sz w:val="22"/>
        </w:rPr>
        <w:t>Additional</w:t>
      </w:r>
      <w:r w:rsidR="0035152F" w:rsidRPr="002E6815">
        <w:rPr>
          <w:rFonts w:ascii="Arial" w:hAnsi="Arial"/>
          <w:sz w:val="22"/>
        </w:rPr>
        <w:t xml:space="preserve"> rows can be added </w:t>
      </w:r>
      <w:r w:rsidR="00C86A7F" w:rsidRPr="002E6815">
        <w:rPr>
          <w:rFonts w:ascii="Arial" w:hAnsi="Arial"/>
          <w:sz w:val="22"/>
        </w:rPr>
        <w:t xml:space="preserve">if needed (numbered </w:t>
      </w:r>
      <w:r w:rsidR="00BB5D8A" w:rsidRPr="002E6815">
        <w:rPr>
          <w:rFonts w:ascii="Arial" w:hAnsi="Arial" w:cs="Arial"/>
          <w:sz w:val="22"/>
          <w:szCs w:val="22"/>
        </w:rPr>
        <w:t>2</w:t>
      </w:r>
      <w:r w:rsidR="009E5BF5" w:rsidRPr="002E6815">
        <w:rPr>
          <w:rFonts w:ascii="Arial" w:hAnsi="Arial" w:cs="Arial"/>
          <w:sz w:val="22"/>
          <w:szCs w:val="22"/>
        </w:rPr>
        <w:t>7</w:t>
      </w:r>
      <w:r w:rsidR="00124BEA" w:rsidRPr="002E6815">
        <w:rPr>
          <w:rFonts w:ascii="Arial" w:hAnsi="Arial"/>
          <w:sz w:val="22"/>
        </w:rPr>
        <w:t xml:space="preserve">.1, </w:t>
      </w:r>
      <w:r w:rsidR="00BB5D8A" w:rsidRPr="002E6815">
        <w:rPr>
          <w:rFonts w:ascii="Arial" w:hAnsi="Arial" w:cs="Arial"/>
          <w:sz w:val="22"/>
          <w:szCs w:val="22"/>
        </w:rPr>
        <w:t>2</w:t>
      </w:r>
      <w:r w:rsidR="009E5BF5" w:rsidRPr="002E6815">
        <w:rPr>
          <w:rFonts w:ascii="Arial" w:hAnsi="Arial" w:cs="Arial"/>
          <w:sz w:val="22"/>
          <w:szCs w:val="22"/>
        </w:rPr>
        <w:t>7</w:t>
      </w:r>
      <w:r w:rsidR="00124BEA" w:rsidRPr="002E6815">
        <w:rPr>
          <w:rFonts w:ascii="Arial" w:hAnsi="Arial"/>
          <w:sz w:val="22"/>
        </w:rPr>
        <w:t>.2, etc.</w:t>
      </w:r>
      <w:r w:rsidR="00C86A7F" w:rsidRPr="002E6815">
        <w:rPr>
          <w:rFonts w:ascii="Arial" w:hAnsi="Arial"/>
          <w:sz w:val="22"/>
        </w:rPr>
        <w:t>).</w:t>
      </w:r>
      <w:r w:rsidR="0035152F" w:rsidRPr="002E6815">
        <w:rPr>
          <w:rFonts w:ascii="Arial" w:hAnsi="Arial"/>
          <w:sz w:val="22"/>
        </w:rPr>
        <w:t xml:space="preserve">  </w:t>
      </w:r>
    </w:p>
    <w:p w14:paraId="5D615F59" w14:textId="7110F7B2" w:rsidR="0035152F" w:rsidRPr="002E6815" w:rsidRDefault="0035152F" w:rsidP="00FD288E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 xml:space="preserve">PART 2 – Study-specific documents, </w:t>
      </w:r>
      <w:r w:rsidR="00124BEA" w:rsidRPr="002E6815">
        <w:rPr>
          <w:rFonts w:ascii="Arial" w:hAnsi="Arial"/>
          <w:sz w:val="22"/>
        </w:rPr>
        <w:t xml:space="preserve">Item </w:t>
      </w:r>
      <w:r w:rsidR="009E5BF5" w:rsidRPr="002E6815">
        <w:rPr>
          <w:rFonts w:ascii="Arial" w:hAnsi="Arial" w:cs="Arial"/>
          <w:sz w:val="22"/>
          <w:szCs w:val="22"/>
        </w:rPr>
        <w:t>30</w:t>
      </w:r>
      <w:r w:rsidR="00124BEA" w:rsidRPr="002E6815">
        <w:rPr>
          <w:rFonts w:ascii="Arial" w:hAnsi="Arial"/>
          <w:sz w:val="22"/>
        </w:rPr>
        <w:t>,</w:t>
      </w:r>
      <w:r w:rsidR="002C3CF0" w:rsidRPr="002E6815">
        <w:rPr>
          <w:rFonts w:ascii="Arial" w:hAnsi="Arial"/>
          <w:sz w:val="22"/>
        </w:rPr>
        <w:t xml:space="preserve"> </w:t>
      </w:r>
      <w:r w:rsidRPr="002E6815">
        <w:rPr>
          <w:rFonts w:ascii="Arial" w:hAnsi="Arial"/>
          <w:sz w:val="22"/>
        </w:rPr>
        <w:t xml:space="preserve">Central Laboratory Certifications and Reference Ranges.  </w:t>
      </w:r>
      <w:r w:rsidR="00C86A7F" w:rsidRPr="002E6815">
        <w:rPr>
          <w:rFonts w:ascii="Arial" w:hAnsi="Arial"/>
          <w:sz w:val="22"/>
        </w:rPr>
        <w:t xml:space="preserve">This row should only be marked “not applicable” for studies where there is no Central Laboratory used. </w:t>
      </w:r>
      <w:r w:rsidRPr="002E6815">
        <w:rPr>
          <w:rFonts w:ascii="Arial" w:hAnsi="Arial"/>
          <w:sz w:val="22"/>
        </w:rPr>
        <w:t>If there is a Central Laboratory used on the study, the Certifications and Ranges must be on file in the TMF</w:t>
      </w:r>
      <w:r w:rsidR="00C86A7F" w:rsidRPr="002E6815">
        <w:rPr>
          <w:rFonts w:ascii="Arial" w:hAnsi="Arial"/>
          <w:sz w:val="22"/>
        </w:rPr>
        <w:t xml:space="preserve">, and the row marked </w:t>
      </w:r>
      <w:r w:rsidRPr="002E6815">
        <w:rPr>
          <w:rFonts w:ascii="Arial" w:hAnsi="Arial"/>
          <w:sz w:val="22"/>
        </w:rPr>
        <w:t xml:space="preserve">“present and accurate.” </w:t>
      </w:r>
    </w:p>
    <w:p w14:paraId="596871C5" w14:textId="69EE93EC" w:rsidR="004849A2" w:rsidRPr="002E6815" w:rsidRDefault="005C4A18" w:rsidP="004849A2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>I</w:t>
      </w:r>
      <w:r w:rsidR="00055270" w:rsidRPr="002E6815">
        <w:rPr>
          <w:rFonts w:ascii="Arial" w:hAnsi="Arial"/>
          <w:sz w:val="22"/>
        </w:rPr>
        <w:t xml:space="preserve">f any additional documents not otherwise listed on the EDP-Review Checklist are required to be collected from the site prior to EDP approval, </w:t>
      </w:r>
      <w:r w:rsidRPr="002E6815">
        <w:rPr>
          <w:rFonts w:ascii="Arial" w:hAnsi="Arial"/>
          <w:sz w:val="22"/>
        </w:rPr>
        <w:t xml:space="preserve">add rows in </w:t>
      </w:r>
      <w:r w:rsidR="0035152F" w:rsidRPr="002E6815">
        <w:rPr>
          <w:rFonts w:ascii="Arial" w:hAnsi="Arial"/>
          <w:sz w:val="22"/>
        </w:rPr>
        <w:t xml:space="preserve">the </w:t>
      </w:r>
      <w:r w:rsidRPr="002E6815">
        <w:rPr>
          <w:rFonts w:ascii="Arial" w:hAnsi="Arial"/>
          <w:sz w:val="22"/>
        </w:rPr>
        <w:t xml:space="preserve">appropriate section – list documents by title and </w:t>
      </w:r>
      <w:r w:rsidR="00055270" w:rsidRPr="002E6815">
        <w:rPr>
          <w:rFonts w:ascii="Arial" w:hAnsi="Arial"/>
          <w:sz w:val="22"/>
        </w:rPr>
        <w:t>date</w:t>
      </w:r>
      <w:r w:rsidRPr="002E6815">
        <w:rPr>
          <w:rFonts w:ascii="Arial" w:hAnsi="Arial"/>
          <w:sz w:val="22"/>
        </w:rPr>
        <w:t xml:space="preserve"> as applicable.</w:t>
      </w:r>
      <w:r w:rsidR="00E00EF1" w:rsidRPr="002E6815">
        <w:rPr>
          <w:rFonts w:ascii="Arial" w:hAnsi="Arial"/>
          <w:sz w:val="22"/>
        </w:rPr>
        <w:t xml:space="preserve"> Where possible, additional items should be numbered as in the examples above “XX.1, XX.2, etc.”  Otherwise you will need to manually update the numbering on subsequent rows.</w:t>
      </w:r>
    </w:p>
    <w:p w14:paraId="1595E158" w14:textId="034CF06B" w:rsidR="002878FD" w:rsidRPr="002E6815" w:rsidRDefault="00C70656" w:rsidP="004849A2">
      <w:pPr>
        <w:numPr>
          <w:ilvl w:val="2"/>
          <w:numId w:val="1"/>
        </w:numPr>
        <w:tabs>
          <w:tab w:val="clear" w:pos="2160"/>
        </w:tabs>
        <w:ind w:left="1800"/>
        <w:rPr>
          <w:rFonts w:ascii="Arial" w:hAnsi="Arial"/>
          <w:b/>
          <w:sz w:val="22"/>
        </w:rPr>
      </w:pPr>
      <w:r w:rsidRPr="002E6815">
        <w:rPr>
          <w:rFonts w:ascii="Arial" w:hAnsi="Arial"/>
          <w:sz w:val="22"/>
        </w:rPr>
        <w:t>Confirm a</w:t>
      </w:r>
      <w:r w:rsidR="00561329" w:rsidRPr="002E6815">
        <w:rPr>
          <w:rFonts w:ascii="Arial" w:hAnsi="Arial"/>
          <w:sz w:val="22"/>
        </w:rPr>
        <w:t>ll required documents listed on the che</w:t>
      </w:r>
      <w:r w:rsidR="0035152F" w:rsidRPr="002E6815">
        <w:rPr>
          <w:rFonts w:ascii="Arial" w:hAnsi="Arial"/>
          <w:sz w:val="22"/>
        </w:rPr>
        <w:t xml:space="preserve">cklist are included in the pack prior to submitting </w:t>
      </w:r>
      <w:r w:rsidR="004849A2" w:rsidRPr="002E6815">
        <w:rPr>
          <w:rFonts w:ascii="Arial" w:hAnsi="Arial"/>
          <w:sz w:val="22"/>
        </w:rPr>
        <w:t>to Designated/Authorized Approver</w:t>
      </w:r>
      <w:r w:rsidR="0035152F" w:rsidRPr="002E6815">
        <w:rPr>
          <w:rFonts w:ascii="Arial" w:hAnsi="Arial"/>
          <w:sz w:val="22"/>
        </w:rPr>
        <w:t>.</w:t>
      </w:r>
    </w:p>
    <w:p w14:paraId="39AFF0FE" w14:textId="6266D3EE" w:rsidR="00C316A8" w:rsidRPr="007E7620" w:rsidRDefault="00C316A8" w:rsidP="00F92469">
      <w:pPr>
        <w:pStyle w:val="ListParagraph"/>
        <w:numPr>
          <w:ilvl w:val="2"/>
          <w:numId w:val="1"/>
        </w:numPr>
        <w:tabs>
          <w:tab w:val="clear" w:pos="2160"/>
        </w:tabs>
        <w:ind w:left="1800"/>
        <w:rPr>
          <w:rFonts w:ascii="Arial" w:hAnsi="Arial" w:cs="Arial"/>
          <w:sz w:val="22"/>
          <w:szCs w:val="22"/>
        </w:rPr>
      </w:pPr>
      <w:r w:rsidRPr="00B35A7A">
        <w:rPr>
          <w:rFonts w:ascii="Arial" w:hAnsi="Arial" w:cs="Arial"/>
          <w:sz w:val="22"/>
          <w:szCs w:val="22"/>
        </w:rPr>
        <w:t>Signatures can be either electronic or wet signature.</w:t>
      </w:r>
      <w:r w:rsidRPr="00B35A7A">
        <w:rPr>
          <w:rFonts w:ascii="Arial" w:hAnsi="Arial" w:cs="Arial"/>
          <w:b/>
          <w:sz w:val="22"/>
          <w:szCs w:val="22"/>
        </w:rPr>
        <w:t xml:space="preserve"> </w:t>
      </w:r>
      <w:r w:rsidRPr="007E7620">
        <w:rPr>
          <w:rFonts w:ascii="Arial" w:hAnsi="Arial" w:cs="Arial"/>
          <w:sz w:val="22"/>
          <w:szCs w:val="22"/>
        </w:rPr>
        <w:t>Electronic signatures are preferable, when possible.</w:t>
      </w:r>
    </w:p>
    <w:p w14:paraId="4BAC013D" w14:textId="77777777" w:rsidR="00007803" w:rsidRPr="002878FD" w:rsidRDefault="00007803" w:rsidP="00007803">
      <w:pPr>
        <w:ind w:left="1080"/>
        <w:rPr>
          <w:rFonts w:ascii="Arial" w:hAnsi="Arial" w:cs="Arial"/>
          <w:b/>
          <w:sz w:val="22"/>
          <w:szCs w:val="22"/>
        </w:rPr>
      </w:pPr>
    </w:p>
    <w:p w14:paraId="09E10AAC" w14:textId="77777777" w:rsidR="00007803" w:rsidRDefault="00007803">
      <w:pPr>
        <w:rPr>
          <w:rFonts w:ascii="Arial" w:hAnsi="Arial" w:cs="Arial"/>
          <w:sz w:val="22"/>
          <w:szCs w:val="22"/>
        </w:rPr>
        <w:sectPr w:rsidR="00007803" w:rsidSect="00007803">
          <w:headerReference w:type="default" r:id="rId8"/>
          <w:footerReference w:type="default" r:id="rId9"/>
          <w:headerReference w:type="first" r:id="rId10"/>
          <w:footerReference w:type="first" r:id="rId11"/>
          <w:headerReference w:type="even" r:id="rId15"/>
          <w:footerReference w:type="even" r:id="rId16"/>
          <w:pgSz w:w="12240" w:h="15840" w:code="1"/>
          <w:pgMar w:top="1440" w:right="1440" w:bottom="1440" w:left="1134" w:header="720" w:footer="720" w:gutter="0"/>
          <w:paperSrc w:first="1" w:other="1"/>
          <w:pgNumType w:start="1"/>
          <w:cols w:space="720"/>
          <w:titlePg/>
          <w:docGrid w:linePitch="360"/>
        </w:sectPr>
      </w:pP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4820"/>
        <w:gridCol w:w="4990"/>
      </w:tblGrid>
      <w:tr w:rsidR="00604948" w:rsidRPr="00376CC1" w14:paraId="1E19F5AC" w14:textId="77777777" w:rsidTr="0039618C">
        <w:trPr>
          <w:trHeight w:val="645"/>
        </w:trPr>
        <w:tc>
          <w:tcPr>
            <w:tcW w:w="4820" w:type="dxa"/>
          </w:tcPr>
          <w:p w14:paraId="3CB1EDB0" w14:textId="77777777" w:rsidR="00604948" w:rsidRPr="00376CC1" w:rsidRDefault="00604948" w:rsidP="00604948">
            <w:pPr>
              <w:widowControl w:val="0"/>
              <w:tabs>
                <w:tab w:val="left" w:pos="540"/>
                <w:tab w:val="left" w:pos="2790"/>
                <w:tab w:val="left" w:pos="3240"/>
                <w:tab w:val="left" w:pos="4050"/>
                <w:tab w:val="left" w:pos="4590"/>
                <w:tab w:val="left" w:pos="5760"/>
                <w:tab w:val="left" w:pos="6480"/>
                <w:tab w:val="left" w:pos="7740"/>
                <w:tab w:val="left" w:pos="8850"/>
                <w:tab w:val="left" w:pos="9570"/>
                <w:tab w:val="left" w:pos="10290"/>
                <w:tab w:val="left" w:pos="11010"/>
                <w:tab w:val="left" w:pos="11730"/>
                <w:tab w:val="left" w:pos="12450"/>
                <w:tab w:val="left" w:pos="13170"/>
                <w:tab w:val="left" w:pos="13890"/>
                <w:tab w:val="left" w:pos="14610"/>
                <w:tab w:val="left" w:pos="15330"/>
                <w:tab w:val="left" w:pos="16050"/>
              </w:tabs>
              <w:spacing w:line="36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Type of IEC/IRB: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alias w:val="Type "/>
                <w:tag w:val="Type "/>
                <w:id w:val="169232153"/>
                <w:placeholder>
                  <w:docPart w:val="ED0C92ADB20840AB94CDD96017515EAC"/>
                </w:placeholder>
                <w:showingPlcHdr/>
                <w:dropDownList>
                  <w:listItem w:value="Choose an item."/>
                  <w:listItem w:displayText="Central" w:value="Central"/>
                  <w:listItem w:displayText="Local" w:value="Local"/>
                  <w:listItem w:displayText="Both" w:value="Both"/>
                </w:dropDownList>
              </w:sdtPr>
              <w:sdtEndPr/>
              <w:sdtContent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4990" w:type="dxa"/>
          </w:tcPr>
          <w:p w14:paraId="10F83BC7" w14:textId="77777777" w:rsidR="00604948" w:rsidRPr="00376CC1" w:rsidRDefault="00604948" w:rsidP="00604948">
            <w:pPr>
              <w:widowControl w:val="0"/>
              <w:tabs>
                <w:tab w:val="left" w:pos="540"/>
                <w:tab w:val="left" w:pos="2790"/>
                <w:tab w:val="left" w:pos="3240"/>
                <w:tab w:val="left" w:pos="4050"/>
                <w:tab w:val="left" w:pos="4590"/>
                <w:tab w:val="left" w:pos="5760"/>
                <w:tab w:val="left" w:pos="6480"/>
                <w:tab w:val="left" w:pos="7740"/>
                <w:tab w:val="left" w:pos="8850"/>
                <w:tab w:val="left" w:pos="9570"/>
                <w:tab w:val="left" w:pos="10290"/>
                <w:tab w:val="left" w:pos="11010"/>
                <w:tab w:val="left" w:pos="11730"/>
                <w:tab w:val="left" w:pos="12450"/>
                <w:tab w:val="left" w:pos="13170"/>
                <w:tab w:val="left" w:pos="13890"/>
                <w:tab w:val="left" w:pos="14610"/>
                <w:tab w:val="left" w:pos="15330"/>
                <w:tab w:val="left" w:pos="16050"/>
              </w:tabs>
              <w:spacing w:line="36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Pack submitted: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alias w:val="Type"/>
                <w:tag w:val="Type"/>
                <w:id w:val="169232157"/>
                <w:placeholder>
                  <w:docPart w:val="ED0C92ADB20840AB94CDD96017515EAC"/>
                </w:placeholder>
                <w:showingPlcHdr/>
                <w:dropDownList>
                  <w:listItem w:displayText="Choose an item" w:value=""/>
                  <w:listItem w:displayText="Complete Packet" w:value="Complete Packet"/>
                  <w:listItem w:displayText="Partial Packet" w:value="Partial Packet"/>
                  <w:listItem w:displayText="Revised documents" w:value="Revised documents"/>
                </w:dropDownList>
              </w:sdtPr>
              <w:sdtEndPr/>
              <w:sdtContent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</w:tbl>
    <w:p w14:paraId="64F279AF" w14:textId="2FC274C4" w:rsidR="00604948" w:rsidRPr="00A25430" w:rsidRDefault="00604948" w:rsidP="00604948">
      <w:pPr>
        <w:spacing w:before="120" w:after="120"/>
        <w:rPr>
          <w:rFonts w:ascii="Arial" w:hAnsi="Arial" w:cs="Arial"/>
          <w:color w:val="FF0000"/>
          <w:sz w:val="20"/>
          <w:szCs w:val="20"/>
        </w:rPr>
      </w:pPr>
      <w:r w:rsidRPr="00160039">
        <w:rPr>
          <w:rFonts w:ascii="Arial" w:hAnsi="Arial" w:cs="Arial"/>
          <w:b/>
          <w:color w:val="FF0000"/>
          <w:sz w:val="20"/>
          <w:szCs w:val="20"/>
        </w:rPr>
        <w:t>Note</w:t>
      </w:r>
      <w:r w:rsidRPr="00A25430">
        <w:rPr>
          <w:rFonts w:ascii="Arial" w:hAnsi="Arial" w:cs="Arial"/>
          <w:color w:val="FF0000"/>
          <w:sz w:val="20"/>
          <w:szCs w:val="20"/>
        </w:rPr>
        <w:t>: Please refer to the Essential Documents P</w:t>
      </w:r>
      <w:r w:rsidR="003F3584">
        <w:rPr>
          <w:rFonts w:ascii="Arial" w:hAnsi="Arial" w:cs="Arial"/>
          <w:color w:val="FF0000"/>
          <w:sz w:val="20"/>
          <w:szCs w:val="20"/>
        </w:rPr>
        <w:t>ack - Requirements Form (CS_FM_RSU0047</w:t>
      </w:r>
      <w:r w:rsidRPr="00A25430">
        <w:rPr>
          <w:rFonts w:ascii="Arial" w:hAnsi="Arial" w:cs="Arial"/>
          <w:color w:val="FF0000"/>
          <w:sz w:val="20"/>
          <w:szCs w:val="20"/>
        </w:rPr>
        <w:t>) for the study specific mand</w:t>
      </w:r>
      <w:r w:rsidR="00DB0797">
        <w:rPr>
          <w:rFonts w:ascii="Arial" w:hAnsi="Arial" w:cs="Arial"/>
          <w:color w:val="FF0000"/>
          <w:sz w:val="20"/>
          <w:szCs w:val="20"/>
        </w:rPr>
        <w:t>atory documents which might be H</w:t>
      </w:r>
      <w:r w:rsidRPr="00A25430">
        <w:rPr>
          <w:rFonts w:ascii="Arial" w:hAnsi="Arial" w:cs="Arial"/>
          <w:color w:val="FF0000"/>
          <w:sz w:val="20"/>
          <w:szCs w:val="20"/>
        </w:rPr>
        <w:t xml:space="preserve">old items for EDP approval. </w:t>
      </w:r>
    </w:p>
    <w:tbl>
      <w:tblPr>
        <w:tblW w:w="9810" w:type="dxa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20"/>
        <w:gridCol w:w="910"/>
        <w:gridCol w:w="1980"/>
        <w:gridCol w:w="1530"/>
        <w:gridCol w:w="180"/>
        <w:gridCol w:w="360"/>
        <w:gridCol w:w="540"/>
        <w:gridCol w:w="540"/>
        <w:gridCol w:w="220"/>
        <w:gridCol w:w="7"/>
        <w:gridCol w:w="403"/>
        <w:gridCol w:w="630"/>
        <w:gridCol w:w="1890"/>
      </w:tblGrid>
      <w:tr w:rsidR="00604948" w:rsidRPr="00376CC1" w14:paraId="67AA7EF5" w14:textId="77777777" w:rsidTr="0039618C">
        <w:trPr>
          <w:cantSplit/>
          <w:trHeight w:val="432"/>
          <w:tblHeader/>
        </w:trPr>
        <w:tc>
          <w:tcPr>
            <w:tcW w:w="6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33233D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DBADE1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PART 1A – Global Documents</w:t>
            </w:r>
          </w:p>
        </w:tc>
      </w:tr>
      <w:tr w:rsidR="0039618C" w:rsidRPr="00376CC1" w14:paraId="56FFDAB6" w14:textId="77777777" w:rsidTr="00F92469">
        <w:trPr>
          <w:cantSplit/>
          <w:tblHeader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12D55E44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04FFB13D" w14:textId="77777777" w:rsidR="00604948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DOCUMENTS REVIEWED</w:t>
            </w:r>
          </w:p>
          <w:p w14:paraId="1E8E0157" w14:textId="3BE1B4B1" w:rsidR="009C1EA0" w:rsidRPr="00376CC1" w:rsidRDefault="009C1EA0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If document has an expiration date, expiration date must be listed 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8D627A5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COMPILER </w:t>
            </w:r>
            <w:r w:rsidRPr="00376CC1">
              <w:rPr>
                <w:rFonts w:ascii="Arial" w:hAnsi="Arial" w:cs="Arial"/>
                <w:b/>
                <w:sz w:val="16"/>
                <w:szCs w:val="16"/>
              </w:rPr>
              <w:t>Document Status</w:t>
            </w:r>
          </w:p>
        </w:tc>
        <w:tc>
          <w:tcPr>
            <w:tcW w:w="166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ABBB1E4" w14:textId="77777777" w:rsidR="00604948" w:rsidRPr="00376CC1" w:rsidRDefault="00604948" w:rsidP="00604948">
            <w:pPr>
              <w:widowControl w:val="0"/>
              <w:ind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APPROVER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b/>
                <w:sz w:val="16"/>
                <w:szCs w:val="16"/>
              </w:rPr>
              <w:t>Document Status</w:t>
            </w:r>
          </w:p>
        </w:tc>
        <w:tc>
          <w:tcPr>
            <w:tcW w:w="2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bottom"/>
          </w:tcPr>
          <w:p w14:paraId="6DA46692" w14:textId="4DEC7786" w:rsidR="00604948" w:rsidRPr="00376CC1" w:rsidRDefault="00604948" w:rsidP="00604948">
            <w:pPr>
              <w:widowControl w:val="0"/>
              <w:ind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 is Approved with Action or Not approved, action required is as listed</w:t>
            </w:r>
            <w:r w:rsidR="004C0AE5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</w:p>
        </w:tc>
      </w:tr>
      <w:tr w:rsidR="0039618C" w:rsidRPr="00376CC1" w14:paraId="58ED4887" w14:textId="77777777" w:rsidTr="00F92469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7652B5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2890" w:type="dxa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4FB462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IEC/IRB approval letter dated  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59"/>
                <w:placeholder>
                  <w:docPart w:val="FB2C73106F1746128C8C47881A7CB235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7AC7EA24" w14:textId="184BCE7D" w:rsidR="00604948" w:rsidRPr="00376CC1" w:rsidRDefault="00604948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626E5F69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for required documents (version and date are listed in Part 2):  </w:t>
            </w:r>
          </w:p>
          <w:p w14:paraId="3F4F348F" w14:textId="77777777" w:rsidR="00604948" w:rsidRPr="00376CC1" w:rsidRDefault="00604948" w:rsidP="00604948">
            <w:pPr>
              <w:widowControl w:val="0"/>
              <w:numPr>
                <w:ilvl w:val="0"/>
                <w:numId w:val="5"/>
              </w:numPr>
              <w:ind w:left="440" w:hanging="27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Site</w:t>
            </w:r>
          </w:p>
          <w:p w14:paraId="5CA01DA0" w14:textId="77777777" w:rsidR="00604948" w:rsidRPr="00376CC1" w:rsidRDefault="00604948" w:rsidP="00604948">
            <w:pPr>
              <w:widowControl w:val="0"/>
              <w:numPr>
                <w:ilvl w:val="0"/>
                <w:numId w:val="5"/>
              </w:numPr>
              <w:ind w:left="440" w:hanging="27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Protocol </w:t>
            </w:r>
          </w:p>
          <w:p w14:paraId="059D6E80" w14:textId="718EF6F5" w:rsidR="00604948" w:rsidRPr="00376CC1" w:rsidRDefault="00604948" w:rsidP="00604948">
            <w:pPr>
              <w:widowControl w:val="0"/>
              <w:numPr>
                <w:ilvl w:val="0"/>
                <w:numId w:val="5"/>
              </w:numPr>
              <w:ind w:left="440" w:hanging="27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Subject Materials (ICF, diary card, </w:t>
            </w:r>
            <w:r w:rsidR="002C3CF0" w:rsidRPr="00376CC1">
              <w:rPr>
                <w:rFonts w:ascii="Arial" w:hAnsi="Arial" w:cs="Arial"/>
                <w:sz w:val="20"/>
                <w:szCs w:val="20"/>
              </w:rPr>
              <w:t>etc.</w:t>
            </w:r>
            <w:r w:rsidRPr="00376CC1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03A4E325" w14:textId="3622C7DC" w:rsidR="00604948" w:rsidRPr="00376CC1" w:rsidRDefault="00604948" w:rsidP="00604948">
            <w:pPr>
              <w:widowControl w:val="0"/>
              <w:numPr>
                <w:ilvl w:val="0"/>
                <w:numId w:val="5"/>
              </w:numPr>
              <w:ind w:left="440" w:hanging="27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IB /acknowledgment of IB</w:t>
            </w:r>
            <w:r w:rsidR="00C70656">
              <w:rPr>
                <w:rFonts w:ascii="Arial" w:hAnsi="Arial" w:cs="Arial"/>
                <w:sz w:val="20"/>
                <w:szCs w:val="20"/>
              </w:rPr>
              <w:t xml:space="preserve"> (if applicable)</w:t>
            </w:r>
          </w:p>
          <w:p w14:paraId="23A750AD" w14:textId="6D944208" w:rsidR="00604948" w:rsidRPr="0039618C" w:rsidRDefault="00604948" w:rsidP="00C316A8">
            <w:pPr>
              <w:widowControl w:val="0"/>
              <w:rPr>
                <w:rFonts w:ascii="Arial" w:hAnsi="Arial"/>
                <w:sz w:val="20"/>
              </w:rPr>
            </w:pP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Include translations and 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Translation Verification F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orm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s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(TVFs)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(if applicable)</w:t>
            </w:r>
          </w:p>
        </w:tc>
        <w:tc>
          <w:tcPr>
            <w:tcW w:w="1710" w:type="dxa"/>
            <w:gridSpan w:val="2"/>
            <w:tcBorders>
              <w:left w:val="single" w:sz="6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363916220"/>
              <w:placeholder>
                <w:docPart w:val="55BB2D47E64D4588AE3790F53402C30A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579971B2" w14:textId="77777777" w:rsidR="00604948" w:rsidRPr="00376CC1" w:rsidRDefault="00604948" w:rsidP="00604948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4AB91C8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7" w:type="dxa"/>
            <w:gridSpan w:val="5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43"/>
              <w:placeholder>
                <w:docPart w:val="504B940F0D20416694DA0085E123F1DA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35047083" w14:textId="77777777" w:rsidR="00604948" w:rsidRPr="00376CC1" w:rsidRDefault="00604948" w:rsidP="00604948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065D16AD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3" w:type="dxa"/>
            <w:gridSpan w:val="3"/>
            <w:tcBorders>
              <w:left w:val="single" w:sz="4" w:space="0" w:color="auto"/>
              <w:right w:val="single" w:sz="6" w:space="0" w:color="auto"/>
            </w:tcBorders>
          </w:tcPr>
          <w:p w14:paraId="3C3BB075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11D77EFD" w14:textId="77777777" w:rsidTr="00F92469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2043C96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1794FC4B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IEC/IRB Composition dated:</w:t>
            </w:r>
          </w:p>
          <w:p w14:paraId="499F8CC2" w14:textId="77777777" w:rsidR="00604948" w:rsidRPr="00376CC1" w:rsidRDefault="00202E51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0"/>
                <w:placeholder>
                  <w:docPart w:val="7BA865061C1D42468BBA3182FC9C7C45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08E7BB35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  <w:p w14:paraId="3D0593BB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(e.g. Membership List, FWA #)</w:t>
            </w:r>
          </w:p>
          <w:p w14:paraId="1A013E9C" w14:textId="465FC1B3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(&lt;2 </w:t>
            </w:r>
            <w:r w:rsidR="002C3CF0" w:rsidRPr="00376CC1">
              <w:rPr>
                <w:rFonts w:ascii="Arial" w:hAnsi="Arial" w:cs="Arial"/>
                <w:sz w:val="20"/>
                <w:szCs w:val="20"/>
              </w:rPr>
              <w:t>yrs.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 old if dated or as per country legislation)</w:t>
            </w:r>
          </w:p>
          <w:p w14:paraId="78C7E312" w14:textId="31639E24" w:rsidR="00604948" w:rsidRPr="00C316A8" w:rsidRDefault="00604948" w:rsidP="00C316A8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Include all translations and 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TVF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s (if applicable)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06"/>
              <w:placeholder>
                <w:docPart w:val="E12EDFA198B04209B783E77A8F07EA2F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0D32275F" w14:textId="77777777" w:rsidR="00604948" w:rsidRPr="00376CC1" w:rsidRDefault="00604948" w:rsidP="00604948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581D0D20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45"/>
              <w:placeholder>
                <w:docPart w:val="49125E2A538A4BCFAC552EF119D4FBCD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6D8D6581" w14:textId="77777777" w:rsidR="00604948" w:rsidRPr="00376CC1" w:rsidRDefault="00604948" w:rsidP="00604948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647C00BE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4357509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1A0F7C4C" w14:textId="77777777" w:rsidTr="00F92469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2F638A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1C0A5E61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IEC/IRB Statement of GCP compliance dated:</w:t>
            </w:r>
          </w:p>
          <w:p w14:paraId="54D38062" w14:textId="77777777" w:rsidR="00604948" w:rsidRPr="00376CC1" w:rsidRDefault="00202E51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1"/>
                <w:placeholder>
                  <w:docPart w:val="8EAD4B2873314D328DB66F40117BD40C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50F124F0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  <w:p w14:paraId="4E22F642" w14:textId="58CBB139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(</w:t>
            </w:r>
            <w:r w:rsidR="007E7620" w:rsidRPr="00376CC1">
              <w:rPr>
                <w:rFonts w:ascii="Arial" w:hAnsi="Arial" w:cs="Arial"/>
                <w:sz w:val="20"/>
                <w:szCs w:val="20"/>
              </w:rPr>
              <w:t>Per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 country legislation)</w:t>
            </w:r>
          </w:p>
          <w:p w14:paraId="2E4E3179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6D0B9A">
              <w:rPr>
                <w:rFonts w:ascii="Arial" w:hAnsi="Arial" w:cs="Arial"/>
                <w:b/>
                <w:sz w:val="20"/>
                <w:szCs w:val="20"/>
              </w:rPr>
              <w:t>US only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: FWA # </w:t>
            </w:r>
            <w:r>
              <w:rPr>
                <w:rFonts w:ascii="Arial" w:hAnsi="Arial" w:cs="Arial"/>
                <w:sz w:val="20"/>
                <w:szCs w:val="20"/>
              </w:rPr>
              <w:t>may be provided to fulfill requirement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07"/>
              <w:placeholder>
                <w:docPart w:val="A97F33CCD97542909B70A0F12CE72A4F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08CCAD3A" w14:textId="77777777" w:rsidR="00604948" w:rsidRPr="00376CC1" w:rsidRDefault="00604948" w:rsidP="00604948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2F1E3B60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47"/>
              <w:placeholder>
                <w:docPart w:val="D06EBE39CA224E4F961C8A1E9DE8A297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35D89948" w14:textId="77777777" w:rsidR="00604948" w:rsidRPr="00376CC1" w:rsidRDefault="00604948" w:rsidP="00604948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517D3CF7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C98B974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7C64C5E0" w14:textId="77777777" w:rsidTr="00F92469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F202B53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lastRenderedPageBreak/>
              <w:t>4.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702B0670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Signed Clinical Trial Agreement </w:t>
            </w:r>
          </w:p>
          <w:p w14:paraId="3DA2D71F" w14:textId="7D02E9BF" w:rsidR="00604948" w:rsidRPr="00376CC1" w:rsidRDefault="00604948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Date of last signature/F</w:t>
            </w:r>
            <w:r w:rsidR="00B52B36">
              <w:rPr>
                <w:rFonts w:ascii="Arial" w:hAnsi="Arial" w:cs="Arial"/>
                <w:sz w:val="20"/>
                <w:szCs w:val="20"/>
              </w:rPr>
              <w:t>ully Executed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 date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2"/>
                <w:placeholder>
                  <w:docPart w:val="6097A50E7626476FA71F317844287CD6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13EB178C" w14:textId="77777777" w:rsidR="00F92469" w:rsidRPr="0039618C" w:rsidRDefault="00F92469" w:rsidP="00604948">
            <w:pPr>
              <w:widowControl w:val="0"/>
              <w:rPr>
                <w:rFonts w:ascii="Arial" w:hAnsi="Arial"/>
                <w:color w:val="FF0000"/>
                <w:sz w:val="20"/>
              </w:rPr>
            </w:pPr>
          </w:p>
          <w:p w14:paraId="0E8E381F" w14:textId="144D1EE9" w:rsidR="00604948" w:rsidRPr="00376CC1" w:rsidRDefault="00604948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>(</w:t>
            </w:r>
            <w:r w:rsidR="007E7620" w:rsidRPr="00376CC1">
              <w:rPr>
                <w:rFonts w:ascii="Arial" w:hAnsi="Arial" w:cs="Arial"/>
                <w:color w:val="FF0000"/>
                <w:sz w:val="20"/>
                <w:szCs w:val="20"/>
              </w:rPr>
              <w:t>Include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="00A63669">
              <w:rPr>
                <w:rFonts w:ascii="Arial" w:hAnsi="Arial" w:cs="Arial"/>
                <w:color w:val="FF0000"/>
                <w:sz w:val="20"/>
                <w:szCs w:val="20"/>
              </w:rPr>
              <w:t xml:space="preserve">all 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other Clinical Trial Agreements </w:t>
            </w:r>
            <w:r w:rsidR="00A7636E">
              <w:rPr>
                <w:rFonts w:ascii="Arial" w:hAnsi="Arial" w:cs="Arial"/>
                <w:color w:val="FF0000"/>
                <w:sz w:val="20"/>
                <w:szCs w:val="20"/>
              </w:rPr>
              <w:t>as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applicable</w:t>
            </w:r>
            <w:r w:rsidR="00A63669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6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08"/>
              <w:placeholder>
                <w:docPart w:val="C632A20A153E47BBAACE45EE9E5C50E0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010BC1FA" w14:textId="77777777" w:rsidR="00604948" w:rsidRPr="00376CC1" w:rsidRDefault="00604948" w:rsidP="00604948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B1D3696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49"/>
              <w:placeholder>
                <w:docPart w:val="583D92FBD5294D08B444858D34CC6F57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6AC3FD1F" w14:textId="77777777" w:rsidR="00604948" w:rsidRPr="00376CC1" w:rsidRDefault="00604948" w:rsidP="00604948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BD27163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354EF14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40C" w:rsidRPr="00376CC1" w14:paraId="45C96124" w14:textId="77777777" w:rsidTr="00F92469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43BC4B" w14:textId="50650C6F" w:rsidR="00D7440C" w:rsidRPr="00376CC1" w:rsidRDefault="00A7636E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4645CEB0" w14:textId="1E97F378" w:rsidR="00D7440C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Signed Ancillary Agreement</w:t>
            </w:r>
            <w:r w:rsidR="009F799F">
              <w:rPr>
                <w:rFonts w:ascii="Arial" w:hAnsi="Arial" w:cs="Arial"/>
                <w:sz w:val="20"/>
                <w:szCs w:val="20"/>
              </w:rPr>
              <w:t xml:space="preserve"> (if </w:t>
            </w:r>
            <w:r w:rsidR="00C316A8">
              <w:rPr>
                <w:rFonts w:ascii="Arial" w:hAnsi="Arial" w:cs="Arial"/>
                <w:sz w:val="20"/>
                <w:szCs w:val="20"/>
              </w:rPr>
              <w:t>applicable</w:t>
            </w:r>
            <w:r w:rsidR="009F799F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46A21434" w14:textId="77777777" w:rsidR="00D7440C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  <w:p w14:paraId="77773C3F" w14:textId="77777777" w:rsidR="00D7440C" w:rsidRPr="00376CC1" w:rsidRDefault="00D7440C" w:rsidP="00D7440C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Date of last signature/F</w:t>
            </w:r>
            <w:r>
              <w:rPr>
                <w:rFonts w:ascii="Arial" w:hAnsi="Arial" w:cs="Arial"/>
                <w:sz w:val="20"/>
                <w:szCs w:val="20"/>
              </w:rPr>
              <w:t>ully Executed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 date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2057495763"/>
                <w:placeholder>
                  <w:docPart w:val="BD8F636E971847A5B74B774B0C2A6E58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04DF6D3E" w14:textId="77777777" w:rsidR="00D7440C" w:rsidRDefault="00D7440C" w:rsidP="00D7440C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139B8D6C" w14:textId="4EA06FAB" w:rsidR="00D7440C" w:rsidRPr="00376CC1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List here all Ancillary 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Agreements –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as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applicable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6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00496194"/>
              <w:placeholder>
                <w:docPart w:val="573ADBDAA86241A59976FC8D8F5F4192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0DB54C55" w14:textId="77777777" w:rsidR="00D7440C" w:rsidRPr="00376CC1" w:rsidRDefault="00D7440C" w:rsidP="00D7440C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518D2B98" w14:textId="77777777" w:rsidR="00D7440C" w:rsidRDefault="00D7440C" w:rsidP="00D7440C">
            <w:pPr>
              <w:jc w:val="center"/>
              <w:rPr>
                <w:rStyle w:val="Style3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60175470"/>
              <w:placeholder>
                <w:docPart w:val="71303DB2EF6D4C70B449D38BD8F64CA1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75B80605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2FCE4B60" w14:textId="77777777" w:rsidR="00D7440C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</w:p>
        </w:tc>
        <w:tc>
          <w:tcPr>
            <w:tcW w:w="2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82E5D98" w14:textId="77777777" w:rsidR="00D7440C" w:rsidRPr="00376CC1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0AC6E06F" w14:textId="77777777" w:rsidTr="00F92469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1082CFE" w14:textId="344C6813" w:rsidR="00D7440C" w:rsidRPr="00376CC1" w:rsidRDefault="00A7636E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776C359E" w14:textId="4C87A3A3" w:rsidR="00D7440C" w:rsidRPr="00376CC1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Signed Protocol Signature Page: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15006185"/>
                <w:placeholder>
                  <w:docPart w:val="2459FDC3D3514ABCBE653ED4CB49F084"/>
                </w:placeholder>
                <w:date>
                  <w:dateFormat w:val="d-MMM-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09"/>
              <w:placeholder>
                <w:docPart w:val="400DE37B4A1A47228879B797F681E020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0D51E89C" w14:textId="77777777" w:rsidR="00D7440C" w:rsidRPr="00376CC1" w:rsidRDefault="00D7440C" w:rsidP="00D7440C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1A55660A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7" w:type="dxa"/>
            <w:gridSpan w:val="5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50"/>
              <w:placeholder>
                <w:docPart w:val="B121E427472441689EB4B52E20348E30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59385E68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628A8E47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3" w:type="dxa"/>
            <w:gridSpan w:val="3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7881131B" w14:textId="77777777" w:rsidR="00D7440C" w:rsidRPr="00376CC1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40C" w:rsidRPr="00376CC1" w14:paraId="128D931A" w14:textId="77777777" w:rsidTr="0039618C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9CABEA" w14:textId="5762EE5A" w:rsidR="00D7440C" w:rsidRPr="00376CC1" w:rsidRDefault="00A7636E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7BDC37" w14:textId="6B2CDCA9" w:rsidR="00D7440C" w:rsidRPr="00DF20F7" w:rsidRDefault="00D7440C" w:rsidP="00D7440C">
            <w:pPr>
              <w:widowControl w:val="0"/>
              <w:tabs>
                <w:tab w:val="left" w:pos="2510"/>
              </w:tabs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Protocol Amendment number and version: </w:t>
            </w:r>
            <w:r w:rsidRPr="00C30DF7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25BC0A44" w14:textId="2F3D40C4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E295D7" w14:textId="77777777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Signed Amendment Signature Page: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4"/>
                <w:placeholder>
                  <w:docPart w:val="4940072DF9DA4B2584176F975067F908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  <w:r w:rsidRPr="00376CC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F8E5025" w14:textId="77777777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  <w:r w:rsidRPr="0039618C">
              <w:rPr>
                <w:rFonts w:ascii="Arial" w:hAnsi="Arial"/>
                <w:i/>
                <w:color w:val="FF0000"/>
                <w:sz w:val="20"/>
              </w:rPr>
              <w:t>If applicable</w:t>
            </w:r>
          </w:p>
        </w:tc>
        <w:tc>
          <w:tcPr>
            <w:tcW w:w="1710" w:type="dxa"/>
            <w:gridSpan w:val="2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0"/>
              <w:placeholder>
                <w:docPart w:val="A299F282513C4D0DA8A7CD2F4D85B292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61A544E0" w14:textId="02F9BFFC" w:rsidR="00D7440C" w:rsidRPr="00376CC1" w:rsidRDefault="00D7440C" w:rsidP="00D7440C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1C503060" w14:textId="77777777" w:rsidR="00D7440C" w:rsidRPr="00376CC1" w:rsidRDefault="00D7440C" w:rsidP="00D744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51"/>
              <w:placeholder>
                <w:docPart w:val="652B31E9DA8446B39FDD4C68D757366E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4B5C9509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9CE6305" w14:textId="77777777" w:rsidR="00D7440C" w:rsidRPr="00376CC1" w:rsidRDefault="00D7440C" w:rsidP="00D744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DB98E1C" w14:textId="77777777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40C" w:rsidRPr="00376CC1" w14:paraId="46CA9BE5" w14:textId="77777777" w:rsidTr="0039618C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51187F" w14:textId="13A2953E" w:rsidR="00D7440C" w:rsidRPr="00376CC1" w:rsidRDefault="00A7636E" w:rsidP="00D744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5A7FD" w14:textId="77777777" w:rsidR="00D7440C" w:rsidRPr="00376CC1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Investigator Brochure version ______ dated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5"/>
                <w:placeholder>
                  <w:docPart w:val="445893286C0C40B3950A33F02C4E2050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  <w:r w:rsidRPr="00376CC1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75AA654E" w14:textId="77777777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B7EBCD" w14:textId="6E66FF0C" w:rsidR="00F92469" w:rsidRPr="00376CC1" w:rsidRDefault="00D7440C" w:rsidP="00D7440C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Site’s authorized representative receipt form Signature date: 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6"/>
                <w:placeholder>
                  <w:docPart w:val="DFC420F4F2DD4DA89EAD462F20BB2FBB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</w:tc>
        <w:tc>
          <w:tcPr>
            <w:tcW w:w="1710" w:type="dxa"/>
            <w:gridSpan w:val="2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1"/>
              <w:placeholder>
                <w:docPart w:val="4695A8017DB04068BFA130ADB1416193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37DDF8F5" w14:textId="1D7AE118" w:rsidR="00D7440C" w:rsidRPr="00376CC1" w:rsidRDefault="00D7440C" w:rsidP="00D7440C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59A48E9E" w14:textId="77777777" w:rsidR="00D7440C" w:rsidRPr="00376CC1" w:rsidRDefault="00D7440C" w:rsidP="00D744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52"/>
              <w:placeholder>
                <w:docPart w:val="DEF8FD2986F94A18B455DD3E821E07B4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19002568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5A7D0BD" w14:textId="77777777" w:rsidR="00D7440C" w:rsidRPr="00376CC1" w:rsidRDefault="00D7440C" w:rsidP="00D744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1FFA0DB" w14:textId="77777777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33410E19" w14:textId="77777777" w:rsidTr="0039618C">
        <w:trPr>
          <w:cantSplit/>
          <w:trHeight w:val="9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5CB6BB8" w14:textId="6F1AAEA9" w:rsidR="00D7440C" w:rsidRPr="00376CC1" w:rsidRDefault="00A7636E" w:rsidP="00D744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F06648" w14:textId="33A60067" w:rsidR="00D7440C" w:rsidRPr="00376CC1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FDA 1572 form (or equivalent I</w:t>
            </w:r>
            <w:r w:rsidRPr="00376CC1">
              <w:rPr>
                <w:rFonts w:ascii="Arial" w:hAnsi="Arial" w:cs="Arial"/>
                <w:sz w:val="20"/>
                <w:szCs w:val="20"/>
              </w:rPr>
              <w:t>nvestigator statement)</w:t>
            </w:r>
          </w:p>
          <w:p w14:paraId="6C90BC55" w14:textId="77777777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0FA601" w14:textId="5A82CA39" w:rsidR="00F92469" w:rsidRPr="0039618C" w:rsidRDefault="00D7440C" w:rsidP="00D7440C">
            <w:pPr>
              <w:rPr>
                <w:rFonts w:ascii="Arial" w:hAnsi="Arial"/>
                <w:color w:val="FF0000"/>
                <w:sz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Signature date: 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3"/>
                <w:placeholder>
                  <w:docPart w:val="1619458B223045F6B6A1E0659A51C464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</w:tc>
        <w:tc>
          <w:tcPr>
            <w:tcW w:w="1710" w:type="dxa"/>
            <w:gridSpan w:val="2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2"/>
              <w:placeholder>
                <w:docPart w:val="42EBC5CD495A4EF581109C51F1F5601B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7060298F" w14:textId="2569E041" w:rsidR="00D7440C" w:rsidRPr="00376CC1" w:rsidRDefault="00D7440C" w:rsidP="00D7440C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42751CE" w14:textId="77777777" w:rsidR="00D7440C" w:rsidRPr="00376CC1" w:rsidRDefault="00D7440C" w:rsidP="00D7440C">
            <w:pPr>
              <w:jc w:val="center"/>
              <w:rPr>
                <w:rStyle w:val="Style3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53"/>
              <w:placeholder>
                <w:docPart w:val="9F5C873CFC6148E08AACC27AAAED4E0D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637A133E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5D410F55" w14:textId="77777777" w:rsidR="00D7440C" w:rsidRPr="00376CC1" w:rsidRDefault="00D7440C" w:rsidP="00D744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3F6199B" w14:textId="77777777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53E8203D" w14:textId="77777777" w:rsidTr="00F92469">
        <w:trPr>
          <w:cantSplit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C6B729" w14:textId="4A1FC247" w:rsidR="00D7440C" w:rsidRPr="00376CC1" w:rsidRDefault="00A7636E" w:rsidP="00D744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10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6D972F" w14:textId="77777777" w:rsidR="00D7440C" w:rsidRPr="00376CC1" w:rsidRDefault="00D7440C" w:rsidP="00D7440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PI Financial Disclosure Information </w:t>
            </w:r>
          </w:p>
          <w:p w14:paraId="4A4DA025" w14:textId="77777777" w:rsidR="00D7440C" w:rsidRPr="00376CC1" w:rsidRDefault="00D7440C" w:rsidP="00D744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869BF6" w14:textId="777BF5AF" w:rsidR="00F92469" w:rsidRPr="0039618C" w:rsidRDefault="00D7440C" w:rsidP="00D7440C">
            <w:pPr>
              <w:rPr>
                <w:rFonts w:ascii="Arial" w:hAnsi="Arial"/>
                <w:color w:val="FF0000"/>
                <w:sz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Signature date: 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15006188"/>
                <w:placeholder>
                  <w:docPart w:val="127FEEC1EABF45AE9EAA1790C28DA411"/>
                </w:placeholder>
                <w:date>
                  <w:dateFormat w:val="d-MMM-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</w:tc>
        <w:tc>
          <w:tcPr>
            <w:tcW w:w="1710" w:type="dxa"/>
            <w:gridSpan w:val="2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3"/>
              <w:placeholder>
                <w:docPart w:val="82538C8693C94D59B49A47E1B43CDE3A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3719F533" w14:textId="77777777" w:rsidR="00D7440C" w:rsidRPr="00376CC1" w:rsidRDefault="00D7440C" w:rsidP="00D7440C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9E06E48" w14:textId="77777777" w:rsidR="00D7440C" w:rsidRPr="00376CC1" w:rsidRDefault="00D7440C" w:rsidP="00D744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54"/>
              <w:placeholder>
                <w:docPart w:val="277D2CBD51204C1B9F67B27027C948C0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31F3A84F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6B8CA4C1" w14:textId="77777777" w:rsidR="00D7440C" w:rsidRPr="00376CC1" w:rsidRDefault="00D7440C" w:rsidP="00D744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D9979F3" w14:textId="6A120F9F" w:rsidR="004939FB" w:rsidRPr="00376CC1" w:rsidRDefault="004939FB" w:rsidP="00D744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40C" w:rsidRPr="00376CC1" w14:paraId="1B17C5DF" w14:textId="77777777" w:rsidTr="0039618C">
        <w:trPr>
          <w:cantSplit/>
          <w:trHeight w:val="432"/>
          <w:tblHeader/>
        </w:trPr>
        <w:tc>
          <w:tcPr>
            <w:tcW w:w="6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9B083" w14:textId="77777777" w:rsidR="00D7440C" w:rsidRPr="00376CC1" w:rsidRDefault="00D7440C" w:rsidP="00D7440C">
            <w:pPr>
              <w:keepNext/>
              <w:widowControl w:val="0"/>
              <w:ind w:left="-228" w:firstLine="57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537BA" w14:textId="77777777" w:rsidR="00D7440C" w:rsidRPr="00376CC1" w:rsidRDefault="00D7440C" w:rsidP="00D7440C">
            <w:pPr>
              <w:keepNext/>
              <w:widowControl w:val="0"/>
              <w:ind w:left="-228" w:firstLine="578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PART 1A – Global Documents</w:t>
            </w:r>
          </w:p>
        </w:tc>
      </w:tr>
      <w:tr w:rsidR="00D7440C" w:rsidRPr="00376CC1" w14:paraId="60F008A3" w14:textId="77777777" w:rsidTr="0039618C">
        <w:trPr>
          <w:cantSplit/>
          <w:trHeight w:val="403"/>
        </w:trPr>
        <w:tc>
          <w:tcPr>
            <w:tcW w:w="981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0EB3AE" w14:textId="6F8FC931" w:rsidR="00D7440C" w:rsidRPr="00376CC1" w:rsidRDefault="00C05D72" w:rsidP="00C05D72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Curriculum Vitae Review</w:t>
            </w:r>
          </w:p>
          <w:p w14:paraId="211018D8" w14:textId="77777777" w:rsidR="00D7440C" w:rsidRPr="0039618C" w:rsidRDefault="00D7440C" w:rsidP="00D7440C">
            <w:pPr>
              <w:keepNext/>
              <w:widowControl w:val="0"/>
              <w:rPr>
                <w:rFonts w:ascii="Arial" w:hAnsi="Arial"/>
                <w:b/>
                <w:sz w:val="16"/>
              </w:rPr>
            </w:pPr>
            <w:r w:rsidRPr="0039618C">
              <w:rPr>
                <w:rFonts w:ascii="Arial" w:hAnsi="Arial"/>
                <w:sz w:val="16"/>
              </w:rPr>
              <w:t>*</w:t>
            </w:r>
            <w:r w:rsidRPr="0039618C">
              <w:rPr>
                <w:rFonts w:ascii="Arial" w:hAnsi="Arial"/>
                <w:b/>
                <w:sz w:val="16"/>
              </w:rPr>
              <w:t xml:space="preserve"> Criteria:  </w:t>
            </w:r>
          </w:p>
          <w:p w14:paraId="0195C90D" w14:textId="77777777" w:rsidR="00D7440C" w:rsidRPr="0039618C" w:rsidRDefault="00D7440C" w:rsidP="00D7440C">
            <w:pPr>
              <w:keepNext/>
              <w:widowControl w:val="0"/>
              <w:ind w:left="350"/>
              <w:rPr>
                <w:rFonts w:ascii="Arial" w:hAnsi="Arial"/>
                <w:sz w:val="16"/>
              </w:rPr>
            </w:pPr>
            <w:r w:rsidRPr="0039618C">
              <w:rPr>
                <w:rFonts w:ascii="Arial" w:hAnsi="Arial"/>
                <w:b/>
                <w:sz w:val="16"/>
              </w:rPr>
              <w:t>Q =</w:t>
            </w:r>
            <w:r w:rsidRPr="0039618C">
              <w:rPr>
                <w:rFonts w:ascii="Arial" w:hAnsi="Arial"/>
                <w:sz w:val="16"/>
              </w:rPr>
              <w:t xml:space="preserve"> Qualifications, consider any specific Sponsor requirements for education/training, if applicable, </w:t>
            </w:r>
          </w:p>
          <w:p w14:paraId="6A4E9C23" w14:textId="77777777" w:rsidR="00D7440C" w:rsidRPr="0039618C" w:rsidRDefault="00D7440C" w:rsidP="00D7440C">
            <w:pPr>
              <w:keepNext/>
              <w:widowControl w:val="0"/>
              <w:ind w:left="350"/>
              <w:rPr>
                <w:rFonts w:ascii="Arial" w:hAnsi="Arial"/>
                <w:sz w:val="16"/>
              </w:rPr>
            </w:pPr>
            <w:r w:rsidRPr="0039618C">
              <w:rPr>
                <w:rFonts w:ascii="Arial" w:hAnsi="Arial"/>
                <w:b/>
                <w:sz w:val="16"/>
              </w:rPr>
              <w:t>A =</w:t>
            </w:r>
            <w:r w:rsidRPr="0039618C">
              <w:rPr>
                <w:rFonts w:ascii="Arial" w:hAnsi="Arial"/>
                <w:sz w:val="16"/>
              </w:rPr>
              <w:t xml:space="preserve"> Affiliation to the site where subjects will be seen. </w:t>
            </w:r>
          </w:p>
          <w:p w14:paraId="64C8CF31" w14:textId="77777777" w:rsidR="00D7440C" w:rsidRPr="0039618C" w:rsidRDefault="00D7440C" w:rsidP="00D7440C">
            <w:pPr>
              <w:keepNext/>
              <w:widowControl w:val="0"/>
              <w:ind w:left="350"/>
              <w:rPr>
                <w:rFonts w:ascii="Arial" w:hAnsi="Arial"/>
                <w:sz w:val="16"/>
              </w:rPr>
            </w:pPr>
            <w:r w:rsidRPr="0039618C">
              <w:rPr>
                <w:rFonts w:ascii="Arial" w:hAnsi="Arial"/>
                <w:b/>
                <w:sz w:val="16"/>
              </w:rPr>
              <w:t>L =</w:t>
            </w:r>
            <w:r w:rsidRPr="0039618C">
              <w:rPr>
                <w:rFonts w:ascii="Arial" w:hAnsi="Arial"/>
                <w:sz w:val="16"/>
              </w:rPr>
              <w:t xml:space="preserve"> Current Medical License- where applicable, if separate document from CV, please include in the pack.</w:t>
            </w:r>
          </w:p>
          <w:p w14:paraId="06C1865D" w14:textId="5257BF6E" w:rsidR="00D7440C" w:rsidRPr="0039618C" w:rsidRDefault="00D7440C" w:rsidP="00D7440C">
            <w:pPr>
              <w:keepNext/>
              <w:widowControl w:val="0"/>
              <w:ind w:left="350"/>
              <w:rPr>
                <w:rFonts w:ascii="Arial" w:hAnsi="Arial"/>
                <w:sz w:val="16"/>
              </w:rPr>
            </w:pPr>
            <w:r w:rsidRPr="0039618C">
              <w:rPr>
                <w:rFonts w:ascii="Arial" w:hAnsi="Arial"/>
                <w:b/>
                <w:sz w:val="16"/>
              </w:rPr>
              <w:t>C =</w:t>
            </w:r>
            <w:r w:rsidRPr="0039618C">
              <w:rPr>
                <w:rFonts w:ascii="Arial" w:hAnsi="Arial"/>
                <w:sz w:val="16"/>
              </w:rPr>
              <w:t xml:space="preserve"> Current, CV is &lt;2 years old as of date of expected EDP approval, or as required by Sponsor (see EDP-RF)</w:t>
            </w:r>
          </w:p>
          <w:p w14:paraId="494C3F0E" w14:textId="77777777" w:rsidR="00D7440C" w:rsidRPr="0039618C" w:rsidRDefault="00D7440C" w:rsidP="00D7440C">
            <w:pPr>
              <w:keepNext/>
              <w:widowControl w:val="0"/>
              <w:ind w:left="170"/>
              <w:rPr>
                <w:rFonts w:ascii="Arial" w:hAnsi="Arial"/>
                <w:sz w:val="16"/>
              </w:rPr>
            </w:pPr>
            <w:r w:rsidRPr="0039618C">
              <w:rPr>
                <w:rFonts w:ascii="Arial" w:hAnsi="Arial"/>
                <w:b/>
                <w:sz w:val="16"/>
              </w:rPr>
              <w:t>GCP=</w:t>
            </w:r>
            <w:r w:rsidRPr="0039618C">
              <w:rPr>
                <w:rFonts w:ascii="Arial" w:hAnsi="Arial"/>
                <w:sz w:val="16"/>
              </w:rPr>
              <w:t>documentation of Good Clinical Practice training</w:t>
            </w:r>
          </w:p>
          <w:p w14:paraId="0D1BC871" w14:textId="77777777" w:rsidR="00D7440C" w:rsidRPr="0039618C" w:rsidRDefault="00D7440C" w:rsidP="00D7440C">
            <w:pPr>
              <w:keepNext/>
              <w:widowControl w:val="0"/>
              <w:ind w:left="389"/>
              <w:rPr>
                <w:rFonts w:ascii="Arial" w:hAnsi="Arial"/>
                <w:sz w:val="16"/>
              </w:rPr>
            </w:pPr>
          </w:p>
          <w:p w14:paraId="7DE54E0B" w14:textId="302AE8EB" w:rsidR="00D7440C" w:rsidRPr="00376CC1" w:rsidRDefault="00D7440C" w:rsidP="0039618C">
            <w:pPr>
              <w:keepNext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 w:rsidRPr="0039618C">
              <w:rPr>
                <w:rFonts w:ascii="Arial" w:hAnsi="Arial"/>
                <w:b/>
                <w:sz w:val="16"/>
              </w:rPr>
              <w:t>Note</w:t>
            </w:r>
            <w:r w:rsidRPr="0039618C">
              <w:rPr>
                <w:rFonts w:ascii="Arial" w:hAnsi="Arial"/>
                <w:sz w:val="16"/>
              </w:rPr>
              <w:t xml:space="preserve">:  For Device Studies Only:  </w:t>
            </w:r>
            <w:r w:rsidR="007E7620">
              <w:rPr>
                <w:rFonts w:ascii="Arial" w:hAnsi="Arial"/>
                <w:sz w:val="16"/>
                <w:highlight w:val="yellow"/>
              </w:rPr>
              <w:t>C</w:t>
            </w:r>
            <w:r w:rsidRPr="007E7620">
              <w:rPr>
                <w:rFonts w:ascii="Arial" w:hAnsi="Arial"/>
                <w:sz w:val="16"/>
              </w:rPr>
              <w:t>urrent CVs of all inv</w:t>
            </w:r>
            <w:r w:rsidRPr="0039618C">
              <w:rPr>
                <w:rFonts w:ascii="Arial" w:hAnsi="Arial"/>
                <w:sz w:val="16"/>
              </w:rPr>
              <w:t xml:space="preserve">olved Investigators at a trial site </w:t>
            </w:r>
            <w:r w:rsidR="007E7620">
              <w:rPr>
                <w:rFonts w:ascii="Arial" w:hAnsi="Arial"/>
                <w:sz w:val="16"/>
              </w:rPr>
              <w:t>must</w:t>
            </w:r>
            <w:r w:rsidRPr="0039618C">
              <w:rPr>
                <w:rFonts w:ascii="Arial" w:hAnsi="Arial"/>
                <w:sz w:val="16"/>
              </w:rPr>
              <w:t xml:space="preserve"> be available</w:t>
            </w:r>
            <w:r w:rsidR="007E7620">
              <w:rPr>
                <w:rFonts w:ascii="Arial" w:hAnsi="Arial"/>
                <w:sz w:val="16"/>
              </w:rPr>
              <w:t xml:space="preserve"> prior to site activation.</w:t>
            </w:r>
          </w:p>
        </w:tc>
      </w:tr>
      <w:tr w:rsidR="00D7440C" w:rsidRPr="00376CC1" w14:paraId="4A2BC1A3" w14:textId="77777777" w:rsidTr="0039618C">
        <w:trPr>
          <w:cantSplit/>
          <w:trHeight w:val="242"/>
        </w:trPr>
        <w:tc>
          <w:tcPr>
            <w:tcW w:w="9810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882CCE" w14:textId="77777777" w:rsidR="00D7440C" w:rsidRPr="00591E98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9618C">
              <w:rPr>
                <w:rFonts w:ascii="Arial" w:hAnsi="Arial"/>
                <w:b/>
                <w:sz w:val="20"/>
              </w:rPr>
              <w:t>Document Status</w:t>
            </w:r>
          </w:p>
        </w:tc>
      </w:tr>
      <w:tr w:rsidR="0039618C" w:rsidRPr="00376CC1" w14:paraId="315F3E4C" w14:textId="77777777" w:rsidTr="0039618C">
        <w:trPr>
          <w:cantSplit/>
          <w:trHeight w:val="288"/>
        </w:trPr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B06C26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  <w:lang w:val="it-IT"/>
              </w:rPr>
              <w:t>No</w:t>
            </w:r>
            <w:r>
              <w:rPr>
                <w:rFonts w:ascii="Arial" w:hAnsi="Arial" w:cs="Arial"/>
                <w:b/>
                <w:sz w:val="18"/>
                <w:szCs w:val="18"/>
                <w:lang w:val="it-IT"/>
              </w:rPr>
              <w:t>.</w:t>
            </w:r>
          </w:p>
        </w:tc>
        <w:tc>
          <w:tcPr>
            <w:tcW w:w="910" w:type="dxa"/>
            <w:vMerge w:val="restart"/>
            <w:tcBorders>
              <w:top w:val="single" w:sz="4" w:space="0" w:color="auto"/>
              <w:left w:val="single" w:sz="6" w:space="0" w:color="auto"/>
            </w:tcBorders>
            <w:vAlign w:val="bottom"/>
          </w:tcPr>
          <w:p w14:paraId="0A31B0CB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  <w:lang w:val="it-IT"/>
              </w:rPr>
              <w:t>Study Role</w:t>
            </w:r>
          </w:p>
          <w:p w14:paraId="2F581E0F" w14:textId="7805401F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it-IT"/>
              </w:rPr>
              <w:t>(e.g. PI, Sub</w:t>
            </w:r>
            <w:r w:rsidRPr="00376CC1">
              <w:rPr>
                <w:rFonts w:ascii="Arial" w:hAnsi="Arial" w:cs="Arial"/>
                <w:b/>
                <w:sz w:val="18"/>
                <w:szCs w:val="18"/>
                <w:lang w:val="it-IT"/>
              </w:rPr>
              <w:t>I.)</w:t>
            </w:r>
          </w:p>
        </w:tc>
        <w:tc>
          <w:tcPr>
            <w:tcW w:w="351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14:paraId="6285F5C5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</w:rPr>
              <w:t>Name on CV</w:t>
            </w:r>
          </w:p>
        </w:tc>
        <w:tc>
          <w:tcPr>
            <w:tcW w:w="2880" w:type="dxa"/>
            <w:gridSpan w:val="8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bottom"/>
          </w:tcPr>
          <w:p w14:paraId="48327BFB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</w:rPr>
              <w:t>Criteria *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53CB17DC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Approver</w:t>
            </w:r>
            <w:r w:rsidRPr="00376CC1">
              <w:rPr>
                <w:rFonts w:ascii="Arial" w:hAnsi="Arial" w:cs="Arial"/>
                <w:b/>
                <w:sz w:val="18"/>
                <w:szCs w:val="18"/>
              </w:rPr>
              <w:t xml:space="preserve"> Outcome</w:t>
            </w:r>
          </w:p>
        </w:tc>
      </w:tr>
      <w:tr w:rsidR="0039618C" w:rsidRPr="00376CC1" w14:paraId="1E70CEE9" w14:textId="77777777" w:rsidTr="00F92469">
        <w:trPr>
          <w:cantSplit/>
          <w:trHeight w:val="440"/>
        </w:trPr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E5A840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</w:p>
        </w:tc>
        <w:tc>
          <w:tcPr>
            <w:tcW w:w="910" w:type="dxa"/>
            <w:vMerge/>
            <w:tcBorders>
              <w:top w:val="single" w:sz="4" w:space="0" w:color="auto"/>
              <w:left w:val="single" w:sz="6" w:space="0" w:color="auto"/>
            </w:tcBorders>
            <w:vAlign w:val="bottom"/>
          </w:tcPr>
          <w:p w14:paraId="5E747365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3510" w:type="dxa"/>
            <w:gridSpan w:val="2"/>
            <w:vMerge/>
            <w:tcBorders>
              <w:left w:val="single" w:sz="6" w:space="0" w:color="auto"/>
            </w:tcBorders>
            <w:vAlign w:val="bottom"/>
          </w:tcPr>
          <w:p w14:paraId="347BC2DB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bottom"/>
          </w:tcPr>
          <w:p w14:paraId="0AEF2B3F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</w:rPr>
              <w:t>Q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45AC1A4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vertAlign w:val="superscript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8C37B6E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vertAlign w:val="superscript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</w:rPr>
              <w:t>L</w:t>
            </w: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E631668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A5F7FE7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</w:rPr>
              <w:t>GCP</w:t>
            </w:r>
          </w:p>
        </w:tc>
        <w:tc>
          <w:tcPr>
            <w:tcW w:w="189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7CBA9EF3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9618C" w:rsidRPr="00376CC1" w14:paraId="0E37848E" w14:textId="77777777" w:rsidTr="0039618C">
        <w:trPr>
          <w:cantSplit/>
          <w:trHeight w:val="5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8BE7338" w14:textId="080EBC3D" w:rsidR="00D7440C" w:rsidRPr="00376CC1" w:rsidRDefault="00A7636E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.1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6D571C7C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41ECA587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2E96F5D9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4"/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0625C72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180B9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DDB2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E11D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74"/>
              <w:placeholder>
                <w:docPart w:val="1287D68AC57E461887786D5F02F260F6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31E4DB4B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3BDAA35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</w:p>
        </w:tc>
      </w:tr>
      <w:tr w:rsidR="0039618C" w:rsidRPr="00376CC1" w14:paraId="07FB290C" w14:textId="77777777" w:rsidTr="00F92469">
        <w:trPr>
          <w:cantSplit/>
          <w:trHeight w:val="40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E4F223" w14:textId="15ADF369" w:rsidR="00D7440C" w:rsidRPr="00376CC1" w:rsidRDefault="00A7636E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2429E52F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64A05F4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0D3563B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69FE130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EBA6B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25565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2B1D9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75"/>
              <w:placeholder>
                <w:docPart w:val="1428B7E8AC1A402E9FA17C4671AF9698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2FCDA77A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F9EBE65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29B7375E" w14:textId="77777777" w:rsidTr="00F92469">
        <w:trPr>
          <w:cantSplit/>
          <w:trHeight w:val="40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9626AAE" w14:textId="6351FB01" w:rsidR="00D7440C" w:rsidRPr="00376CC1" w:rsidRDefault="00A7636E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5FA36D53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BA5FA5F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4982D398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3AFC5A31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D9D2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D4D31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2D09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76"/>
              <w:placeholder>
                <w:docPart w:val="B3F050430A324766BAE42494E432F96B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7EB7A31C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65F95824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131EEFAD" w14:textId="77777777" w:rsidTr="00F92469">
        <w:trPr>
          <w:cantSplit/>
          <w:trHeight w:val="40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4D3E644" w14:textId="43A82A71" w:rsidR="00D7440C" w:rsidRPr="00376CC1" w:rsidRDefault="00A7636E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D7440C" w:rsidRPr="00376CC1">
              <w:rPr>
                <w:rFonts w:ascii="Arial" w:hAnsi="Arial" w:cs="Arial"/>
                <w:b/>
                <w:sz w:val="20"/>
                <w:szCs w:val="20"/>
              </w:rPr>
              <w:t>.4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0035A5BC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2523C77C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68A89DA3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27B46A48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E0D7E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8399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D62D8" w14:textId="2570F71C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76CC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376CC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77"/>
              <w:placeholder>
                <w:docPart w:val="D746379107004414811A0D78DEC7B7EC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7F65BF46" w14:textId="77777777" w:rsidR="00D7440C" w:rsidRPr="00376CC1" w:rsidRDefault="00D7440C" w:rsidP="00D7440C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D67D337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440C" w:rsidRPr="00376CC1" w14:paraId="4F5438D1" w14:textId="77777777" w:rsidTr="0039618C">
        <w:trPr>
          <w:cantSplit/>
          <w:trHeight w:val="403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D7BB8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FFA57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3B3CC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>Add additional rows as needed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6AEE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13CA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7F271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CAC86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3517D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A2D2F" w14:textId="77777777" w:rsidR="00D7440C" w:rsidRPr="00376CC1" w:rsidRDefault="00D7440C" w:rsidP="00D7440C">
            <w:pPr>
              <w:widowControl w:val="0"/>
              <w:jc w:val="center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</w:p>
        </w:tc>
      </w:tr>
    </w:tbl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2160"/>
        <w:gridCol w:w="7650"/>
      </w:tblGrid>
      <w:tr w:rsidR="00604948" w:rsidRPr="00376CC1" w14:paraId="288DAB85" w14:textId="77777777" w:rsidTr="0039618C">
        <w:tc>
          <w:tcPr>
            <w:tcW w:w="2160" w:type="dxa"/>
            <w:shd w:val="clear" w:color="auto" w:fill="D9D9D9" w:themeFill="background1" w:themeFillShade="D9"/>
            <w:vAlign w:val="bottom"/>
          </w:tcPr>
          <w:p w14:paraId="4990CB09" w14:textId="5705BC0A" w:rsidR="00604948" w:rsidRPr="00376CC1" w:rsidRDefault="00604948" w:rsidP="007A58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CV No.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br/>
              <w:t xml:space="preserve">(e.g. </w:t>
            </w:r>
            <w:r w:rsidR="004939FB" w:rsidRPr="00376CC1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939FB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.1, </w:t>
            </w:r>
            <w:r w:rsidR="004939FB" w:rsidRPr="00376CC1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939FB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.2, </w:t>
            </w:r>
            <w:r w:rsidR="002C3CF0" w:rsidRPr="00376CC1">
              <w:rPr>
                <w:rFonts w:ascii="Arial" w:hAnsi="Arial" w:cs="Arial"/>
                <w:b/>
                <w:sz w:val="20"/>
                <w:szCs w:val="20"/>
              </w:rPr>
              <w:t>etc.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7650" w:type="dxa"/>
            <w:shd w:val="clear" w:color="auto" w:fill="D9D9D9" w:themeFill="background1" w:themeFillShade="D9"/>
            <w:vAlign w:val="bottom"/>
          </w:tcPr>
          <w:p w14:paraId="52C9F375" w14:textId="77777777" w:rsidR="00604948" w:rsidRPr="00376CC1" w:rsidRDefault="00604948" w:rsidP="007A58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</w:rPr>
              <w:t xml:space="preserve">If </w:t>
            </w:r>
            <w:r>
              <w:rPr>
                <w:rFonts w:ascii="Arial" w:hAnsi="Arial" w:cs="Arial"/>
                <w:b/>
                <w:sz w:val="18"/>
                <w:szCs w:val="18"/>
              </w:rPr>
              <w:t>Document</w:t>
            </w:r>
            <w:r w:rsidRPr="00376CC1">
              <w:rPr>
                <w:rFonts w:ascii="Arial" w:hAnsi="Arial" w:cs="Arial"/>
                <w:b/>
                <w:sz w:val="18"/>
                <w:szCs w:val="18"/>
              </w:rPr>
              <w:t xml:space="preserve"> is Approved with Action or Not approved, action required is as listed</w:t>
            </w:r>
          </w:p>
        </w:tc>
      </w:tr>
      <w:tr w:rsidR="00604948" w:rsidRPr="00376CC1" w14:paraId="606B6033" w14:textId="77777777" w:rsidTr="0039618C">
        <w:tc>
          <w:tcPr>
            <w:tcW w:w="2160" w:type="dxa"/>
          </w:tcPr>
          <w:p w14:paraId="5DF9C2E3" w14:textId="77777777" w:rsidR="00604948" w:rsidRPr="00376CC1" w:rsidRDefault="00604948" w:rsidP="00604948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0" w:type="dxa"/>
          </w:tcPr>
          <w:p w14:paraId="51B679CC" w14:textId="77777777" w:rsidR="00604948" w:rsidRPr="00376CC1" w:rsidRDefault="00604948" w:rsidP="00604948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948" w:rsidRPr="00376CC1" w14:paraId="4751D652" w14:textId="77777777" w:rsidTr="0039618C">
        <w:tc>
          <w:tcPr>
            <w:tcW w:w="2160" w:type="dxa"/>
          </w:tcPr>
          <w:p w14:paraId="12565D3F" w14:textId="77777777" w:rsidR="00604948" w:rsidRPr="00376CC1" w:rsidRDefault="00604948" w:rsidP="00604948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0" w:type="dxa"/>
          </w:tcPr>
          <w:p w14:paraId="1643EFC3" w14:textId="77777777" w:rsidR="00604948" w:rsidRPr="00376CC1" w:rsidRDefault="00604948" w:rsidP="00604948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948" w:rsidRPr="00376CC1" w14:paraId="08846E6F" w14:textId="77777777" w:rsidTr="0039618C">
        <w:tc>
          <w:tcPr>
            <w:tcW w:w="2160" w:type="dxa"/>
          </w:tcPr>
          <w:p w14:paraId="2997D065" w14:textId="77777777" w:rsidR="00604948" w:rsidRPr="00376CC1" w:rsidRDefault="00604948" w:rsidP="00604948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0" w:type="dxa"/>
          </w:tcPr>
          <w:p w14:paraId="40228CE8" w14:textId="1C48AC16" w:rsidR="00604948" w:rsidRPr="00376CC1" w:rsidRDefault="00FE24B9" w:rsidP="00604948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  <w:r w:rsidRPr="00FE24B9">
              <w:rPr>
                <w:rFonts w:ascii="Arial" w:hAnsi="Arial" w:cs="Arial"/>
                <w:color w:val="FF0000"/>
                <w:sz w:val="20"/>
                <w:szCs w:val="20"/>
              </w:rPr>
              <w:t>Add additional rows as needed</w:t>
            </w:r>
          </w:p>
        </w:tc>
      </w:tr>
    </w:tbl>
    <w:tbl>
      <w:tblPr>
        <w:tblW w:w="9823" w:type="dxa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41"/>
        <w:gridCol w:w="796"/>
        <w:gridCol w:w="1817"/>
        <w:gridCol w:w="1732"/>
        <w:gridCol w:w="1294"/>
        <w:gridCol w:w="1720"/>
        <w:gridCol w:w="1800"/>
        <w:gridCol w:w="23"/>
      </w:tblGrid>
      <w:tr w:rsidR="0039618C" w:rsidRPr="00376CC1" w14:paraId="377062F2" w14:textId="77777777" w:rsidTr="0098680D">
        <w:trPr>
          <w:gridAfter w:val="1"/>
          <w:wAfter w:w="23" w:type="dxa"/>
          <w:cantSplit/>
          <w:trHeight w:val="432"/>
          <w:tblHeader/>
        </w:trPr>
        <w:tc>
          <w:tcPr>
            <w:tcW w:w="6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1024C" w14:textId="77777777" w:rsidR="00E46A42" w:rsidRPr="00376CC1" w:rsidRDefault="00E46A42" w:rsidP="00604948">
            <w:pPr>
              <w:keepNext/>
              <w:widowControl w:val="0"/>
              <w:ind w:left="-228" w:firstLine="57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720D2D" w14:textId="77777777" w:rsidR="00E46A42" w:rsidRPr="00376CC1" w:rsidRDefault="00E46A42" w:rsidP="00604948">
            <w:pPr>
              <w:keepNext/>
              <w:widowControl w:val="0"/>
              <w:ind w:left="-228" w:firstLine="578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PART 1A – Global Documents</w:t>
            </w:r>
          </w:p>
        </w:tc>
      </w:tr>
      <w:tr w:rsidR="00850724" w:rsidRPr="00376CC1" w14:paraId="6E37867C" w14:textId="77777777" w:rsidTr="0039618C">
        <w:trPr>
          <w:cantSplit/>
          <w:trHeight w:val="1740"/>
        </w:trPr>
        <w:tc>
          <w:tcPr>
            <w:tcW w:w="98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2DD1" w14:textId="2E59488D" w:rsidR="00850724" w:rsidRPr="004F47DF" w:rsidRDefault="00C05D72" w:rsidP="00C05D72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527651995"/>
            <w:r>
              <w:rPr>
                <w:rFonts w:ascii="Arial" w:hAnsi="Arial" w:cs="Arial"/>
                <w:b/>
                <w:sz w:val="20"/>
                <w:szCs w:val="20"/>
              </w:rPr>
              <w:t>12.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850724" w:rsidRPr="004F47DF">
              <w:rPr>
                <w:rFonts w:ascii="Arial" w:hAnsi="Arial" w:cs="Arial"/>
                <w:b/>
                <w:sz w:val="20"/>
                <w:szCs w:val="20"/>
              </w:rPr>
              <w:t>CTMS QA Status check</w:t>
            </w:r>
          </w:p>
          <w:p w14:paraId="107182E5" w14:textId="77777777" w:rsidR="00850724" w:rsidRPr="0039618C" w:rsidRDefault="00850724" w:rsidP="0039618C">
            <w:pPr>
              <w:keepNext/>
              <w:widowControl w:val="0"/>
              <w:rPr>
                <w:rFonts w:ascii="Arial" w:hAnsi="Arial"/>
                <w:b/>
                <w:sz w:val="16"/>
              </w:rPr>
            </w:pPr>
            <w:r w:rsidRPr="0039618C">
              <w:rPr>
                <w:rFonts w:ascii="Arial" w:hAnsi="Arial"/>
                <w:sz w:val="16"/>
              </w:rPr>
              <w:t>*</w:t>
            </w:r>
            <w:r w:rsidRPr="0039618C">
              <w:rPr>
                <w:rFonts w:ascii="Arial" w:hAnsi="Arial"/>
                <w:b/>
                <w:sz w:val="16"/>
              </w:rPr>
              <w:t xml:space="preserve"> Criteria:  </w:t>
            </w:r>
          </w:p>
          <w:p w14:paraId="6DB7481B" w14:textId="702657AA" w:rsidR="00850724" w:rsidRPr="0039618C" w:rsidRDefault="00850724" w:rsidP="0039618C">
            <w:pPr>
              <w:keepNext/>
              <w:widowControl w:val="0"/>
              <w:spacing w:after="60"/>
              <w:ind w:left="345" w:hanging="316"/>
              <w:rPr>
                <w:rFonts w:ascii="Arial" w:hAnsi="Arial"/>
                <w:sz w:val="16"/>
              </w:rPr>
            </w:pPr>
            <w:r w:rsidRPr="0039618C">
              <w:rPr>
                <w:rFonts w:ascii="Arial" w:hAnsi="Arial"/>
                <w:b/>
                <w:sz w:val="16"/>
              </w:rPr>
              <w:t xml:space="preserve">CTMS </w:t>
            </w:r>
            <w:r w:rsidRPr="00F92469">
              <w:rPr>
                <w:rFonts w:ascii="Arial" w:hAnsi="Arial" w:cs="Arial"/>
                <w:b/>
                <w:sz w:val="16"/>
                <w:szCs w:val="16"/>
              </w:rPr>
              <w:t xml:space="preserve">Investigator </w:t>
            </w:r>
            <w:r w:rsidRPr="0039618C">
              <w:rPr>
                <w:rFonts w:ascii="Arial" w:hAnsi="Arial"/>
                <w:b/>
                <w:sz w:val="16"/>
              </w:rPr>
              <w:t>QA Status check</w:t>
            </w:r>
            <w:r w:rsidRPr="0039618C">
              <w:rPr>
                <w:rFonts w:ascii="Arial" w:hAnsi="Arial"/>
                <w:sz w:val="16"/>
              </w:rPr>
              <w:t xml:space="preserve"> = PI + 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>Sub-Investigators</w:t>
            </w:r>
            <w:r w:rsidRPr="0039618C">
              <w:rPr>
                <w:rFonts w:ascii="Arial" w:hAnsi="Arial"/>
                <w:sz w:val="16"/>
              </w:rPr>
              <w:t xml:space="preserve"> QA status 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>in</w:t>
            </w:r>
            <w:r w:rsidRPr="0039618C">
              <w:rPr>
                <w:rFonts w:ascii="Arial" w:hAnsi="Arial"/>
                <w:sz w:val="16"/>
              </w:rPr>
              <w:t xml:space="preserve"> CTMS is present. </w:t>
            </w:r>
            <w:r w:rsidRPr="0039618C" w:rsidDel="000D2A6B">
              <w:rPr>
                <w:rFonts w:ascii="Arial" w:hAnsi="Arial"/>
                <w:sz w:val="16"/>
              </w:rPr>
              <w:t xml:space="preserve"> </w:t>
            </w:r>
            <w:r w:rsidRPr="0039618C">
              <w:rPr>
                <w:rFonts w:ascii="Arial" w:hAnsi="Arial"/>
                <w:sz w:val="16"/>
              </w:rPr>
              <w:t>Not Applicable for any other site staff (e.g. nurse, nurse practitioner), unless listed in Box 6 of the Form FDA 1572</w:t>
            </w:r>
            <w:r w:rsidR="00547D9C">
              <w:rPr>
                <w:rFonts w:ascii="Arial" w:hAnsi="Arial"/>
                <w:sz w:val="16"/>
              </w:rPr>
              <w:t xml:space="preserve"> or equivalent</w:t>
            </w:r>
            <w:r w:rsidRPr="0039618C">
              <w:rPr>
                <w:rFonts w:ascii="Arial" w:hAnsi="Arial"/>
                <w:sz w:val="16"/>
              </w:rPr>
              <w:t>.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 xml:space="preserve"> Check box to indicate the QA Status check has been completed for each investigator listed.</w:t>
            </w:r>
          </w:p>
          <w:p w14:paraId="2B562780" w14:textId="4B029F5C" w:rsidR="00850724" w:rsidRPr="00F92469" w:rsidRDefault="00850724" w:rsidP="001A5830">
            <w:pPr>
              <w:keepNext/>
              <w:widowControl w:val="0"/>
              <w:spacing w:after="60"/>
              <w:ind w:left="345" w:hanging="316"/>
              <w:rPr>
                <w:rFonts w:ascii="Arial" w:hAnsi="Arial" w:cs="Arial"/>
                <w:iCs/>
                <w:sz w:val="16"/>
                <w:szCs w:val="16"/>
              </w:rPr>
            </w:pPr>
            <w:r w:rsidRPr="00F92469">
              <w:rPr>
                <w:rFonts w:ascii="Arial" w:hAnsi="Arial" w:cs="Arial"/>
                <w:b/>
                <w:sz w:val="16"/>
                <w:szCs w:val="16"/>
              </w:rPr>
              <w:t xml:space="preserve">CTMS Account QA Status check = </w:t>
            </w:r>
            <w:r w:rsidRPr="00F92469">
              <w:rPr>
                <w:rFonts w:ascii="Arial" w:hAnsi="Arial" w:cs="Arial"/>
                <w:sz w:val="16"/>
                <w:szCs w:val="16"/>
              </w:rPr>
              <w:t xml:space="preserve">Account associated with the Investigator(s) and study QA Status in CTMS is present.  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>Not Applicable for any accounts not listed in Box 3 of Form FDA</w:t>
            </w:r>
            <w:r w:rsidR="00547D9C">
              <w:rPr>
                <w:rFonts w:ascii="Arial" w:hAnsi="Arial" w:cs="Arial"/>
                <w:iCs/>
                <w:sz w:val="16"/>
                <w:szCs w:val="16"/>
              </w:rPr>
              <w:t xml:space="preserve"> 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 xml:space="preserve">1572 </w:t>
            </w:r>
            <w:r w:rsidR="00547D9C">
              <w:rPr>
                <w:rFonts w:ascii="Arial" w:hAnsi="Arial" w:cs="Arial"/>
                <w:iCs/>
                <w:sz w:val="16"/>
                <w:szCs w:val="16"/>
              </w:rPr>
              <w:t xml:space="preserve">or equivalent 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>even if associated with Investigator. Check box to indicate the QA Status check has been completed for each Account listed.</w:t>
            </w:r>
          </w:p>
          <w:p w14:paraId="23361E5C" w14:textId="600D8E14" w:rsidR="00850724" w:rsidRPr="0039618C" w:rsidRDefault="00850724" w:rsidP="0039618C">
            <w:pPr>
              <w:keepNext/>
              <w:widowControl w:val="0"/>
              <w:spacing w:after="120"/>
              <w:ind w:left="345" w:hanging="316"/>
              <w:rPr>
                <w:rFonts w:ascii="Arial" w:hAnsi="Arial"/>
                <w:sz w:val="20"/>
              </w:rPr>
            </w:pPr>
            <w:r w:rsidRPr="00F92469">
              <w:rPr>
                <w:rFonts w:ascii="Arial" w:hAnsi="Arial" w:cs="Arial"/>
                <w:b/>
                <w:iCs/>
                <w:sz w:val="16"/>
                <w:szCs w:val="16"/>
              </w:rPr>
              <w:t>SAM</w:t>
            </w:r>
            <w:r w:rsidRPr="0039618C">
              <w:rPr>
                <w:rFonts w:ascii="Arial" w:hAnsi="Arial"/>
                <w:b/>
                <w:sz w:val="16"/>
              </w:rPr>
              <w:t>/PL/CL Informed</w:t>
            </w:r>
            <w:r w:rsidRPr="0039618C">
              <w:rPr>
                <w:rFonts w:ascii="Arial" w:hAnsi="Arial"/>
                <w:sz w:val="16"/>
              </w:rPr>
              <w:t xml:space="preserve"> = If 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 xml:space="preserve">Investigator and/or Account has a </w:t>
            </w:r>
            <w:r w:rsidRPr="0039618C">
              <w:rPr>
                <w:rFonts w:ascii="Arial" w:hAnsi="Arial"/>
                <w:sz w:val="16"/>
              </w:rPr>
              <w:t xml:space="preserve">QA status 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 xml:space="preserve">that </w:t>
            </w:r>
            <w:r w:rsidRPr="0039618C">
              <w:rPr>
                <w:rFonts w:ascii="Arial" w:hAnsi="Arial"/>
                <w:sz w:val="16"/>
              </w:rPr>
              <w:t>is not satisfactory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>, SAM</w:t>
            </w:r>
            <w:r w:rsidRPr="0039618C">
              <w:rPr>
                <w:rFonts w:ascii="Arial" w:hAnsi="Arial"/>
                <w:sz w:val="16"/>
              </w:rPr>
              <w:t>/PL/CL must be informed</w:t>
            </w:r>
            <w:r w:rsidRPr="00F92469">
              <w:rPr>
                <w:rFonts w:ascii="Arial" w:hAnsi="Arial" w:cs="Arial"/>
                <w:iCs/>
                <w:sz w:val="16"/>
                <w:szCs w:val="16"/>
              </w:rPr>
              <w:t xml:space="preserve"> prior to EDP being submitted for review.  Choose “Yes” if SAM/PL/CL has been informed if QA status is not satisfactory.  Choose “Not Applicable” if SAM/PL/CL do not need to be informed if QA status is satisfactory (refer to CS_OP_QA0232 Investigator Compliance Status and Management of Investigators with Non-Compliance Issues).</w:t>
            </w:r>
          </w:p>
        </w:tc>
      </w:tr>
      <w:tr w:rsidR="00850724" w:rsidRPr="00376CC1" w14:paraId="27957B9A" w14:textId="77777777" w:rsidTr="00850724">
        <w:trPr>
          <w:cantSplit/>
          <w:trHeight w:val="323"/>
        </w:trPr>
        <w:tc>
          <w:tcPr>
            <w:tcW w:w="98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45CC" w14:textId="77777777" w:rsidR="00850724" w:rsidRPr="00F92469" w:rsidRDefault="00850724" w:rsidP="00F92469">
            <w:pPr>
              <w:keepNext/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CTMS Investigator QA Status check</w:t>
            </w:r>
          </w:p>
        </w:tc>
      </w:tr>
      <w:tr w:rsidR="0039618C" w:rsidRPr="00F92469" w14:paraId="5EC6A1DE" w14:textId="77777777" w:rsidTr="0098680D">
        <w:trPr>
          <w:cantSplit/>
          <w:trHeight w:val="228"/>
        </w:trPr>
        <w:tc>
          <w:tcPr>
            <w:tcW w:w="64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CB38A47" w14:textId="77777777" w:rsidR="00850724" w:rsidRPr="00F92469" w:rsidRDefault="00850724" w:rsidP="0039618C">
            <w:pPr>
              <w:keepNext/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  <w:lang w:val="it-IT"/>
              </w:rPr>
              <w:t>No</w:t>
            </w: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6" w:space="0" w:color="auto"/>
            </w:tcBorders>
            <w:shd w:val="clear" w:color="auto" w:fill="auto"/>
            <w:vAlign w:val="bottom"/>
          </w:tcPr>
          <w:p w14:paraId="7ECC9CA2" w14:textId="77777777" w:rsidR="00850724" w:rsidRPr="00F92469" w:rsidRDefault="00850724" w:rsidP="0039618C">
            <w:pPr>
              <w:keepNext/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  <w:lang w:val="it-IT"/>
              </w:rPr>
              <w:t>Study Role</w:t>
            </w:r>
          </w:p>
          <w:p w14:paraId="0AA1E0B3" w14:textId="77777777" w:rsidR="00850724" w:rsidRPr="00F92469" w:rsidRDefault="00850724" w:rsidP="0039618C">
            <w:pPr>
              <w:keepNext/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  <w:lang w:val="it-IT"/>
              </w:rPr>
              <w:t>(e.g. PI, SubI.)</w:t>
            </w:r>
          </w:p>
        </w:tc>
        <w:tc>
          <w:tcPr>
            <w:tcW w:w="181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7F35F197" w14:textId="77777777" w:rsidR="00850724" w:rsidRPr="00F92469" w:rsidRDefault="00850724" w:rsidP="0039618C">
            <w:pPr>
              <w:keepNext/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Name on CV</w:t>
            </w:r>
          </w:p>
        </w:tc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bottom"/>
          </w:tcPr>
          <w:p w14:paraId="53822165" w14:textId="77777777" w:rsidR="00850724" w:rsidRPr="00F92469" w:rsidRDefault="00850724" w:rsidP="00F92469">
            <w:pPr>
              <w:keepNext/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 xml:space="preserve">Associated Account name </w:t>
            </w:r>
          </w:p>
        </w:tc>
        <w:tc>
          <w:tcPr>
            <w:tcW w:w="4837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47FD21" w14:textId="77777777" w:rsidR="00850724" w:rsidRPr="00F92469" w:rsidRDefault="00850724" w:rsidP="0039618C">
            <w:pPr>
              <w:keepNext/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Criteria *</w:t>
            </w:r>
          </w:p>
        </w:tc>
      </w:tr>
      <w:tr w:rsidR="0039618C" w:rsidRPr="00F92469" w14:paraId="277A42E7" w14:textId="77777777" w:rsidTr="0098680D">
        <w:trPr>
          <w:cantSplit/>
          <w:trHeight w:val="530"/>
        </w:trPr>
        <w:tc>
          <w:tcPr>
            <w:tcW w:w="641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53CBB69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6" w:space="0" w:color="auto"/>
            </w:tcBorders>
            <w:shd w:val="clear" w:color="auto" w:fill="auto"/>
            <w:vAlign w:val="bottom"/>
          </w:tcPr>
          <w:p w14:paraId="05EE64FE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817" w:type="dxa"/>
            <w:vMerge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25A52071" w14:textId="77777777" w:rsidR="00850724" w:rsidRPr="00F92469" w:rsidRDefault="00850724" w:rsidP="0039618C">
            <w:pPr>
              <w:widowControl w:val="0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</w:p>
        </w:tc>
        <w:tc>
          <w:tcPr>
            <w:tcW w:w="1732" w:type="dxa"/>
            <w:vMerge/>
            <w:tcBorders>
              <w:left w:val="single" w:sz="6" w:space="0" w:color="auto"/>
            </w:tcBorders>
            <w:shd w:val="clear" w:color="auto" w:fill="auto"/>
            <w:vAlign w:val="bottom"/>
          </w:tcPr>
          <w:p w14:paraId="4ADA636B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24EDF1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CTMS QA Status check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C909E0" w14:textId="53515EAE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vertAlign w:val="superscript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SAM/PL/CL Informed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8C8941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Approver outcome</w:t>
            </w:r>
          </w:p>
        </w:tc>
      </w:tr>
      <w:tr w:rsidR="0039618C" w:rsidRPr="00376CC1" w14:paraId="432F50CC" w14:textId="77777777" w:rsidTr="0098680D">
        <w:trPr>
          <w:cantSplit/>
          <w:trHeight w:val="500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656BEA" w14:textId="623EA223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F47D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939FB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4F47DF">
              <w:rPr>
                <w:rFonts w:ascii="Arial" w:hAnsi="Arial" w:cs="Arial"/>
                <w:b/>
                <w:sz w:val="20"/>
                <w:szCs w:val="20"/>
              </w:rPr>
              <w:t>.1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E9BB3D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2C0D4B8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6AAD9492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20299D73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47D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47D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F47D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A1AA4" w14:textId="17DF0E48" w:rsidR="00850724" w:rsidRPr="004F47DF" w:rsidRDefault="00202E51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Outcome"/>
                <w:tag w:val="Outcome"/>
                <w:id w:val="126827792"/>
                <w:placeholder>
                  <w:docPart w:val="BE40A1D8F55C43C3A96377C09027FF2F"/>
                </w:placeholder>
                <w:showingPlcHdr/>
                <w:dropDownList>
                  <w:listItem w:value="Choose an item."/>
                  <w:listItem w:displayText="Not Applicable" w:value="Not Applicable"/>
                  <w:listItem w:displayText="Yes" w:value="Yes"/>
                </w:dropDownList>
              </w:sdtPr>
              <w:sdtEndPr/>
              <w:sdtContent>
                <w:r w:rsidR="00850724"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23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622812409"/>
              <w:placeholder>
                <w:docPart w:val="C10B33BE36254885910277128A63F506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082D0BEE" w14:textId="63339368" w:rsidR="00850724" w:rsidRPr="004F47DF" w:rsidRDefault="00850724" w:rsidP="00850724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</w:tr>
      <w:tr w:rsidR="0039618C" w:rsidRPr="00376CC1" w14:paraId="19E54C1E" w14:textId="77777777" w:rsidTr="0098680D">
        <w:trPr>
          <w:cantSplit/>
          <w:trHeight w:val="403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3B89D0" w14:textId="525CD365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F47D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939FB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4F47DF">
              <w:rPr>
                <w:rFonts w:ascii="Arial" w:hAnsi="Arial" w:cs="Arial"/>
                <w:b/>
                <w:sz w:val="20"/>
                <w:szCs w:val="20"/>
              </w:rPr>
              <w:t>.2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22B306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3ACB70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6C9B74DB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22DEE85A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47D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47D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F47D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482A9" w14:textId="4E26BD28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47DF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Outcome"/>
                <w:tag w:val="Outcome"/>
                <w:id w:val="-2057459707"/>
                <w:placeholder>
                  <w:docPart w:val="84B06BA759154B5895B7E24FEB532E7A"/>
                </w:placeholder>
                <w:showingPlcHdr/>
                <w:dropDownList>
                  <w:listItem w:value="Choose an item."/>
                  <w:listItem w:displayText="Not Applicable" w:value="Not Applicable"/>
                  <w:listItem w:displayText="Yes" w:value="Yes"/>
                </w:dropDownList>
              </w:sdtPr>
              <w:sdtEndPr/>
              <w:sdtContent>
                <w:r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23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-1366907390"/>
              <w:placeholder>
                <w:docPart w:val="380739881CD14D51858C8BCB2AB66785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62956F8C" w14:textId="3F337DD9" w:rsidR="00850724" w:rsidRPr="004F47DF" w:rsidRDefault="00850724" w:rsidP="00850724">
                <w:pPr>
                  <w:widowControl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</w:tr>
      <w:tr w:rsidR="0039618C" w:rsidRPr="00376CC1" w14:paraId="4B3F1135" w14:textId="77777777" w:rsidTr="0098680D">
        <w:trPr>
          <w:cantSplit/>
          <w:trHeight w:val="403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CA5D0DA" w14:textId="1DBBD29B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F47D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939FB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4F47DF">
              <w:rPr>
                <w:rFonts w:ascii="Arial" w:hAnsi="Arial" w:cs="Arial"/>
                <w:b/>
                <w:sz w:val="20"/>
                <w:szCs w:val="20"/>
              </w:rPr>
              <w:t>.3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49E647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141CA4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249B9A2B" w14:textId="498B40ED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00762E41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47D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47D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F47D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923CB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47DF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Outcome"/>
                <w:tag w:val="Outcome"/>
                <w:id w:val="-1309625948"/>
                <w:placeholder>
                  <w:docPart w:val="45E837709EC246DB88D4A6E58C2E17E9"/>
                </w:placeholder>
                <w:showingPlcHdr/>
                <w:dropDownList>
                  <w:listItem w:value="Choose an item."/>
                  <w:listItem w:displayText="Not Applicable" w:value="Not Applicable"/>
                  <w:listItem w:displayText="Yes" w:value="Yes"/>
                </w:dropDownList>
              </w:sdtPr>
              <w:sdtEndPr/>
              <w:sdtContent>
                <w:r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23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437570671"/>
              <w:placeholder>
                <w:docPart w:val="F256726E05704AFC90803C7EB78B4183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353EF4B8" w14:textId="7E469BE9" w:rsidR="00850724" w:rsidRPr="004F47DF" w:rsidRDefault="00850724" w:rsidP="00850724">
                <w:pPr>
                  <w:widowControl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</w:tr>
      <w:tr w:rsidR="00850724" w:rsidRPr="00376CC1" w14:paraId="0D6F9CF6" w14:textId="77777777" w:rsidTr="0098680D">
        <w:trPr>
          <w:cantSplit/>
          <w:trHeight w:val="403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D83FA57" w14:textId="72F199AB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F47D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939FB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4F47DF">
              <w:rPr>
                <w:rFonts w:ascii="Arial" w:hAnsi="Arial" w:cs="Arial"/>
                <w:b/>
                <w:sz w:val="20"/>
                <w:szCs w:val="20"/>
              </w:rPr>
              <w:t>.4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27BE82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EC47871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4D3A26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BCBF5D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47D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47D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F47D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61A7E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47DF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Outcome"/>
                <w:tag w:val="Outcome"/>
                <w:id w:val="-1995711993"/>
                <w:placeholder>
                  <w:docPart w:val="06296D83FD1744BBAC90FCBD796BE586"/>
                </w:placeholder>
                <w:showingPlcHdr/>
                <w:dropDownList>
                  <w:listItem w:value="Choose an item."/>
                  <w:listItem w:displayText="Not Applicable" w:value="Not Applicable"/>
                  <w:listItem w:displayText="Yes" w:value="Yes"/>
                </w:dropDownList>
              </w:sdtPr>
              <w:sdtEndPr/>
              <w:sdtContent>
                <w:r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23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69032833"/>
              <w:placeholder>
                <w:docPart w:val="C991F432F61D4F2FAEA141170B1E45B5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68332717" w14:textId="77777777" w:rsidR="00850724" w:rsidRPr="004F47DF" w:rsidRDefault="00850724" w:rsidP="00850724">
                <w:pPr>
                  <w:widowControl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</w:tr>
      <w:tr w:rsidR="00850724" w:rsidRPr="00376CC1" w14:paraId="62FD54F9" w14:textId="77777777" w:rsidTr="0098680D">
        <w:trPr>
          <w:cantSplit/>
          <w:trHeight w:val="403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549A9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78607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D85C5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F47DF">
              <w:rPr>
                <w:rFonts w:ascii="Arial" w:hAnsi="Arial" w:cs="Arial"/>
                <w:color w:val="FF0000"/>
                <w:sz w:val="20"/>
                <w:szCs w:val="20"/>
              </w:rPr>
              <w:t>Add additional rows as needed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1BE7E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5BF23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299FA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9D3C1" w14:textId="77777777" w:rsidR="00850724" w:rsidRPr="004F47DF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</w:p>
        </w:tc>
      </w:tr>
      <w:tr w:rsidR="00850724" w:rsidRPr="00376CC1" w14:paraId="5E46DF70" w14:textId="77777777" w:rsidTr="00FE24B9">
        <w:trPr>
          <w:cantSplit/>
          <w:trHeight w:val="485"/>
        </w:trPr>
        <w:tc>
          <w:tcPr>
            <w:tcW w:w="982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5BE260" w14:textId="38C2EDBC" w:rsidR="00FE24B9" w:rsidRDefault="00FE24B9" w:rsidP="00FE24B9">
            <w:pPr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BB1C7B3" w14:textId="0B2742EF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CTMS Account QA Status check</w:t>
            </w:r>
            <w:r w:rsidR="00591E98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91E98" w:rsidRPr="00F92469">
              <w:rPr>
                <w:rFonts w:ascii="Arial" w:hAnsi="Arial" w:cs="Arial"/>
                <w:b/>
                <w:color w:val="FF0000"/>
                <w:sz w:val="18"/>
                <w:szCs w:val="18"/>
              </w:rPr>
              <w:t>(Adjust row numbering as needed)</w:t>
            </w:r>
          </w:p>
        </w:tc>
      </w:tr>
      <w:tr w:rsidR="00850724" w:rsidRPr="00F92469" w14:paraId="67C14207" w14:textId="77777777" w:rsidTr="0098680D">
        <w:trPr>
          <w:cantSplit/>
          <w:trHeight w:val="219"/>
        </w:trPr>
        <w:tc>
          <w:tcPr>
            <w:tcW w:w="6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F6BB7B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  <w:lang w:val="it-IT"/>
              </w:rPr>
              <w:t>No</w:t>
            </w:r>
          </w:p>
        </w:tc>
        <w:tc>
          <w:tcPr>
            <w:tcW w:w="434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0160D6" w14:textId="09A66383" w:rsidR="00850724" w:rsidRPr="00F92469" w:rsidRDefault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  <w:lang w:val="it-IT"/>
              </w:rPr>
              <w:t>Account Name</w:t>
            </w:r>
          </w:p>
        </w:tc>
        <w:tc>
          <w:tcPr>
            <w:tcW w:w="48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ECBAA5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Criteria *</w:t>
            </w:r>
          </w:p>
        </w:tc>
      </w:tr>
      <w:tr w:rsidR="00850724" w:rsidRPr="00F92469" w14:paraId="0571D36B" w14:textId="77777777" w:rsidTr="0098680D">
        <w:trPr>
          <w:cantSplit/>
          <w:trHeight w:val="283"/>
        </w:trPr>
        <w:tc>
          <w:tcPr>
            <w:tcW w:w="6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EA92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</w:p>
        </w:tc>
        <w:tc>
          <w:tcPr>
            <w:tcW w:w="434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CFAF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B1551A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 xml:space="preserve">CTMS QA Status check 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1A88D5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  <w:vertAlign w:val="superscript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SAM/PL/CL Informed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002AAC" w14:textId="77777777" w:rsidR="00850724" w:rsidRPr="00F92469" w:rsidRDefault="00850724" w:rsidP="00850724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2469">
              <w:rPr>
                <w:rFonts w:ascii="Arial" w:hAnsi="Arial" w:cs="Arial"/>
                <w:b/>
                <w:sz w:val="18"/>
                <w:szCs w:val="18"/>
              </w:rPr>
              <w:t>Approver outcome</w:t>
            </w:r>
          </w:p>
        </w:tc>
      </w:tr>
      <w:tr w:rsidR="009A7C67" w:rsidRPr="00376CC1" w14:paraId="1E936596" w14:textId="77777777" w:rsidTr="0098680D">
        <w:trPr>
          <w:cantSplit/>
          <w:trHeight w:val="482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485209" w14:textId="77777777" w:rsidR="009A7C67" w:rsidRPr="004F47DF" w:rsidRDefault="009A7C67" w:rsidP="0085072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F47DF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4F47DF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F92469">
              <w:rPr>
                <w:rFonts w:ascii="Arial" w:hAnsi="Arial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434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52801635" w14:textId="77777777" w:rsidR="009A7C67" w:rsidRPr="004F47DF" w:rsidRDefault="009A7C67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E0E186" w14:textId="77777777" w:rsidR="009A7C67" w:rsidRPr="004F47DF" w:rsidRDefault="009A7C67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F47D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47D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02E51">
              <w:rPr>
                <w:rFonts w:ascii="Arial" w:hAnsi="Arial" w:cs="Arial"/>
                <w:sz w:val="20"/>
                <w:szCs w:val="20"/>
              </w:rPr>
            </w:r>
            <w:r w:rsidR="00202E5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F47D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8853B" w14:textId="2C50CAF3" w:rsidR="009A7C67" w:rsidRPr="004F47DF" w:rsidRDefault="00202E51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Outcome"/>
                <w:tag w:val="Outcome"/>
                <w:id w:val="-239785370"/>
                <w:placeholder>
                  <w:docPart w:val="7B53F91C3B1341579E9B4807CB17B7F2"/>
                </w:placeholder>
                <w:showingPlcHdr/>
                <w:dropDownList>
                  <w:listItem w:value="Choose an item."/>
                  <w:listItem w:displayText="Not Applicable" w:value="Not Applicable"/>
                  <w:listItem w:displayText="Yes" w:value="Yes"/>
                </w:dropDownList>
              </w:sdtPr>
              <w:sdtEndPr/>
              <w:sdtContent>
                <w:r w:rsidR="009A7C67"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  <w:tc>
          <w:tcPr>
            <w:tcW w:w="1823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-879173696"/>
              <w:placeholder>
                <w:docPart w:val="FA9AC8B322484B0792A9CA4748056844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77A20B2B" w14:textId="32869B07" w:rsidR="009A7C67" w:rsidRPr="0039618C" w:rsidRDefault="009A7C67" w:rsidP="001A5830">
                <w:pPr>
                  <w:widowControl w:val="0"/>
                  <w:jc w:val="center"/>
                  <w:rPr>
                    <w:rFonts w:ascii="Arial" w:hAnsi="Arial"/>
                    <w:b/>
                    <w:color w:val="808080"/>
                    <w:sz w:val="20"/>
                  </w:rPr>
                </w:pPr>
                <w:r w:rsidRPr="004F47D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</w:tr>
      <w:tr w:rsidR="009A7C67" w:rsidRPr="00376CC1" w14:paraId="376AD2C2" w14:textId="77777777" w:rsidTr="0098680D">
        <w:trPr>
          <w:cantSplit/>
          <w:trHeight w:val="500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D6C30" w14:textId="77777777" w:rsidR="009A7C67" w:rsidRPr="004F47DF" w:rsidRDefault="009A7C67" w:rsidP="00850724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3225" w14:textId="77777777" w:rsidR="009A7C67" w:rsidRPr="0039618C" w:rsidRDefault="009A7C67" w:rsidP="00850724">
            <w:pPr>
              <w:widowControl w:val="0"/>
              <w:jc w:val="center"/>
              <w:rPr>
                <w:rFonts w:ascii="Arial" w:hAnsi="Arial"/>
                <w:sz w:val="20"/>
              </w:rPr>
            </w:pPr>
            <w:r w:rsidRPr="004F47DF">
              <w:rPr>
                <w:rFonts w:ascii="Arial" w:hAnsi="Arial" w:cs="Arial"/>
                <w:color w:val="FF0000"/>
                <w:sz w:val="20"/>
                <w:szCs w:val="20"/>
              </w:rPr>
              <w:t>Add additional rows as needed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CA4EF" w14:textId="77777777" w:rsidR="009A7C67" w:rsidRPr="004F47DF" w:rsidRDefault="009A7C67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04973" w14:textId="77777777" w:rsidR="009A7C67" w:rsidRPr="004F47DF" w:rsidRDefault="009A7C67" w:rsidP="0085072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EBECF" w14:textId="77777777" w:rsidR="009A7C67" w:rsidRPr="004F47DF" w:rsidRDefault="009A7C67" w:rsidP="00850724">
            <w:pPr>
              <w:widowControl w:val="0"/>
              <w:jc w:val="center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</w:p>
        </w:tc>
      </w:tr>
    </w:tbl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2137"/>
        <w:gridCol w:w="7673"/>
      </w:tblGrid>
      <w:tr w:rsidR="00604948" w:rsidRPr="00376CC1" w14:paraId="5AF7FEA1" w14:textId="77777777" w:rsidTr="0039618C">
        <w:tc>
          <w:tcPr>
            <w:tcW w:w="2137" w:type="dxa"/>
            <w:shd w:val="clear" w:color="auto" w:fill="D9D9D9" w:themeFill="background1" w:themeFillShade="D9"/>
            <w:vAlign w:val="bottom"/>
          </w:tcPr>
          <w:bookmarkEnd w:id="1"/>
          <w:p w14:paraId="7E0D24B1" w14:textId="6A3DE70F" w:rsidR="00604948" w:rsidRPr="00376CC1" w:rsidRDefault="00604948" w:rsidP="006049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  <w:t xml:space="preserve">(e.g. </w:t>
            </w:r>
            <w:r w:rsidR="00A7636E">
              <w:rPr>
                <w:rFonts w:ascii="Arial" w:hAnsi="Arial" w:cs="Arial"/>
                <w:b/>
                <w:sz w:val="20"/>
                <w:szCs w:val="20"/>
              </w:rPr>
              <w:t>12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.1, </w:t>
            </w:r>
            <w:r w:rsidR="00A7636E">
              <w:rPr>
                <w:rFonts w:ascii="Arial" w:hAnsi="Arial" w:cs="Arial"/>
                <w:b/>
                <w:sz w:val="20"/>
                <w:szCs w:val="20"/>
              </w:rPr>
              <w:t>12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.2, </w:t>
            </w:r>
            <w:r w:rsidR="002C3CF0" w:rsidRPr="00376CC1">
              <w:rPr>
                <w:rFonts w:ascii="Arial" w:hAnsi="Arial" w:cs="Arial"/>
                <w:b/>
                <w:sz w:val="20"/>
                <w:szCs w:val="20"/>
              </w:rPr>
              <w:t>etc.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7673" w:type="dxa"/>
            <w:shd w:val="clear" w:color="auto" w:fill="D9D9D9" w:themeFill="background1" w:themeFillShade="D9"/>
            <w:vAlign w:val="bottom"/>
          </w:tcPr>
          <w:p w14:paraId="59458479" w14:textId="77777777" w:rsidR="00604948" w:rsidRPr="00376CC1" w:rsidRDefault="00604948" w:rsidP="006049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18"/>
                <w:szCs w:val="18"/>
              </w:rPr>
              <w:t xml:space="preserve">If </w:t>
            </w:r>
            <w:r>
              <w:rPr>
                <w:rFonts w:ascii="Arial" w:hAnsi="Arial" w:cs="Arial"/>
                <w:b/>
                <w:sz w:val="18"/>
                <w:szCs w:val="18"/>
              </w:rPr>
              <w:t>Document</w:t>
            </w:r>
            <w:r w:rsidRPr="00376CC1">
              <w:rPr>
                <w:rFonts w:ascii="Arial" w:hAnsi="Arial" w:cs="Arial"/>
                <w:b/>
                <w:sz w:val="18"/>
                <w:szCs w:val="18"/>
              </w:rPr>
              <w:t xml:space="preserve"> is Approved with Action or Not approved, action required is as listed</w:t>
            </w:r>
          </w:p>
        </w:tc>
      </w:tr>
      <w:tr w:rsidR="00604948" w:rsidRPr="00376CC1" w14:paraId="61CEB48D" w14:textId="77777777" w:rsidTr="0039618C">
        <w:tc>
          <w:tcPr>
            <w:tcW w:w="2137" w:type="dxa"/>
            <w:shd w:val="clear" w:color="auto" w:fill="auto"/>
          </w:tcPr>
          <w:p w14:paraId="7D53B37C" w14:textId="77777777" w:rsidR="00604948" w:rsidRPr="00376CC1" w:rsidRDefault="00604948" w:rsidP="00604948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73" w:type="dxa"/>
            <w:shd w:val="clear" w:color="auto" w:fill="auto"/>
          </w:tcPr>
          <w:p w14:paraId="0F1989F8" w14:textId="61D29437" w:rsidR="00604948" w:rsidRPr="00376CC1" w:rsidRDefault="00F51DE3" w:rsidP="00604948">
            <w:pPr>
              <w:spacing w:line="480" w:lineRule="auto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>Add additional rows as needed</w:t>
            </w:r>
          </w:p>
        </w:tc>
      </w:tr>
    </w:tbl>
    <w:p w14:paraId="1F79AE74" w14:textId="77777777" w:rsidR="00E46A42" w:rsidRDefault="00E46A42">
      <w:r>
        <w:br w:type="page"/>
      </w:r>
    </w:p>
    <w:tbl>
      <w:tblPr>
        <w:tblW w:w="991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1417"/>
        <w:gridCol w:w="1560"/>
        <w:gridCol w:w="3247"/>
      </w:tblGrid>
      <w:tr w:rsidR="0039618C" w:rsidRPr="00376CC1" w14:paraId="2DC0AEEE" w14:textId="77777777" w:rsidTr="0032457A">
        <w:trPr>
          <w:trHeight w:val="432"/>
          <w:tblHeader/>
        </w:trPr>
        <w:tc>
          <w:tcPr>
            <w:tcW w:w="70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2667B8" w14:textId="77777777" w:rsidR="00604948" w:rsidRPr="00376CC1" w:rsidRDefault="00604948" w:rsidP="00604948">
            <w:pPr>
              <w:keepNext/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201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E65AD93" w14:textId="77777777" w:rsidR="00604948" w:rsidRPr="00376CC1" w:rsidRDefault="00604948" w:rsidP="00604948">
            <w:pPr>
              <w:keepNext/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PART 1B – Country-specific 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>Documents</w:t>
            </w:r>
          </w:p>
        </w:tc>
      </w:tr>
      <w:tr w:rsidR="0039618C" w:rsidRPr="00376CC1" w14:paraId="4BF040FA" w14:textId="77777777" w:rsidTr="00B35A7A">
        <w:trPr>
          <w:trHeight w:val="746"/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403A1B9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2873ABC" w14:textId="77777777" w:rsidR="00604948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DOCUMENTS REVIEWED</w:t>
            </w:r>
          </w:p>
          <w:p w14:paraId="2A601811" w14:textId="6FDBDEAE" w:rsidR="00A7636E" w:rsidRPr="00376CC1" w:rsidRDefault="00A7636E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If document has an expiration date, expiration date must be listed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3880032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COMPILER </w:t>
            </w:r>
            <w:r w:rsidRPr="00376CC1">
              <w:rPr>
                <w:rFonts w:ascii="Arial" w:hAnsi="Arial" w:cs="Arial"/>
                <w:b/>
                <w:sz w:val="16"/>
                <w:szCs w:val="16"/>
              </w:rPr>
              <w:t>Document Status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37C4499" w14:textId="77777777" w:rsidR="00604948" w:rsidRPr="00376CC1" w:rsidRDefault="00604948" w:rsidP="00604948">
            <w:pPr>
              <w:widowControl w:val="0"/>
              <w:ind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APPROVER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b/>
                <w:sz w:val="16"/>
                <w:szCs w:val="16"/>
              </w:rPr>
              <w:t>Document Status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1607187" w14:textId="5019E40C" w:rsidR="00604948" w:rsidRPr="00376CC1" w:rsidRDefault="00066EFE" w:rsidP="0032457A">
            <w:pPr>
              <w:widowControl w:val="0"/>
              <w:ind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 is Approved with Action or Not approved, action required is as listed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  </w:t>
            </w:r>
          </w:p>
        </w:tc>
      </w:tr>
      <w:tr w:rsidR="0039618C" w:rsidRPr="00376CC1" w14:paraId="28066932" w14:textId="77777777" w:rsidTr="00B35A7A">
        <w:trPr>
          <w:trHeight w:val="66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F9971A" w14:textId="63D6210F" w:rsidR="00604948" w:rsidRPr="00376CC1" w:rsidRDefault="00A7636E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B9712E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3426A9F2" w14:textId="681EF6E5" w:rsidR="00604948" w:rsidRPr="00376CC1" w:rsidRDefault="00604948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Country Regulatory Approval 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letter </w:t>
            </w:r>
            <w:r w:rsidR="00C30DF7" w:rsidRPr="00376CC1">
              <w:rPr>
                <w:rFonts w:ascii="Arial" w:hAnsi="Arial" w:cs="Arial"/>
                <w:i/>
                <w:sz w:val="20"/>
                <w:szCs w:val="20"/>
              </w:rPr>
              <w:t>(if applicable)</w:t>
            </w:r>
            <w:r w:rsidR="00C30DF7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dated: 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7"/>
                <w:placeholder>
                  <w:docPart w:val="511C9804AB2A403F94F7B2C9B2891F0C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4A527929" w14:textId="10E44399" w:rsidR="00604948" w:rsidRPr="00376CC1" w:rsidRDefault="00604948" w:rsidP="00604948">
            <w:pPr>
              <w:widowControl w:val="0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4"/>
              <w:placeholder>
                <w:docPart w:val="B4D96F34A086432185826081B06DF117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58FF0856" w14:textId="77777777" w:rsidR="00604948" w:rsidRPr="00376CC1" w:rsidRDefault="00604948" w:rsidP="00604948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4AEFC167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55"/>
              <w:placeholder>
                <w:docPart w:val="A8F7A153280344A09EEA1C7B7CBF0E78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6ADB776A" w14:textId="77777777" w:rsidR="00604948" w:rsidRPr="00376CC1" w:rsidRDefault="00604948" w:rsidP="00604948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00810609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D149BA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234D8450" w14:textId="77777777" w:rsidTr="00B35A7A">
        <w:trPr>
          <w:trHeight w:val="40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456B8F" w14:textId="1B54C441" w:rsidR="004C0AE5" w:rsidRPr="00376CC1" w:rsidRDefault="004C0AE5" w:rsidP="004C0A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14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3C0991" w14:textId="56104292" w:rsidR="004C0AE5" w:rsidRPr="00376CC1" w:rsidRDefault="004C0AE5" w:rsidP="004C0AE5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Import License </w:t>
            </w:r>
            <w:r>
              <w:rPr>
                <w:rFonts w:ascii="Arial" w:hAnsi="Arial" w:cs="Arial"/>
                <w:sz w:val="20"/>
                <w:szCs w:val="20"/>
              </w:rPr>
              <w:t xml:space="preserve">(IL) </w:t>
            </w:r>
            <w:r w:rsidRPr="00376CC1">
              <w:rPr>
                <w:rFonts w:ascii="Arial" w:hAnsi="Arial" w:cs="Arial"/>
                <w:i/>
                <w:sz w:val="20"/>
                <w:szCs w:val="20"/>
              </w:rPr>
              <w:t>(if applicable)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sz w:val="20"/>
                <w:szCs w:val="20"/>
              </w:rPr>
              <w:t>dated: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69"/>
                <w:placeholder>
                  <w:docPart w:val="322C72E24F5F4B0089A6F2F6DC4D080F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2C47D77E" w14:textId="56AD44E5" w:rsidR="004C0AE5" w:rsidRPr="00376CC1" w:rsidRDefault="004C0AE5" w:rsidP="004C0AE5">
            <w:pPr>
              <w:widowControl w:val="0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B22D21E" w14:textId="2165497E" w:rsidR="004C0AE5" w:rsidRPr="00376CC1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[Specify if IL is for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Investigational Product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>, lab kits, equipment etc.]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6"/>
              <w:placeholder>
                <w:docPart w:val="7AEF30A7A703434585D31035CCF08B3B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61E39E77" w14:textId="77777777" w:rsidR="004C0AE5" w:rsidRPr="00376CC1" w:rsidRDefault="004C0AE5" w:rsidP="004C0AE5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44325B3" w14:textId="77777777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57"/>
              <w:placeholder>
                <w:docPart w:val="08FAC40E717E4173911CA79B9367D999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4F0A4880" w14:textId="77777777" w:rsidR="004C0AE5" w:rsidRPr="00376CC1" w:rsidRDefault="004C0AE5" w:rsidP="004C0AE5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588C35BC" w14:textId="77777777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5F641F8" w14:textId="77777777" w:rsidR="004C0AE5" w:rsidRPr="00376CC1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50327412" w14:textId="77777777" w:rsidTr="00B35A7A">
        <w:trPr>
          <w:trHeight w:val="40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FD9B3E5" w14:textId="4716FD87" w:rsidR="004C0AE5" w:rsidRPr="00376CC1" w:rsidRDefault="004C0AE5" w:rsidP="004C0A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7594C" w14:textId="285DE758" w:rsidR="004C0AE5" w:rsidRPr="00376CC1" w:rsidRDefault="004C0AE5" w:rsidP="004C0AE5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Export </w:t>
            </w:r>
            <w:r w:rsidRPr="00C30DF7">
              <w:rPr>
                <w:rFonts w:ascii="Arial" w:hAnsi="Arial" w:cs="Arial"/>
                <w:sz w:val="20"/>
                <w:szCs w:val="20"/>
              </w:rPr>
              <w:t xml:space="preserve">License </w:t>
            </w:r>
            <w:r w:rsidRPr="00C30DF7">
              <w:rPr>
                <w:rFonts w:ascii="Arial" w:hAnsi="Arial" w:cs="Arial"/>
                <w:i/>
                <w:sz w:val="20"/>
                <w:szCs w:val="20"/>
              </w:rPr>
              <w:t>(if applicable)</w:t>
            </w:r>
            <w:r w:rsidRPr="00C30DF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sz w:val="20"/>
                <w:szCs w:val="20"/>
              </w:rPr>
              <w:t>dated: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0"/>
                <w:placeholder>
                  <w:docPart w:val="AFCE57F5C60A414295E9BF055C9A6E13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19896AE4" w14:textId="5780A831" w:rsidR="004C0AE5" w:rsidRPr="00EB1FA0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7"/>
              <w:placeholder>
                <w:docPart w:val="B80BD76C736E4D2DA6C7FFFAC8952815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47D65BBC" w14:textId="77777777" w:rsidR="004C0AE5" w:rsidRPr="00376CC1" w:rsidRDefault="004C0AE5" w:rsidP="004C0AE5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058A09E7" w14:textId="77777777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58"/>
              <w:placeholder>
                <w:docPart w:val="94C50127A4BE42F39E888996FC218848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1BAA84CA" w14:textId="77777777" w:rsidR="004C0AE5" w:rsidRPr="00376CC1" w:rsidRDefault="004C0AE5" w:rsidP="004C0AE5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7B4F0C0" w14:textId="77777777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384FEDE" w14:textId="77777777" w:rsidR="004C0AE5" w:rsidRPr="00376CC1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618C" w:rsidRPr="00376CC1" w14:paraId="032EE282" w14:textId="77777777" w:rsidTr="00B35A7A">
        <w:trPr>
          <w:trHeight w:val="40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A9BC642" w14:textId="20BDF862" w:rsidR="004C0AE5" w:rsidRPr="00376CC1" w:rsidRDefault="004C0AE5" w:rsidP="004C0A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16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11A527" w14:textId="64FEB501" w:rsidR="004C0AE5" w:rsidRPr="00376CC1" w:rsidRDefault="004C0AE5" w:rsidP="004C0AE5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Central IEC/IRB Authorization Form </w:t>
            </w:r>
            <w:r w:rsidRPr="00EB1FA0">
              <w:rPr>
                <w:rFonts w:ascii="Arial" w:hAnsi="Arial" w:cs="Arial"/>
                <w:sz w:val="20"/>
                <w:szCs w:val="20"/>
              </w:rPr>
              <w:t xml:space="preserve">(if applicable) </w:t>
            </w:r>
            <w:r w:rsidRPr="00376CC1">
              <w:rPr>
                <w:rFonts w:ascii="Arial" w:hAnsi="Arial" w:cs="Arial"/>
                <w:sz w:val="20"/>
                <w:szCs w:val="20"/>
              </w:rPr>
              <w:t>dated: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1"/>
                <w:placeholder>
                  <w:docPart w:val="819CE1A2E75C4AB58C0947DB448C76A7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10F96E1C" w14:textId="04317CBF" w:rsidR="004C0AE5" w:rsidRPr="00EB1FA0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8"/>
              <w:placeholder>
                <w:docPart w:val="CE15CDEE3FA0426B801E78FB0A423FB4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4C01F0B4" w14:textId="77777777" w:rsidR="004C0AE5" w:rsidRPr="00376CC1" w:rsidRDefault="004C0AE5" w:rsidP="004C0AE5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017BFCA4" w14:textId="77777777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60"/>
              <w:placeholder>
                <w:docPart w:val="B117D06D97074243AB9A6DCC0C861A8D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0C97CB7D" w14:textId="77777777" w:rsidR="004C0AE5" w:rsidRPr="00376CC1" w:rsidRDefault="004C0AE5" w:rsidP="004C0AE5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6663ED2" w14:textId="77777777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B84DD6A" w14:textId="77777777" w:rsidR="004C0AE5" w:rsidRPr="00376CC1" w:rsidRDefault="004C0AE5" w:rsidP="004C0AE5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39618C" w:rsidRPr="00376CC1" w14:paraId="3E44554C" w14:textId="77777777" w:rsidTr="00B35A7A">
        <w:trPr>
          <w:cantSplit/>
          <w:trHeight w:val="40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8B45524" w14:textId="05205292" w:rsidR="004C0AE5" w:rsidRPr="00376CC1" w:rsidRDefault="004C0AE5" w:rsidP="004C0A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17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331D98" w14:textId="65ED56A4" w:rsidR="004C0AE5" w:rsidRPr="00376CC1" w:rsidRDefault="003616DB" w:rsidP="004C0AE5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Letter of Indemnity</w:t>
            </w:r>
            <w:r w:rsidR="004C0AE5" w:rsidRPr="00376CC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C0AE5" w:rsidRPr="00C30DF7">
              <w:rPr>
                <w:rFonts w:ascii="Arial" w:hAnsi="Arial" w:cs="Arial"/>
                <w:sz w:val="20"/>
                <w:szCs w:val="20"/>
              </w:rPr>
              <w:t>(if applicable)</w:t>
            </w:r>
            <w:r w:rsidR="004C0A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C0AE5" w:rsidRPr="00376CC1">
              <w:rPr>
                <w:rFonts w:ascii="Arial" w:hAnsi="Arial" w:cs="Arial"/>
                <w:sz w:val="20"/>
                <w:szCs w:val="20"/>
              </w:rPr>
              <w:t>dated:</w:t>
            </w:r>
            <w:r w:rsidR="004C0AE5"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2"/>
                <w:placeholder>
                  <w:docPart w:val="75EFBF261C0642D3B63486B3D349448B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3903470E" w14:textId="2909B062" w:rsidR="004C0AE5" w:rsidRPr="00376CC1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19"/>
              <w:placeholder>
                <w:docPart w:val="B7692C62874B41488DA88404FB3C206C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4DC9C139" w14:textId="77777777" w:rsidR="004C0AE5" w:rsidRPr="00376CC1" w:rsidRDefault="004C0AE5" w:rsidP="004C0AE5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50067914" w14:textId="77777777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62"/>
              <w:placeholder>
                <w:docPart w:val="C3F76F87D99A4F2BB7BA0A1296403595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235FD826" w14:textId="77777777" w:rsidR="004C0AE5" w:rsidRPr="00376CC1" w:rsidRDefault="004C0AE5" w:rsidP="004C0AE5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2EF3E227" w14:textId="77777777" w:rsidR="004C0AE5" w:rsidRPr="00376CC1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D37BC6C" w14:textId="77777777" w:rsidR="004C0AE5" w:rsidRPr="00376CC1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457A" w:rsidRPr="00376CC1" w14:paraId="71CE5E97" w14:textId="77777777" w:rsidTr="00B35A7A">
        <w:trPr>
          <w:trHeight w:val="40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DB93BD" w14:textId="0E40D822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</w:pPr>
            <w:r w:rsidRPr="00DA6BF3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A7636E">
              <w:rPr>
                <w:rFonts w:ascii="Arial" w:hAnsi="Arial" w:cs="Arial"/>
                <w:b/>
                <w:sz w:val="20"/>
                <w:szCs w:val="20"/>
              </w:rPr>
              <w:t>8.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6AD8EF0" w14:textId="60D900E1" w:rsidR="004C0AE5" w:rsidRDefault="007913B7" w:rsidP="004C0AE5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7913B7">
              <w:rPr>
                <w:rFonts w:ascii="Arial" w:hAnsi="Arial" w:cs="Arial"/>
                <w:sz w:val="20"/>
                <w:szCs w:val="20"/>
              </w:rPr>
              <w:t>Insurance documentation (i.e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7913B7">
              <w:rPr>
                <w:rFonts w:ascii="Arial" w:hAnsi="Arial" w:cs="Arial"/>
                <w:sz w:val="20"/>
                <w:szCs w:val="20"/>
              </w:rPr>
              <w:t xml:space="preserve"> insurance policy and certificate) </w:t>
            </w:r>
            <w:r w:rsidR="004C0AE5">
              <w:rPr>
                <w:rFonts w:ascii="Arial" w:hAnsi="Arial" w:cs="Arial"/>
                <w:sz w:val="20"/>
                <w:szCs w:val="20"/>
              </w:rPr>
              <w:t>(If applicable) valid till</w:t>
            </w:r>
            <w:r w:rsidR="004C0AE5" w:rsidRPr="00376CC1">
              <w:rPr>
                <w:rFonts w:ascii="Arial" w:hAnsi="Arial" w:cs="Arial"/>
                <w:sz w:val="20"/>
                <w:szCs w:val="20"/>
              </w:rPr>
              <w:t>:</w:t>
            </w:r>
            <w:r w:rsidR="004C0AE5"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  <w:p w14:paraId="745E23AF" w14:textId="620C5DCF" w:rsidR="002B03C8" w:rsidRDefault="00202E51" w:rsidP="004C0AE5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-1613036851"/>
                <w:placeholder>
                  <w:docPart w:val="D9C51280033C4A8D9A65B2DE76A04CFA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7F882B48" w14:textId="77777777" w:rsidR="002B03C8" w:rsidRDefault="002B03C8" w:rsidP="004C0AE5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2BBF9021" w14:textId="74A02EAB" w:rsidR="002B03C8" w:rsidRDefault="002B03C8" w:rsidP="004C0AE5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If applicable </w:t>
            </w:r>
            <w:r w:rsidRPr="00066EFE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list separately documenting </w:t>
            </w: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validity </w:t>
            </w:r>
            <w:r w:rsidRPr="00066EFE">
              <w:rPr>
                <w:rFonts w:ascii="Arial" w:hAnsi="Arial" w:cs="Arial"/>
                <w:i/>
                <w:color w:val="FF0000"/>
                <w:sz w:val="20"/>
                <w:szCs w:val="20"/>
              </w:rPr>
              <w:t>of each of them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color w:val="FF0000"/>
                <w:sz w:val="20"/>
                <w:szCs w:val="20"/>
              </w:rPr>
              <w:alias w:val="Status"/>
              <w:tag w:val="Status"/>
              <w:id w:val="15373408"/>
              <w:placeholder>
                <w:docPart w:val="A79F72917A304BE4AE869C21748B3E57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sdtEndPr>
            <w:sdtContent>
              <w:p w14:paraId="7D54BB5C" w14:textId="77777777" w:rsidR="004C0AE5" w:rsidRPr="00C05D72" w:rsidRDefault="004C0AE5" w:rsidP="004C0AE5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C05D72">
                  <w:rPr>
                    <w:rStyle w:val="Style3"/>
                    <w:rFonts w:ascii="Arial" w:hAnsi="Arial" w:cs="Arial"/>
                    <w:b w:val="0"/>
                    <w:sz w:val="20"/>
                    <w:szCs w:val="20"/>
                  </w:rPr>
                  <w:t>Choose an item.</w:t>
                </w:r>
              </w:p>
            </w:sdtContent>
          </w:sdt>
          <w:p w14:paraId="6F090CFD" w14:textId="77777777" w:rsidR="004C0AE5" w:rsidRPr="00066EFE" w:rsidRDefault="004C0AE5" w:rsidP="004C0AE5">
            <w:pPr>
              <w:widowControl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b/>
                <w:color w:val="808080" w:themeColor="background1" w:themeShade="80"/>
              </w:rPr>
              <w:alias w:val="Review outcome"/>
              <w:tag w:val="Review outcomre"/>
              <w:id w:val="15373409"/>
              <w:placeholder>
                <w:docPart w:val="7D260AED36504F7ABBBA1EA5FEDC954B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003020DC" w14:textId="77777777" w:rsidR="004C0AE5" w:rsidRPr="00066EFE" w:rsidRDefault="004C0AE5" w:rsidP="004C0AE5">
                <w:pPr>
                  <w:widowControl w:val="0"/>
                  <w:jc w:val="center"/>
                  <w:rPr>
                    <w:b/>
                    <w:color w:val="808080" w:themeColor="background1" w:themeShade="80"/>
                  </w:rPr>
                </w:pPr>
                <w:r w:rsidRPr="00066EFE">
                  <w:rPr>
                    <w:rStyle w:val="PlaceholderText"/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Choose an item.</w:t>
                </w:r>
              </w:p>
            </w:sdtContent>
          </w:sdt>
          <w:p w14:paraId="49443F4B" w14:textId="77777777" w:rsidR="004C0AE5" w:rsidRPr="00066EFE" w:rsidRDefault="004C0AE5" w:rsidP="004C0AE5">
            <w:pPr>
              <w:widowControl w:val="0"/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A3D03F9" w14:textId="77777777" w:rsidR="004C0AE5" w:rsidRPr="00066EFE" w:rsidRDefault="004C0AE5" w:rsidP="004C0AE5">
            <w:pPr>
              <w:widowControl w:val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39618C" w:rsidRPr="00376CC1" w14:paraId="5E0ABF62" w14:textId="77777777" w:rsidTr="00B35A7A">
        <w:trPr>
          <w:trHeight w:val="40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892B2F" w14:textId="6498F006" w:rsidR="004C0AE5" w:rsidRPr="00376CC1" w:rsidRDefault="00A7636E" w:rsidP="004C0AE5">
            <w:pPr>
              <w:widowControl w:val="0"/>
              <w:jc w:val="center"/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9</w:t>
            </w:r>
            <w:r w:rsidR="004C0AE5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.</w:t>
            </w:r>
          </w:p>
          <w:p w14:paraId="4F4A9D77" w14:textId="5A3CF1D1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(</w:t>
            </w:r>
            <w:r w:rsidR="00A7636E" w:rsidRPr="00376CC1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1</w:t>
            </w:r>
            <w:r w:rsidR="00A7636E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9</w:t>
            </w:r>
            <w:r w:rsidRPr="00376CC1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 xml:space="preserve">.1, </w:t>
            </w:r>
            <w:r w:rsidR="00A7636E" w:rsidRPr="00376CC1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1</w:t>
            </w:r>
            <w:r w:rsidR="00A7636E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9</w:t>
            </w:r>
            <w:r w:rsidRPr="00376CC1">
              <w:rPr>
                <w:rFonts w:ascii="Arial" w:hAnsi="Arial" w:cs="Arial"/>
                <w:b/>
                <w:i/>
                <w:color w:val="FF0000"/>
                <w:sz w:val="20"/>
                <w:szCs w:val="20"/>
              </w:rPr>
              <w:t>.2, etc.)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C87AD93" w14:textId="6F15BE62" w:rsidR="004C0AE5" w:rsidRPr="00376CC1" w:rsidRDefault="004C0AE5" w:rsidP="0032457A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Add a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row for each country specific document which is mandatory for study to start - list can be found on </w:t>
            </w:r>
            <w:r w:rsidR="0032457A" w:rsidRPr="0032457A">
              <w:rPr>
                <w:rFonts w:ascii="Arial" w:hAnsi="Arial" w:cs="Arial"/>
                <w:i/>
                <w:color w:val="FF0000"/>
                <w:sz w:val="20"/>
                <w:szCs w:val="20"/>
              </w:rPr>
              <w:t>Regulatory Intelligence Database (RID)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1AEE50" w14:textId="77777777" w:rsidR="004C0AE5" w:rsidRPr="00376CC1" w:rsidRDefault="004C0AE5" w:rsidP="004C0AE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30357477" w14:textId="77777777" w:rsidR="004C0AE5" w:rsidRPr="0039618C" w:rsidRDefault="004C0AE5" w:rsidP="004C0AE5">
            <w:pPr>
              <w:widowControl w:val="0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DC1C762" w14:textId="77777777" w:rsidR="004C0AE5" w:rsidRPr="00376CC1" w:rsidRDefault="004C0AE5" w:rsidP="004C0AE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318B52" w14:textId="77777777" w:rsidR="00604948" w:rsidRDefault="00604948" w:rsidP="00604948">
      <w:pPr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</w:rPr>
        <w:br w:type="page"/>
      </w:r>
    </w:p>
    <w:tbl>
      <w:tblPr>
        <w:tblW w:w="9810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3420"/>
        <w:gridCol w:w="1710"/>
        <w:gridCol w:w="1710"/>
        <w:gridCol w:w="2250"/>
      </w:tblGrid>
      <w:tr w:rsidR="00604948" w:rsidRPr="00376CC1" w14:paraId="7EF42CE8" w14:textId="77777777" w:rsidTr="0039618C">
        <w:trPr>
          <w:trHeight w:val="432"/>
          <w:tblHeader/>
        </w:trPr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8BAA0D4" w14:textId="77777777" w:rsidR="00604948" w:rsidRPr="00376CC1" w:rsidRDefault="00604948" w:rsidP="00604948">
            <w:pPr>
              <w:keepNext/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AB8CF43" w14:textId="77777777" w:rsidR="00604948" w:rsidRPr="00376CC1" w:rsidRDefault="00604948" w:rsidP="00604948">
            <w:pPr>
              <w:keepNext/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PART 2 – Project-specific Documents.</w:t>
            </w:r>
          </w:p>
        </w:tc>
      </w:tr>
      <w:tr w:rsidR="0039618C" w:rsidRPr="00376CC1" w14:paraId="0832BFBD" w14:textId="77777777" w:rsidTr="00E46A42">
        <w:tblPrEx>
          <w:tblCellMar>
            <w:left w:w="100" w:type="dxa"/>
            <w:right w:w="100" w:type="dxa"/>
          </w:tblCellMar>
        </w:tblPrEx>
        <w:trPr>
          <w:trHeight w:val="746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86BABE0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26646BE" w14:textId="77777777" w:rsidR="00604948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DOCUMENTS REVIEWED</w:t>
            </w:r>
          </w:p>
          <w:p w14:paraId="55ADAA48" w14:textId="5D992CE4" w:rsidR="00A7636E" w:rsidRPr="00376CC1" w:rsidRDefault="00A7636E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If document has an expiration date, expiration date must be listed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26A7A61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COMPILER </w:t>
            </w:r>
            <w:r w:rsidRPr="00376CC1">
              <w:rPr>
                <w:rFonts w:ascii="Arial" w:hAnsi="Arial" w:cs="Arial"/>
                <w:b/>
                <w:sz w:val="16"/>
                <w:szCs w:val="16"/>
              </w:rPr>
              <w:t>Document Status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9E59622" w14:textId="77777777" w:rsidR="00604948" w:rsidRPr="00376CC1" w:rsidRDefault="00604948" w:rsidP="00604948">
            <w:pPr>
              <w:widowControl w:val="0"/>
              <w:ind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APPROVER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b/>
                <w:sz w:val="16"/>
                <w:szCs w:val="16"/>
              </w:rPr>
              <w:t>Document Status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7BD675B" w14:textId="2550A7C3" w:rsidR="00604948" w:rsidRPr="00376CC1" w:rsidRDefault="000D76F6" w:rsidP="00604948">
            <w:pPr>
              <w:widowControl w:val="0"/>
              <w:ind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Pr="00376CC1">
              <w:rPr>
                <w:rFonts w:ascii="Arial" w:hAnsi="Arial" w:cs="Arial"/>
                <w:b/>
                <w:sz w:val="20"/>
                <w:szCs w:val="20"/>
              </w:rPr>
              <w:t xml:space="preserve"> is Approved with Action or Not approved, action required is as listed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</w:p>
        </w:tc>
      </w:tr>
      <w:tr w:rsidR="00604948" w:rsidRPr="00376CC1" w14:paraId="3E2DD287" w14:textId="77777777" w:rsidTr="0039618C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F2798C" w14:textId="30359F2D" w:rsidR="00604948" w:rsidRPr="00376CC1" w:rsidRDefault="00A7636E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B9712E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2DB910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Main Subject Information Sheet and Consent form:  </w:t>
            </w:r>
          </w:p>
          <w:p w14:paraId="47218669" w14:textId="550BBEF0" w:rsidR="00604948" w:rsidRPr="00376CC1" w:rsidRDefault="00604948" w:rsidP="00C30DF7">
            <w:pPr>
              <w:widowControl w:val="0"/>
              <w:tabs>
                <w:tab w:val="left" w:pos="2825"/>
              </w:tabs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Version: 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6C2E3DB0" w14:textId="6ADD5681" w:rsidR="00604948" w:rsidRPr="00376CC1" w:rsidRDefault="00604948" w:rsidP="00604948">
            <w:pPr>
              <w:widowControl w:val="0"/>
              <w:tabs>
                <w:tab w:val="left" w:pos="2955"/>
              </w:tabs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Dated: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3"/>
                <w:placeholder>
                  <w:docPart w:val="C64BBC1384904864925B0EECA7776CC5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45017715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  <w:p w14:paraId="64423B11" w14:textId="77777777" w:rsidR="00604948" w:rsidRDefault="00604948" w:rsidP="00604948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>Only list ICF version which will be used at site.</w:t>
            </w:r>
          </w:p>
          <w:p w14:paraId="5BE0DE3B" w14:textId="1E8D9EA8" w:rsidR="00604948" w:rsidRPr="00376CC1" w:rsidRDefault="00604948" w:rsidP="00DF20F7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Include </w:t>
            </w:r>
            <w:r w:rsidR="00EF5859">
              <w:rPr>
                <w:rFonts w:ascii="Arial" w:hAnsi="Arial" w:cs="Arial"/>
                <w:i/>
                <w:color w:val="FF0000"/>
                <w:sz w:val="20"/>
                <w:szCs w:val="20"/>
              </w:rPr>
              <w:t>I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EC</w:t>
            </w:r>
            <w:r w:rsidR="00EF5859">
              <w:rPr>
                <w:rFonts w:ascii="Arial" w:hAnsi="Arial" w:cs="Arial"/>
                <w:i/>
                <w:color w:val="FF0000"/>
                <w:sz w:val="20"/>
                <w:szCs w:val="20"/>
              </w:rPr>
              <w:t>/IRB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approved forms, </w:t>
            </w:r>
            <w:r w:rsidR="00EB558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ICF checklist,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translations and back-translations and 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TVFs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(if applicable)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20"/>
              <w:placeholder>
                <w:docPart w:val="76FCC5FFF06E4539ADCB7D97E35E71A6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5CBA5C37" w14:textId="77777777" w:rsidR="00604948" w:rsidRPr="00376CC1" w:rsidRDefault="00604948" w:rsidP="00604948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470A190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63"/>
              <w:placeholder>
                <w:docPart w:val="44C0DE89474046FBACB4F21E49A4B8B6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1FF30D9F" w14:textId="77777777" w:rsidR="00604948" w:rsidRPr="00376CC1" w:rsidRDefault="00604948" w:rsidP="00604948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4A5E4D6D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CD1F13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948" w:rsidRPr="00376CC1" w14:paraId="32080779" w14:textId="77777777" w:rsidTr="0039618C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EF2487A" w14:textId="4CE5CC33" w:rsidR="00604948" w:rsidRPr="00376CC1" w:rsidRDefault="00A7636E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B9712E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D35C71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Other Subject Information Sheet and Consent form</w:t>
            </w:r>
          </w:p>
          <w:p w14:paraId="5A8E3916" w14:textId="4106E41B" w:rsidR="00604948" w:rsidRPr="00376CC1" w:rsidRDefault="00604948" w:rsidP="00C30DF7">
            <w:pPr>
              <w:widowControl w:val="0"/>
              <w:tabs>
                <w:tab w:val="left" w:pos="2840"/>
              </w:tabs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Description: 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1D30D943" w14:textId="2F8C99D0" w:rsidR="00604948" w:rsidRPr="00376CC1" w:rsidRDefault="00604948" w:rsidP="00C30DF7">
            <w:pPr>
              <w:widowControl w:val="0"/>
              <w:tabs>
                <w:tab w:val="left" w:pos="2870"/>
              </w:tabs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Version:</w:t>
            </w:r>
            <w:r w:rsidR="00DF20F7" w:rsidRPr="00376CC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760B91C3" w14:textId="37444597" w:rsidR="00604948" w:rsidRPr="00376CC1" w:rsidRDefault="00604948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Dated: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4"/>
                <w:placeholder>
                  <w:docPart w:val="FAD0E1813A6E40558DF42461F9500487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34E3EF69" w14:textId="77777777" w:rsidR="00604948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  <w:p w14:paraId="27645581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>Only list ICF version which will be used at site.</w:t>
            </w:r>
          </w:p>
          <w:p w14:paraId="25AD7B2A" w14:textId="2FFDE3F2" w:rsidR="00604948" w:rsidRPr="00376CC1" w:rsidRDefault="00604948" w:rsidP="00C05D72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Include </w:t>
            </w:r>
            <w:r w:rsidR="00EF5859">
              <w:rPr>
                <w:rFonts w:ascii="Arial" w:hAnsi="Arial" w:cs="Arial"/>
                <w:i/>
                <w:color w:val="FF0000"/>
                <w:sz w:val="20"/>
                <w:szCs w:val="20"/>
              </w:rPr>
              <w:t>IEC/IRB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approved forms,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ICF checklist,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translations and back-translations and 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TVF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s.  Example of this </w:t>
            </w:r>
            <w:r w:rsidR="007E7620"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type of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form is a Genetic Testing Consent</w:t>
            </w:r>
            <w:r w:rsidR="00C05D72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(if applicable)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21"/>
              <w:placeholder>
                <w:docPart w:val="323A163EA2D046F99929624DC342CDED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0B5AB3CE" w14:textId="77777777" w:rsidR="00604948" w:rsidRPr="00376CC1" w:rsidRDefault="00604948" w:rsidP="00604948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1B0AC7F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64"/>
              <w:placeholder>
                <w:docPart w:val="0ADAF1729A5B4E76BEA59B6E0C16D84B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61D642A0" w14:textId="77777777" w:rsidR="00604948" w:rsidRPr="00376CC1" w:rsidRDefault="00604948" w:rsidP="00604948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3C6E0B1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A6EE12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948" w:rsidRPr="00376CC1" w14:paraId="13C44C75" w14:textId="77777777" w:rsidTr="0039618C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138C1D" w14:textId="1F09A783" w:rsidR="00604948" w:rsidRPr="00376CC1" w:rsidRDefault="00A7636E" w:rsidP="0060494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B9712E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F32898" w14:textId="4BB87885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Subject Assent Form (if applicable)</w:t>
            </w:r>
          </w:p>
          <w:p w14:paraId="74695D5B" w14:textId="49A48C4A" w:rsidR="00604948" w:rsidRPr="00376CC1" w:rsidRDefault="00604948" w:rsidP="00C30DF7">
            <w:pPr>
              <w:widowControl w:val="0"/>
              <w:tabs>
                <w:tab w:val="left" w:pos="2885"/>
              </w:tabs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Version: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092F5BEE" w14:textId="5BB86D6C" w:rsidR="00604948" w:rsidRPr="00376CC1" w:rsidRDefault="00604948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Dated: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5"/>
                <w:placeholder>
                  <w:docPart w:val="005C922DAC114A138D7E20148B5F45A9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78E67447" w14:textId="77777777" w:rsidR="00604948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  <w:p w14:paraId="3C07B830" w14:textId="77777777" w:rsidR="00604948" w:rsidRPr="00DF20F7" w:rsidRDefault="00604948" w:rsidP="00604948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Only list Assent version which will be used at site</w:t>
            </w:r>
          </w:p>
          <w:p w14:paraId="04CF902A" w14:textId="08F73C0F" w:rsidR="00604948" w:rsidRPr="00376CC1" w:rsidRDefault="00604948" w:rsidP="00DF20F7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Include </w:t>
            </w:r>
            <w:r w:rsidR="00EF5859" w:rsidRP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IEC/IRB</w:t>
            </w:r>
            <w:r w:rsidRP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approved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forms, 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Assent checklist,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translations and back-translations and 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TVFs (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if applicable)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22"/>
              <w:placeholder>
                <w:docPart w:val="C5CE6B735A4C4F419E0F54E2A500D623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29DA40CC" w14:textId="77777777" w:rsidR="00604948" w:rsidRPr="00376CC1" w:rsidRDefault="00604948" w:rsidP="00604948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4F4AC06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65"/>
              <w:placeholder>
                <w:docPart w:val="6657ACA8652E4590B30332D7035686FD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29783AD2" w14:textId="77777777" w:rsidR="00604948" w:rsidRPr="00376CC1" w:rsidRDefault="00604948" w:rsidP="00604948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04755F90" w14:textId="77777777" w:rsidR="00604948" w:rsidRPr="00376CC1" w:rsidRDefault="00604948" w:rsidP="00604948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DFBF8D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0656" w:rsidRPr="00376CC1" w14:paraId="62540FC7" w14:textId="77777777" w:rsidTr="0039618C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CB5DBE0" w14:textId="3F0A5748" w:rsidR="00C70656" w:rsidRPr="00376CC1" w:rsidRDefault="00A7636E" w:rsidP="00FD288E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lastRenderedPageBreak/>
              <w:t>2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C70656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C10322" w14:textId="575ED943" w:rsidR="00C70656" w:rsidRPr="00376CC1" w:rsidRDefault="00850724" w:rsidP="00C7065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Mandatory </w:t>
            </w:r>
            <w:r w:rsidR="00C70656" w:rsidRPr="00376CC1">
              <w:rPr>
                <w:rFonts w:ascii="Arial" w:hAnsi="Arial" w:cs="Arial"/>
                <w:sz w:val="20"/>
                <w:szCs w:val="20"/>
              </w:rPr>
              <w:t>Subject Materials (other study specific documents)</w:t>
            </w:r>
          </w:p>
          <w:p w14:paraId="62A1F269" w14:textId="77777777" w:rsidR="00C70656" w:rsidRPr="00376CC1" w:rsidRDefault="00C70656" w:rsidP="00C7065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  <w:p w14:paraId="79DD95C9" w14:textId="2615709C" w:rsidR="00C70656" w:rsidRPr="00C30DF7" w:rsidRDefault="00C70656" w:rsidP="00C30DF7">
            <w:pPr>
              <w:widowControl w:val="0"/>
              <w:tabs>
                <w:tab w:val="left" w:pos="2855"/>
              </w:tabs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Description: 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44C83296" w14:textId="40DAD475" w:rsidR="00C70656" w:rsidRPr="00376CC1" w:rsidRDefault="00C70656" w:rsidP="00C30DF7">
            <w:pPr>
              <w:widowControl w:val="0"/>
              <w:tabs>
                <w:tab w:val="left" w:pos="2855"/>
              </w:tabs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Version: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4F4973FE" w14:textId="0AC336E8" w:rsidR="00C70656" w:rsidRPr="00376CC1" w:rsidRDefault="00C70656" w:rsidP="00C70656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Date:</w:t>
            </w:r>
            <w:r w:rsidRPr="0039618C">
              <w:rPr>
                <w:rFonts w:ascii="Arial" w:hAnsi="Arial"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6"/>
                <w:placeholder>
                  <w:docPart w:val="DF4A69F0A4DB4FBB9434772D1A6F5093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4FF3A666" w14:textId="77777777" w:rsidR="00C70656" w:rsidRPr="00376CC1" w:rsidRDefault="00C70656" w:rsidP="00C70656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514369B3" w14:textId="1BB3FE6F" w:rsidR="00C70656" w:rsidRPr="00376CC1" w:rsidRDefault="00C70656" w:rsidP="0098680D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List the Subject materials (name, version and date), they should also be listed in </w:t>
            </w:r>
            <w:r w:rsidR="00EF5859">
              <w:rPr>
                <w:rFonts w:ascii="Arial" w:hAnsi="Arial" w:cs="Arial"/>
                <w:i/>
                <w:color w:val="FF0000"/>
                <w:sz w:val="20"/>
                <w:szCs w:val="20"/>
              </w:rPr>
              <w:t>IEC/IRB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approval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/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submission letter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. </w:t>
            </w:r>
            <w:r w:rsidR="00D11DBB" w:rsidRP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Include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>, translation</w:t>
            </w:r>
            <w:r w:rsidR="0098680D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>/</w:t>
            </w:r>
            <w:r w:rsidR="0098680D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>validation certificates</w:t>
            </w:r>
            <w:r w:rsidR="0098680D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>/</w:t>
            </w:r>
            <w:r w:rsidR="0098680D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>TVF (</w:t>
            </w:r>
            <w:r w:rsidR="00D11DBB"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if applicable)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23"/>
              <w:placeholder>
                <w:docPart w:val="CEFFD75E5E094779A26DA2E64BAEF316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223ADF48" w14:textId="77777777" w:rsidR="00C70656" w:rsidRPr="00376CC1" w:rsidRDefault="00C70656" w:rsidP="00C70656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47948C2C" w14:textId="77777777" w:rsidR="00C70656" w:rsidRPr="00376CC1" w:rsidRDefault="00C70656" w:rsidP="00C70656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66"/>
              <w:placeholder>
                <w:docPart w:val="E07C402D1B5440819011D7C5BE44B58F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28D2449C" w14:textId="77777777" w:rsidR="00C70656" w:rsidRPr="00376CC1" w:rsidRDefault="00C70656" w:rsidP="00C70656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259ED93C" w14:textId="77777777" w:rsidR="00C70656" w:rsidRPr="00376CC1" w:rsidRDefault="00C70656" w:rsidP="00C70656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008DFD" w14:textId="77777777" w:rsidR="00C70656" w:rsidRPr="00376CC1" w:rsidRDefault="00C70656" w:rsidP="00C7065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0656" w:rsidRPr="00376CC1" w14:paraId="66139ECB" w14:textId="77777777" w:rsidTr="0039618C">
        <w:tblPrEx>
          <w:tblCellMar>
            <w:left w:w="100" w:type="dxa"/>
            <w:right w:w="100" w:type="dxa"/>
          </w:tblCellMar>
        </w:tblPrEx>
        <w:trPr>
          <w:cantSplit/>
          <w:trHeight w:val="44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DEE4293" w14:textId="7015858A" w:rsidR="00C70656" w:rsidRPr="00376CC1" w:rsidRDefault="00A7636E" w:rsidP="00C70656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24</w:t>
            </w:r>
            <w:r w:rsidR="00FD288E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487CCFDA" w14:textId="77777777" w:rsidR="00C70656" w:rsidRPr="00376CC1" w:rsidRDefault="00C70656" w:rsidP="00C7065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Advertisement description:</w:t>
            </w:r>
          </w:p>
          <w:p w14:paraId="773EBEDA" w14:textId="20878AFE" w:rsidR="00C70656" w:rsidRPr="00376CC1" w:rsidRDefault="00C70656" w:rsidP="00C30DF7">
            <w:pPr>
              <w:widowControl w:val="0"/>
              <w:tabs>
                <w:tab w:val="left" w:pos="2900"/>
              </w:tabs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Version: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C30DF7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3D2C972C" w14:textId="04B0E93C" w:rsidR="00C70656" w:rsidRPr="00376CC1" w:rsidRDefault="00C70656" w:rsidP="00C7065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Dated: 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7"/>
                <w:placeholder>
                  <w:docPart w:val="5EB7E8360F79469294FF7D394FB67D46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72B05510" w14:textId="302D8C08" w:rsidR="00C70656" w:rsidRPr="00376CC1" w:rsidRDefault="00C70656" w:rsidP="00C70656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(</w:t>
            </w:r>
            <w:r w:rsidR="007E7620" w:rsidRPr="00376CC1">
              <w:rPr>
                <w:rFonts w:ascii="Arial" w:hAnsi="Arial" w:cs="Arial"/>
                <w:color w:val="FF0000"/>
                <w:sz w:val="20"/>
                <w:szCs w:val="20"/>
              </w:rPr>
              <w:t>If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applicable)</w:t>
            </w:r>
          </w:p>
          <w:p w14:paraId="71BC3E18" w14:textId="77777777" w:rsidR="00C70656" w:rsidRPr="00376CC1" w:rsidRDefault="00C70656" w:rsidP="00DA5705">
            <w:pPr>
              <w:widowControl w:val="0"/>
              <w:jc w:val="both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5DA72583" w14:textId="0210F566" w:rsidR="00C70656" w:rsidRPr="00376CC1" w:rsidRDefault="00C70656" w:rsidP="00C05D72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List the Advertisement (name, version and date); they should also be listed in </w:t>
            </w:r>
            <w:r w:rsidR="00EF5859">
              <w:rPr>
                <w:rFonts w:ascii="Arial" w:hAnsi="Arial" w:cs="Arial"/>
                <w:i/>
                <w:color w:val="FF0000"/>
                <w:sz w:val="20"/>
                <w:szCs w:val="20"/>
              </w:rPr>
              <w:t>IEC/IRB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approval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/</w:t>
            </w:r>
            <w:r w:rsid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submission letter. </w:t>
            </w:r>
            <w:r w:rsidR="00D11DBB" w:rsidRPr="00DF20F7">
              <w:rPr>
                <w:rFonts w:ascii="Arial" w:hAnsi="Arial" w:cs="Arial"/>
                <w:i/>
                <w:color w:val="FF0000"/>
                <w:sz w:val="20"/>
                <w:szCs w:val="20"/>
              </w:rPr>
              <w:t>Include</w:t>
            </w:r>
            <w:r w:rsidR="000F4EFB">
              <w:rPr>
                <w:rFonts w:ascii="Arial" w:hAnsi="Arial" w:cs="Arial"/>
                <w:i/>
                <w:color w:val="FF0000"/>
                <w:sz w:val="20"/>
                <w:szCs w:val="20"/>
              </w:rPr>
              <w:t>, translation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certificates</w:t>
            </w:r>
            <w:r w:rsidR="00C05D72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>/</w:t>
            </w:r>
            <w:r w:rsidR="00C05D72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</w:t>
            </w:r>
            <w:r w:rsidR="00D11DBB">
              <w:rPr>
                <w:rFonts w:ascii="Arial" w:hAnsi="Arial" w:cs="Arial"/>
                <w:i/>
                <w:color w:val="FF0000"/>
                <w:sz w:val="20"/>
                <w:szCs w:val="20"/>
              </w:rPr>
              <w:t>TVF (</w:t>
            </w:r>
            <w:r w:rsidR="00D11DBB"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if applicable)</w:t>
            </w:r>
          </w:p>
          <w:p w14:paraId="70570A19" w14:textId="77777777" w:rsidR="00C70656" w:rsidRPr="00376CC1" w:rsidRDefault="00C70656" w:rsidP="00C05D72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</w:p>
          <w:p w14:paraId="562B566B" w14:textId="1B17196F" w:rsidR="00C70656" w:rsidRPr="00376CC1" w:rsidRDefault="00C70656" w:rsidP="00C05D72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In case of site specific advertisement – document needs to be included in the pack</w:t>
            </w:r>
            <w:r w:rsidR="00E201F0">
              <w:rPr>
                <w:rFonts w:ascii="Arial" w:hAnsi="Arial" w:cs="Arial"/>
                <w:i/>
                <w:color w:val="FF0000"/>
                <w:sz w:val="20"/>
                <w:szCs w:val="20"/>
              </w:rPr>
              <w:t>.  Also include the completed</w:t>
            </w:r>
            <w:r w:rsidR="008725CB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C</w:t>
            </w:r>
            <w:r w:rsidR="008725CB" w:rsidRPr="000B65BB">
              <w:rPr>
                <w:rFonts w:ascii="Arial" w:hAnsi="Arial" w:cs="Arial"/>
                <w:i/>
                <w:color w:val="FF0000"/>
                <w:sz w:val="20"/>
                <w:szCs w:val="20"/>
              </w:rPr>
              <w:t>S_TP_RSU0034</w:t>
            </w:r>
            <w:r w:rsidR="008725CB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, </w:t>
            </w:r>
            <w:r w:rsidR="00E201F0" w:rsidRPr="00E201F0">
              <w:rPr>
                <w:rFonts w:ascii="Arial" w:hAnsi="Arial" w:cs="Arial"/>
                <w:i/>
                <w:color w:val="FF0000"/>
                <w:sz w:val="20"/>
                <w:szCs w:val="20"/>
              </w:rPr>
              <w:t>Regulatory Review Checklist for Subject Recruitment Material</w:t>
            </w:r>
            <w:r w:rsidR="00E201F0">
              <w:rPr>
                <w:rFonts w:ascii="Arial" w:hAnsi="Arial" w:cs="Arial"/>
                <w:i/>
                <w:color w:val="FF0000"/>
                <w:sz w:val="20"/>
                <w:szCs w:val="20"/>
              </w:rPr>
              <w:t>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24"/>
              <w:placeholder>
                <w:docPart w:val="9410D7A967804A479E33E6563817EE24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579F3218" w14:textId="77777777" w:rsidR="00C70656" w:rsidRPr="00376CC1" w:rsidRDefault="00C70656" w:rsidP="00C70656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115199CA" w14:textId="77777777" w:rsidR="00C70656" w:rsidRPr="00376CC1" w:rsidRDefault="00C70656" w:rsidP="00C70656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67"/>
              <w:placeholder>
                <w:docPart w:val="1E9AB465FF9C40848E9A768CA6A90478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02859069" w14:textId="77777777" w:rsidR="00C70656" w:rsidRPr="00376CC1" w:rsidRDefault="00C70656" w:rsidP="00C70656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5901BE32" w14:textId="77777777" w:rsidR="00C70656" w:rsidRPr="00376CC1" w:rsidRDefault="00C70656" w:rsidP="00C70656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2EA6AE5" w14:textId="77777777" w:rsidR="00C70656" w:rsidRPr="00376CC1" w:rsidRDefault="00C70656" w:rsidP="00C7065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6EFE" w:rsidRPr="00376CC1" w14:paraId="2F866BC4" w14:textId="2CD5E674" w:rsidTr="0039618C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9BFB627" w14:textId="7E44C97A" w:rsidR="00066EFE" w:rsidRPr="00376CC1" w:rsidRDefault="00A7636E" w:rsidP="00066EFE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25</w:t>
            </w:r>
            <w:r w:rsidR="00066EFE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BBB8ED" w14:textId="645E1A42" w:rsidR="00066EFE" w:rsidRPr="00376CC1" w:rsidRDefault="00066EFE" w:rsidP="00066EFE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Sub</w:t>
            </w:r>
            <w:r w:rsidR="005236B5">
              <w:rPr>
                <w:rFonts w:ascii="Arial" w:hAnsi="Arial" w:cs="Arial"/>
                <w:sz w:val="20"/>
                <w:szCs w:val="20"/>
              </w:rPr>
              <w:t>-I</w:t>
            </w:r>
            <w:r>
              <w:rPr>
                <w:rFonts w:ascii="Arial" w:hAnsi="Arial" w:cs="Arial"/>
                <w:sz w:val="20"/>
                <w:szCs w:val="20"/>
              </w:rPr>
              <w:t>nvestigator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 Financial Disclosure</w:t>
            </w:r>
            <w:r w:rsidR="001348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Information </w:t>
            </w:r>
          </w:p>
          <w:p w14:paraId="3EB2563B" w14:textId="4CC0CCC3" w:rsidR="00066EFE" w:rsidRPr="00376CC1" w:rsidRDefault="00066EFE" w:rsidP="00066EFE">
            <w:pPr>
              <w:widowControl w:val="0"/>
              <w:tabs>
                <w:tab w:val="left" w:pos="2900"/>
              </w:tabs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Name</w:t>
            </w:r>
            <w:r w:rsidR="00B35A7A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5AA2F21E" w14:textId="09224E64" w:rsidR="00066EFE" w:rsidRPr="00376CC1" w:rsidRDefault="00066EFE" w:rsidP="00066EFE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Signature date: 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78"/>
                <w:placeholder>
                  <w:docPart w:val="B4A0A389F6CB47A39390D8ADCD6B4966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382F5D30" w14:textId="17A5E8C5" w:rsidR="00066EFE" w:rsidRPr="00376CC1" w:rsidRDefault="00066EFE" w:rsidP="00066EFE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</w:p>
          <w:p w14:paraId="0C16D0AF" w14:textId="76F8B97B" w:rsidR="00066EFE" w:rsidRPr="00376CC1" w:rsidRDefault="00066EFE" w:rsidP="00066EFE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>Include all S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ub</w:t>
            </w:r>
            <w:r w:rsidR="000F4EFB">
              <w:rPr>
                <w:rFonts w:ascii="Arial" w:hAnsi="Arial" w:cs="Arial"/>
                <w:i/>
                <w:color w:val="FF0000"/>
                <w:sz w:val="20"/>
                <w:szCs w:val="20"/>
              </w:rPr>
              <w:t>-I</w:t>
            </w: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nvestigators </w:t>
            </w:r>
            <w:r w:rsidRPr="00376CC1">
              <w:rPr>
                <w:rFonts w:ascii="Arial" w:hAnsi="Arial" w:cs="Arial"/>
                <w:i/>
                <w:color w:val="FF0000"/>
                <w:sz w:val="20"/>
                <w:szCs w:val="20"/>
              </w:rPr>
              <w:t>as per study instruction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438343158"/>
              <w:placeholder>
                <w:docPart w:val="D2B304C824FA4C838665F4EA8F5D9B0E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7ABC257A" w14:textId="77777777" w:rsidR="00066EFE" w:rsidRPr="00376CC1" w:rsidRDefault="00066EFE" w:rsidP="00066EFE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453EC8DE" w14:textId="7B8228F9" w:rsidR="00066EFE" w:rsidRPr="00376CC1" w:rsidRDefault="00066EFE" w:rsidP="00066EFE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1383981555"/>
              <w:placeholder>
                <w:docPart w:val="06868266FB7D41389BAE642C799DBBF8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38BECF28" w14:textId="77777777" w:rsidR="00066EFE" w:rsidRPr="00376CC1" w:rsidRDefault="00066EFE" w:rsidP="00066EFE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4497CBF3" w14:textId="4B6ACF25" w:rsidR="00066EFE" w:rsidRPr="00376CC1" w:rsidRDefault="00066EFE" w:rsidP="00066EFE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E78133B" w14:textId="5B998D7D" w:rsidR="00066EFE" w:rsidRPr="00376CC1" w:rsidRDefault="00066EFE" w:rsidP="00066EFE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DE3" w:rsidRPr="00376CC1" w14:paraId="5D0B164C" w14:textId="77777777" w:rsidTr="0039618C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2E113EC" w14:textId="0FFAE22D" w:rsidR="00F51DE3" w:rsidRPr="00376CC1" w:rsidRDefault="002E6815" w:rsidP="00F51DE3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26</w:t>
            </w:r>
            <w:r w:rsidR="00F51DE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1FC616C8" w14:textId="37BDD3DC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Local Laboratory Certification and Reference Ranges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14BB9">
              <w:rPr>
                <w:rFonts w:ascii="Arial" w:hAnsi="Arial" w:cs="Arial"/>
                <w:i/>
                <w:sz w:val="20"/>
                <w:szCs w:val="20"/>
              </w:rPr>
              <w:t>(if applicable)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 dated: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80"/>
                <w:placeholder>
                  <w:docPart w:val="F2C482EA70A4488FA290E4CE72B3362D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2C6D5191" w14:textId="77777777" w:rsidR="00F51DE3" w:rsidRDefault="00F51DE3" w:rsidP="00F51DE3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0D64CC87" w14:textId="4630F53A" w:rsidR="00F51DE3" w:rsidRPr="00376CC1" w:rsidRDefault="00F51DE3" w:rsidP="00F51DE3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66EFE">
              <w:rPr>
                <w:rFonts w:ascii="Arial" w:hAnsi="Arial" w:cs="Arial"/>
                <w:i/>
                <w:color w:val="FF0000"/>
                <w:sz w:val="20"/>
                <w:szCs w:val="20"/>
              </w:rPr>
              <w:t>If Local Laboratory Certification and Reference Ranges are separate documents – list these separately documenting version/date of each of them</w:t>
            </w:r>
          </w:p>
        </w:tc>
        <w:tc>
          <w:tcPr>
            <w:tcW w:w="1710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27"/>
              <w:placeholder>
                <w:docPart w:val="D3F22697DC434472A4756731AC366392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6F0710A9" w14:textId="77777777" w:rsidR="00F51DE3" w:rsidRPr="00376CC1" w:rsidRDefault="00F51DE3" w:rsidP="00F51DE3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D171761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70"/>
              <w:placeholder>
                <w:docPart w:val="E66317BE8FA4418593B81286D026ECAC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79E8EB55" w14:textId="77777777" w:rsidR="00F51DE3" w:rsidRPr="00376CC1" w:rsidRDefault="00F51DE3" w:rsidP="00F51DE3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79908E6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4F7447C" w14:textId="77777777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DE3" w:rsidRPr="00376CC1" w14:paraId="6607F5B8" w14:textId="77777777" w:rsidTr="0039618C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D6345DE" w14:textId="6ECB1A2D" w:rsidR="00F51DE3" w:rsidRPr="00376CC1" w:rsidRDefault="002E6815" w:rsidP="00F51DE3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27</w:t>
            </w:r>
            <w:r w:rsidR="00F51DE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</w:tcPr>
          <w:p w14:paraId="347C0A79" w14:textId="7A53F32D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CV of Local Laboratory </w:t>
            </w:r>
            <w:r>
              <w:rPr>
                <w:rFonts w:ascii="Arial" w:hAnsi="Arial" w:cs="Arial"/>
                <w:sz w:val="20"/>
                <w:szCs w:val="20"/>
              </w:rPr>
              <w:t>Director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14BB9">
              <w:rPr>
                <w:rFonts w:ascii="Arial" w:hAnsi="Arial" w:cs="Arial"/>
                <w:i/>
                <w:sz w:val="20"/>
                <w:szCs w:val="20"/>
              </w:rPr>
              <w:t xml:space="preserve">(if applicable) 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dated: </w:t>
            </w:r>
            <w:r w:rsidRPr="00376CC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81"/>
                <w:placeholder>
                  <w:docPart w:val="0C2BF51353E841A1B8784F50FCE52A9D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15AA9FF9" w14:textId="50D96723" w:rsidR="00F51DE3" w:rsidRPr="00376CC1" w:rsidRDefault="00F51DE3" w:rsidP="00F51DE3">
            <w:pPr>
              <w:widowControl w:val="0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28"/>
              <w:placeholder>
                <w:docPart w:val="C733AEBC83BA4A8B804421CA347336E6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4DC7C908" w14:textId="77777777" w:rsidR="00F51DE3" w:rsidRPr="00376CC1" w:rsidRDefault="00F51DE3" w:rsidP="00F51DE3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04780CE1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71"/>
              <w:placeholder>
                <w:docPart w:val="CDEBE351A2FB41F88DABF9A3AC367C09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0C92C678" w14:textId="77777777" w:rsidR="00F51DE3" w:rsidRPr="00376CC1" w:rsidRDefault="00F51DE3" w:rsidP="00F51DE3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5D49BF1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86F6F26" w14:textId="77777777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DE3" w:rsidRPr="00376CC1" w14:paraId="0F5ABF40" w14:textId="77777777" w:rsidTr="0039618C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6A89DB" w14:textId="266B9CB8" w:rsidR="00F51DE3" w:rsidRPr="00376CC1" w:rsidRDefault="002E6815" w:rsidP="00F51DE3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28</w:t>
            </w:r>
            <w:r w:rsidR="00F51DE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37739F" w14:textId="5E7B7C7C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Material Transfer Agreement </w:t>
            </w:r>
            <w:r w:rsidRPr="00E14BB9">
              <w:rPr>
                <w:rFonts w:ascii="Arial" w:hAnsi="Arial" w:cs="Arial"/>
                <w:sz w:val="20"/>
                <w:szCs w:val="20"/>
              </w:rPr>
              <w:t>(</w:t>
            </w:r>
            <w:r w:rsidRPr="00E14BB9">
              <w:rPr>
                <w:rFonts w:ascii="Arial" w:hAnsi="Arial" w:cs="Arial"/>
                <w:i/>
                <w:sz w:val="20"/>
                <w:szCs w:val="20"/>
              </w:rPr>
              <w:t>if applicable)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dated:  </w:t>
            </w:r>
            <w:sdt>
              <w:sdtPr>
                <w:rPr>
                  <w:rFonts w:ascii="Arial" w:hAnsi="Arial" w:cs="Arial"/>
                  <w:color w:val="FF0000"/>
                  <w:sz w:val="20"/>
                  <w:szCs w:val="20"/>
                </w:rPr>
                <w:id w:val="33124382"/>
                <w:placeholder>
                  <w:docPart w:val="9C334F5A9BCB455EAC63486B65EEE6C2"/>
                </w:placeholder>
                <w:date>
                  <w:dateFormat w:val="d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39618C">
                  <w:rPr>
                    <w:rFonts w:ascii="Arial" w:hAnsi="Arial" w:cs="Arial"/>
                    <w:color w:val="FF0000"/>
                    <w:sz w:val="20"/>
                    <w:szCs w:val="20"/>
                    <w:lang w:val="en-GB"/>
                  </w:rPr>
                  <w:t>DD/MM/YYYY</w:t>
                </w:r>
              </w:sdtContent>
            </w:sdt>
          </w:p>
          <w:p w14:paraId="1E5B652B" w14:textId="15DE3947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29"/>
              <w:placeholder>
                <w:docPart w:val="EC93FB163FF344C8ABD4178F7702D016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3344E442" w14:textId="77777777" w:rsidR="00F51DE3" w:rsidRPr="00376CC1" w:rsidRDefault="00F51DE3" w:rsidP="00F51DE3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4F5964F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72"/>
              <w:placeholder>
                <w:docPart w:val="EA7E332DB18B446996EA62AA2C0A5CE9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0C9448D7" w14:textId="77777777" w:rsidR="00F51DE3" w:rsidRPr="00376CC1" w:rsidRDefault="00F51DE3" w:rsidP="00F51DE3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2FBB2890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A0FE897" w14:textId="77777777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DE3" w:rsidRPr="00376CC1" w14:paraId="24B057CC" w14:textId="77777777" w:rsidTr="009A7C67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7BE49" w14:textId="017CA1DA" w:rsidR="00F51DE3" w:rsidRPr="00376CC1" w:rsidRDefault="002E6815" w:rsidP="00F51DE3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29</w:t>
            </w:r>
            <w:r w:rsidR="00F51DE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left w:val="single" w:sz="4" w:space="0" w:color="auto"/>
              <w:bottom w:val="single" w:sz="4" w:space="0" w:color="auto"/>
            </w:tcBorders>
          </w:tcPr>
          <w:p w14:paraId="51FBCDA9" w14:textId="67F7C952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Central Laboratory Certi</w:t>
            </w:r>
            <w:r>
              <w:rPr>
                <w:rFonts w:ascii="Arial" w:hAnsi="Arial" w:cs="Arial"/>
                <w:sz w:val="20"/>
                <w:szCs w:val="20"/>
              </w:rPr>
              <w:t>fication and Reference Ranges</w:t>
            </w:r>
          </w:p>
          <w:p w14:paraId="440DAFC0" w14:textId="30B6ABF3" w:rsidR="00F51DE3" w:rsidRPr="00C30DF7" w:rsidRDefault="00F51DE3" w:rsidP="00F51DE3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C30DF7">
              <w:rPr>
                <w:rFonts w:ascii="Arial" w:hAnsi="Arial" w:cs="Arial"/>
                <w:i/>
                <w:color w:val="FF0000"/>
                <w:sz w:val="20"/>
                <w:szCs w:val="20"/>
              </w:rPr>
              <w:t>(</w:t>
            </w:r>
            <w:r w:rsidR="007E7620" w:rsidRPr="00C30DF7">
              <w:rPr>
                <w:rFonts w:ascii="Arial" w:hAnsi="Arial" w:cs="Arial"/>
                <w:i/>
                <w:color w:val="FF0000"/>
                <w:sz w:val="20"/>
                <w:szCs w:val="20"/>
              </w:rPr>
              <w:t>If</w:t>
            </w:r>
            <w:r w:rsidRPr="00C30DF7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applicable, should be present in the central files) </w:t>
            </w:r>
          </w:p>
        </w:tc>
        <w:tc>
          <w:tcPr>
            <w:tcW w:w="1710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879244030"/>
              <w:placeholder>
                <w:docPart w:val="305937A302B548579137731826C5F8C9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5C1C2D0B" w14:textId="77777777" w:rsidR="00F51DE3" w:rsidRPr="00376CC1" w:rsidRDefault="00F51DE3" w:rsidP="00F51DE3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FF8E619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710" w:type="dxa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879244073"/>
              <w:placeholder>
                <w:docPart w:val="326A11017BE04EBA92B9DF0A52DF38EF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4AA02486" w14:textId="77777777" w:rsidR="00F51DE3" w:rsidRPr="00376CC1" w:rsidRDefault="00F51DE3" w:rsidP="00F51DE3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7CA6018B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7961BAC" w14:textId="77777777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1DE3" w:rsidRPr="00376CC1" w14:paraId="30940870" w14:textId="77777777" w:rsidTr="009A7C67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369DD" w14:textId="1BDF5D2B" w:rsidR="00F51DE3" w:rsidRPr="00376CC1" w:rsidRDefault="002E6815" w:rsidP="00F51DE3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  <w:r w:rsidR="00F51DE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2CC8" w14:textId="416C1FFB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>Study specific mandatory trainings for site staff</w:t>
            </w:r>
            <w:r>
              <w:rPr>
                <w:rFonts w:ascii="Arial" w:hAnsi="Arial" w:cs="Arial"/>
                <w:sz w:val="20"/>
                <w:szCs w:val="20"/>
              </w:rPr>
              <w:t xml:space="preserve"> (required for EDP approval)</w:t>
            </w:r>
          </w:p>
          <w:p w14:paraId="6E0FEB44" w14:textId="77777777" w:rsidR="00F51DE3" w:rsidRPr="00C30DF7" w:rsidRDefault="00F51DE3" w:rsidP="00F51DE3">
            <w:pPr>
              <w:widowControl w:val="0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C30DF7">
              <w:rPr>
                <w:rFonts w:ascii="Arial" w:hAnsi="Arial" w:cs="Arial"/>
                <w:i/>
                <w:color w:val="FF0000"/>
                <w:sz w:val="20"/>
                <w:szCs w:val="20"/>
              </w:rPr>
              <w:t>To be defined with Sponsor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1640457485"/>
              <w:placeholder>
                <w:docPart w:val="8110601137DD42C984EBDAE89586173A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73C17E38" w14:textId="77777777" w:rsidR="00F51DE3" w:rsidRPr="00376CC1" w:rsidRDefault="00F51DE3" w:rsidP="00F51DE3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6114278C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b/>
                <w:color w:val="808080"/>
                <w:sz w:val="20"/>
                <w:szCs w:val="20"/>
              </w:rPr>
              <w:alias w:val="Review outcome"/>
              <w:tag w:val="Review outcomre"/>
              <w:id w:val="-272087624"/>
              <w:placeholder>
                <w:docPart w:val="DB0518AC10044949A3EBFE53913556DB"/>
              </w:placeholder>
              <w:showingPlcHdr/>
              <w:dropDownList>
                <w:listItem w:displayText="Choose an item" w:value=""/>
                <w:listItem w:displayText="Approved" w:value="Approved"/>
                <w:listItem w:displayText="Approved with Action" w:value="Approved with Action"/>
                <w:listItem w:displayText="Pending" w:value="Pending"/>
                <w:listItem w:displayText="Not approved" w:value="Not approved"/>
                <w:listItem w:displayText="Not Applicable" w:value="Not Applicable"/>
              </w:dropDownList>
            </w:sdtPr>
            <w:sdtEndPr/>
            <w:sdtContent>
              <w:p w14:paraId="5D3E13C7" w14:textId="77777777" w:rsidR="00F51DE3" w:rsidRPr="00376CC1" w:rsidRDefault="00F51DE3" w:rsidP="00F51DE3">
                <w:pPr>
                  <w:widowControl w:val="0"/>
                  <w:jc w:val="center"/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3189A50B" w14:textId="77777777" w:rsidR="00F51DE3" w:rsidRPr="00376CC1" w:rsidRDefault="00F51DE3" w:rsidP="00F51DE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521E" w14:textId="77777777" w:rsidR="00F51DE3" w:rsidRPr="00376CC1" w:rsidRDefault="00F51DE3" w:rsidP="00F51DE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584F" w:rsidRPr="00376CC1" w14:paraId="2B5FB095" w14:textId="77777777" w:rsidTr="009A7C67">
        <w:tblPrEx>
          <w:tblCellMar>
            <w:left w:w="100" w:type="dxa"/>
            <w:right w:w="100" w:type="dxa"/>
          </w:tblCellMar>
        </w:tblPrEx>
        <w:trPr>
          <w:cantSplit/>
          <w:trHeight w:val="40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AE84F" w14:textId="0A667B37" w:rsidR="0007584F" w:rsidDel="00066EFE" w:rsidRDefault="002E6815" w:rsidP="0007584F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B0DC60" w14:textId="77777777" w:rsidR="0007584F" w:rsidRDefault="0007584F" w:rsidP="0007584F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Any other study-specific documents to be added for EDP</w:t>
            </w:r>
          </w:p>
          <w:p w14:paraId="64AF01AD" w14:textId="7D033393" w:rsidR="0007584F" w:rsidRPr="00376CC1" w:rsidRDefault="0007584F" w:rsidP="0007584F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F92469">
              <w:rPr>
                <w:rFonts w:ascii="Arial" w:hAnsi="Arial" w:cs="Arial"/>
                <w:i/>
                <w:color w:val="FF0000"/>
                <w:sz w:val="20"/>
                <w:szCs w:val="20"/>
              </w:rPr>
              <w:t>To be defined with the Sponsor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sdt>
            <w:sdtPr>
              <w:rPr>
                <w:rStyle w:val="Style3"/>
                <w:rFonts w:ascii="Arial" w:hAnsi="Arial" w:cs="Arial"/>
                <w:sz w:val="20"/>
                <w:szCs w:val="20"/>
              </w:rPr>
              <w:alias w:val="Status"/>
              <w:tag w:val="Status"/>
              <w:id w:val="969634643"/>
              <w:placeholder>
                <w:docPart w:val="5B14378D53D949BB8F832B2F7BE6EE38"/>
              </w:placeholder>
              <w:showingPlcHdr/>
              <w:dropDownList>
                <w:listItem w:displayText="Choose an item" w:value=""/>
                <w:listItem w:displayText="Present and accurate" w:value="Present and accurate"/>
                <w:listItem w:displayText="Pending" w:value="Pending"/>
                <w:listItem w:displayText="Not applicable" w:value="Not applicable"/>
              </w:dropDownList>
            </w:sdtPr>
            <w:sdtEndPr>
              <w:rPr>
                <w:rStyle w:val="DefaultParagraphFont"/>
                <w:b w:val="0"/>
              </w:rPr>
            </w:sdtEndPr>
            <w:sdtContent>
              <w:p w14:paraId="3BC999C7" w14:textId="77777777" w:rsidR="0007584F" w:rsidRPr="00376CC1" w:rsidRDefault="0007584F" w:rsidP="0007584F">
                <w:pPr>
                  <w:jc w:val="center"/>
                  <w:rPr>
                    <w:rStyle w:val="Style3"/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  <w:p w14:paraId="28E0481B" w14:textId="77777777" w:rsidR="0007584F" w:rsidRDefault="0007584F" w:rsidP="0007584F">
            <w:pPr>
              <w:jc w:val="center"/>
              <w:rPr>
                <w:rStyle w:val="Style3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762FABF0" w14:textId="77777777" w:rsidR="0007584F" w:rsidRPr="00376CC1" w:rsidRDefault="00202E51" w:rsidP="0007584F">
            <w:pPr>
              <w:widowControl w:val="0"/>
              <w:jc w:val="center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color w:val="808080"/>
                  <w:sz w:val="20"/>
                  <w:szCs w:val="20"/>
                </w:rPr>
                <w:alias w:val="Review outcome"/>
                <w:tag w:val="Review outcomre"/>
                <w:id w:val="-1980372763"/>
                <w:placeholder>
                  <w:docPart w:val="DFEF02DB38F74996B6EA2D7F2A646602"/>
                </w:placeholder>
                <w:showingPlcHdr/>
                <w:dropDownList>
                  <w:listItem w:displayText="Choose an item" w:value=""/>
                  <w:listItem w:displayText="Approved" w:value="Approved"/>
                  <w:listItem w:displayText="Approved with Action" w:value="Approved with Action"/>
                  <w:listItem w:displayText="Pending" w:value="Pending"/>
                  <w:listItem w:displayText="Not approved" w:value="Not approved"/>
                  <w:listItem w:displayText="Not Applicable" w:value="Not Applicable"/>
                </w:dropDownList>
              </w:sdtPr>
              <w:sdtEndPr/>
              <w:sdtContent>
                <w:r w:rsidR="0007584F"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  <w:p w14:paraId="3F3AE9C2" w14:textId="77777777" w:rsidR="0007584F" w:rsidRDefault="0007584F" w:rsidP="0007584F">
            <w:pPr>
              <w:widowControl w:val="0"/>
              <w:jc w:val="center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22688EC" w14:textId="77777777" w:rsidR="0007584F" w:rsidRPr="00376CC1" w:rsidRDefault="0007584F" w:rsidP="0007584F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4350A2" w14:textId="4F31A1E8" w:rsidR="0032457A" w:rsidRDefault="0032457A" w:rsidP="00604948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58"/>
        <w:rPr>
          <w:rFonts w:ascii="Arial" w:hAnsi="Arial" w:cs="Arial"/>
          <w:b/>
          <w:sz w:val="20"/>
          <w:szCs w:val="20"/>
        </w:rPr>
      </w:pPr>
    </w:p>
    <w:p w14:paraId="3FDFBA2C" w14:textId="0A40F23D" w:rsidR="00FE24B9" w:rsidRDefault="00FE24B9" w:rsidP="00604948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58"/>
        <w:rPr>
          <w:rFonts w:ascii="Arial" w:hAnsi="Arial" w:cs="Arial"/>
          <w:b/>
          <w:sz w:val="20"/>
          <w:szCs w:val="20"/>
        </w:rPr>
      </w:pPr>
    </w:p>
    <w:p w14:paraId="1F063C3F" w14:textId="77777777" w:rsidR="00FE24B9" w:rsidRPr="0039618C" w:rsidRDefault="00FE24B9" w:rsidP="0039618C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58"/>
        <w:rPr>
          <w:rFonts w:ascii="Arial" w:hAnsi="Arial"/>
          <w:b/>
          <w:sz w:val="20"/>
        </w:rPr>
      </w:pPr>
    </w:p>
    <w:p w14:paraId="6B4F65E0" w14:textId="6BA4E033" w:rsidR="00604948" w:rsidRPr="00376CC1" w:rsidRDefault="00604948" w:rsidP="00604948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58"/>
        <w:rPr>
          <w:rFonts w:ascii="Arial" w:hAnsi="Arial" w:cs="Arial"/>
          <w:b/>
          <w:sz w:val="20"/>
          <w:szCs w:val="20"/>
        </w:rPr>
      </w:pPr>
      <w:r w:rsidRPr="00376CC1">
        <w:rPr>
          <w:rFonts w:ascii="Arial" w:hAnsi="Arial" w:cs="Arial"/>
          <w:b/>
          <w:sz w:val="20"/>
          <w:szCs w:val="20"/>
        </w:rPr>
        <w:lastRenderedPageBreak/>
        <w:t>I confirm that all essential docs are in place and complete.</w:t>
      </w:r>
    </w:p>
    <w:tbl>
      <w:tblPr>
        <w:tblW w:w="9900" w:type="dxa"/>
        <w:tblInd w:w="1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30"/>
        <w:gridCol w:w="6570"/>
      </w:tblGrid>
      <w:tr w:rsidR="00604948" w:rsidRPr="00376CC1" w14:paraId="6C16B996" w14:textId="77777777" w:rsidTr="0039618C">
        <w:trPr>
          <w:cantSplit/>
          <w:trHeight w:val="510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431A" w14:textId="77777777" w:rsidR="00604948" w:rsidRPr="00376CC1" w:rsidRDefault="00604948" w:rsidP="00604948">
            <w:pPr>
              <w:pStyle w:val="Header"/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Compiler Name and Job Title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1E8F18AF" w14:textId="255B1C98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(e.g. </w:t>
            </w:r>
            <w:r w:rsidR="002E6815">
              <w:rPr>
                <w:rFonts w:ascii="Arial" w:hAnsi="Arial" w:cs="Arial"/>
                <w:sz w:val="20"/>
                <w:szCs w:val="20"/>
              </w:rPr>
              <w:t>CSA</w:t>
            </w:r>
            <w:r w:rsidRPr="00376CC1">
              <w:rPr>
                <w:rFonts w:ascii="Arial" w:hAnsi="Arial" w:cs="Arial"/>
                <w:sz w:val="20"/>
                <w:szCs w:val="20"/>
              </w:rPr>
              <w:t xml:space="preserve"> Specialist</w:t>
            </w:r>
            <w:r w:rsidR="004939FB">
              <w:rPr>
                <w:rFonts w:ascii="Arial" w:hAnsi="Arial" w:cs="Arial"/>
                <w:sz w:val="20"/>
                <w:szCs w:val="20"/>
              </w:rPr>
              <w:t>;</w:t>
            </w:r>
            <w:r w:rsidRPr="00376CC1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72B2BC0D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color w:val="FF0000"/>
                <w:sz w:val="20"/>
                <w:szCs w:val="20"/>
              </w:rPr>
              <w:t>Note: does not require signature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52DB1" w14:textId="77777777" w:rsidR="00604948" w:rsidRPr="002A35A8" w:rsidRDefault="00604948" w:rsidP="0060494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948" w:rsidRPr="00376CC1" w14:paraId="4B395CC5" w14:textId="77777777" w:rsidTr="0039618C">
        <w:trPr>
          <w:cantSplit/>
          <w:trHeight w:val="70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AAAF9" w14:textId="77777777" w:rsidR="00604948" w:rsidRPr="00376CC1" w:rsidRDefault="00604948" w:rsidP="00E46A42">
            <w:pPr>
              <w:pStyle w:val="Header"/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Date</w:t>
            </w:r>
            <w:r w:rsidR="00E46A42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F97B" w14:textId="77777777" w:rsidR="00604948" w:rsidRPr="00376CC1" w:rsidRDefault="00604948" w:rsidP="00604948">
            <w:pPr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alias w:val="Date"/>
              <w:tag w:val="Date"/>
              <w:id w:val="169232242"/>
              <w:placeholder>
                <w:docPart w:val="F69DE4365AC84300A99775D820F3D711"/>
              </w:placeholder>
              <w:showingPlcHdr/>
              <w:date w:fullDate="2012-11-08T00:00:00Z">
                <w:dateFormat w:val="d MMMM 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0FB8DA86" w14:textId="77777777" w:rsidR="00604948" w:rsidRPr="00376CC1" w:rsidRDefault="00604948" w:rsidP="00604948">
                <w:pPr>
                  <w:widowControl w:val="0"/>
                  <w:rPr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here to enter a date.</w:t>
                </w:r>
              </w:p>
            </w:sdtContent>
          </w:sdt>
          <w:p w14:paraId="41A3FD4D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A8DDAF" w14:textId="77777777" w:rsidR="00604948" w:rsidRDefault="00604948" w:rsidP="00604948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58"/>
        <w:rPr>
          <w:rFonts w:ascii="Arial" w:hAnsi="Arial" w:cs="Arial"/>
          <w:b/>
          <w:sz w:val="20"/>
          <w:szCs w:val="20"/>
        </w:rPr>
      </w:pPr>
    </w:p>
    <w:p w14:paraId="534D86E6" w14:textId="77777777" w:rsidR="00604948" w:rsidRPr="00376CC1" w:rsidRDefault="00604948" w:rsidP="00604948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58"/>
        <w:rPr>
          <w:rFonts w:ascii="Arial" w:hAnsi="Arial" w:cs="Arial"/>
          <w:b/>
          <w:sz w:val="20"/>
          <w:szCs w:val="20"/>
        </w:rPr>
      </w:pPr>
      <w:r w:rsidRPr="00376CC1">
        <w:rPr>
          <w:rFonts w:ascii="Arial" w:hAnsi="Arial" w:cs="Arial"/>
          <w:b/>
          <w:sz w:val="20"/>
          <w:szCs w:val="20"/>
        </w:rPr>
        <w:t xml:space="preserve">Essential Documents were reviewed and are: </w:t>
      </w:r>
    </w:p>
    <w:bookmarkStart w:id="2" w:name="Check5"/>
    <w:p w14:paraId="603CF700" w14:textId="77777777" w:rsidR="00604948" w:rsidRPr="00376CC1" w:rsidRDefault="00604948" w:rsidP="00604948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58"/>
        <w:ind w:left="360"/>
        <w:rPr>
          <w:rFonts w:ascii="Arial" w:hAnsi="Arial" w:cs="Arial"/>
          <w:sz w:val="20"/>
          <w:szCs w:val="20"/>
        </w:rPr>
      </w:pPr>
      <w:r w:rsidRPr="00376CC1">
        <w:rPr>
          <w:rFonts w:ascii="Arial" w:hAnsi="Arial" w:cs="Arial"/>
          <w:sz w:val="20"/>
          <w:szCs w:val="20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376CC1">
        <w:rPr>
          <w:rFonts w:ascii="Arial" w:hAnsi="Arial" w:cs="Arial"/>
          <w:sz w:val="20"/>
          <w:szCs w:val="20"/>
        </w:rPr>
        <w:instrText xml:space="preserve"> FORMCHECKBOX </w:instrText>
      </w:r>
      <w:r w:rsidR="00202E51">
        <w:rPr>
          <w:rFonts w:ascii="Arial" w:hAnsi="Arial" w:cs="Arial"/>
          <w:sz w:val="20"/>
          <w:szCs w:val="20"/>
        </w:rPr>
      </w:r>
      <w:r w:rsidR="00202E51">
        <w:rPr>
          <w:rFonts w:ascii="Arial" w:hAnsi="Arial" w:cs="Arial"/>
          <w:sz w:val="20"/>
          <w:szCs w:val="20"/>
        </w:rPr>
        <w:fldChar w:fldCharType="separate"/>
      </w:r>
      <w:r w:rsidRPr="00376CC1">
        <w:rPr>
          <w:rFonts w:ascii="Arial" w:hAnsi="Arial" w:cs="Arial"/>
          <w:sz w:val="20"/>
          <w:szCs w:val="20"/>
        </w:rPr>
        <w:fldChar w:fldCharType="end"/>
      </w:r>
      <w:bookmarkEnd w:id="2"/>
      <w:r w:rsidRPr="00376CC1">
        <w:rPr>
          <w:rFonts w:ascii="Arial" w:hAnsi="Arial" w:cs="Arial"/>
          <w:sz w:val="20"/>
          <w:szCs w:val="20"/>
        </w:rPr>
        <w:t>Approved without actions</w:t>
      </w:r>
    </w:p>
    <w:p w14:paraId="1DDCA5DA" w14:textId="77777777" w:rsidR="00604948" w:rsidRPr="00376CC1" w:rsidRDefault="00604948" w:rsidP="00604948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58"/>
        <w:ind w:left="360"/>
        <w:rPr>
          <w:rFonts w:ascii="Arial" w:hAnsi="Arial" w:cs="Arial"/>
          <w:sz w:val="20"/>
          <w:szCs w:val="20"/>
        </w:rPr>
      </w:pPr>
      <w:r w:rsidRPr="00376CC1">
        <w:rPr>
          <w:rFonts w:ascii="Arial" w:hAnsi="Arial" w:cs="Arial"/>
          <w:sz w:val="20"/>
          <w:szCs w:val="2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7"/>
      <w:r w:rsidRPr="00376CC1">
        <w:rPr>
          <w:rFonts w:ascii="Arial" w:hAnsi="Arial" w:cs="Arial"/>
          <w:sz w:val="20"/>
          <w:szCs w:val="20"/>
        </w:rPr>
        <w:instrText xml:space="preserve"> FORMCHECKBOX </w:instrText>
      </w:r>
      <w:r w:rsidR="00202E51">
        <w:rPr>
          <w:rFonts w:ascii="Arial" w:hAnsi="Arial" w:cs="Arial"/>
          <w:sz w:val="20"/>
          <w:szCs w:val="20"/>
        </w:rPr>
      </w:r>
      <w:r w:rsidR="00202E51">
        <w:rPr>
          <w:rFonts w:ascii="Arial" w:hAnsi="Arial" w:cs="Arial"/>
          <w:sz w:val="20"/>
          <w:szCs w:val="20"/>
        </w:rPr>
        <w:fldChar w:fldCharType="separate"/>
      </w:r>
      <w:r w:rsidRPr="00376CC1">
        <w:rPr>
          <w:rFonts w:ascii="Arial" w:hAnsi="Arial" w:cs="Arial"/>
          <w:sz w:val="20"/>
          <w:szCs w:val="20"/>
        </w:rPr>
        <w:fldChar w:fldCharType="end"/>
      </w:r>
      <w:bookmarkEnd w:id="3"/>
      <w:r w:rsidRPr="00376CC1">
        <w:rPr>
          <w:rFonts w:ascii="Arial" w:hAnsi="Arial" w:cs="Arial"/>
          <w:sz w:val="20"/>
          <w:szCs w:val="20"/>
        </w:rPr>
        <w:t>Approved with actions</w:t>
      </w:r>
    </w:p>
    <w:bookmarkStart w:id="4" w:name="Check6"/>
    <w:p w14:paraId="34D3506C" w14:textId="77777777" w:rsidR="00604948" w:rsidRPr="00376CC1" w:rsidRDefault="00604948" w:rsidP="00B9712E">
      <w:pPr>
        <w:tabs>
          <w:tab w:val="left" w:pos="330"/>
          <w:tab w:val="left" w:pos="1770"/>
          <w:tab w:val="left" w:pos="2040"/>
          <w:tab w:val="left" w:pos="2490"/>
          <w:tab w:val="left" w:pos="3030"/>
          <w:tab w:val="left" w:pos="4917"/>
          <w:tab w:val="left" w:pos="5220"/>
          <w:tab w:val="left" w:pos="5940"/>
          <w:tab w:val="left" w:pos="6660"/>
          <w:tab w:val="left" w:pos="7110"/>
          <w:tab w:val="left" w:pos="8100"/>
          <w:tab w:val="left" w:pos="8820"/>
          <w:tab w:val="left" w:pos="9540"/>
        </w:tabs>
        <w:spacing w:after="120"/>
        <w:ind w:left="360"/>
        <w:rPr>
          <w:rFonts w:ascii="Arial" w:hAnsi="Arial" w:cs="Arial"/>
          <w:sz w:val="20"/>
          <w:szCs w:val="20"/>
        </w:rPr>
      </w:pPr>
      <w:r w:rsidRPr="00376CC1">
        <w:rPr>
          <w:rFonts w:ascii="Arial" w:hAnsi="Arial" w:cs="Arial"/>
          <w:sz w:val="20"/>
          <w:szCs w:val="2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376CC1">
        <w:rPr>
          <w:rFonts w:ascii="Arial" w:hAnsi="Arial" w:cs="Arial"/>
          <w:sz w:val="20"/>
          <w:szCs w:val="20"/>
        </w:rPr>
        <w:instrText xml:space="preserve"> FORMCHECKBOX </w:instrText>
      </w:r>
      <w:r w:rsidR="00202E51">
        <w:rPr>
          <w:rFonts w:ascii="Arial" w:hAnsi="Arial" w:cs="Arial"/>
          <w:sz w:val="20"/>
          <w:szCs w:val="20"/>
        </w:rPr>
      </w:r>
      <w:r w:rsidR="00202E51">
        <w:rPr>
          <w:rFonts w:ascii="Arial" w:hAnsi="Arial" w:cs="Arial"/>
          <w:sz w:val="20"/>
          <w:szCs w:val="20"/>
        </w:rPr>
        <w:fldChar w:fldCharType="separate"/>
      </w:r>
      <w:r w:rsidRPr="00376CC1">
        <w:rPr>
          <w:rFonts w:ascii="Arial" w:hAnsi="Arial" w:cs="Arial"/>
          <w:sz w:val="20"/>
          <w:szCs w:val="20"/>
        </w:rPr>
        <w:fldChar w:fldCharType="end"/>
      </w:r>
      <w:bookmarkEnd w:id="4"/>
      <w:r>
        <w:rPr>
          <w:rFonts w:ascii="Arial" w:hAnsi="Arial" w:cs="Arial"/>
          <w:sz w:val="20"/>
          <w:szCs w:val="20"/>
        </w:rPr>
        <w:t>Not Approved</w:t>
      </w:r>
      <w:r w:rsidRPr="00376CC1">
        <w:rPr>
          <w:rFonts w:ascii="Arial" w:hAnsi="Arial" w:cs="Arial"/>
          <w:sz w:val="20"/>
          <w:szCs w:val="20"/>
        </w:rPr>
        <w:t xml:space="preserve"> </w:t>
      </w:r>
    </w:p>
    <w:tbl>
      <w:tblPr>
        <w:tblW w:w="9900" w:type="dxa"/>
        <w:tblInd w:w="1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15"/>
        <w:gridCol w:w="6585"/>
      </w:tblGrid>
      <w:tr w:rsidR="00604948" w:rsidRPr="00376CC1" w14:paraId="73AEF7F5" w14:textId="77777777" w:rsidTr="00B35A7A">
        <w:trPr>
          <w:cantSplit/>
          <w:trHeight w:val="504"/>
        </w:trPr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09DD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Designated/Authorized Approver Name and Job Title</w:t>
            </w:r>
            <w:r w:rsidR="00E46A42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6DA439D3" w14:textId="6E7F3566" w:rsidR="00604948" w:rsidRPr="00376CC1" w:rsidRDefault="00604948" w:rsidP="00E46A42">
            <w:pPr>
              <w:widowControl w:val="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76CC1">
              <w:rPr>
                <w:rFonts w:ascii="Arial" w:hAnsi="Arial" w:cs="Arial"/>
                <w:sz w:val="20"/>
                <w:szCs w:val="20"/>
              </w:rPr>
              <w:t xml:space="preserve">(e.g. </w:t>
            </w:r>
            <w:r w:rsidR="00B35A7A">
              <w:rPr>
                <w:rFonts w:ascii="Arial" w:hAnsi="Arial" w:cs="Arial"/>
                <w:sz w:val="20"/>
                <w:szCs w:val="20"/>
              </w:rPr>
              <w:t>CSA Specialist</w:t>
            </w:r>
            <w:r w:rsidR="004939FB">
              <w:rPr>
                <w:rFonts w:ascii="Arial" w:hAnsi="Arial" w:cs="Arial"/>
                <w:sz w:val="20"/>
                <w:szCs w:val="20"/>
              </w:rPr>
              <w:t>;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87AA9">
              <w:rPr>
                <w:rFonts w:ascii="Arial" w:hAnsi="Arial" w:cs="Arial"/>
                <w:sz w:val="20"/>
                <w:szCs w:val="20"/>
              </w:rPr>
              <w:t>SAM</w:t>
            </w:r>
            <w:r w:rsidR="004939FB">
              <w:rPr>
                <w:rFonts w:ascii="Arial" w:hAnsi="Arial" w:cs="Arial"/>
                <w:sz w:val="20"/>
                <w:szCs w:val="20"/>
              </w:rPr>
              <w:t>;</w:t>
            </w:r>
            <w:r w:rsidR="002B3E9C">
              <w:rPr>
                <w:rFonts w:ascii="Arial" w:hAnsi="Arial" w:cs="Arial"/>
                <w:sz w:val="20"/>
                <w:szCs w:val="20"/>
              </w:rPr>
              <w:t xml:space="preserve"> Line</w:t>
            </w:r>
            <w:r w:rsidR="004939FB" w:rsidRPr="00376CC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0724">
              <w:rPr>
                <w:rFonts w:ascii="Arial" w:hAnsi="Arial" w:cs="Arial"/>
                <w:sz w:val="20"/>
                <w:szCs w:val="20"/>
              </w:rPr>
              <w:t>Manager, Site Activation</w:t>
            </w:r>
            <w:r w:rsidR="00E46A4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B4BFD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948" w:rsidRPr="00376CC1" w14:paraId="3C16EBE5" w14:textId="77777777" w:rsidTr="00B35A7A">
        <w:trPr>
          <w:cantSplit/>
          <w:trHeight w:val="504"/>
        </w:trPr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6B640C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6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9E585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948" w:rsidRPr="00376CC1" w14:paraId="5015BC98" w14:textId="77777777" w:rsidTr="00B35A7A">
        <w:trPr>
          <w:cantSplit/>
          <w:trHeight w:val="485"/>
        </w:trPr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47C18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76CC1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6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7EA1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alias w:val="Date"/>
              <w:tag w:val="Date"/>
              <w:id w:val="169232236"/>
              <w:placeholder>
                <w:docPart w:val="4D7CDB8BEAFB4B8FAFD2B08A155323DD"/>
              </w:placeholder>
              <w:showingPlcHdr/>
              <w:date w:fullDate="2012-11-08T00:00:00Z">
                <w:dateFormat w:val="d MMMM 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697BE57D" w14:textId="77777777" w:rsidR="00604948" w:rsidRDefault="00604948" w:rsidP="00604948">
                <w:pPr>
                  <w:widowControl w:val="0"/>
                  <w:rPr>
                    <w:rFonts w:ascii="Arial" w:hAnsi="Arial" w:cs="Arial"/>
                    <w:sz w:val="20"/>
                    <w:szCs w:val="20"/>
                  </w:rPr>
                </w:pPr>
                <w:r w:rsidRPr="00376CC1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here to enter a date.</w:t>
                </w:r>
              </w:p>
            </w:sdtContent>
          </w:sdt>
          <w:p w14:paraId="511FE80B" w14:textId="77777777" w:rsidR="00604948" w:rsidRPr="00376CC1" w:rsidRDefault="00604948" w:rsidP="0060494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6A42" w:rsidRPr="0020065E" w14:paraId="74DF664B" w14:textId="77777777" w:rsidTr="003961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618"/>
        </w:trPr>
        <w:tc>
          <w:tcPr>
            <w:tcW w:w="9900" w:type="dxa"/>
            <w:gridSpan w:val="2"/>
          </w:tcPr>
          <w:p w14:paraId="6CF101CF" w14:textId="281EFEA8" w:rsidR="00C316A8" w:rsidRPr="00AE56D6" w:rsidRDefault="00C316A8" w:rsidP="00A47946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C316A8">
              <w:rPr>
                <w:rFonts w:ascii="Arial" w:hAnsi="Arial" w:cs="Arial"/>
                <w:sz w:val="20"/>
                <w:szCs w:val="20"/>
              </w:rPr>
              <w:t>Signatures can be either electronic or wet signature. Electronic signatures are preferable, when possible.</w:t>
            </w:r>
            <w:r w:rsidR="00B35A7A" w:rsidRPr="00AC0A54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 xml:space="preserve"> </w:t>
            </w:r>
            <w:r w:rsidR="00B35A7A">
              <w:rPr>
                <w:rFonts w:ascii="Arial" w:hAnsi="Arial" w:cs="Arial"/>
                <w:i/>
                <w:sz w:val="20"/>
                <w:szCs w:val="20"/>
              </w:rPr>
              <w:t xml:space="preserve">Electronic </w:t>
            </w:r>
            <w:r w:rsidR="00B35A7A" w:rsidRPr="00AC0A54">
              <w:rPr>
                <w:rFonts w:ascii="Arial" w:hAnsi="Arial" w:cs="Arial"/>
                <w:i/>
                <w:sz w:val="20"/>
                <w:szCs w:val="20"/>
              </w:rPr>
              <w:t xml:space="preserve">Signatures, </w:t>
            </w:r>
            <w:r w:rsidR="00B35A7A">
              <w:rPr>
                <w:rFonts w:ascii="Arial" w:hAnsi="Arial" w:cs="Arial"/>
                <w:i/>
                <w:sz w:val="20"/>
                <w:szCs w:val="20"/>
              </w:rPr>
              <w:t>when</w:t>
            </w:r>
            <w:r w:rsidR="00B35A7A" w:rsidRPr="00AC0A54">
              <w:rPr>
                <w:rFonts w:ascii="Arial" w:hAnsi="Arial" w:cs="Arial"/>
                <w:i/>
                <w:sz w:val="20"/>
                <w:szCs w:val="20"/>
              </w:rPr>
              <w:t xml:space="preserve"> used, will appear in appended page(s).</w:t>
            </w:r>
          </w:p>
        </w:tc>
      </w:tr>
    </w:tbl>
    <w:p w14:paraId="39645471" w14:textId="77777777" w:rsidR="00DC0265" w:rsidRDefault="00DC0265" w:rsidP="00135627">
      <w:pPr>
        <w:tabs>
          <w:tab w:val="left" w:pos="6765"/>
        </w:tabs>
        <w:rPr>
          <w:rFonts w:ascii="Arial" w:hAnsi="Arial" w:cs="Arial"/>
        </w:rPr>
      </w:pPr>
    </w:p>
    <w:sectPr w:rsidR="00DC0265" w:rsidSect="0039618C">
      <w:pgSz w:w="12240" w:h="15840" w:code="1"/>
      <w:pgMar w:top="1440" w:right="1440" w:bottom="1440" w:left="1134" w:header="567" w:footer="567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B05B1" w14:textId="77777777" w:rsidR="00202E51" w:rsidRDefault="00202E51">
      <w:r>
        <w:separator/>
      </w:r>
    </w:p>
  </w:endnote>
  <w:endnote w:type="continuationSeparator" w:id="0">
    <w:p w14:paraId="24BA73D8" w14:textId="77777777" w:rsidR="00202E51" w:rsidRDefault="00202E51">
      <w:r>
        <w:continuationSeparator/>
      </w:r>
    </w:p>
  </w:endnote>
  <w:endnote w:type="continuationNotice" w:id="1">
    <w:p w14:paraId="78C88666" w14:textId="77777777" w:rsidR="00202E51" w:rsidRDefault="00202E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1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3330"/>
    </w:tblGrid>
    <w:tr w:rsidR="0098680D" w:rsidRPr="00543DFD" w14:paraId="1E59DD3D" w14:textId="77777777" w:rsidTr="0039618C">
      <w:tc>
        <w:tcPr>
          <w:tcW w:w="6588" w:type="dxa"/>
        </w:tcPr>
        <w:p w14:paraId="68B61FF3" w14:textId="481C3185" w:rsidR="0098680D" w:rsidRPr="00543DFD" w:rsidRDefault="0098680D" w:rsidP="002878F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Template No.:  </w:t>
          </w:r>
          <w:r>
            <w:rPr>
              <w:rFonts w:ascii="Arial" w:hAnsi="Arial" w:cs="Arial"/>
              <w:sz w:val="18"/>
              <w:szCs w:val="18"/>
            </w:rPr>
            <w:t xml:space="preserve">CS_TP_RSU0050 Revision </w:t>
          </w:r>
          <w:r w:rsidR="002E6815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3330" w:type="dxa"/>
        </w:tcPr>
        <w:p w14:paraId="2DF4AB3C" w14:textId="77777777" w:rsidR="0098680D" w:rsidRPr="00543DFD" w:rsidRDefault="0098680D" w:rsidP="002878FD">
          <w:pPr>
            <w:pStyle w:val="Footer"/>
            <w:tabs>
              <w:tab w:val="clear" w:pos="4320"/>
            </w:tabs>
            <w:spacing w:before="120"/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CS_WI_RSU0021</w:t>
          </w:r>
        </w:p>
      </w:tc>
    </w:tr>
    <w:tr w:rsidR="0098680D" w:rsidRPr="00543DFD" w14:paraId="44E93032" w14:textId="77777777" w:rsidTr="0039618C">
      <w:tc>
        <w:tcPr>
          <w:tcW w:w="6588" w:type="dxa"/>
        </w:tcPr>
        <w:p w14:paraId="788928BA" w14:textId="7CA4A7E2" w:rsidR="0098680D" w:rsidRPr="00543DFD" w:rsidRDefault="0098680D" w:rsidP="007A1F7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E6815">
            <w:rPr>
              <w:rFonts w:ascii="Arial" w:hAnsi="Arial" w:cs="Arial"/>
              <w:sz w:val="18"/>
              <w:szCs w:val="18"/>
            </w:rPr>
            <w:t>07Apr2023</w:t>
          </w:r>
        </w:p>
      </w:tc>
      <w:tc>
        <w:tcPr>
          <w:tcW w:w="3330" w:type="dxa"/>
        </w:tcPr>
        <w:p w14:paraId="40EC50EB" w14:textId="77777777" w:rsidR="0098680D" w:rsidRPr="00543DFD" w:rsidRDefault="0098680D" w:rsidP="002878F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AC39078" w14:textId="71C1B66C" w:rsidR="0098680D" w:rsidRPr="00C64B0E" w:rsidRDefault="0098680D" w:rsidP="0039618C">
    <w:pPr>
      <w:pStyle w:val="Footer"/>
      <w:spacing w:before="120"/>
      <w:ind w:left="90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2017,</w:t>
    </w:r>
    <w:r w:rsidR="001F422E">
      <w:rPr>
        <w:rStyle w:val="PageNumber"/>
        <w:rFonts w:ascii="Arial" w:hAnsi="Arial" w:cs="Arial"/>
        <w:sz w:val="16"/>
        <w:szCs w:val="16"/>
      </w:rPr>
      <w:t xml:space="preserve"> 2019</w:t>
    </w:r>
    <w:r w:rsidR="002E6815">
      <w:rPr>
        <w:rStyle w:val="PageNumber"/>
        <w:rFonts w:ascii="Arial" w:hAnsi="Arial" w:cs="Arial"/>
        <w:sz w:val="16"/>
        <w:szCs w:val="16"/>
      </w:rPr>
      <w:t>, 2023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</w:t>
    </w:r>
    <w:r w:rsidRPr="0039618C">
      <w:rPr>
        <w:rFonts w:ascii="Arial" w:hAnsi="Arial"/>
        <w:sz w:val="16"/>
      </w:rPr>
      <w:t xml:space="preserve"> All rights reserved. The contents of this document are confidential and proprietary to </w:t>
    </w:r>
    <w:r w:rsidRPr="0073229A">
      <w:rPr>
        <w:rFonts w:ascii="Arial" w:hAnsi="Arial" w:cs="Arial"/>
        <w:sz w:val="16"/>
        <w:szCs w:val="16"/>
      </w:rPr>
      <w:t>IQVIA</w:t>
    </w:r>
    <w:r w:rsidRPr="0039618C">
      <w:rPr>
        <w:rFonts w:ascii="Arial" w:hAnsi="Arial"/>
        <w:sz w:val="16"/>
      </w:rPr>
      <w:t xml:space="preserve">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1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3330"/>
    </w:tblGrid>
    <w:tr w:rsidR="0098680D" w:rsidRPr="00543DFD" w14:paraId="75C28957" w14:textId="77777777" w:rsidTr="0039618C">
      <w:tc>
        <w:tcPr>
          <w:tcW w:w="6588" w:type="dxa"/>
        </w:tcPr>
        <w:p w14:paraId="5B7975D7" w14:textId="53C990DF" w:rsidR="0098680D" w:rsidRPr="00543DFD" w:rsidRDefault="0098680D" w:rsidP="00DE10CE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Template No.:  </w:t>
          </w:r>
          <w:r>
            <w:rPr>
              <w:rFonts w:ascii="Arial" w:hAnsi="Arial" w:cs="Arial"/>
              <w:sz w:val="18"/>
              <w:szCs w:val="18"/>
            </w:rPr>
            <w:t xml:space="preserve">CS_TP_RSU0050 Revision </w:t>
          </w:r>
          <w:r w:rsidR="002E6815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3330" w:type="dxa"/>
        </w:tcPr>
        <w:p w14:paraId="5DAA9FD5" w14:textId="77777777" w:rsidR="0098680D" w:rsidRPr="00543DFD" w:rsidRDefault="0098680D" w:rsidP="00DE10CE">
          <w:pPr>
            <w:pStyle w:val="Footer"/>
            <w:tabs>
              <w:tab w:val="clear" w:pos="4320"/>
            </w:tabs>
            <w:spacing w:before="120"/>
            <w:jc w:val="right"/>
            <w:rPr>
              <w:rFonts w:ascii="Arial" w:hAnsi="Arial" w:cs="Arial"/>
              <w:sz w:val="18"/>
              <w:szCs w:val="18"/>
            </w:rPr>
          </w:pPr>
          <w:r w:rsidRPr="00543DFD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CS_WI_RSU0021</w:t>
          </w:r>
        </w:p>
      </w:tc>
    </w:tr>
    <w:tr w:rsidR="0098680D" w:rsidRPr="00543DFD" w14:paraId="3509379B" w14:textId="77777777" w:rsidTr="0039618C">
      <w:tc>
        <w:tcPr>
          <w:tcW w:w="6588" w:type="dxa"/>
        </w:tcPr>
        <w:p w14:paraId="431BBC13" w14:textId="76C799F1" w:rsidR="0098680D" w:rsidRPr="00543DFD" w:rsidRDefault="0098680D" w:rsidP="00DE10C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E6815">
            <w:rPr>
              <w:rFonts w:ascii="Arial" w:hAnsi="Arial" w:cs="Arial"/>
              <w:sz w:val="18"/>
              <w:szCs w:val="18"/>
            </w:rPr>
            <w:t>07Apr2023</w:t>
          </w:r>
        </w:p>
      </w:tc>
      <w:tc>
        <w:tcPr>
          <w:tcW w:w="3330" w:type="dxa"/>
        </w:tcPr>
        <w:p w14:paraId="1A0B0D48" w14:textId="77777777" w:rsidR="0098680D" w:rsidRPr="00543DFD" w:rsidRDefault="0098680D" w:rsidP="00DE10CE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9194353" w14:textId="5C4A2F6B" w:rsidR="0098680D" w:rsidRPr="00DE10CE" w:rsidRDefault="00063672" w:rsidP="00DE10CE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2017, 2019</w:t>
    </w:r>
    <w:r w:rsidR="002E6815">
      <w:rPr>
        <w:rStyle w:val="PageNumber"/>
        <w:rFonts w:ascii="Arial" w:hAnsi="Arial" w:cs="Arial"/>
        <w:sz w:val="16"/>
        <w:szCs w:val="16"/>
      </w:rPr>
      <w:t>, 2023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</w:t>
    </w:r>
    <w:r w:rsidRPr="0039618C">
      <w:rPr>
        <w:rFonts w:ascii="Arial" w:hAnsi="Arial"/>
        <w:sz w:val="16"/>
      </w:rPr>
      <w:t xml:space="preserve"> All rights reserved. The contents of this document are confidential and proprietary to </w:t>
    </w:r>
    <w:r w:rsidRPr="0073229A">
      <w:rPr>
        <w:rFonts w:ascii="Arial" w:hAnsi="Arial" w:cs="Arial"/>
        <w:sz w:val="16"/>
        <w:szCs w:val="16"/>
      </w:rPr>
      <w:t>IQVIA</w:t>
    </w:r>
    <w:r w:rsidRPr="0039618C">
      <w:rPr>
        <w:rFonts w:ascii="Arial" w:hAnsi="Arial"/>
        <w:sz w:val="16"/>
      </w:rPr>
      <w:t xml:space="preserve"> Holdings Inc. and its subsidiaries. Unauthorized use, disclosure or reproduction is strictly prohibited.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F4797" w14:textId="77777777" w:rsidR="00202E51" w:rsidRDefault="00202E51">
      <w:r>
        <w:separator/>
      </w:r>
    </w:p>
  </w:footnote>
  <w:footnote w:type="continuationSeparator" w:id="0">
    <w:p w14:paraId="21C4D5B1" w14:textId="77777777" w:rsidR="00202E51" w:rsidRDefault="00202E51">
      <w:r>
        <w:continuationSeparator/>
      </w:r>
    </w:p>
  </w:footnote>
  <w:footnote w:type="continuationNotice" w:id="1">
    <w:p w14:paraId="0D1F39C6" w14:textId="77777777" w:rsidR="00202E51" w:rsidRDefault="00202E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108" w:type="dxa"/>
      <w:tblLayout w:type="fixed"/>
      <w:tblLook w:val="0000" w:firstRow="0" w:lastRow="0" w:firstColumn="0" w:lastColumn="0" w:noHBand="0" w:noVBand="0"/>
    </w:tblPr>
    <w:tblGrid>
      <w:gridCol w:w="6193"/>
      <w:gridCol w:w="3617"/>
    </w:tblGrid>
    <w:tr w:rsidR="0098680D" w:rsidRPr="00543DFD" w14:paraId="202C7993" w14:textId="77777777" w:rsidTr="0039618C">
      <w:trPr>
        <w:cantSplit/>
        <w:trHeight w:val="360"/>
      </w:trPr>
      <w:tc>
        <w:tcPr>
          <w:tcW w:w="6193" w:type="dxa"/>
          <w:tcBorders>
            <w:bottom w:val="single" w:sz="12" w:space="0" w:color="auto"/>
          </w:tcBorders>
          <w:vAlign w:val="center"/>
        </w:tcPr>
        <w:p w14:paraId="0C2A31DD" w14:textId="09B02502" w:rsidR="0098680D" w:rsidRPr="00543DFD" w:rsidRDefault="00063672" w:rsidP="00007803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</w:r>
        </w:p>
        <w:p w14:paraId="49C7A461" w14:textId="1B188438" w:rsidR="0098680D" w:rsidRPr="00543DFD" w:rsidRDefault="0098680D" w:rsidP="0000780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800B42">
            <w:rPr>
              <w:rFonts w:ascii="Arial" w:hAnsi="Arial" w:cs="Arial"/>
              <w:sz w:val="20"/>
              <w:szCs w:val="20"/>
            </w:rPr>
            <w:t xml:space="preserve">Essential Documents Pack - Review </w:t>
          </w:r>
          <w:r>
            <w:rPr>
              <w:rFonts w:ascii="Arial" w:hAnsi="Arial" w:cs="Arial"/>
              <w:sz w:val="20"/>
              <w:szCs w:val="20"/>
            </w:rPr>
            <w:t>Checklist</w:t>
          </w:r>
        </w:p>
      </w:tc>
      <w:tc>
        <w:tcPr>
          <w:tcW w:w="3617" w:type="dxa"/>
          <w:tcBorders>
            <w:bottom w:val="single" w:sz="12" w:space="0" w:color="auto"/>
          </w:tcBorders>
          <w:vAlign w:val="bottom"/>
        </w:tcPr>
        <w:p w14:paraId="0AFA06D1" w14:textId="77777777" w:rsidR="0098680D" w:rsidRPr="00543DFD" w:rsidRDefault="0098680D" w:rsidP="0039618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4E430C8" w14:textId="77777777" w:rsidR="0098680D" w:rsidRPr="00543DFD" w:rsidRDefault="0098680D" w:rsidP="0039618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1302C9E" w14:textId="519866A8" w:rsidR="0098680D" w:rsidRPr="00543DFD" w:rsidRDefault="0098680D" w:rsidP="0000780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543DFD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12</w:t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9701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D9701B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D9701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7E7620">
            <w:rPr>
              <w:rFonts w:ascii="Arial" w:hAnsi="Arial" w:cs="Arial"/>
              <w:noProof/>
              <w:snapToGrid w:val="0"/>
              <w:sz w:val="20"/>
              <w:szCs w:val="20"/>
            </w:rPr>
            <w:t>9</w:t>
          </w:r>
          <w:r w:rsidR="00D9701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EBA64E4" w14:textId="77777777" w:rsidR="0098680D" w:rsidRDefault="0098680D" w:rsidP="002878FD">
    <w:pPr>
      <w:rPr>
        <w:sz w:val="16"/>
        <w:szCs w:val="16"/>
      </w:rPr>
    </w:pPr>
  </w:p>
  <w:tbl>
    <w:tblPr>
      <w:tblStyle w:val="TableGrid"/>
      <w:tblW w:w="9774" w:type="dxa"/>
      <w:tblInd w:w="108" w:type="dxa"/>
      <w:tblLook w:val="04A0" w:firstRow="1" w:lastRow="0" w:firstColumn="1" w:lastColumn="0" w:noHBand="0" w:noVBand="1"/>
    </w:tblPr>
    <w:tblGrid>
      <w:gridCol w:w="4833"/>
      <w:gridCol w:w="4941"/>
    </w:tblGrid>
    <w:tr w:rsidR="0098680D" w14:paraId="0E18D80D" w14:textId="77777777" w:rsidTr="0039618C">
      <w:tc>
        <w:tcPr>
          <w:tcW w:w="4833" w:type="dxa"/>
        </w:tcPr>
        <w:p w14:paraId="3CA74F8C" w14:textId="77777777" w:rsidR="0098680D" w:rsidRPr="006665E1" w:rsidRDefault="0098680D" w:rsidP="002878FD">
          <w:pPr>
            <w:spacing w:after="120"/>
            <w:rPr>
              <w:sz w:val="20"/>
              <w:szCs w:val="20"/>
            </w:rPr>
          </w:pPr>
          <w:r w:rsidRPr="006665E1">
            <w:rPr>
              <w:rFonts w:ascii="Arial" w:hAnsi="Arial" w:cs="Arial"/>
              <w:b/>
              <w:sz w:val="20"/>
              <w:szCs w:val="20"/>
            </w:rPr>
            <w:t xml:space="preserve">EDP Version Number:  </w:t>
          </w:r>
        </w:p>
      </w:tc>
      <w:tc>
        <w:tcPr>
          <w:tcW w:w="4941" w:type="dxa"/>
        </w:tcPr>
        <w:p w14:paraId="79A37051" w14:textId="77777777" w:rsidR="0098680D" w:rsidRPr="006665E1" w:rsidRDefault="0098680D" w:rsidP="002878FD">
          <w:pPr>
            <w:spacing w:after="120"/>
            <w:rPr>
              <w:sz w:val="20"/>
              <w:szCs w:val="20"/>
            </w:rPr>
          </w:pPr>
          <w:r w:rsidRPr="006665E1">
            <w:rPr>
              <w:rFonts w:ascii="Arial" w:hAnsi="Arial" w:cs="Arial"/>
              <w:b/>
              <w:sz w:val="20"/>
              <w:szCs w:val="20"/>
            </w:rPr>
            <w:t>EDP Submission Date:</w:t>
          </w:r>
        </w:p>
      </w:tc>
    </w:tr>
    <w:tr w:rsidR="0098680D" w14:paraId="1AD5757E" w14:textId="77777777" w:rsidTr="0039618C">
      <w:tc>
        <w:tcPr>
          <w:tcW w:w="4833" w:type="dxa"/>
        </w:tcPr>
        <w:p w14:paraId="6A2531AD" w14:textId="77777777" w:rsidR="0098680D" w:rsidRPr="000A6E5C" w:rsidRDefault="0098680D" w:rsidP="002878FD">
          <w:pPr>
            <w:spacing w:after="120"/>
            <w:rPr>
              <w:rFonts w:ascii="Arial" w:hAnsi="Arial" w:cs="Arial"/>
              <w:sz w:val="20"/>
              <w:szCs w:val="20"/>
            </w:rPr>
          </w:pPr>
          <w:r w:rsidRPr="000A6E5C">
            <w:rPr>
              <w:rFonts w:ascii="Arial" w:hAnsi="Arial" w:cs="Arial"/>
              <w:b/>
              <w:sz w:val="20"/>
              <w:szCs w:val="20"/>
            </w:rPr>
            <w:t>Protocol Number:</w:t>
          </w:r>
        </w:p>
      </w:tc>
      <w:tc>
        <w:tcPr>
          <w:tcW w:w="4941" w:type="dxa"/>
        </w:tcPr>
        <w:p w14:paraId="2FEFBA93" w14:textId="77777777" w:rsidR="0098680D" w:rsidRPr="000A6E5C" w:rsidRDefault="0098680D" w:rsidP="002878FD">
          <w:pPr>
            <w:spacing w:after="120"/>
            <w:rPr>
              <w:rFonts w:ascii="Arial" w:hAnsi="Arial" w:cs="Arial"/>
              <w:b/>
              <w:sz w:val="20"/>
              <w:szCs w:val="20"/>
            </w:rPr>
          </w:pPr>
          <w:r w:rsidRPr="000A6E5C">
            <w:rPr>
              <w:rFonts w:ascii="Arial" w:hAnsi="Arial" w:cs="Arial"/>
              <w:b/>
              <w:sz w:val="20"/>
              <w:szCs w:val="20"/>
            </w:rPr>
            <w:t xml:space="preserve">Protocol Version </w:t>
          </w:r>
          <w:r w:rsidRPr="000A6E5C">
            <w:rPr>
              <w:rFonts w:ascii="Arial" w:hAnsi="Arial" w:cs="Arial"/>
              <w:b/>
              <w:sz w:val="16"/>
              <w:szCs w:val="16"/>
            </w:rPr>
            <w:t>(number/letter or date):</w:t>
          </w:r>
        </w:p>
      </w:tc>
    </w:tr>
    <w:tr w:rsidR="0098680D" w14:paraId="656C51E4" w14:textId="77777777" w:rsidTr="0039618C">
      <w:tc>
        <w:tcPr>
          <w:tcW w:w="4833" w:type="dxa"/>
        </w:tcPr>
        <w:p w14:paraId="0A091F52" w14:textId="77777777" w:rsidR="0098680D" w:rsidRPr="000A6E5C" w:rsidRDefault="0098680D" w:rsidP="002878FD">
          <w:pPr>
            <w:spacing w:after="120"/>
            <w:rPr>
              <w:rFonts w:ascii="Arial" w:hAnsi="Arial" w:cs="Arial"/>
              <w:sz w:val="20"/>
              <w:szCs w:val="20"/>
            </w:rPr>
          </w:pPr>
          <w:r w:rsidRPr="000A6E5C">
            <w:rPr>
              <w:rFonts w:ascii="Arial" w:hAnsi="Arial" w:cs="Arial"/>
              <w:b/>
              <w:sz w:val="20"/>
              <w:szCs w:val="20"/>
            </w:rPr>
            <w:t>Sponsor:</w:t>
          </w:r>
        </w:p>
      </w:tc>
      <w:tc>
        <w:tcPr>
          <w:tcW w:w="4941" w:type="dxa"/>
        </w:tcPr>
        <w:p w14:paraId="1B033747" w14:textId="77777777" w:rsidR="0098680D" w:rsidRPr="000A6E5C" w:rsidRDefault="0098680D" w:rsidP="002878FD">
          <w:pPr>
            <w:spacing w:after="120"/>
            <w:rPr>
              <w:rFonts w:ascii="Arial" w:hAnsi="Arial" w:cs="Arial"/>
              <w:sz w:val="20"/>
              <w:szCs w:val="20"/>
            </w:rPr>
          </w:pPr>
          <w:r w:rsidRPr="000A6E5C">
            <w:rPr>
              <w:rFonts w:ascii="Arial" w:hAnsi="Arial" w:cs="Arial"/>
              <w:b/>
              <w:sz w:val="20"/>
              <w:szCs w:val="20"/>
            </w:rPr>
            <w:t>Project code:</w:t>
          </w:r>
        </w:p>
      </w:tc>
    </w:tr>
    <w:tr w:rsidR="0098680D" w14:paraId="6BF22DEE" w14:textId="77777777" w:rsidTr="0039618C">
      <w:tc>
        <w:tcPr>
          <w:tcW w:w="4833" w:type="dxa"/>
        </w:tcPr>
        <w:p w14:paraId="078E9363" w14:textId="77777777" w:rsidR="0098680D" w:rsidRPr="000A6E5C" w:rsidRDefault="0098680D" w:rsidP="002878FD">
          <w:pPr>
            <w:spacing w:after="120"/>
            <w:rPr>
              <w:rFonts w:ascii="Arial" w:hAnsi="Arial" w:cs="Arial"/>
              <w:sz w:val="20"/>
              <w:szCs w:val="20"/>
            </w:rPr>
          </w:pPr>
          <w:r w:rsidRPr="000A6E5C">
            <w:rPr>
              <w:rFonts w:ascii="Arial" w:hAnsi="Arial" w:cs="Arial"/>
              <w:b/>
              <w:sz w:val="20"/>
              <w:szCs w:val="20"/>
            </w:rPr>
            <w:t>Principal Investigator (PI):</w:t>
          </w:r>
        </w:p>
      </w:tc>
      <w:tc>
        <w:tcPr>
          <w:tcW w:w="4941" w:type="dxa"/>
        </w:tcPr>
        <w:p w14:paraId="03B9049A" w14:textId="77777777" w:rsidR="0098680D" w:rsidRPr="000A6E5C" w:rsidRDefault="0098680D" w:rsidP="002878FD">
          <w:pPr>
            <w:spacing w:after="120"/>
            <w:rPr>
              <w:rFonts w:ascii="Arial" w:hAnsi="Arial" w:cs="Arial"/>
              <w:sz w:val="20"/>
              <w:szCs w:val="20"/>
            </w:rPr>
          </w:pPr>
          <w:r w:rsidRPr="000A6E5C">
            <w:rPr>
              <w:rFonts w:ascii="Arial" w:hAnsi="Arial" w:cs="Arial"/>
              <w:b/>
              <w:sz w:val="20"/>
              <w:szCs w:val="20"/>
            </w:rPr>
            <w:t>Country/Site Number:</w:t>
          </w:r>
        </w:p>
      </w:tc>
    </w:tr>
  </w:tbl>
  <w:p w14:paraId="44D9072F" w14:textId="1564BAD2" w:rsidR="0098680D" w:rsidRDefault="0098680D" w:rsidP="0039618C">
    <w:pPr>
      <w:pStyle w:val="Header"/>
      <w:tabs>
        <w:tab w:val="clear" w:pos="4320"/>
        <w:tab w:val="clear" w:pos="8640"/>
        <w:tab w:val="left" w:pos="668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108" w:type="dxa"/>
      <w:tblLayout w:type="fixed"/>
      <w:tblLook w:val="0000" w:firstRow="0" w:lastRow="0" w:firstColumn="0" w:lastColumn="0" w:noHBand="0" w:noVBand="0"/>
    </w:tblPr>
    <w:tblGrid>
      <w:gridCol w:w="6193"/>
      <w:gridCol w:w="3617"/>
    </w:tblGrid>
    <w:tr w:rsidR="0098680D" w:rsidRPr="00543DFD" w14:paraId="1B77D07C" w14:textId="77777777" w:rsidTr="0039618C">
      <w:trPr>
        <w:cantSplit/>
        <w:trHeight w:val="360"/>
      </w:trPr>
      <w:tc>
        <w:tcPr>
          <w:tcW w:w="6193" w:type="dxa"/>
          <w:tcBorders>
            <w:bottom w:val="single" w:sz="12" w:space="0" w:color="auto"/>
          </w:tcBorders>
          <w:vAlign w:val="center"/>
        </w:tcPr>
        <w:p w14:paraId="4A673D12" w14:textId="77777777" w:rsidR="0098680D" w:rsidRPr="00543DFD" w:rsidRDefault="0098680D" w:rsidP="00007803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</w:r>
        </w:p>
        <w:p w14:paraId="759EC5B6" w14:textId="77777777" w:rsidR="0098680D" w:rsidRPr="00543DFD" w:rsidRDefault="0098680D" w:rsidP="0000780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800B42">
            <w:rPr>
              <w:rFonts w:ascii="Arial" w:hAnsi="Arial" w:cs="Arial"/>
              <w:sz w:val="20"/>
              <w:szCs w:val="20"/>
            </w:rPr>
            <w:t xml:space="preserve">Essential Documents Pack - Review </w:t>
          </w:r>
          <w:r>
            <w:rPr>
              <w:rFonts w:ascii="Arial" w:hAnsi="Arial" w:cs="Arial"/>
              <w:sz w:val="20"/>
              <w:szCs w:val="20"/>
            </w:rPr>
            <w:t>Checklist</w:t>
          </w:r>
        </w:p>
      </w:tc>
      <w:tc>
        <w:tcPr>
          <w:tcW w:w="3617" w:type="dxa"/>
          <w:tcBorders>
            <w:bottom w:val="single" w:sz="12" w:space="0" w:color="auto"/>
          </w:tcBorders>
          <w:vAlign w:val="bottom"/>
        </w:tcPr>
        <w:p w14:paraId="6713BFB7" w14:textId="77777777" w:rsidR="0098680D" w:rsidRPr="00543DFD" w:rsidRDefault="0098680D" w:rsidP="0039618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BAEBF32" w14:textId="77777777" w:rsidR="0098680D" w:rsidRPr="00543DFD" w:rsidRDefault="0098680D" w:rsidP="0039618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9E9DAB2" w14:textId="6DF231A3" w:rsidR="0098680D" w:rsidRPr="00543DFD" w:rsidRDefault="0098680D" w:rsidP="0000780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543DFD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543DFD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9701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D9701B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D9701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7E7620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9701B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24C6AD7" w14:textId="77777777" w:rsidR="0098680D" w:rsidRPr="0039618C" w:rsidRDefault="0098680D" w:rsidP="0039618C">
    <w:pPr>
      <w:rPr>
        <w:rFonts w:ascii="Arial" w:hAnsi="Arial"/>
        <w:sz w:val="16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6C0EF7E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F0F51"/>
    <w:multiLevelType w:val="hybridMultilevel"/>
    <w:tmpl w:val="8E2484F0"/>
    <w:lvl w:ilvl="0" w:tplc="08945B0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E20C38"/>
    <w:multiLevelType w:val="hybridMultilevel"/>
    <w:tmpl w:val="EE421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7803"/>
    <w:rsid w:val="00015D6F"/>
    <w:rsid w:val="0001605D"/>
    <w:rsid w:val="000218A8"/>
    <w:rsid w:val="00021FC2"/>
    <w:rsid w:val="0003032A"/>
    <w:rsid w:val="0004508F"/>
    <w:rsid w:val="0004512F"/>
    <w:rsid w:val="00046D5A"/>
    <w:rsid w:val="00055270"/>
    <w:rsid w:val="00061C6D"/>
    <w:rsid w:val="00063672"/>
    <w:rsid w:val="00066EFE"/>
    <w:rsid w:val="00075157"/>
    <w:rsid w:val="0007584F"/>
    <w:rsid w:val="00094E1A"/>
    <w:rsid w:val="000B1011"/>
    <w:rsid w:val="000B4ECE"/>
    <w:rsid w:val="000B65BB"/>
    <w:rsid w:val="000C2523"/>
    <w:rsid w:val="000C2EB3"/>
    <w:rsid w:val="000D76F6"/>
    <w:rsid w:val="000E105C"/>
    <w:rsid w:val="000E1B4A"/>
    <w:rsid w:val="000E72F4"/>
    <w:rsid w:val="000E7E9C"/>
    <w:rsid w:val="000F1C85"/>
    <w:rsid w:val="000F4EA0"/>
    <w:rsid w:val="000F4EFB"/>
    <w:rsid w:val="001153CE"/>
    <w:rsid w:val="00115DB1"/>
    <w:rsid w:val="001235F5"/>
    <w:rsid w:val="00124BEA"/>
    <w:rsid w:val="00124F7C"/>
    <w:rsid w:val="001348B0"/>
    <w:rsid w:val="00135627"/>
    <w:rsid w:val="001402CD"/>
    <w:rsid w:val="00160039"/>
    <w:rsid w:val="00162C3D"/>
    <w:rsid w:val="00163D28"/>
    <w:rsid w:val="00172AB5"/>
    <w:rsid w:val="0018531E"/>
    <w:rsid w:val="00192350"/>
    <w:rsid w:val="00193E96"/>
    <w:rsid w:val="001974E5"/>
    <w:rsid w:val="001A2BF0"/>
    <w:rsid w:val="001A2E02"/>
    <w:rsid w:val="001A2E28"/>
    <w:rsid w:val="001A3E97"/>
    <w:rsid w:val="001A40A6"/>
    <w:rsid w:val="001A5830"/>
    <w:rsid w:val="001A79B2"/>
    <w:rsid w:val="001D125C"/>
    <w:rsid w:val="001D2894"/>
    <w:rsid w:val="001D6CA1"/>
    <w:rsid w:val="001E2C17"/>
    <w:rsid w:val="001E612D"/>
    <w:rsid w:val="001F422E"/>
    <w:rsid w:val="00202E51"/>
    <w:rsid w:val="00205147"/>
    <w:rsid w:val="00215F8B"/>
    <w:rsid w:val="00216963"/>
    <w:rsid w:val="00236D0D"/>
    <w:rsid w:val="00240423"/>
    <w:rsid w:val="0024446F"/>
    <w:rsid w:val="002523A4"/>
    <w:rsid w:val="00270E1A"/>
    <w:rsid w:val="00275D35"/>
    <w:rsid w:val="002878FD"/>
    <w:rsid w:val="00292671"/>
    <w:rsid w:val="00296DD7"/>
    <w:rsid w:val="002B03C8"/>
    <w:rsid w:val="002B2EC4"/>
    <w:rsid w:val="002B3606"/>
    <w:rsid w:val="002B3E9C"/>
    <w:rsid w:val="002B454C"/>
    <w:rsid w:val="002C0ED7"/>
    <w:rsid w:val="002C3CF0"/>
    <w:rsid w:val="002C61C7"/>
    <w:rsid w:val="002D2214"/>
    <w:rsid w:val="002E3744"/>
    <w:rsid w:val="002E49C3"/>
    <w:rsid w:val="002E5969"/>
    <w:rsid w:val="002E6815"/>
    <w:rsid w:val="00304A38"/>
    <w:rsid w:val="00306175"/>
    <w:rsid w:val="00312E6E"/>
    <w:rsid w:val="00314E21"/>
    <w:rsid w:val="003217B7"/>
    <w:rsid w:val="0032457A"/>
    <w:rsid w:val="00324B0B"/>
    <w:rsid w:val="0033285D"/>
    <w:rsid w:val="003434C2"/>
    <w:rsid w:val="0035152F"/>
    <w:rsid w:val="003616DB"/>
    <w:rsid w:val="00361C9B"/>
    <w:rsid w:val="003644F5"/>
    <w:rsid w:val="00386538"/>
    <w:rsid w:val="00390AB8"/>
    <w:rsid w:val="00390CE3"/>
    <w:rsid w:val="00393039"/>
    <w:rsid w:val="0039618C"/>
    <w:rsid w:val="0039654B"/>
    <w:rsid w:val="00396AC8"/>
    <w:rsid w:val="003B08C2"/>
    <w:rsid w:val="003C4D8A"/>
    <w:rsid w:val="003C591E"/>
    <w:rsid w:val="003D7EBE"/>
    <w:rsid w:val="003E38FF"/>
    <w:rsid w:val="003E3A9F"/>
    <w:rsid w:val="003F3584"/>
    <w:rsid w:val="003F6B53"/>
    <w:rsid w:val="004010B7"/>
    <w:rsid w:val="004044C0"/>
    <w:rsid w:val="00431128"/>
    <w:rsid w:val="004514C1"/>
    <w:rsid w:val="00463544"/>
    <w:rsid w:val="00471B2E"/>
    <w:rsid w:val="00480D54"/>
    <w:rsid w:val="00483132"/>
    <w:rsid w:val="004845F4"/>
    <w:rsid w:val="004849A2"/>
    <w:rsid w:val="004939FB"/>
    <w:rsid w:val="004973A9"/>
    <w:rsid w:val="004A2E78"/>
    <w:rsid w:val="004B04A1"/>
    <w:rsid w:val="004B082E"/>
    <w:rsid w:val="004B276B"/>
    <w:rsid w:val="004B3078"/>
    <w:rsid w:val="004C0AE5"/>
    <w:rsid w:val="004D2679"/>
    <w:rsid w:val="004D3982"/>
    <w:rsid w:val="004D3CED"/>
    <w:rsid w:val="004D663B"/>
    <w:rsid w:val="004E2468"/>
    <w:rsid w:val="004E59F9"/>
    <w:rsid w:val="004E7DAE"/>
    <w:rsid w:val="004F47DF"/>
    <w:rsid w:val="004F6FBB"/>
    <w:rsid w:val="004F7EB5"/>
    <w:rsid w:val="005008FE"/>
    <w:rsid w:val="00511B13"/>
    <w:rsid w:val="00516FE0"/>
    <w:rsid w:val="00520443"/>
    <w:rsid w:val="005236B5"/>
    <w:rsid w:val="0052700B"/>
    <w:rsid w:val="00537FD9"/>
    <w:rsid w:val="00543DFD"/>
    <w:rsid w:val="00547D3A"/>
    <w:rsid w:val="00547D9C"/>
    <w:rsid w:val="00555D20"/>
    <w:rsid w:val="00560386"/>
    <w:rsid w:val="00561329"/>
    <w:rsid w:val="00561363"/>
    <w:rsid w:val="005823CB"/>
    <w:rsid w:val="00591E98"/>
    <w:rsid w:val="005A5130"/>
    <w:rsid w:val="005A61BA"/>
    <w:rsid w:val="005B0F09"/>
    <w:rsid w:val="005C4A18"/>
    <w:rsid w:val="005D4C8E"/>
    <w:rsid w:val="005F0E0D"/>
    <w:rsid w:val="005F1CBC"/>
    <w:rsid w:val="00604948"/>
    <w:rsid w:val="00621010"/>
    <w:rsid w:val="00626646"/>
    <w:rsid w:val="00626E4C"/>
    <w:rsid w:val="00631429"/>
    <w:rsid w:val="00635185"/>
    <w:rsid w:val="00640A41"/>
    <w:rsid w:val="006413DF"/>
    <w:rsid w:val="00642065"/>
    <w:rsid w:val="0066463D"/>
    <w:rsid w:val="0066644E"/>
    <w:rsid w:val="00677086"/>
    <w:rsid w:val="0068221A"/>
    <w:rsid w:val="00682531"/>
    <w:rsid w:val="00685AC9"/>
    <w:rsid w:val="00697BB9"/>
    <w:rsid w:val="006A3189"/>
    <w:rsid w:val="006B047F"/>
    <w:rsid w:val="006B5EE1"/>
    <w:rsid w:val="006B77B0"/>
    <w:rsid w:val="006C0F22"/>
    <w:rsid w:val="006C1587"/>
    <w:rsid w:val="006C4130"/>
    <w:rsid w:val="006D0B9A"/>
    <w:rsid w:val="006D3FAC"/>
    <w:rsid w:val="006F0926"/>
    <w:rsid w:val="006F60D0"/>
    <w:rsid w:val="007027C2"/>
    <w:rsid w:val="007231E1"/>
    <w:rsid w:val="00756357"/>
    <w:rsid w:val="00761C2A"/>
    <w:rsid w:val="0076255B"/>
    <w:rsid w:val="00776C11"/>
    <w:rsid w:val="00777F14"/>
    <w:rsid w:val="007910B7"/>
    <w:rsid w:val="007913B7"/>
    <w:rsid w:val="00793130"/>
    <w:rsid w:val="00797525"/>
    <w:rsid w:val="007A1F7A"/>
    <w:rsid w:val="007A36B1"/>
    <w:rsid w:val="007A58BF"/>
    <w:rsid w:val="007D46ED"/>
    <w:rsid w:val="007E35D5"/>
    <w:rsid w:val="007E722D"/>
    <w:rsid w:val="007E7620"/>
    <w:rsid w:val="007F62B2"/>
    <w:rsid w:val="00813772"/>
    <w:rsid w:val="0081757B"/>
    <w:rsid w:val="00831D7E"/>
    <w:rsid w:val="00842A65"/>
    <w:rsid w:val="008500F1"/>
    <w:rsid w:val="00850724"/>
    <w:rsid w:val="008725CB"/>
    <w:rsid w:val="00876272"/>
    <w:rsid w:val="00880503"/>
    <w:rsid w:val="00880F77"/>
    <w:rsid w:val="008860D7"/>
    <w:rsid w:val="00890294"/>
    <w:rsid w:val="00890DD7"/>
    <w:rsid w:val="00891481"/>
    <w:rsid w:val="00892319"/>
    <w:rsid w:val="008C45DA"/>
    <w:rsid w:val="008E2325"/>
    <w:rsid w:val="008E51BB"/>
    <w:rsid w:val="008F41AD"/>
    <w:rsid w:val="0090223C"/>
    <w:rsid w:val="00903B9F"/>
    <w:rsid w:val="00912E5E"/>
    <w:rsid w:val="0091504A"/>
    <w:rsid w:val="00915FF2"/>
    <w:rsid w:val="0092264E"/>
    <w:rsid w:val="009320D2"/>
    <w:rsid w:val="009377B5"/>
    <w:rsid w:val="00941C3B"/>
    <w:rsid w:val="009473ED"/>
    <w:rsid w:val="00970917"/>
    <w:rsid w:val="0098680D"/>
    <w:rsid w:val="00986FFC"/>
    <w:rsid w:val="009875F9"/>
    <w:rsid w:val="0099575E"/>
    <w:rsid w:val="009A3217"/>
    <w:rsid w:val="009A52BC"/>
    <w:rsid w:val="009A7C67"/>
    <w:rsid w:val="009B6052"/>
    <w:rsid w:val="009C1EA0"/>
    <w:rsid w:val="009D6847"/>
    <w:rsid w:val="009E3361"/>
    <w:rsid w:val="009E499A"/>
    <w:rsid w:val="009E5BF5"/>
    <w:rsid w:val="009F799F"/>
    <w:rsid w:val="00A04501"/>
    <w:rsid w:val="00A14019"/>
    <w:rsid w:val="00A22C57"/>
    <w:rsid w:val="00A2325C"/>
    <w:rsid w:val="00A32B1C"/>
    <w:rsid w:val="00A34FE0"/>
    <w:rsid w:val="00A3604D"/>
    <w:rsid w:val="00A364AD"/>
    <w:rsid w:val="00A36D07"/>
    <w:rsid w:val="00A43CE6"/>
    <w:rsid w:val="00A47946"/>
    <w:rsid w:val="00A6029A"/>
    <w:rsid w:val="00A609BE"/>
    <w:rsid w:val="00A62977"/>
    <w:rsid w:val="00A63669"/>
    <w:rsid w:val="00A7636E"/>
    <w:rsid w:val="00AA00DB"/>
    <w:rsid w:val="00AB06CF"/>
    <w:rsid w:val="00AB4F52"/>
    <w:rsid w:val="00AD4732"/>
    <w:rsid w:val="00AD5B47"/>
    <w:rsid w:val="00AD72DD"/>
    <w:rsid w:val="00AE4E14"/>
    <w:rsid w:val="00AF1E00"/>
    <w:rsid w:val="00AF4C5C"/>
    <w:rsid w:val="00AF4EFE"/>
    <w:rsid w:val="00B014F5"/>
    <w:rsid w:val="00B02FDE"/>
    <w:rsid w:val="00B23E19"/>
    <w:rsid w:val="00B261DD"/>
    <w:rsid w:val="00B35A7A"/>
    <w:rsid w:val="00B4022E"/>
    <w:rsid w:val="00B4412B"/>
    <w:rsid w:val="00B52B36"/>
    <w:rsid w:val="00B52CAB"/>
    <w:rsid w:val="00B66E13"/>
    <w:rsid w:val="00B82B70"/>
    <w:rsid w:val="00B87AA9"/>
    <w:rsid w:val="00B93174"/>
    <w:rsid w:val="00B962CB"/>
    <w:rsid w:val="00B9712E"/>
    <w:rsid w:val="00BB4DD8"/>
    <w:rsid w:val="00BB553B"/>
    <w:rsid w:val="00BB5D8A"/>
    <w:rsid w:val="00BC3C22"/>
    <w:rsid w:val="00BD19C4"/>
    <w:rsid w:val="00BF22A2"/>
    <w:rsid w:val="00BF75CC"/>
    <w:rsid w:val="00C00FE5"/>
    <w:rsid w:val="00C01465"/>
    <w:rsid w:val="00C05D72"/>
    <w:rsid w:val="00C23E54"/>
    <w:rsid w:val="00C30DF7"/>
    <w:rsid w:val="00C316A8"/>
    <w:rsid w:val="00C36C2F"/>
    <w:rsid w:val="00C3738E"/>
    <w:rsid w:val="00C577FD"/>
    <w:rsid w:val="00C70656"/>
    <w:rsid w:val="00C76E78"/>
    <w:rsid w:val="00C86A7F"/>
    <w:rsid w:val="00C90C95"/>
    <w:rsid w:val="00C92BE4"/>
    <w:rsid w:val="00C932C9"/>
    <w:rsid w:val="00CA0C81"/>
    <w:rsid w:val="00D11DBB"/>
    <w:rsid w:val="00D12ADA"/>
    <w:rsid w:val="00D16FD0"/>
    <w:rsid w:val="00D27F71"/>
    <w:rsid w:val="00D47E74"/>
    <w:rsid w:val="00D63FFD"/>
    <w:rsid w:val="00D64EBA"/>
    <w:rsid w:val="00D7440C"/>
    <w:rsid w:val="00D7795D"/>
    <w:rsid w:val="00D80695"/>
    <w:rsid w:val="00D81BE4"/>
    <w:rsid w:val="00D932A6"/>
    <w:rsid w:val="00D9701B"/>
    <w:rsid w:val="00DA5705"/>
    <w:rsid w:val="00DB0797"/>
    <w:rsid w:val="00DB147D"/>
    <w:rsid w:val="00DB2CE5"/>
    <w:rsid w:val="00DB2F18"/>
    <w:rsid w:val="00DC0265"/>
    <w:rsid w:val="00DD5F55"/>
    <w:rsid w:val="00DE10CE"/>
    <w:rsid w:val="00DE6F30"/>
    <w:rsid w:val="00DF1BBD"/>
    <w:rsid w:val="00DF20F7"/>
    <w:rsid w:val="00E00EF1"/>
    <w:rsid w:val="00E022C3"/>
    <w:rsid w:val="00E065CD"/>
    <w:rsid w:val="00E11D77"/>
    <w:rsid w:val="00E14BB9"/>
    <w:rsid w:val="00E201F0"/>
    <w:rsid w:val="00E23CC2"/>
    <w:rsid w:val="00E27723"/>
    <w:rsid w:val="00E27CB4"/>
    <w:rsid w:val="00E360B0"/>
    <w:rsid w:val="00E4357A"/>
    <w:rsid w:val="00E45B70"/>
    <w:rsid w:val="00E46A42"/>
    <w:rsid w:val="00E60590"/>
    <w:rsid w:val="00E60EA3"/>
    <w:rsid w:val="00E62073"/>
    <w:rsid w:val="00E70F75"/>
    <w:rsid w:val="00E7240F"/>
    <w:rsid w:val="00E7447F"/>
    <w:rsid w:val="00E764D7"/>
    <w:rsid w:val="00E84383"/>
    <w:rsid w:val="00E8600A"/>
    <w:rsid w:val="00EA6528"/>
    <w:rsid w:val="00EB012A"/>
    <w:rsid w:val="00EB1013"/>
    <w:rsid w:val="00EB5581"/>
    <w:rsid w:val="00EB643F"/>
    <w:rsid w:val="00EC0D1D"/>
    <w:rsid w:val="00EE6EE6"/>
    <w:rsid w:val="00EF549F"/>
    <w:rsid w:val="00EF5859"/>
    <w:rsid w:val="00F04893"/>
    <w:rsid w:val="00F104CF"/>
    <w:rsid w:val="00F245CB"/>
    <w:rsid w:val="00F37142"/>
    <w:rsid w:val="00F51DE3"/>
    <w:rsid w:val="00F537A7"/>
    <w:rsid w:val="00F53968"/>
    <w:rsid w:val="00F60791"/>
    <w:rsid w:val="00F73033"/>
    <w:rsid w:val="00F73D41"/>
    <w:rsid w:val="00F75598"/>
    <w:rsid w:val="00F8115D"/>
    <w:rsid w:val="00F83A16"/>
    <w:rsid w:val="00F92469"/>
    <w:rsid w:val="00F944E1"/>
    <w:rsid w:val="00F94C45"/>
    <w:rsid w:val="00FA6C08"/>
    <w:rsid w:val="00FA7DC7"/>
    <w:rsid w:val="00FC2102"/>
    <w:rsid w:val="00FD288E"/>
    <w:rsid w:val="00FE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CB543"/>
  <w15:docId w15:val="{98BBA655-DCB4-4CD9-858D-F5011FC0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9875F9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04948"/>
    <w:rPr>
      <w:color w:val="808080"/>
    </w:rPr>
  </w:style>
  <w:style w:type="character" w:customStyle="1" w:styleId="Style3">
    <w:name w:val="Style3"/>
    <w:basedOn w:val="DefaultParagraphFont"/>
    <w:uiPriority w:val="1"/>
    <w:rsid w:val="00604948"/>
    <w:rPr>
      <w:b/>
    </w:rPr>
  </w:style>
  <w:style w:type="paragraph" w:styleId="BodyText3">
    <w:name w:val="Body Text 3"/>
    <w:basedOn w:val="Normal"/>
    <w:link w:val="BodyText3Char"/>
    <w:rsid w:val="00604948"/>
    <w:pPr>
      <w:jc w:val="both"/>
    </w:pPr>
    <w:rPr>
      <w:b/>
      <w:sz w:val="20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604948"/>
    <w:rPr>
      <w:b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E2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2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232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2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2325"/>
    <w:rPr>
      <w:b/>
      <w:bCs/>
    </w:rPr>
  </w:style>
  <w:style w:type="paragraph" w:styleId="Revision">
    <w:name w:val="Revision"/>
    <w:hidden/>
    <w:uiPriority w:val="99"/>
    <w:semiHidden/>
    <w:rsid w:val="008E2325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0078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0C92ADB20840AB94CDD96017515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5C308-6601-437F-B38E-2578E0D32A69}"/>
      </w:docPartPr>
      <w:docPartBody>
        <w:p w:rsidR="00DD6DDE" w:rsidRDefault="00DD6DDE" w:rsidP="00DD6DDE">
          <w:pPr>
            <w:pStyle w:val="ED0C92ADB20840AB94CDD96017515EAC"/>
          </w:pPr>
          <w:r w:rsidRPr="004811CE">
            <w:rPr>
              <w:rStyle w:val="PlaceholderText"/>
            </w:rPr>
            <w:t>Choose an item.</w:t>
          </w:r>
        </w:p>
      </w:docPartBody>
    </w:docPart>
    <w:docPart>
      <w:docPartPr>
        <w:name w:val="FB2C73106F1746128C8C47881A7CB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F9D04-4993-4F5E-9CF0-044766B1EB61}"/>
      </w:docPartPr>
      <w:docPartBody>
        <w:p w:rsidR="00DD6DDE" w:rsidRDefault="00DD6DDE" w:rsidP="00DD6DDE">
          <w:pPr>
            <w:pStyle w:val="FB2C73106F1746128C8C47881A7CB235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55BB2D47E64D4588AE3790F53402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41E83-978C-4648-AAC6-32AF994F96EF}"/>
      </w:docPartPr>
      <w:docPartBody>
        <w:p w:rsidR="00DD6DDE" w:rsidRDefault="00DD6DDE" w:rsidP="00DD6DDE">
          <w:pPr>
            <w:pStyle w:val="55BB2D47E64D4588AE3790F53402C30A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504B940F0D20416694DA0085E123F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AC0DA-1AC8-47A0-8B01-652A9E730F0B}"/>
      </w:docPartPr>
      <w:docPartBody>
        <w:p w:rsidR="00DD6DDE" w:rsidRDefault="00DD6DDE" w:rsidP="00DD6DDE">
          <w:pPr>
            <w:pStyle w:val="504B940F0D20416694DA0085E123F1DA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7BA865061C1D42468BBA3182FC9C7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85E33-76DE-46FE-BC14-77A63362FEB6}"/>
      </w:docPartPr>
      <w:docPartBody>
        <w:p w:rsidR="00DD6DDE" w:rsidRDefault="00DD6DDE" w:rsidP="00DD6DDE">
          <w:pPr>
            <w:pStyle w:val="7BA865061C1D42468BBA3182FC9C7C45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E12EDFA198B04209B783E77A8F07E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4BF35-2387-46C1-9271-03A6781C5818}"/>
      </w:docPartPr>
      <w:docPartBody>
        <w:p w:rsidR="00DD6DDE" w:rsidRDefault="00DD6DDE" w:rsidP="00DD6DDE">
          <w:pPr>
            <w:pStyle w:val="E12EDFA198B04209B783E77A8F07EA2F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49125E2A538A4BCFAC552EF119D4F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CC6ED-4D4B-4C53-B332-DF519E3C0F16}"/>
      </w:docPartPr>
      <w:docPartBody>
        <w:p w:rsidR="00DD6DDE" w:rsidRDefault="00DD6DDE" w:rsidP="00DD6DDE">
          <w:pPr>
            <w:pStyle w:val="49125E2A538A4BCFAC552EF119D4FBCD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8EAD4B2873314D328DB66F40117BD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EC118-BFDF-48F7-AA31-06CE5D3D39A6}"/>
      </w:docPartPr>
      <w:docPartBody>
        <w:p w:rsidR="00DD6DDE" w:rsidRDefault="00DD6DDE" w:rsidP="00DD6DDE">
          <w:pPr>
            <w:pStyle w:val="8EAD4B2873314D328DB66F40117BD40C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A97F33CCD97542909B70A0F12CE72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206229-ADD3-4A70-9CE1-8BFD3C976788}"/>
      </w:docPartPr>
      <w:docPartBody>
        <w:p w:rsidR="00DD6DDE" w:rsidRDefault="00DD6DDE" w:rsidP="00DD6DDE">
          <w:pPr>
            <w:pStyle w:val="A97F33CCD97542909B70A0F12CE72A4F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D06EBE39CA224E4F961C8A1E9DE8A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5524B-B9D8-4D31-90DD-1D1C539C0218}"/>
      </w:docPartPr>
      <w:docPartBody>
        <w:p w:rsidR="00DD6DDE" w:rsidRDefault="00DD6DDE" w:rsidP="00DD6DDE">
          <w:pPr>
            <w:pStyle w:val="D06EBE39CA224E4F961C8A1E9DE8A297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6097A50E7626476FA71F317844287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6D5A6-90CD-469A-8665-CD2C61B76FA8}"/>
      </w:docPartPr>
      <w:docPartBody>
        <w:p w:rsidR="00DD6DDE" w:rsidRDefault="00DD6DDE" w:rsidP="00DD6DDE">
          <w:pPr>
            <w:pStyle w:val="6097A50E7626476FA71F317844287CD6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C632A20A153E47BBAACE45EE9E5C5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7DA59-878E-418F-9A2D-C9D28984E207}"/>
      </w:docPartPr>
      <w:docPartBody>
        <w:p w:rsidR="00DD6DDE" w:rsidRDefault="00DD6DDE" w:rsidP="00DD6DDE">
          <w:pPr>
            <w:pStyle w:val="C632A20A153E47BBAACE45EE9E5C50E0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583D92FBD5294D08B444858D34CC6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2C3CB-A34D-43FE-A3F7-FDFD956CB11B}"/>
      </w:docPartPr>
      <w:docPartBody>
        <w:p w:rsidR="00DD6DDE" w:rsidRDefault="00DD6DDE" w:rsidP="00DD6DDE">
          <w:pPr>
            <w:pStyle w:val="583D92FBD5294D08B444858D34CC6F57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511C9804AB2A403F94F7B2C9B2891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B36A7-61DB-4AA9-80A6-28B5BFA8D8BF}"/>
      </w:docPartPr>
      <w:docPartBody>
        <w:p w:rsidR="00DD6DDE" w:rsidRDefault="00DD6DDE" w:rsidP="00DD6DDE">
          <w:pPr>
            <w:pStyle w:val="511C9804AB2A403F94F7B2C9B2891F0C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B4D96F34A086432185826081B06DF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6B224-77AB-41F0-AE6E-A373832D324B}"/>
      </w:docPartPr>
      <w:docPartBody>
        <w:p w:rsidR="00DD6DDE" w:rsidRDefault="00DD6DDE" w:rsidP="00DD6DDE">
          <w:pPr>
            <w:pStyle w:val="B4D96F34A086432185826081B06DF117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A8F7A153280344A09EEA1C7B7CBF0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1394B-312D-4594-844A-A6C24BCEAE41}"/>
      </w:docPartPr>
      <w:docPartBody>
        <w:p w:rsidR="00DD6DDE" w:rsidRDefault="00DD6DDE" w:rsidP="00DD6DDE">
          <w:pPr>
            <w:pStyle w:val="A8F7A153280344A09EEA1C7B7CBF0E78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C64BBC1384904864925B0EECA7776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A8304-F892-4B07-8F3B-9A23081DC0E9}"/>
      </w:docPartPr>
      <w:docPartBody>
        <w:p w:rsidR="00DD6DDE" w:rsidRDefault="00DD6DDE" w:rsidP="00DD6DDE">
          <w:pPr>
            <w:pStyle w:val="C64BBC1384904864925B0EECA7776CC5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76FCC5FFF06E4539ADCB7D97E35E7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86F7A-4564-49A3-BCAA-9E9AF899C012}"/>
      </w:docPartPr>
      <w:docPartBody>
        <w:p w:rsidR="00DD6DDE" w:rsidRDefault="00DD6DDE" w:rsidP="00DD6DDE">
          <w:pPr>
            <w:pStyle w:val="76FCC5FFF06E4539ADCB7D97E35E71A6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44C0DE89474046FBACB4F21E49A4B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56BC6-F56B-4069-9DA3-C10ADC081033}"/>
      </w:docPartPr>
      <w:docPartBody>
        <w:p w:rsidR="00DD6DDE" w:rsidRDefault="00DD6DDE" w:rsidP="00DD6DDE">
          <w:pPr>
            <w:pStyle w:val="44C0DE89474046FBACB4F21E49A4B8B6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FAD0E1813A6E40558DF42461F9500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67B05-E2D3-4F1F-96B9-5B59CB41B749}"/>
      </w:docPartPr>
      <w:docPartBody>
        <w:p w:rsidR="00DD6DDE" w:rsidRDefault="00DD6DDE" w:rsidP="00DD6DDE">
          <w:pPr>
            <w:pStyle w:val="FAD0E1813A6E40558DF42461F9500487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323A163EA2D046F99929624DC342C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E489C-926A-4B6F-82B9-D430138CF2EF}"/>
      </w:docPartPr>
      <w:docPartBody>
        <w:p w:rsidR="00DD6DDE" w:rsidRDefault="00DD6DDE" w:rsidP="00DD6DDE">
          <w:pPr>
            <w:pStyle w:val="323A163EA2D046F99929624DC342CDED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0ADAF1729A5B4E76BEA59B6E0C16D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9AC14-0AFC-4C42-8D23-8D0B1B3D9954}"/>
      </w:docPartPr>
      <w:docPartBody>
        <w:p w:rsidR="00DD6DDE" w:rsidRDefault="00DD6DDE" w:rsidP="00DD6DDE">
          <w:pPr>
            <w:pStyle w:val="0ADAF1729A5B4E76BEA59B6E0C16D84B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005C922DAC114A138D7E20148B5F4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DE1B3-36E6-48F6-9BC4-CA31ABBABD10}"/>
      </w:docPartPr>
      <w:docPartBody>
        <w:p w:rsidR="00DD6DDE" w:rsidRDefault="00DD6DDE" w:rsidP="00DD6DDE">
          <w:pPr>
            <w:pStyle w:val="005C922DAC114A138D7E20148B5F45A9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C5CE6B735A4C4F419E0F54E2A500D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CBDD3-099C-4584-A5D6-5206CCEEC0B2}"/>
      </w:docPartPr>
      <w:docPartBody>
        <w:p w:rsidR="00DD6DDE" w:rsidRDefault="00DD6DDE" w:rsidP="00DD6DDE">
          <w:pPr>
            <w:pStyle w:val="C5CE6B735A4C4F419E0F54E2A500D623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6657ACA8652E4590B30332D703568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4C960-781C-409B-AB2D-8EB3E62793AD}"/>
      </w:docPartPr>
      <w:docPartBody>
        <w:p w:rsidR="00DD6DDE" w:rsidRDefault="00DD6DDE" w:rsidP="00DD6DDE">
          <w:pPr>
            <w:pStyle w:val="6657ACA8652E4590B30332D7035686FD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F69DE4365AC84300A99775D820F3D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DCD83-82A2-43CE-B055-10A8ABFBC65D}"/>
      </w:docPartPr>
      <w:docPartBody>
        <w:p w:rsidR="00DD6DDE" w:rsidRDefault="00DD6DDE" w:rsidP="00DD6DDE">
          <w:pPr>
            <w:pStyle w:val="F69DE4365AC84300A99775D820F3D711"/>
          </w:pPr>
          <w:r w:rsidRPr="004811CE">
            <w:rPr>
              <w:rStyle w:val="PlaceholderText"/>
            </w:rPr>
            <w:t>Click here to enter a date.</w:t>
          </w:r>
        </w:p>
      </w:docPartBody>
    </w:docPart>
    <w:docPart>
      <w:docPartPr>
        <w:name w:val="4D7CDB8BEAFB4B8FAFD2B08A15532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3ED6F-D512-4EF9-B829-73497A410685}"/>
      </w:docPartPr>
      <w:docPartBody>
        <w:p w:rsidR="00DD6DDE" w:rsidRDefault="00DD6DDE" w:rsidP="00DD6DDE">
          <w:pPr>
            <w:pStyle w:val="4D7CDB8BEAFB4B8FAFD2B08A155323DD"/>
          </w:pPr>
          <w:r w:rsidRPr="004811CE">
            <w:rPr>
              <w:rStyle w:val="PlaceholderText"/>
            </w:rPr>
            <w:t>Click here to enter a date.</w:t>
          </w:r>
        </w:p>
      </w:docPartBody>
    </w:docPart>
    <w:docPart>
      <w:docPartPr>
        <w:name w:val="DF4A69F0A4DB4FBB9434772D1A6F5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D36B7-BC6E-4D0D-9765-4645F7CADD9C}"/>
      </w:docPartPr>
      <w:docPartBody>
        <w:p w:rsidR="002773DB" w:rsidRDefault="002773DB" w:rsidP="002773DB">
          <w:pPr>
            <w:pStyle w:val="DF4A69F0A4DB4FBB9434772D1A6F5093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CEFFD75E5E094779A26DA2E64BAEF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57E82-F247-4A4E-A743-ADBCA1B036D4}"/>
      </w:docPartPr>
      <w:docPartBody>
        <w:p w:rsidR="002773DB" w:rsidRDefault="002773DB" w:rsidP="002773DB">
          <w:pPr>
            <w:pStyle w:val="CEFFD75E5E094779A26DA2E64BAEF316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E07C402D1B5440819011D7C5BE44B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38614-9BEC-4B40-991A-296B74B3C883}"/>
      </w:docPartPr>
      <w:docPartBody>
        <w:p w:rsidR="002773DB" w:rsidRDefault="002773DB" w:rsidP="002773DB">
          <w:pPr>
            <w:pStyle w:val="E07C402D1B5440819011D7C5BE44B58F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5EB7E8360F79469294FF7D394FB67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B2F99-AEE9-4F18-8238-A2A31E58ACF6}"/>
      </w:docPartPr>
      <w:docPartBody>
        <w:p w:rsidR="002773DB" w:rsidRDefault="002773DB" w:rsidP="002773DB">
          <w:pPr>
            <w:pStyle w:val="5EB7E8360F79469294FF7D394FB67D46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9410D7A967804A479E33E6563817E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21380-55B2-4106-B891-791154C7CDA9}"/>
      </w:docPartPr>
      <w:docPartBody>
        <w:p w:rsidR="002773DB" w:rsidRDefault="002773DB" w:rsidP="002773DB">
          <w:pPr>
            <w:pStyle w:val="9410D7A967804A479E33E6563817EE24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1E9AB465FF9C40848E9A768CA6A90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49326-1CB8-4245-9538-1FC4C29ECC43}"/>
      </w:docPartPr>
      <w:docPartBody>
        <w:p w:rsidR="002773DB" w:rsidRDefault="002773DB" w:rsidP="002773DB">
          <w:pPr>
            <w:pStyle w:val="1E9AB465FF9C40848E9A768CA6A90478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322C72E24F5F4B0089A6F2F6DC4D0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65DC2-5C12-4977-9BAD-6BB29D898672}"/>
      </w:docPartPr>
      <w:docPartBody>
        <w:p w:rsidR="00E32A71" w:rsidRDefault="00E32A71" w:rsidP="00E32A71">
          <w:pPr>
            <w:pStyle w:val="322C72E24F5F4B0089A6F2F6DC4D080F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7AEF30A7A703434585D31035CCF08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2946-3DAD-43E8-A670-1FD23D158C02}"/>
      </w:docPartPr>
      <w:docPartBody>
        <w:p w:rsidR="00E32A71" w:rsidRDefault="00E32A71" w:rsidP="00E32A71">
          <w:pPr>
            <w:pStyle w:val="7AEF30A7A703434585D31035CCF08B3B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08FAC40E717E4173911CA79B9367D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9EA7B-5B9B-4E1E-A766-55257E85390E}"/>
      </w:docPartPr>
      <w:docPartBody>
        <w:p w:rsidR="00E32A71" w:rsidRDefault="00E32A71" w:rsidP="00E32A71">
          <w:pPr>
            <w:pStyle w:val="08FAC40E717E4173911CA79B9367D999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AFCE57F5C60A414295E9BF055C9A6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074C5-8034-4E6E-847C-E2DD9C54EB99}"/>
      </w:docPartPr>
      <w:docPartBody>
        <w:p w:rsidR="00E32A71" w:rsidRDefault="00E32A71" w:rsidP="00E32A71">
          <w:pPr>
            <w:pStyle w:val="AFCE57F5C60A414295E9BF055C9A6E13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B80BD76C736E4D2DA6C7FFFAC8952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84ED6-F211-4ED7-BFF9-E126A2C30AA1}"/>
      </w:docPartPr>
      <w:docPartBody>
        <w:p w:rsidR="00E32A71" w:rsidRDefault="00E32A71" w:rsidP="00E32A71">
          <w:pPr>
            <w:pStyle w:val="B80BD76C736E4D2DA6C7FFFAC8952815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94C50127A4BE42F39E888996FC218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95E83-FEBA-4181-BBB1-089F111D1DA3}"/>
      </w:docPartPr>
      <w:docPartBody>
        <w:p w:rsidR="00E32A71" w:rsidRDefault="00E32A71" w:rsidP="00E32A71">
          <w:pPr>
            <w:pStyle w:val="94C50127A4BE42F39E888996FC218848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819CE1A2E75C4AB58C0947DB448C7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646BA-B60F-4702-BF87-3B6150735B8B}"/>
      </w:docPartPr>
      <w:docPartBody>
        <w:p w:rsidR="00E32A71" w:rsidRDefault="00E32A71" w:rsidP="00E32A71">
          <w:pPr>
            <w:pStyle w:val="819CE1A2E75C4AB58C0947DB448C76A7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CE15CDEE3FA0426B801E78FB0A423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D9FFD-DFC9-4ED9-9AC6-7AC36DB60A28}"/>
      </w:docPartPr>
      <w:docPartBody>
        <w:p w:rsidR="00E32A71" w:rsidRDefault="00E32A71" w:rsidP="00E32A71">
          <w:pPr>
            <w:pStyle w:val="CE15CDEE3FA0426B801E78FB0A423FB4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B117D06D97074243AB9A6DCC0C86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7DD0C-2A1D-4536-8845-F273B4DDEFB5}"/>
      </w:docPartPr>
      <w:docPartBody>
        <w:p w:rsidR="00E32A71" w:rsidRDefault="00E32A71" w:rsidP="00E32A71">
          <w:pPr>
            <w:pStyle w:val="B117D06D97074243AB9A6DCC0C861A8D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75EFBF261C0642D3B63486B3D3494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CC2B2-24F7-43E9-9B27-C29B10F25779}"/>
      </w:docPartPr>
      <w:docPartBody>
        <w:p w:rsidR="00E32A71" w:rsidRDefault="00E32A71" w:rsidP="00E32A71">
          <w:pPr>
            <w:pStyle w:val="75EFBF261C0642D3B63486B3D349448B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B7692C62874B41488DA88404FB3C2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BA8B6-7496-45E3-883C-7A977832B8F4}"/>
      </w:docPartPr>
      <w:docPartBody>
        <w:p w:rsidR="00E32A71" w:rsidRDefault="00E32A71" w:rsidP="00E32A71">
          <w:pPr>
            <w:pStyle w:val="B7692C62874B41488DA88404FB3C206C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C3F76F87D99A4F2BB7BA0A1296403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5D21C-9739-4A26-B227-AD9CE7FA9822}"/>
      </w:docPartPr>
      <w:docPartBody>
        <w:p w:rsidR="00E32A71" w:rsidRDefault="00E32A71" w:rsidP="00E32A71">
          <w:pPr>
            <w:pStyle w:val="C3F76F87D99A4F2BB7BA0A1296403595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A79F72917A304BE4AE869C21748B3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D1D11-E281-45DF-995B-A3EDAA928A3B}"/>
      </w:docPartPr>
      <w:docPartBody>
        <w:p w:rsidR="00E32A71" w:rsidRDefault="00E32A71" w:rsidP="00E32A71">
          <w:pPr>
            <w:pStyle w:val="A79F72917A304BE4AE869C21748B3E57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7D260AED36504F7ABBBA1EA5FEDC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C902A-7DF1-4448-A11F-E4C2A6389B0E}"/>
      </w:docPartPr>
      <w:docPartBody>
        <w:p w:rsidR="00E32A71" w:rsidRDefault="00E32A71" w:rsidP="00E32A71">
          <w:pPr>
            <w:pStyle w:val="7D260AED36504F7ABBBA1EA5FEDC954B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F2C482EA70A4488FA290E4CE72B33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B4DAC-07CD-4880-88D2-6CC74E3BEB4E}"/>
      </w:docPartPr>
      <w:docPartBody>
        <w:p w:rsidR="00E32A71" w:rsidRDefault="00E32A71" w:rsidP="00E32A71">
          <w:pPr>
            <w:pStyle w:val="F2C482EA70A4488FA290E4CE72B3362D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D3F22697DC434472A4756731AC366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B15E6-A28B-454D-935F-ACEBF27C6017}"/>
      </w:docPartPr>
      <w:docPartBody>
        <w:p w:rsidR="00E32A71" w:rsidRDefault="00E32A71" w:rsidP="00E32A71">
          <w:pPr>
            <w:pStyle w:val="D3F22697DC434472A4756731AC366392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E66317BE8FA4418593B81286D026E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49D05-B288-46E5-8075-3F731D12C6A1}"/>
      </w:docPartPr>
      <w:docPartBody>
        <w:p w:rsidR="00E32A71" w:rsidRDefault="00E32A71" w:rsidP="00E32A71">
          <w:pPr>
            <w:pStyle w:val="E66317BE8FA4418593B81286D026ECAC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0C2BF51353E841A1B8784F50FCE52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DD699-95A6-4095-82BF-8E81641817B5}"/>
      </w:docPartPr>
      <w:docPartBody>
        <w:p w:rsidR="00E32A71" w:rsidRDefault="00E32A71" w:rsidP="00E32A71">
          <w:pPr>
            <w:pStyle w:val="0C2BF51353E841A1B8784F50FCE52A9D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C733AEBC83BA4A8B804421CA34733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450B4-CBEF-46B7-934D-5DE1C686F7A8}"/>
      </w:docPartPr>
      <w:docPartBody>
        <w:p w:rsidR="00E32A71" w:rsidRDefault="00E32A71" w:rsidP="00E32A71">
          <w:pPr>
            <w:pStyle w:val="C733AEBC83BA4A8B804421CA347336E6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CDEBE351A2FB41F88DABF9A3AC367C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72056-1F95-4A61-880B-A1C506B079F6}"/>
      </w:docPartPr>
      <w:docPartBody>
        <w:p w:rsidR="00E32A71" w:rsidRDefault="00E32A71" w:rsidP="00E32A71">
          <w:pPr>
            <w:pStyle w:val="CDEBE351A2FB41F88DABF9A3AC367C09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9C334F5A9BCB455EAC63486B65EEE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40329-04CE-4112-BAB3-DF03B9777965}"/>
      </w:docPartPr>
      <w:docPartBody>
        <w:p w:rsidR="00E32A71" w:rsidRDefault="00E32A71" w:rsidP="00E32A71">
          <w:pPr>
            <w:pStyle w:val="9C334F5A9BCB455EAC63486B65EEE6C2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EC93FB163FF344C8ABD4178F7702D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1585-A694-47DD-87CB-A9B5A0095026}"/>
      </w:docPartPr>
      <w:docPartBody>
        <w:p w:rsidR="00E32A71" w:rsidRDefault="00E32A71" w:rsidP="00E32A71">
          <w:pPr>
            <w:pStyle w:val="EC93FB163FF344C8ABD4178F7702D016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EA7E332DB18B446996EA62AA2C0A5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788E3-3074-4A20-8BA1-B15ED9363145}"/>
      </w:docPartPr>
      <w:docPartBody>
        <w:p w:rsidR="00E32A71" w:rsidRDefault="00E32A71" w:rsidP="00E32A71">
          <w:pPr>
            <w:pStyle w:val="EA7E332DB18B446996EA62AA2C0A5CE9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305937A302B548579137731826C5F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BD9BA-DD6D-4E0D-9822-45B4BE86BC1B}"/>
      </w:docPartPr>
      <w:docPartBody>
        <w:p w:rsidR="00E32A71" w:rsidRDefault="00E32A71" w:rsidP="00E32A71">
          <w:pPr>
            <w:pStyle w:val="305937A302B548579137731826C5F8C9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326A11017BE04EBA92B9DF0A52DF3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C56ED-3EB4-4A54-A490-84929F39A3D6}"/>
      </w:docPartPr>
      <w:docPartBody>
        <w:p w:rsidR="00E32A71" w:rsidRDefault="00E32A71" w:rsidP="00E32A71">
          <w:pPr>
            <w:pStyle w:val="326A11017BE04EBA92B9DF0A52DF38EF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8110601137DD42C984EBDAE895861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FEDDA-57A9-414B-AF91-2051443F45C3}"/>
      </w:docPartPr>
      <w:docPartBody>
        <w:p w:rsidR="00E32A71" w:rsidRDefault="00E32A71" w:rsidP="00E32A71">
          <w:pPr>
            <w:pStyle w:val="8110601137DD42C984EBDAE89586173A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DB0518AC10044949A3EBFE5391355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76CE3-21FC-49CC-AE31-6A13B51FAD05}"/>
      </w:docPartPr>
      <w:docPartBody>
        <w:p w:rsidR="00E32A71" w:rsidRDefault="00E32A71" w:rsidP="00E32A71">
          <w:pPr>
            <w:pStyle w:val="DB0518AC10044949A3EBFE53913556DB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B4A0A389F6CB47A39390D8ADCD6B4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979C9-702B-4578-B53C-F43F54C09CC6}"/>
      </w:docPartPr>
      <w:docPartBody>
        <w:p w:rsidR="00E32A71" w:rsidRDefault="00E32A71" w:rsidP="00E32A71">
          <w:pPr>
            <w:pStyle w:val="B4A0A389F6CB47A39390D8ADCD6B4966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D2B304C824FA4C838665F4EA8F5D9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D6D2E-E005-4D7B-B639-23BA70CDBB4C}"/>
      </w:docPartPr>
      <w:docPartBody>
        <w:p w:rsidR="00E32A71" w:rsidRDefault="00E32A71" w:rsidP="00E32A71">
          <w:pPr>
            <w:pStyle w:val="D2B304C824FA4C838665F4EA8F5D9B0E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06868266FB7D41389BAE642C799DB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841E5-863E-4F5A-BE74-0BC724BCE4FD}"/>
      </w:docPartPr>
      <w:docPartBody>
        <w:p w:rsidR="00E32A71" w:rsidRDefault="00E32A71" w:rsidP="00E32A71">
          <w:pPr>
            <w:pStyle w:val="06868266FB7D41389BAE642C799DBBF8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D9C51280033C4A8D9A65B2DE76A04C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1F707-F365-4F90-8E22-5864717A6082}"/>
      </w:docPartPr>
      <w:docPartBody>
        <w:p w:rsidR="00EA0AFA" w:rsidRDefault="00E32A71" w:rsidP="00E32A71">
          <w:pPr>
            <w:pStyle w:val="D9C51280033C4A8D9A65B2DE76A04CFA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BD8F636E971847A5B74B774B0C2A6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50CA5-F604-4F6C-8B07-742DF7E61342}"/>
      </w:docPartPr>
      <w:docPartBody>
        <w:p w:rsidR="004B682A" w:rsidRDefault="004C0D19" w:rsidP="004C0D19">
          <w:pPr>
            <w:pStyle w:val="BD8F636E971847A5B74B774B0C2A6E58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573ADBDAA86241A59976FC8D8F5F4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8EA72-D304-4870-AB59-3D4C6C80B626}"/>
      </w:docPartPr>
      <w:docPartBody>
        <w:p w:rsidR="004B682A" w:rsidRDefault="004C0D19" w:rsidP="004C0D19">
          <w:pPr>
            <w:pStyle w:val="573ADBDAA86241A59976FC8D8F5F4192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71303DB2EF6D4C70B449D38BD8F64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34C17-8573-4489-BC8D-8A246FBA917D}"/>
      </w:docPartPr>
      <w:docPartBody>
        <w:p w:rsidR="004B682A" w:rsidRDefault="004C0D19" w:rsidP="004C0D19">
          <w:pPr>
            <w:pStyle w:val="71303DB2EF6D4C70B449D38BD8F64CA1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2459FDC3D3514ABCBE653ED4CB49F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A6180-AF15-4457-A9CF-C30CB61D1131}"/>
      </w:docPartPr>
      <w:docPartBody>
        <w:p w:rsidR="004B682A" w:rsidRDefault="004C0D19" w:rsidP="004C0D19">
          <w:pPr>
            <w:pStyle w:val="2459FDC3D3514ABCBE653ED4CB49F084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400DE37B4A1A47228879B797F681E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35D56-8453-4E8A-AAA6-4ADB4880A007}"/>
      </w:docPartPr>
      <w:docPartBody>
        <w:p w:rsidR="004B682A" w:rsidRDefault="004C0D19" w:rsidP="004C0D19">
          <w:pPr>
            <w:pStyle w:val="400DE37B4A1A47228879B797F681E020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B121E427472441689EB4B52E20348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0A955-7799-49C3-B814-31103E9BFC3E}"/>
      </w:docPartPr>
      <w:docPartBody>
        <w:p w:rsidR="004B682A" w:rsidRDefault="004C0D19" w:rsidP="004C0D19">
          <w:pPr>
            <w:pStyle w:val="B121E427472441689EB4B52E20348E30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4940072DF9DA4B2584176F975067F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EB637-EEA0-459C-B2DA-092FCE892AAD}"/>
      </w:docPartPr>
      <w:docPartBody>
        <w:p w:rsidR="004B682A" w:rsidRDefault="004C0D19" w:rsidP="004C0D19">
          <w:pPr>
            <w:pStyle w:val="4940072DF9DA4B2584176F975067F908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A299F282513C4D0DA8A7CD2F4D85B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4C8DF-BA95-4DDB-9554-D36DD1525034}"/>
      </w:docPartPr>
      <w:docPartBody>
        <w:p w:rsidR="004B682A" w:rsidRDefault="004C0D19" w:rsidP="004C0D19">
          <w:pPr>
            <w:pStyle w:val="A299F282513C4D0DA8A7CD2F4D85B292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652B31E9DA8446B39FDD4C68D7573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73809-7150-4788-9F70-8ECF740BC7CD}"/>
      </w:docPartPr>
      <w:docPartBody>
        <w:p w:rsidR="004B682A" w:rsidRDefault="004C0D19" w:rsidP="004C0D19">
          <w:pPr>
            <w:pStyle w:val="652B31E9DA8446B39FDD4C68D757366E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445893286C0C40B3950A33F02C4E2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19E31-52C1-4BA9-AD32-422F602357FE}"/>
      </w:docPartPr>
      <w:docPartBody>
        <w:p w:rsidR="004B682A" w:rsidRDefault="004C0D19" w:rsidP="004C0D19">
          <w:pPr>
            <w:pStyle w:val="445893286C0C40B3950A33F02C4E2050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DFC420F4F2DD4DA89EAD462F20BB2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DE867-3DC3-452F-AAF6-2F1E1832C2D0}"/>
      </w:docPartPr>
      <w:docPartBody>
        <w:p w:rsidR="004B682A" w:rsidRDefault="004C0D19" w:rsidP="004C0D19">
          <w:pPr>
            <w:pStyle w:val="DFC420F4F2DD4DA89EAD462F20BB2FBB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4695A8017DB04068BFA130ADB1416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56E7D-18A9-4F13-812E-6A3EC1F9EF93}"/>
      </w:docPartPr>
      <w:docPartBody>
        <w:p w:rsidR="004B682A" w:rsidRDefault="004C0D19" w:rsidP="004C0D19">
          <w:pPr>
            <w:pStyle w:val="4695A8017DB04068BFA130ADB1416193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DEF8FD2986F94A18B455DD3E821E0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975CC-D3F6-4730-B2C0-017C27E7D315}"/>
      </w:docPartPr>
      <w:docPartBody>
        <w:p w:rsidR="004B682A" w:rsidRDefault="004C0D19" w:rsidP="004C0D19">
          <w:pPr>
            <w:pStyle w:val="DEF8FD2986F94A18B455DD3E821E07B4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1619458B223045F6B6A1E0659A51C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6391F-64EC-438B-B0DF-C83302B0D61E}"/>
      </w:docPartPr>
      <w:docPartBody>
        <w:p w:rsidR="004B682A" w:rsidRDefault="004C0D19" w:rsidP="004C0D19">
          <w:pPr>
            <w:pStyle w:val="1619458B223045F6B6A1E0659A51C464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42EBC5CD495A4EF581109C51F1F56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F745E-B612-44EE-8987-BA4337CAFD54}"/>
      </w:docPartPr>
      <w:docPartBody>
        <w:p w:rsidR="004B682A" w:rsidRDefault="004C0D19" w:rsidP="004C0D19">
          <w:pPr>
            <w:pStyle w:val="42EBC5CD495A4EF581109C51F1F5601B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9F5C873CFC6148E08AACC27AAAED4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4470E-407A-49C9-AC26-7A22533CFDCA}"/>
      </w:docPartPr>
      <w:docPartBody>
        <w:p w:rsidR="004B682A" w:rsidRDefault="004C0D19" w:rsidP="004C0D19">
          <w:pPr>
            <w:pStyle w:val="9F5C873CFC6148E08AACC27AAAED4E0D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127FEEC1EABF45AE9EAA1790C28DA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BCE8B-520C-41BF-A324-0AD12BBFDF50}"/>
      </w:docPartPr>
      <w:docPartBody>
        <w:p w:rsidR="004B682A" w:rsidRDefault="004C0D19" w:rsidP="004C0D19">
          <w:pPr>
            <w:pStyle w:val="127FEEC1EABF45AE9EAA1790C28DA411"/>
          </w:pPr>
          <w:r w:rsidRPr="009B7250">
            <w:rPr>
              <w:rStyle w:val="PlaceholderText"/>
            </w:rPr>
            <w:t>Click here to enter a date.</w:t>
          </w:r>
        </w:p>
      </w:docPartBody>
    </w:docPart>
    <w:docPart>
      <w:docPartPr>
        <w:name w:val="82538C8693C94D59B49A47E1B43CDE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8167A-EE68-433D-A856-2D87D53B9AC6}"/>
      </w:docPartPr>
      <w:docPartBody>
        <w:p w:rsidR="004B682A" w:rsidRDefault="004C0D19" w:rsidP="004C0D19">
          <w:pPr>
            <w:pStyle w:val="82538C8693C94D59B49A47E1B43CDE3A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277D2CBD51204C1B9F67B27027C94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1A9CA-ECF3-437F-A1FA-0E6FCF877CB6}"/>
      </w:docPartPr>
      <w:docPartBody>
        <w:p w:rsidR="004B682A" w:rsidRDefault="004C0D19" w:rsidP="004C0D19">
          <w:pPr>
            <w:pStyle w:val="277D2CBD51204C1B9F67B27027C948C0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1287D68AC57E461887786D5F02F26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9DBE8-6836-4FCD-962D-435A6EBE89CF}"/>
      </w:docPartPr>
      <w:docPartBody>
        <w:p w:rsidR="004B682A" w:rsidRDefault="004C0D19" w:rsidP="004C0D19">
          <w:pPr>
            <w:pStyle w:val="1287D68AC57E461887786D5F02F260F6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1428B7E8AC1A402E9FA17C4671AF9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49663-7162-4116-A7E4-B06BFB443685}"/>
      </w:docPartPr>
      <w:docPartBody>
        <w:p w:rsidR="004B682A" w:rsidRDefault="004C0D19" w:rsidP="004C0D19">
          <w:pPr>
            <w:pStyle w:val="1428B7E8AC1A402E9FA17C4671AF9698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B3F050430A324766BAE42494E432F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0DD7D-CEA8-428F-ADF4-0F87B9ABB444}"/>
      </w:docPartPr>
      <w:docPartBody>
        <w:p w:rsidR="004B682A" w:rsidRDefault="004C0D19" w:rsidP="004C0D19">
          <w:pPr>
            <w:pStyle w:val="B3F050430A324766BAE42494E432F96B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D746379107004414811A0D78DEC7B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E288A-E128-4C85-A458-5B269DC7B678}"/>
      </w:docPartPr>
      <w:docPartBody>
        <w:p w:rsidR="004B682A" w:rsidRDefault="004C0D19" w:rsidP="004C0D19">
          <w:pPr>
            <w:pStyle w:val="D746379107004414811A0D78DEC7B7EC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5B14378D53D949BB8F832B2F7BE6E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C20FC-73F9-4C83-BDDA-35F34111F439}"/>
      </w:docPartPr>
      <w:docPartBody>
        <w:p w:rsidR="00F455E5" w:rsidRDefault="00F455E5" w:rsidP="00F455E5">
          <w:pPr>
            <w:pStyle w:val="5B14378D53D949BB8F832B2F7BE6EE38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DFEF02DB38F74996B6EA2D7F2A646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38767-CB2C-4B53-B42B-49AAAC57AAF9}"/>
      </w:docPartPr>
      <w:docPartBody>
        <w:p w:rsidR="00F455E5" w:rsidRDefault="00F455E5" w:rsidP="00F455E5">
          <w:pPr>
            <w:pStyle w:val="DFEF02DB38F74996B6EA2D7F2A646602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BE40A1D8F55C43C3A96377C09027F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106A3-A40D-472E-BF6A-B6F6AF1ABA7A}"/>
      </w:docPartPr>
      <w:docPartBody>
        <w:p w:rsidR="00E92CA5" w:rsidRDefault="00E92CA5" w:rsidP="00E92CA5">
          <w:pPr>
            <w:pStyle w:val="BE40A1D8F55C43C3A96377C09027FF2F"/>
          </w:pPr>
          <w:r w:rsidRPr="007B65D2">
            <w:rPr>
              <w:rStyle w:val="PlaceholderText"/>
            </w:rPr>
            <w:t>Choose an item.</w:t>
          </w:r>
        </w:p>
      </w:docPartBody>
    </w:docPart>
    <w:docPart>
      <w:docPartPr>
        <w:name w:val="C10B33BE36254885910277128A63F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8E7F8-2AF2-484F-9F64-D17499C46875}"/>
      </w:docPartPr>
      <w:docPartBody>
        <w:p w:rsidR="00E92CA5" w:rsidRDefault="00E92CA5" w:rsidP="00E92CA5">
          <w:pPr>
            <w:pStyle w:val="C10B33BE36254885910277128A63F506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84B06BA759154B5895B7E24FEB532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11272-35E9-4220-A997-FA0C43EC553D}"/>
      </w:docPartPr>
      <w:docPartBody>
        <w:p w:rsidR="00E92CA5" w:rsidRDefault="00E92CA5" w:rsidP="00E92CA5">
          <w:pPr>
            <w:pStyle w:val="84B06BA759154B5895B7E24FEB532E7A"/>
          </w:pPr>
          <w:r w:rsidRPr="007B65D2">
            <w:rPr>
              <w:rStyle w:val="PlaceholderText"/>
            </w:rPr>
            <w:t>Choose an item.</w:t>
          </w:r>
        </w:p>
      </w:docPartBody>
    </w:docPart>
    <w:docPart>
      <w:docPartPr>
        <w:name w:val="380739881CD14D51858C8BCB2AB66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C6D40-886F-4EDE-BC70-ABFB200292D9}"/>
      </w:docPartPr>
      <w:docPartBody>
        <w:p w:rsidR="00E92CA5" w:rsidRDefault="00E92CA5" w:rsidP="00E92CA5">
          <w:pPr>
            <w:pStyle w:val="380739881CD14D51858C8BCB2AB66785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45E837709EC246DB88D4A6E58C2E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B5307-2E54-4320-AD31-9DA9BC18CE2C}"/>
      </w:docPartPr>
      <w:docPartBody>
        <w:p w:rsidR="00E92CA5" w:rsidRDefault="00E92CA5" w:rsidP="00E92CA5">
          <w:pPr>
            <w:pStyle w:val="45E837709EC246DB88D4A6E58C2E17E9"/>
          </w:pPr>
          <w:r w:rsidRPr="007B65D2">
            <w:rPr>
              <w:rStyle w:val="PlaceholderText"/>
            </w:rPr>
            <w:t>Choose an item.</w:t>
          </w:r>
        </w:p>
      </w:docPartBody>
    </w:docPart>
    <w:docPart>
      <w:docPartPr>
        <w:name w:val="F256726E05704AFC90803C7EB78B4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4918B-3F6A-4C52-96E7-8638BC3811C3}"/>
      </w:docPartPr>
      <w:docPartBody>
        <w:p w:rsidR="00E92CA5" w:rsidRDefault="00E92CA5" w:rsidP="00E92CA5">
          <w:pPr>
            <w:pStyle w:val="F256726E05704AFC90803C7EB78B4183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06296D83FD1744BBAC90FCBD796BE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A10A4-643E-4394-8BEB-87C9A4DB0893}"/>
      </w:docPartPr>
      <w:docPartBody>
        <w:p w:rsidR="00E92CA5" w:rsidRDefault="00E92CA5" w:rsidP="00E92CA5">
          <w:pPr>
            <w:pStyle w:val="06296D83FD1744BBAC90FCBD796BE586"/>
          </w:pPr>
          <w:r w:rsidRPr="007B65D2">
            <w:rPr>
              <w:rStyle w:val="PlaceholderText"/>
            </w:rPr>
            <w:t>Choose an item.</w:t>
          </w:r>
        </w:p>
      </w:docPartBody>
    </w:docPart>
    <w:docPart>
      <w:docPartPr>
        <w:name w:val="C991F432F61D4F2FAEA141170B1E4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3E7EC-91BD-4716-BEC1-24CE631E1DCC}"/>
      </w:docPartPr>
      <w:docPartBody>
        <w:p w:rsidR="00E92CA5" w:rsidRDefault="00E92CA5" w:rsidP="00E92CA5">
          <w:pPr>
            <w:pStyle w:val="C991F432F61D4F2FAEA141170B1E45B5"/>
          </w:pPr>
          <w:r w:rsidRPr="009B7250">
            <w:rPr>
              <w:rStyle w:val="PlaceholderText"/>
            </w:rPr>
            <w:t>Choose an item.</w:t>
          </w:r>
        </w:p>
      </w:docPartBody>
    </w:docPart>
    <w:docPart>
      <w:docPartPr>
        <w:name w:val="7B53F91C3B1341579E9B4807CB17B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BB994-D408-423B-9484-4581A6442613}"/>
      </w:docPartPr>
      <w:docPartBody>
        <w:p w:rsidR="009605FF" w:rsidRDefault="007B66C0" w:rsidP="007B66C0">
          <w:pPr>
            <w:pStyle w:val="7B53F91C3B1341579E9B4807CB17B7F2"/>
          </w:pPr>
          <w:r w:rsidRPr="007B65D2">
            <w:rPr>
              <w:rStyle w:val="PlaceholderText"/>
            </w:rPr>
            <w:t>Choose an item.</w:t>
          </w:r>
        </w:p>
      </w:docPartBody>
    </w:docPart>
    <w:docPart>
      <w:docPartPr>
        <w:name w:val="FA9AC8B322484B0792A9CA4748056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E501A-0FB9-47E7-A785-B6BFFBB91614}"/>
      </w:docPartPr>
      <w:docPartBody>
        <w:p w:rsidR="009605FF" w:rsidRDefault="007B66C0" w:rsidP="007B66C0">
          <w:pPr>
            <w:pStyle w:val="FA9AC8B322484B0792A9CA4748056844"/>
          </w:pPr>
          <w:r w:rsidRPr="009B725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6DDE"/>
    <w:rsid w:val="00046442"/>
    <w:rsid w:val="000555F2"/>
    <w:rsid w:val="000A6190"/>
    <w:rsid w:val="001563FF"/>
    <w:rsid w:val="00166FCE"/>
    <w:rsid w:val="002773DB"/>
    <w:rsid w:val="0033443D"/>
    <w:rsid w:val="003C072E"/>
    <w:rsid w:val="00403244"/>
    <w:rsid w:val="00421AFD"/>
    <w:rsid w:val="00442254"/>
    <w:rsid w:val="004B682A"/>
    <w:rsid w:val="004C0D19"/>
    <w:rsid w:val="004E31CE"/>
    <w:rsid w:val="005229EA"/>
    <w:rsid w:val="005C2AD7"/>
    <w:rsid w:val="00684A33"/>
    <w:rsid w:val="007B66C0"/>
    <w:rsid w:val="009605FF"/>
    <w:rsid w:val="00A475A1"/>
    <w:rsid w:val="00AC38F1"/>
    <w:rsid w:val="00B32014"/>
    <w:rsid w:val="00BA330F"/>
    <w:rsid w:val="00BD501D"/>
    <w:rsid w:val="00C10913"/>
    <w:rsid w:val="00CA2397"/>
    <w:rsid w:val="00D24B65"/>
    <w:rsid w:val="00D43858"/>
    <w:rsid w:val="00D87E58"/>
    <w:rsid w:val="00DD6DDE"/>
    <w:rsid w:val="00E00144"/>
    <w:rsid w:val="00E133C0"/>
    <w:rsid w:val="00E32A71"/>
    <w:rsid w:val="00E92CA5"/>
    <w:rsid w:val="00EA0AFA"/>
    <w:rsid w:val="00EC0AA3"/>
    <w:rsid w:val="00F01247"/>
    <w:rsid w:val="00F16386"/>
    <w:rsid w:val="00F455E5"/>
    <w:rsid w:val="00F4674F"/>
    <w:rsid w:val="00F60927"/>
    <w:rsid w:val="00F679FB"/>
    <w:rsid w:val="00FA07E0"/>
    <w:rsid w:val="00FE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330F"/>
    <w:rPr>
      <w:color w:val="808080"/>
    </w:rPr>
  </w:style>
  <w:style w:type="paragraph" w:customStyle="1" w:styleId="ED0C92ADB20840AB94CDD96017515EAC">
    <w:name w:val="ED0C92ADB20840AB94CDD96017515EAC"/>
    <w:rsid w:val="00DD6DDE"/>
  </w:style>
  <w:style w:type="paragraph" w:customStyle="1" w:styleId="FB2C73106F1746128C8C47881A7CB235">
    <w:name w:val="FB2C73106F1746128C8C47881A7CB235"/>
    <w:rsid w:val="00DD6DDE"/>
  </w:style>
  <w:style w:type="paragraph" w:customStyle="1" w:styleId="55BB2D47E64D4588AE3790F53402C30A">
    <w:name w:val="55BB2D47E64D4588AE3790F53402C30A"/>
    <w:rsid w:val="00DD6DDE"/>
  </w:style>
  <w:style w:type="paragraph" w:customStyle="1" w:styleId="504B940F0D20416694DA0085E123F1DA">
    <w:name w:val="504B940F0D20416694DA0085E123F1DA"/>
    <w:rsid w:val="00DD6DDE"/>
  </w:style>
  <w:style w:type="paragraph" w:customStyle="1" w:styleId="7BA865061C1D42468BBA3182FC9C7C45">
    <w:name w:val="7BA865061C1D42468BBA3182FC9C7C45"/>
    <w:rsid w:val="00DD6DDE"/>
  </w:style>
  <w:style w:type="paragraph" w:customStyle="1" w:styleId="E12EDFA198B04209B783E77A8F07EA2F">
    <w:name w:val="E12EDFA198B04209B783E77A8F07EA2F"/>
    <w:rsid w:val="00DD6DDE"/>
  </w:style>
  <w:style w:type="paragraph" w:customStyle="1" w:styleId="49125E2A538A4BCFAC552EF119D4FBCD">
    <w:name w:val="49125E2A538A4BCFAC552EF119D4FBCD"/>
    <w:rsid w:val="00DD6DDE"/>
  </w:style>
  <w:style w:type="paragraph" w:customStyle="1" w:styleId="8EAD4B2873314D328DB66F40117BD40C">
    <w:name w:val="8EAD4B2873314D328DB66F40117BD40C"/>
    <w:rsid w:val="00DD6DDE"/>
  </w:style>
  <w:style w:type="paragraph" w:customStyle="1" w:styleId="A97F33CCD97542909B70A0F12CE72A4F">
    <w:name w:val="A97F33CCD97542909B70A0F12CE72A4F"/>
    <w:rsid w:val="00DD6DDE"/>
  </w:style>
  <w:style w:type="paragraph" w:customStyle="1" w:styleId="D06EBE39CA224E4F961C8A1E9DE8A297">
    <w:name w:val="D06EBE39CA224E4F961C8A1E9DE8A297"/>
    <w:rsid w:val="00DD6DDE"/>
  </w:style>
  <w:style w:type="paragraph" w:customStyle="1" w:styleId="6097A50E7626476FA71F317844287CD6">
    <w:name w:val="6097A50E7626476FA71F317844287CD6"/>
    <w:rsid w:val="00DD6DDE"/>
  </w:style>
  <w:style w:type="paragraph" w:customStyle="1" w:styleId="C632A20A153E47BBAACE45EE9E5C50E0">
    <w:name w:val="C632A20A153E47BBAACE45EE9E5C50E0"/>
    <w:rsid w:val="00DD6DDE"/>
  </w:style>
  <w:style w:type="paragraph" w:customStyle="1" w:styleId="583D92FBD5294D08B444858D34CC6F57">
    <w:name w:val="583D92FBD5294D08B444858D34CC6F57"/>
    <w:rsid w:val="00DD6DDE"/>
  </w:style>
  <w:style w:type="paragraph" w:customStyle="1" w:styleId="511C9804AB2A403F94F7B2C9B2891F0C">
    <w:name w:val="511C9804AB2A403F94F7B2C9B2891F0C"/>
    <w:rsid w:val="00DD6DDE"/>
  </w:style>
  <w:style w:type="paragraph" w:customStyle="1" w:styleId="B4D96F34A086432185826081B06DF117">
    <w:name w:val="B4D96F34A086432185826081B06DF117"/>
    <w:rsid w:val="00DD6DDE"/>
  </w:style>
  <w:style w:type="paragraph" w:customStyle="1" w:styleId="A8F7A153280344A09EEA1C7B7CBF0E78">
    <w:name w:val="A8F7A153280344A09EEA1C7B7CBF0E78"/>
    <w:rsid w:val="00DD6DDE"/>
  </w:style>
  <w:style w:type="paragraph" w:customStyle="1" w:styleId="C64BBC1384904864925B0EECA7776CC5">
    <w:name w:val="C64BBC1384904864925B0EECA7776CC5"/>
    <w:rsid w:val="00DD6DDE"/>
  </w:style>
  <w:style w:type="paragraph" w:customStyle="1" w:styleId="76FCC5FFF06E4539ADCB7D97E35E71A6">
    <w:name w:val="76FCC5FFF06E4539ADCB7D97E35E71A6"/>
    <w:rsid w:val="00DD6DDE"/>
  </w:style>
  <w:style w:type="paragraph" w:customStyle="1" w:styleId="44C0DE89474046FBACB4F21E49A4B8B6">
    <w:name w:val="44C0DE89474046FBACB4F21E49A4B8B6"/>
    <w:rsid w:val="00DD6DDE"/>
  </w:style>
  <w:style w:type="paragraph" w:customStyle="1" w:styleId="FAD0E1813A6E40558DF42461F9500487">
    <w:name w:val="FAD0E1813A6E40558DF42461F9500487"/>
    <w:rsid w:val="00DD6DDE"/>
  </w:style>
  <w:style w:type="paragraph" w:customStyle="1" w:styleId="323A163EA2D046F99929624DC342CDED">
    <w:name w:val="323A163EA2D046F99929624DC342CDED"/>
    <w:rsid w:val="00DD6DDE"/>
  </w:style>
  <w:style w:type="paragraph" w:customStyle="1" w:styleId="0ADAF1729A5B4E76BEA59B6E0C16D84B">
    <w:name w:val="0ADAF1729A5B4E76BEA59B6E0C16D84B"/>
    <w:rsid w:val="00DD6DDE"/>
  </w:style>
  <w:style w:type="paragraph" w:customStyle="1" w:styleId="005C922DAC114A138D7E20148B5F45A9">
    <w:name w:val="005C922DAC114A138D7E20148B5F45A9"/>
    <w:rsid w:val="00DD6DDE"/>
  </w:style>
  <w:style w:type="paragraph" w:customStyle="1" w:styleId="C5CE6B735A4C4F419E0F54E2A500D623">
    <w:name w:val="C5CE6B735A4C4F419E0F54E2A500D623"/>
    <w:rsid w:val="00DD6DDE"/>
  </w:style>
  <w:style w:type="paragraph" w:customStyle="1" w:styleId="6657ACA8652E4590B30332D7035686FD">
    <w:name w:val="6657ACA8652E4590B30332D7035686FD"/>
    <w:rsid w:val="00DD6DDE"/>
  </w:style>
  <w:style w:type="paragraph" w:customStyle="1" w:styleId="F69DE4365AC84300A99775D820F3D711">
    <w:name w:val="F69DE4365AC84300A99775D820F3D711"/>
    <w:rsid w:val="00DD6DDE"/>
  </w:style>
  <w:style w:type="paragraph" w:customStyle="1" w:styleId="4D7CDB8BEAFB4B8FAFD2B08A155323DD">
    <w:name w:val="4D7CDB8BEAFB4B8FAFD2B08A155323DD"/>
    <w:rsid w:val="00DD6DDE"/>
  </w:style>
  <w:style w:type="paragraph" w:customStyle="1" w:styleId="DF4A69F0A4DB4FBB9434772D1A6F5093">
    <w:name w:val="DF4A69F0A4DB4FBB9434772D1A6F5093"/>
    <w:rsid w:val="002773DB"/>
  </w:style>
  <w:style w:type="paragraph" w:customStyle="1" w:styleId="CEFFD75E5E094779A26DA2E64BAEF316">
    <w:name w:val="CEFFD75E5E094779A26DA2E64BAEF316"/>
    <w:rsid w:val="002773DB"/>
  </w:style>
  <w:style w:type="paragraph" w:customStyle="1" w:styleId="E07C402D1B5440819011D7C5BE44B58F">
    <w:name w:val="E07C402D1B5440819011D7C5BE44B58F"/>
    <w:rsid w:val="002773DB"/>
  </w:style>
  <w:style w:type="paragraph" w:customStyle="1" w:styleId="5EB7E8360F79469294FF7D394FB67D46">
    <w:name w:val="5EB7E8360F79469294FF7D394FB67D46"/>
    <w:rsid w:val="002773DB"/>
  </w:style>
  <w:style w:type="paragraph" w:customStyle="1" w:styleId="9410D7A967804A479E33E6563817EE24">
    <w:name w:val="9410D7A967804A479E33E6563817EE24"/>
    <w:rsid w:val="002773DB"/>
  </w:style>
  <w:style w:type="paragraph" w:customStyle="1" w:styleId="1E9AB465FF9C40848E9A768CA6A90478">
    <w:name w:val="1E9AB465FF9C40848E9A768CA6A90478"/>
    <w:rsid w:val="002773DB"/>
  </w:style>
  <w:style w:type="paragraph" w:customStyle="1" w:styleId="322C72E24F5F4B0089A6F2F6DC4D080F">
    <w:name w:val="322C72E24F5F4B0089A6F2F6DC4D080F"/>
    <w:rsid w:val="00E32A71"/>
    <w:rPr>
      <w:lang w:val="en-IE" w:eastAsia="en-IE"/>
    </w:rPr>
  </w:style>
  <w:style w:type="paragraph" w:customStyle="1" w:styleId="7AEF30A7A703434585D31035CCF08B3B">
    <w:name w:val="7AEF30A7A703434585D31035CCF08B3B"/>
    <w:rsid w:val="00E32A71"/>
    <w:rPr>
      <w:lang w:val="en-IE" w:eastAsia="en-IE"/>
    </w:rPr>
  </w:style>
  <w:style w:type="paragraph" w:customStyle="1" w:styleId="08FAC40E717E4173911CA79B9367D999">
    <w:name w:val="08FAC40E717E4173911CA79B9367D999"/>
    <w:rsid w:val="00E32A71"/>
    <w:rPr>
      <w:lang w:val="en-IE" w:eastAsia="en-IE"/>
    </w:rPr>
  </w:style>
  <w:style w:type="paragraph" w:customStyle="1" w:styleId="AFCE57F5C60A414295E9BF055C9A6E13">
    <w:name w:val="AFCE57F5C60A414295E9BF055C9A6E13"/>
    <w:rsid w:val="00E32A71"/>
    <w:rPr>
      <w:lang w:val="en-IE" w:eastAsia="en-IE"/>
    </w:rPr>
  </w:style>
  <w:style w:type="paragraph" w:customStyle="1" w:styleId="B80BD76C736E4D2DA6C7FFFAC8952815">
    <w:name w:val="B80BD76C736E4D2DA6C7FFFAC8952815"/>
    <w:rsid w:val="00E32A71"/>
    <w:rPr>
      <w:lang w:val="en-IE" w:eastAsia="en-IE"/>
    </w:rPr>
  </w:style>
  <w:style w:type="paragraph" w:customStyle="1" w:styleId="94C50127A4BE42F39E888996FC218848">
    <w:name w:val="94C50127A4BE42F39E888996FC218848"/>
    <w:rsid w:val="00E32A71"/>
    <w:rPr>
      <w:lang w:val="en-IE" w:eastAsia="en-IE"/>
    </w:rPr>
  </w:style>
  <w:style w:type="paragraph" w:customStyle="1" w:styleId="819CE1A2E75C4AB58C0947DB448C76A7">
    <w:name w:val="819CE1A2E75C4AB58C0947DB448C76A7"/>
    <w:rsid w:val="00E32A71"/>
    <w:rPr>
      <w:lang w:val="en-IE" w:eastAsia="en-IE"/>
    </w:rPr>
  </w:style>
  <w:style w:type="paragraph" w:customStyle="1" w:styleId="CE15CDEE3FA0426B801E78FB0A423FB4">
    <w:name w:val="CE15CDEE3FA0426B801E78FB0A423FB4"/>
    <w:rsid w:val="00E32A71"/>
    <w:rPr>
      <w:lang w:val="en-IE" w:eastAsia="en-IE"/>
    </w:rPr>
  </w:style>
  <w:style w:type="paragraph" w:customStyle="1" w:styleId="B117D06D97074243AB9A6DCC0C861A8D">
    <w:name w:val="B117D06D97074243AB9A6DCC0C861A8D"/>
    <w:rsid w:val="00E32A71"/>
    <w:rPr>
      <w:lang w:val="en-IE" w:eastAsia="en-IE"/>
    </w:rPr>
  </w:style>
  <w:style w:type="paragraph" w:customStyle="1" w:styleId="75EFBF261C0642D3B63486B3D349448B">
    <w:name w:val="75EFBF261C0642D3B63486B3D349448B"/>
    <w:rsid w:val="00E32A71"/>
    <w:rPr>
      <w:lang w:val="en-IE" w:eastAsia="en-IE"/>
    </w:rPr>
  </w:style>
  <w:style w:type="paragraph" w:customStyle="1" w:styleId="B7692C62874B41488DA88404FB3C206C">
    <w:name w:val="B7692C62874B41488DA88404FB3C206C"/>
    <w:rsid w:val="00E32A71"/>
    <w:rPr>
      <w:lang w:val="en-IE" w:eastAsia="en-IE"/>
    </w:rPr>
  </w:style>
  <w:style w:type="paragraph" w:customStyle="1" w:styleId="C3F76F87D99A4F2BB7BA0A1296403595">
    <w:name w:val="C3F76F87D99A4F2BB7BA0A1296403595"/>
    <w:rsid w:val="00E32A71"/>
    <w:rPr>
      <w:lang w:val="en-IE" w:eastAsia="en-IE"/>
    </w:rPr>
  </w:style>
  <w:style w:type="paragraph" w:customStyle="1" w:styleId="A79F72917A304BE4AE869C21748B3E57">
    <w:name w:val="A79F72917A304BE4AE869C21748B3E57"/>
    <w:rsid w:val="00E32A71"/>
    <w:rPr>
      <w:lang w:val="en-IE" w:eastAsia="en-IE"/>
    </w:rPr>
  </w:style>
  <w:style w:type="paragraph" w:customStyle="1" w:styleId="7D260AED36504F7ABBBA1EA5FEDC954B">
    <w:name w:val="7D260AED36504F7ABBBA1EA5FEDC954B"/>
    <w:rsid w:val="00E32A71"/>
    <w:rPr>
      <w:lang w:val="en-IE" w:eastAsia="en-IE"/>
    </w:rPr>
  </w:style>
  <w:style w:type="paragraph" w:customStyle="1" w:styleId="532B4B481EFD4F24A327714FB45FFC78">
    <w:name w:val="532B4B481EFD4F24A327714FB45FFC78"/>
    <w:rsid w:val="00E32A71"/>
    <w:rPr>
      <w:lang w:val="en-IE" w:eastAsia="en-IE"/>
    </w:rPr>
  </w:style>
  <w:style w:type="paragraph" w:customStyle="1" w:styleId="8A7E11856E6742DE9AB7AFF4262F4F9D">
    <w:name w:val="8A7E11856E6742DE9AB7AFF4262F4F9D"/>
    <w:rsid w:val="00E32A71"/>
    <w:rPr>
      <w:lang w:val="en-IE" w:eastAsia="en-IE"/>
    </w:rPr>
  </w:style>
  <w:style w:type="paragraph" w:customStyle="1" w:styleId="D8F05324DAF045DDBF45275614419E62">
    <w:name w:val="D8F05324DAF045DDBF45275614419E62"/>
    <w:rsid w:val="00E32A71"/>
    <w:rPr>
      <w:lang w:val="en-IE" w:eastAsia="en-IE"/>
    </w:rPr>
  </w:style>
  <w:style w:type="paragraph" w:customStyle="1" w:styleId="F2C482EA70A4488FA290E4CE72B3362D">
    <w:name w:val="F2C482EA70A4488FA290E4CE72B3362D"/>
    <w:rsid w:val="00E32A71"/>
    <w:rPr>
      <w:lang w:val="en-IE" w:eastAsia="en-IE"/>
    </w:rPr>
  </w:style>
  <w:style w:type="paragraph" w:customStyle="1" w:styleId="D3F22697DC434472A4756731AC366392">
    <w:name w:val="D3F22697DC434472A4756731AC366392"/>
    <w:rsid w:val="00E32A71"/>
    <w:rPr>
      <w:lang w:val="en-IE" w:eastAsia="en-IE"/>
    </w:rPr>
  </w:style>
  <w:style w:type="paragraph" w:customStyle="1" w:styleId="E66317BE8FA4418593B81286D026ECAC">
    <w:name w:val="E66317BE8FA4418593B81286D026ECAC"/>
    <w:rsid w:val="00E32A71"/>
    <w:rPr>
      <w:lang w:val="en-IE" w:eastAsia="en-IE"/>
    </w:rPr>
  </w:style>
  <w:style w:type="paragraph" w:customStyle="1" w:styleId="0C2BF51353E841A1B8784F50FCE52A9D">
    <w:name w:val="0C2BF51353E841A1B8784F50FCE52A9D"/>
    <w:rsid w:val="00E32A71"/>
    <w:rPr>
      <w:lang w:val="en-IE" w:eastAsia="en-IE"/>
    </w:rPr>
  </w:style>
  <w:style w:type="paragraph" w:customStyle="1" w:styleId="C733AEBC83BA4A8B804421CA347336E6">
    <w:name w:val="C733AEBC83BA4A8B804421CA347336E6"/>
    <w:rsid w:val="00E32A71"/>
    <w:rPr>
      <w:lang w:val="en-IE" w:eastAsia="en-IE"/>
    </w:rPr>
  </w:style>
  <w:style w:type="paragraph" w:customStyle="1" w:styleId="CDEBE351A2FB41F88DABF9A3AC367C09">
    <w:name w:val="CDEBE351A2FB41F88DABF9A3AC367C09"/>
    <w:rsid w:val="00E32A71"/>
    <w:rPr>
      <w:lang w:val="en-IE" w:eastAsia="en-IE"/>
    </w:rPr>
  </w:style>
  <w:style w:type="paragraph" w:customStyle="1" w:styleId="9C334F5A9BCB455EAC63486B65EEE6C2">
    <w:name w:val="9C334F5A9BCB455EAC63486B65EEE6C2"/>
    <w:rsid w:val="00E32A71"/>
    <w:rPr>
      <w:lang w:val="en-IE" w:eastAsia="en-IE"/>
    </w:rPr>
  </w:style>
  <w:style w:type="paragraph" w:customStyle="1" w:styleId="EC93FB163FF344C8ABD4178F7702D016">
    <w:name w:val="EC93FB163FF344C8ABD4178F7702D016"/>
    <w:rsid w:val="00E32A71"/>
    <w:rPr>
      <w:lang w:val="en-IE" w:eastAsia="en-IE"/>
    </w:rPr>
  </w:style>
  <w:style w:type="paragraph" w:customStyle="1" w:styleId="EA7E332DB18B446996EA62AA2C0A5CE9">
    <w:name w:val="EA7E332DB18B446996EA62AA2C0A5CE9"/>
    <w:rsid w:val="00E32A71"/>
    <w:rPr>
      <w:lang w:val="en-IE" w:eastAsia="en-IE"/>
    </w:rPr>
  </w:style>
  <w:style w:type="paragraph" w:customStyle="1" w:styleId="305937A302B548579137731826C5F8C9">
    <w:name w:val="305937A302B548579137731826C5F8C9"/>
    <w:rsid w:val="00E32A71"/>
    <w:rPr>
      <w:lang w:val="en-IE" w:eastAsia="en-IE"/>
    </w:rPr>
  </w:style>
  <w:style w:type="paragraph" w:customStyle="1" w:styleId="326A11017BE04EBA92B9DF0A52DF38EF">
    <w:name w:val="326A11017BE04EBA92B9DF0A52DF38EF"/>
    <w:rsid w:val="00E32A71"/>
    <w:rPr>
      <w:lang w:val="en-IE" w:eastAsia="en-IE"/>
    </w:rPr>
  </w:style>
  <w:style w:type="paragraph" w:customStyle="1" w:styleId="8110601137DD42C984EBDAE89586173A">
    <w:name w:val="8110601137DD42C984EBDAE89586173A"/>
    <w:rsid w:val="00E32A71"/>
    <w:rPr>
      <w:lang w:val="en-IE" w:eastAsia="en-IE"/>
    </w:rPr>
  </w:style>
  <w:style w:type="paragraph" w:customStyle="1" w:styleId="DB0518AC10044949A3EBFE53913556DB">
    <w:name w:val="DB0518AC10044949A3EBFE53913556DB"/>
    <w:rsid w:val="00E32A71"/>
    <w:rPr>
      <w:lang w:val="en-IE" w:eastAsia="en-IE"/>
    </w:rPr>
  </w:style>
  <w:style w:type="paragraph" w:customStyle="1" w:styleId="B4A0A389F6CB47A39390D8ADCD6B4966">
    <w:name w:val="B4A0A389F6CB47A39390D8ADCD6B4966"/>
    <w:rsid w:val="00E32A71"/>
    <w:rPr>
      <w:lang w:val="en-IE" w:eastAsia="en-IE"/>
    </w:rPr>
  </w:style>
  <w:style w:type="paragraph" w:customStyle="1" w:styleId="D2B304C824FA4C838665F4EA8F5D9B0E">
    <w:name w:val="D2B304C824FA4C838665F4EA8F5D9B0E"/>
    <w:rsid w:val="00E32A71"/>
    <w:rPr>
      <w:lang w:val="en-IE" w:eastAsia="en-IE"/>
    </w:rPr>
  </w:style>
  <w:style w:type="paragraph" w:customStyle="1" w:styleId="06868266FB7D41389BAE642C799DBBF8">
    <w:name w:val="06868266FB7D41389BAE642C799DBBF8"/>
    <w:rsid w:val="00E32A71"/>
    <w:rPr>
      <w:lang w:val="en-IE" w:eastAsia="en-IE"/>
    </w:rPr>
  </w:style>
  <w:style w:type="paragraph" w:customStyle="1" w:styleId="D9C51280033C4A8D9A65B2DE76A04CFA">
    <w:name w:val="D9C51280033C4A8D9A65B2DE76A04CFA"/>
    <w:rsid w:val="00E32A71"/>
    <w:rPr>
      <w:lang w:val="en-IE" w:eastAsia="en-IE"/>
    </w:rPr>
  </w:style>
  <w:style w:type="paragraph" w:customStyle="1" w:styleId="BD8F636E971847A5B74B774B0C2A6E58">
    <w:name w:val="BD8F636E971847A5B74B774B0C2A6E58"/>
    <w:rsid w:val="004C0D19"/>
    <w:rPr>
      <w:lang w:val="en-IE" w:eastAsia="en-IE"/>
    </w:rPr>
  </w:style>
  <w:style w:type="paragraph" w:customStyle="1" w:styleId="573ADBDAA86241A59976FC8D8F5F4192">
    <w:name w:val="573ADBDAA86241A59976FC8D8F5F4192"/>
    <w:rsid w:val="004C0D19"/>
    <w:rPr>
      <w:lang w:val="en-IE" w:eastAsia="en-IE"/>
    </w:rPr>
  </w:style>
  <w:style w:type="paragraph" w:customStyle="1" w:styleId="71303DB2EF6D4C70B449D38BD8F64CA1">
    <w:name w:val="71303DB2EF6D4C70B449D38BD8F64CA1"/>
    <w:rsid w:val="004C0D19"/>
    <w:rPr>
      <w:lang w:val="en-IE" w:eastAsia="en-IE"/>
    </w:rPr>
  </w:style>
  <w:style w:type="paragraph" w:customStyle="1" w:styleId="2459FDC3D3514ABCBE653ED4CB49F084">
    <w:name w:val="2459FDC3D3514ABCBE653ED4CB49F084"/>
    <w:rsid w:val="004C0D19"/>
    <w:rPr>
      <w:lang w:val="en-IE" w:eastAsia="en-IE"/>
    </w:rPr>
  </w:style>
  <w:style w:type="paragraph" w:customStyle="1" w:styleId="400DE37B4A1A47228879B797F681E020">
    <w:name w:val="400DE37B4A1A47228879B797F681E020"/>
    <w:rsid w:val="004C0D19"/>
    <w:rPr>
      <w:lang w:val="en-IE" w:eastAsia="en-IE"/>
    </w:rPr>
  </w:style>
  <w:style w:type="paragraph" w:customStyle="1" w:styleId="B121E427472441689EB4B52E20348E30">
    <w:name w:val="B121E427472441689EB4B52E20348E30"/>
    <w:rsid w:val="004C0D19"/>
    <w:rPr>
      <w:lang w:val="en-IE" w:eastAsia="en-IE"/>
    </w:rPr>
  </w:style>
  <w:style w:type="paragraph" w:customStyle="1" w:styleId="4940072DF9DA4B2584176F975067F908">
    <w:name w:val="4940072DF9DA4B2584176F975067F908"/>
    <w:rsid w:val="004C0D19"/>
    <w:rPr>
      <w:lang w:val="en-IE" w:eastAsia="en-IE"/>
    </w:rPr>
  </w:style>
  <w:style w:type="paragraph" w:customStyle="1" w:styleId="A299F282513C4D0DA8A7CD2F4D85B292">
    <w:name w:val="A299F282513C4D0DA8A7CD2F4D85B292"/>
    <w:rsid w:val="004C0D19"/>
    <w:rPr>
      <w:lang w:val="en-IE" w:eastAsia="en-IE"/>
    </w:rPr>
  </w:style>
  <w:style w:type="paragraph" w:customStyle="1" w:styleId="652B31E9DA8446B39FDD4C68D757366E">
    <w:name w:val="652B31E9DA8446B39FDD4C68D757366E"/>
    <w:rsid w:val="004C0D19"/>
    <w:rPr>
      <w:lang w:val="en-IE" w:eastAsia="en-IE"/>
    </w:rPr>
  </w:style>
  <w:style w:type="paragraph" w:customStyle="1" w:styleId="445893286C0C40B3950A33F02C4E2050">
    <w:name w:val="445893286C0C40B3950A33F02C4E2050"/>
    <w:rsid w:val="004C0D19"/>
    <w:rPr>
      <w:lang w:val="en-IE" w:eastAsia="en-IE"/>
    </w:rPr>
  </w:style>
  <w:style w:type="paragraph" w:customStyle="1" w:styleId="DFC420F4F2DD4DA89EAD462F20BB2FBB">
    <w:name w:val="DFC420F4F2DD4DA89EAD462F20BB2FBB"/>
    <w:rsid w:val="004C0D19"/>
    <w:rPr>
      <w:lang w:val="en-IE" w:eastAsia="en-IE"/>
    </w:rPr>
  </w:style>
  <w:style w:type="paragraph" w:customStyle="1" w:styleId="4695A8017DB04068BFA130ADB1416193">
    <w:name w:val="4695A8017DB04068BFA130ADB1416193"/>
    <w:rsid w:val="004C0D19"/>
    <w:rPr>
      <w:lang w:val="en-IE" w:eastAsia="en-IE"/>
    </w:rPr>
  </w:style>
  <w:style w:type="paragraph" w:customStyle="1" w:styleId="DEF8FD2986F94A18B455DD3E821E07B4">
    <w:name w:val="DEF8FD2986F94A18B455DD3E821E07B4"/>
    <w:rsid w:val="004C0D19"/>
    <w:rPr>
      <w:lang w:val="en-IE" w:eastAsia="en-IE"/>
    </w:rPr>
  </w:style>
  <w:style w:type="paragraph" w:customStyle="1" w:styleId="1619458B223045F6B6A1E0659A51C464">
    <w:name w:val="1619458B223045F6B6A1E0659A51C464"/>
    <w:rsid w:val="004C0D19"/>
    <w:rPr>
      <w:lang w:val="en-IE" w:eastAsia="en-IE"/>
    </w:rPr>
  </w:style>
  <w:style w:type="paragraph" w:customStyle="1" w:styleId="42EBC5CD495A4EF581109C51F1F5601B">
    <w:name w:val="42EBC5CD495A4EF581109C51F1F5601B"/>
    <w:rsid w:val="004C0D19"/>
    <w:rPr>
      <w:lang w:val="en-IE" w:eastAsia="en-IE"/>
    </w:rPr>
  </w:style>
  <w:style w:type="paragraph" w:customStyle="1" w:styleId="9F5C873CFC6148E08AACC27AAAED4E0D">
    <w:name w:val="9F5C873CFC6148E08AACC27AAAED4E0D"/>
    <w:rsid w:val="004C0D19"/>
    <w:rPr>
      <w:lang w:val="en-IE" w:eastAsia="en-IE"/>
    </w:rPr>
  </w:style>
  <w:style w:type="paragraph" w:customStyle="1" w:styleId="127FEEC1EABF45AE9EAA1790C28DA411">
    <w:name w:val="127FEEC1EABF45AE9EAA1790C28DA411"/>
    <w:rsid w:val="004C0D19"/>
    <w:rPr>
      <w:lang w:val="en-IE" w:eastAsia="en-IE"/>
    </w:rPr>
  </w:style>
  <w:style w:type="paragraph" w:customStyle="1" w:styleId="82538C8693C94D59B49A47E1B43CDE3A">
    <w:name w:val="82538C8693C94D59B49A47E1B43CDE3A"/>
    <w:rsid w:val="004C0D19"/>
    <w:rPr>
      <w:lang w:val="en-IE" w:eastAsia="en-IE"/>
    </w:rPr>
  </w:style>
  <w:style w:type="paragraph" w:customStyle="1" w:styleId="277D2CBD51204C1B9F67B27027C948C0">
    <w:name w:val="277D2CBD51204C1B9F67B27027C948C0"/>
    <w:rsid w:val="004C0D19"/>
    <w:rPr>
      <w:lang w:val="en-IE" w:eastAsia="en-IE"/>
    </w:rPr>
  </w:style>
  <w:style w:type="paragraph" w:customStyle="1" w:styleId="1287D68AC57E461887786D5F02F260F6">
    <w:name w:val="1287D68AC57E461887786D5F02F260F6"/>
    <w:rsid w:val="004C0D19"/>
    <w:rPr>
      <w:lang w:val="en-IE" w:eastAsia="en-IE"/>
    </w:rPr>
  </w:style>
  <w:style w:type="paragraph" w:customStyle="1" w:styleId="1428B7E8AC1A402E9FA17C4671AF9698">
    <w:name w:val="1428B7E8AC1A402E9FA17C4671AF9698"/>
    <w:rsid w:val="004C0D19"/>
    <w:rPr>
      <w:lang w:val="en-IE" w:eastAsia="en-IE"/>
    </w:rPr>
  </w:style>
  <w:style w:type="paragraph" w:customStyle="1" w:styleId="B3F050430A324766BAE42494E432F96B">
    <w:name w:val="B3F050430A324766BAE42494E432F96B"/>
    <w:rsid w:val="004C0D19"/>
    <w:rPr>
      <w:lang w:val="en-IE" w:eastAsia="en-IE"/>
    </w:rPr>
  </w:style>
  <w:style w:type="paragraph" w:customStyle="1" w:styleId="D746379107004414811A0D78DEC7B7EC">
    <w:name w:val="D746379107004414811A0D78DEC7B7EC"/>
    <w:rsid w:val="004C0D19"/>
    <w:rPr>
      <w:lang w:val="en-IE" w:eastAsia="en-IE"/>
    </w:rPr>
  </w:style>
  <w:style w:type="paragraph" w:customStyle="1" w:styleId="5B14378D53D949BB8F832B2F7BE6EE38">
    <w:name w:val="5B14378D53D949BB8F832B2F7BE6EE38"/>
    <w:rsid w:val="00F455E5"/>
    <w:rPr>
      <w:lang w:val="en-IE" w:eastAsia="en-IE"/>
    </w:rPr>
  </w:style>
  <w:style w:type="paragraph" w:customStyle="1" w:styleId="DFEF02DB38F74996B6EA2D7F2A646602">
    <w:name w:val="DFEF02DB38F74996B6EA2D7F2A646602"/>
    <w:rsid w:val="00F455E5"/>
    <w:rPr>
      <w:lang w:val="en-IE" w:eastAsia="en-IE"/>
    </w:rPr>
  </w:style>
  <w:style w:type="paragraph" w:customStyle="1" w:styleId="BE40A1D8F55C43C3A96377C09027FF2F">
    <w:name w:val="BE40A1D8F55C43C3A96377C09027FF2F"/>
    <w:rsid w:val="00E92CA5"/>
    <w:rPr>
      <w:lang w:val="en-IE" w:eastAsia="en-IE"/>
    </w:rPr>
  </w:style>
  <w:style w:type="paragraph" w:customStyle="1" w:styleId="C10B33BE36254885910277128A63F506">
    <w:name w:val="C10B33BE36254885910277128A63F506"/>
    <w:rsid w:val="00E92CA5"/>
    <w:rPr>
      <w:lang w:val="en-IE" w:eastAsia="en-IE"/>
    </w:rPr>
  </w:style>
  <w:style w:type="paragraph" w:customStyle="1" w:styleId="84B06BA759154B5895B7E24FEB532E7A">
    <w:name w:val="84B06BA759154B5895B7E24FEB532E7A"/>
    <w:rsid w:val="00E92CA5"/>
    <w:rPr>
      <w:lang w:val="en-IE" w:eastAsia="en-IE"/>
    </w:rPr>
  </w:style>
  <w:style w:type="paragraph" w:customStyle="1" w:styleId="380739881CD14D51858C8BCB2AB66785">
    <w:name w:val="380739881CD14D51858C8BCB2AB66785"/>
    <w:rsid w:val="00E92CA5"/>
    <w:rPr>
      <w:lang w:val="en-IE" w:eastAsia="en-IE"/>
    </w:rPr>
  </w:style>
  <w:style w:type="paragraph" w:customStyle="1" w:styleId="45E837709EC246DB88D4A6E58C2E17E9">
    <w:name w:val="45E837709EC246DB88D4A6E58C2E17E9"/>
    <w:rsid w:val="00E92CA5"/>
    <w:rPr>
      <w:lang w:val="en-IE" w:eastAsia="en-IE"/>
    </w:rPr>
  </w:style>
  <w:style w:type="paragraph" w:customStyle="1" w:styleId="F256726E05704AFC90803C7EB78B4183">
    <w:name w:val="F256726E05704AFC90803C7EB78B4183"/>
    <w:rsid w:val="00E92CA5"/>
    <w:rPr>
      <w:lang w:val="en-IE" w:eastAsia="en-IE"/>
    </w:rPr>
  </w:style>
  <w:style w:type="paragraph" w:customStyle="1" w:styleId="06296D83FD1744BBAC90FCBD796BE586">
    <w:name w:val="06296D83FD1744BBAC90FCBD796BE586"/>
    <w:rsid w:val="00E92CA5"/>
    <w:rPr>
      <w:lang w:val="en-IE" w:eastAsia="en-IE"/>
    </w:rPr>
  </w:style>
  <w:style w:type="paragraph" w:customStyle="1" w:styleId="C991F432F61D4F2FAEA141170B1E45B5">
    <w:name w:val="C991F432F61D4F2FAEA141170B1E45B5"/>
    <w:rsid w:val="00E92CA5"/>
    <w:rPr>
      <w:lang w:val="en-IE" w:eastAsia="en-IE"/>
    </w:rPr>
  </w:style>
  <w:style w:type="paragraph" w:customStyle="1" w:styleId="7B53F91C3B1341579E9B4807CB17B7F2">
    <w:name w:val="7B53F91C3B1341579E9B4807CB17B7F2"/>
    <w:rsid w:val="007B66C0"/>
    <w:rPr>
      <w:lang w:val="en-IE" w:eastAsia="en-IE"/>
    </w:rPr>
  </w:style>
  <w:style w:type="paragraph" w:customStyle="1" w:styleId="FA9AC8B322484B0792A9CA4748056844">
    <w:name w:val="FA9AC8B322484B0792A9CA4748056844"/>
    <w:rsid w:val="007B66C0"/>
    <w:rPr>
      <w:lang w:val="en-IE" w:eastAsia="en-I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40E74-ADA6-4D4D-B8D6-042EDE316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25</TotalTime>
  <Pages>10</Pages>
  <Words>1953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Beatty, Mary</cp:lastModifiedBy>
  <cp:revision>6</cp:revision>
  <cp:lastPrinted>2008-10-03T14:55:00Z</cp:lastPrinted>
  <dcterms:created xsi:type="dcterms:W3CDTF">2019-04-15T20:37:00Z</dcterms:created>
  <dcterms:modified xsi:type="dcterms:W3CDTF">2023-04-03T21:38:00Z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