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90"/>
      </w:tblGrid>
      <w:tr w:rsidR="000D36E6" w:rsidRPr="000D36E6" w14:paraId="6B27F1B9" w14:textId="77777777" w:rsidTr="0050635F">
        <w:tc>
          <w:tcPr>
            <w:tcW w:w="9990" w:type="dxa"/>
            <w:tcBorders>
              <w:top w:val="nil"/>
              <w:left w:val="nil"/>
              <w:bottom w:val="nil"/>
              <w:right w:val="nil"/>
            </w:tcBorders>
          </w:tcPr>
          <w:p w14:paraId="6F129FCA" w14:textId="77777777" w:rsidR="000D36E6" w:rsidRPr="00B40C1D" w:rsidRDefault="000D36E6" w:rsidP="000D36E6">
            <w:pPr>
              <w:spacing w:before="60" w:after="6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</w:pPr>
            <w:r w:rsidRPr="00B40C1D"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  <w:t>Section A: To be completed by Requestor</w:t>
            </w:r>
          </w:p>
          <w:p w14:paraId="3888F4CE" w14:textId="602041A1" w:rsidR="000D36E6" w:rsidRPr="000D36E6" w:rsidRDefault="00781FF0" w:rsidP="00915B3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For investigational drug studies conducted under a US </w:t>
            </w:r>
            <w:r w:rsidR="008A5E63">
              <w:rPr>
                <w:rFonts w:ascii="Arial" w:hAnsi="Arial" w:cs="Arial"/>
                <w:b/>
                <w:sz w:val="20"/>
                <w:szCs w:val="20"/>
                <w:lang w:val="en-GB"/>
              </w:rPr>
              <w:t>Investigational New Drug application (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IND</w:t>
            </w:r>
            <w:r w:rsidR="008A5E63">
              <w:rPr>
                <w:rFonts w:ascii="Arial" w:hAnsi="Arial" w:cs="Arial"/>
                <w:b/>
                <w:sz w:val="20"/>
                <w:szCs w:val="20"/>
                <w:lang w:val="en-GB"/>
              </w:rPr>
              <w:t>)</w:t>
            </w:r>
            <w:r w:rsidR="008926E1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(regardless of geography)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, </w:t>
            </w:r>
            <w:r w:rsidR="001A12F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where the Sponsor is transferring obligations to IQVIA, 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e</w:t>
            </w:r>
            <w:r w:rsidR="000D36E6"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mail this completed form plus 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the </w:t>
            </w:r>
            <w:r w:rsidR="000D36E6"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>Scope of Work and/or Change Order to the Transfer of Obligations mailbox (</w:t>
            </w:r>
            <w:hyperlink r:id="rId8" w:history="1">
              <w:r w:rsidR="0015268A" w:rsidRPr="00511F5A">
                <w:rPr>
                  <w:rStyle w:val="Hyperlink"/>
                  <w:rFonts w:ascii="Arial" w:hAnsi="Arial" w:cs="Arial"/>
                  <w:b/>
                  <w:sz w:val="20"/>
                  <w:szCs w:val="20"/>
                  <w:lang w:val="en-GB"/>
                </w:rPr>
                <w:t>transferofobligations@iqvia.com</w:t>
              </w:r>
            </w:hyperlink>
            <w:r w:rsidR="000D36E6"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>).</w:t>
            </w:r>
          </w:p>
          <w:p w14:paraId="6B92ED77" w14:textId="77777777" w:rsidR="00C83552" w:rsidRDefault="00C83552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0212B563" w14:textId="0B25B90B" w:rsidR="000D36E6" w:rsidRDefault="000D36E6" w:rsidP="00B40C1D">
            <w:pPr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 xml:space="preserve">The </w:t>
            </w:r>
            <w:r w:rsidR="004B1580">
              <w:rPr>
                <w:rFonts w:ascii="Arial" w:hAnsi="Arial" w:cs="Arial"/>
                <w:sz w:val="20"/>
                <w:szCs w:val="20"/>
                <w:lang w:val="en-GB"/>
              </w:rPr>
              <w:t xml:space="preserve">US </w:t>
            </w:r>
            <w:r w:rsidR="008A5E63">
              <w:rPr>
                <w:rFonts w:ascii="Arial" w:hAnsi="Arial" w:cs="Arial"/>
                <w:sz w:val="20"/>
                <w:szCs w:val="20"/>
                <w:lang w:val="en-GB"/>
              </w:rPr>
              <w:t>Transfer of Regulatory Obligations (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TORO</w:t>
            </w:r>
            <w:r w:rsidR="008A5E63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 xml:space="preserve"> Team will provide completed TORO Form as </w:t>
            </w:r>
            <w:r w:rsidR="008A5E63" w:rsidRPr="000D36E6">
              <w:rPr>
                <w:rFonts w:ascii="Arial" w:hAnsi="Arial" w:cs="Arial"/>
                <w:sz w:val="20"/>
                <w:szCs w:val="20"/>
                <w:lang w:val="en-GB"/>
              </w:rPr>
              <w:t>applicable</w:t>
            </w:r>
            <w:r w:rsidR="008A5E63">
              <w:rPr>
                <w:rFonts w:ascii="Arial" w:hAnsi="Arial" w:cs="Arial"/>
                <w:sz w:val="20"/>
                <w:szCs w:val="20"/>
                <w:lang w:val="en-GB"/>
              </w:rPr>
              <w:t xml:space="preserve"> or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 xml:space="preserve"> provide questions for clarification to the </w:t>
            </w:r>
            <w:r w:rsidR="008A5E63">
              <w:rPr>
                <w:rFonts w:ascii="Arial" w:hAnsi="Arial" w:cs="Arial"/>
                <w:sz w:val="20"/>
                <w:szCs w:val="20"/>
                <w:lang w:val="en-GB"/>
              </w:rPr>
              <w:t>R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equestor</w:t>
            </w:r>
            <w:r w:rsidR="008A5E63">
              <w:rPr>
                <w:rFonts w:ascii="Arial" w:hAnsi="Arial" w:cs="Arial"/>
                <w:sz w:val="20"/>
                <w:szCs w:val="20"/>
                <w:lang w:val="en-GB"/>
              </w:rPr>
              <w:t>,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 xml:space="preserve"> within </w:t>
            </w:r>
            <w:r w:rsidR="009B2AF0">
              <w:rPr>
                <w:rFonts w:ascii="Arial" w:hAnsi="Arial" w:cs="Arial"/>
                <w:b/>
                <w:sz w:val="20"/>
                <w:szCs w:val="20"/>
                <w:lang w:val="en-GB"/>
              </w:rPr>
              <w:t>5-7</w:t>
            </w:r>
            <w:r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business days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 xml:space="preserve">.  Please note in email subject line and </w:t>
            </w:r>
            <w:r w:rsidR="00DF1431">
              <w:rPr>
                <w:rFonts w:ascii="Arial" w:hAnsi="Arial" w:cs="Arial"/>
                <w:sz w:val="20"/>
                <w:szCs w:val="20"/>
                <w:lang w:val="en-GB"/>
              </w:rPr>
              <w:t xml:space="preserve">within email 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text if TORO is needed by a specific date/time.  Complete the information below:</w:t>
            </w:r>
            <w:r w:rsidRPr="000D36E6">
              <w:rPr>
                <w:rFonts w:ascii="Arial" w:hAnsi="Arial" w:cs="Arial"/>
                <w:i/>
                <w:sz w:val="16"/>
                <w:szCs w:val="16"/>
                <w:lang w:val="en-GB"/>
              </w:rPr>
              <w:t xml:space="preserve"> </w:t>
            </w:r>
          </w:p>
          <w:p w14:paraId="6EA88A2D" w14:textId="77777777" w:rsidR="00915B3E" w:rsidRPr="000D36E6" w:rsidRDefault="00915B3E" w:rsidP="000D36E6">
            <w:pPr>
              <w:spacing w:after="60"/>
              <w:rPr>
                <w:rFonts w:ascii="Arial" w:hAnsi="Arial" w:cs="Arial"/>
                <w:i/>
                <w:sz w:val="16"/>
                <w:szCs w:val="16"/>
                <w:lang w:val="en-GB"/>
              </w:rPr>
            </w:pPr>
          </w:p>
          <w:p w14:paraId="05DCA1B2" w14:textId="1725103E" w:rsidR="000D36E6" w:rsidRPr="00B1209F" w:rsidRDefault="00CD0BBE" w:rsidP="0015268A">
            <w:pPr>
              <w:tabs>
                <w:tab w:val="left" w:pos="357"/>
              </w:tabs>
              <w:ind w:left="360" w:hanging="360"/>
              <w:rPr>
                <w:rFonts w:ascii="Arial" w:hAnsi="Arial" w:cs="Arial"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922844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56AE" w:rsidRPr="00B1209F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0D36E6" w:rsidRPr="00B1209F"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 w:rsidR="0015268A" w:rsidRPr="00B1209F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0D36E6" w:rsidRPr="00B1209F">
              <w:rPr>
                <w:rFonts w:ascii="Arial" w:hAnsi="Arial" w:cs="Arial"/>
                <w:sz w:val="20"/>
                <w:szCs w:val="20"/>
                <w:lang w:val="en-GB"/>
              </w:rPr>
              <w:t>New Contract (attach Scope of Work</w:t>
            </w:r>
            <w:r w:rsidR="00C83552" w:rsidRPr="00B1209F">
              <w:rPr>
                <w:rFonts w:ascii="Arial" w:hAnsi="Arial" w:cs="Arial"/>
                <w:sz w:val="20"/>
                <w:szCs w:val="20"/>
                <w:lang w:val="en-GB"/>
              </w:rPr>
              <w:t>, Work Order if available,</w:t>
            </w:r>
            <w:r w:rsidR="000D36E6" w:rsidRPr="00B1209F">
              <w:rPr>
                <w:rFonts w:ascii="Arial" w:hAnsi="Arial" w:cs="Arial"/>
                <w:sz w:val="20"/>
                <w:szCs w:val="20"/>
                <w:lang w:val="en-GB"/>
              </w:rPr>
              <w:t xml:space="preserve"> and, if applicable, </w:t>
            </w:r>
            <w:r w:rsidR="008A5E63" w:rsidRPr="00B1209F">
              <w:rPr>
                <w:rFonts w:ascii="Arial" w:hAnsi="Arial" w:cs="Arial"/>
                <w:sz w:val="20"/>
                <w:szCs w:val="20"/>
                <w:lang w:val="en-GB"/>
              </w:rPr>
              <w:t>S</w:t>
            </w:r>
            <w:r w:rsidR="000D36E6" w:rsidRPr="00B1209F">
              <w:rPr>
                <w:rFonts w:ascii="Arial" w:hAnsi="Arial" w:cs="Arial"/>
                <w:sz w:val="20"/>
                <w:szCs w:val="20"/>
                <w:lang w:val="en-GB"/>
              </w:rPr>
              <w:t>ponsor provided TORO form)</w:t>
            </w:r>
          </w:p>
          <w:p w14:paraId="46B2BE02" w14:textId="77777777" w:rsidR="00915B3E" w:rsidRPr="000D36E6" w:rsidRDefault="00915B3E" w:rsidP="0015268A">
            <w:pPr>
              <w:tabs>
                <w:tab w:val="left" w:pos="357"/>
              </w:tabs>
              <w:ind w:left="360" w:hanging="36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7C33D2B9" w14:textId="03ECD5A5" w:rsidR="00E056AE" w:rsidRPr="000D36E6" w:rsidRDefault="00CD0BBE" w:rsidP="0050635F">
            <w:pPr>
              <w:spacing w:after="120"/>
              <w:ind w:left="360" w:hanging="36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147930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56AE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0D36E6" w:rsidRPr="000D36E6"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 w:rsidR="0015268A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0D36E6" w:rsidRPr="000D36E6">
              <w:rPr>
                <w:rFonts w:ascii="Arial" w:hAnsi="Arial" w:cs="Arial"/>
                <w:sz w:val="20"/>
                <w:szCs w:val="20"/>
                <w:lang w:val="en-GB"/>
              </w:rPr>
              <w:t>Change to Scope (attach previous TORO form, Change Order forms, and revised Scope of Work)</w:t>
            </w:r>
            <w:r w:rsidR="000D36E6"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6267CAF2" w14:textId="77777777" w:rsidR="008E2335" w:rsidRDefault="008E2335"/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270"/>
        <w:gridCol w:w="270"/>
        <w:gridCol w:w="630"/>
        <w:gridCol w:w="720"/>
        <w:gridCol w:w="720"/>
        <w:gridCol w:w="444"/>
        <w:gridCol w:w="900"/>
        <w:gridCol w:w="815"/>
        <w:gridCol w:w="449"/>
        <w:gridCol w:w="812"/>
        <w:gridCol w:w="2340"/>
      </w:tblGrid>
      <w:tr w:rsidR="00902E18" w:rsidRPr="000D36E6" w14:paraId="1DBA9CCD" w14:textId="77777777" w:rsidTr="005C4168">
        <w:trPr>
          <w:trHeight w:val="432"/>
        </w:trPr>
        <w:tc>
          <w:tcPr>
            <w:tcW w:w="1890" w:type="dxa"/>
            <w:gridSpan w:val="2"/>
            <w:vAlign w:val="bottom"/>
          </w:tcPr>
          <w:p w14:paraId="76714369" w14:textId="282DF990" w:rsidR="00B40C1D" w:rsidRPr="000D36E6" w:rsidRDefault="00B40C1D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Requestor Name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4948" w:type="dxa"/>
            <w:gridSpan w:val="8"/>
            <w:tcBorders>
              <w:bottom w:val="single" w:sz="4" w:space="0" w:color="auto"/>
            </w:tcBorders>
            <w:vAlign w:val="bottom"/>
          </w:tcPr>
          <w:p w14:paraId="044D6561" w14:textId="06CBE1CE" w:rsidR="00B40C1D" w:rsidRPr="000D36E6" w:rsidRDefault="00B40C1D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812" w:type="dxa"/>
            <w:vAlign w:val="bottom"/>
          </w:tcPr>
          <w:p w14:paraId="2836FCA0" w14:textId="77777777" w:rsidR="00B40C1D" w:rsidRPr="000D36E6" w:rsidRDefault="00B40C1D" w:rsidP="000D36E6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>Date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bottom"/>
          </w:tcPr>
          <w:p w14:paraId="60865D6A" w14:textId="77777777" w:rsidR="00B40C1D" w:rsidRPr="000D36E6" w:rsidRDefault="00B40C1D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02E18" w:rsidRPr="000D36E6" w14:paraId="1D7F71FD" w14:textId="77777777" w:rsidTr="00E659B9">
        <w:trPr>
          <w:trHeight w:val="432"/>
        </w:trPr>
        <w:tc>
          <w:tcPr>
            <w:tcW w:w="4674" w:type="dxa"/>
            <w:gridSpan w:val="7"/>
            <w:vAlign w:val="center"/>
          </w:tcPr>
          <w:p w14:paraId="1B1E3087" w14:textId="77777777" w:rsidR="000D36E6" w:rsidRPr="000D36E6" w:rsidRDefault="000D36E6" w:rsidP="007B0040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Is this study being conducted under a US </w:t>
            </w:r>
            <w:smartTag w:uri="urn:schemas-microsoft-com:office:smarttags" w:element="stockticker">
              <w:r w:rsidRPr="000D36E6">
                <w:rPr>
                  <w:rFonts w:ascii="Arial" w:hAnsi="Arial" w:cs="Arial"/>
                  <w:b/>
                  <w:sz w:val="20"/>
                  <w:szCs w:val="20"/>
                  <w:lang w:val="en-GB"/>
                </w:rPr>
                <w:t>IND?</w:t>
              </w:r>
            </w:smartTag>
          </w:p>
        </w:tc>
        <w:tc>
          <w:tcPr>
            <w:tcW w:w="900" w:type="dxa"/>
            <w:vAlign w:val="center"/>
          </w:tcPr>
          <w:p w14:paraId="70386C87" w14:textId="2EC33F77" w:rsidR="000D36E6" w:rsidRPr="000D36E6" w:rsidRDefault="00CD0BBE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1488862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FF0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E056AE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0D36E6" w:rsidRPr="000D36E6">
              <w:rPr>
                <w:rFonts w:ascii="Arial" w:hAnsi="Arial" w:cs="Arial"/>
                <w:sz w:val="20"/>
                <w:szCs w:val="20"/>
                <w:lang w:val="en-GB"/>
              </w:rPr>
              <w:t>Yes</w:t>
            </w:r>
          </w:p>
        </w:tc>
        <w:tc>
          <w:tcPr>
            <w:tcW w:w="815" w:type="dxa"/>
            <w:vAlign w:val="center"/>
          </w:tcPr>
          <w:p w14:paraId="3FA86DCE" w14:textId="7B330AE9" w:rsidR="000D36E6" w:rsidRPr="000D36E6" w:rsidRDefault="00CD0BBE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343932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56AE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E056AE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0D36E6" w:rsidRPr="000D36E6">
              <w:rPr>
                <w:rFonts w:ascii="Arial" w:hAnsi="Arial" w:cs="Arial"/>
                <w:sz w:val="20"/>
                <w:szCs w:val="20"/>
                <w:lang w:val="en-GB"/>
              </w:rPr>
              <w:t>No</w:t>
            </w:r>
          </w:p>
        </w:tc>
        <w:tc>
          <w:tcPr>
            <w:tcW w:w="3601" w:type="dxa"/>
            <w:gridSpan w:val="3"/>
            <w:tcBorders>
              <w:left w:val="nil"/>
            </w:tcBorders>
            <w:vAlign w:val="center"/>
          </w:tcPr>
          <w:p w14:paraId="3B894DEE" w14:textId="24CFE741" w:rsidR="000D36E6" w:rsidRPr="000D36E6" w:rsidRDefault="00CD0BBE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231384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56AE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E056AE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0D36E6" w:rsidRPr="000D36E6">
              <w:rPr>
                <w:rFonts w:ascii="Arial" w:hAnsi="Arial" w:cs="Arial"/>
                <w:sz w:val="20"/>
                <w:szCs w:val="20"/>
                <w:lang w:val="en-GB"/>
              </w:rPr>
              <w:t>Unknown</w:t>
            </w:r>
          </w:p>
        </w:tc>
      </w:tr>
      <w:tr w:rsidR="008E2335" w:rsidRPr="000D36E6" w14:paraId="591DE668" w14:textId="77777777" w:rsidTr="00E659B9">
        <w:trPr>
          <w:trHeight w:val="432"/>
        </w:trPr>
        <w:tc>
          <w:tcPr>
            <w:tcW w:w="1620" w:type="dxa"/>
            <w:vAlign w:val="center"/>
          </w:tcPr>
          <w:p w14:paraId="4F6C0A6B" w14:textId="77777777" w:rsidR="008E2335" w:rsidRPr="000D36E6" w:rsidRDefault="008E2335" w:rsidP="000D36E6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b/>
                <w:sz w:val="20"/>
                <w:szCs w:val="20"/>
                <w:lang w:val="en-GB"/>
              </w:rPr>
              <w:t>Study Phase:</w:t>
            </w:r>
          </w:p>
        </w:tc>
        <w:tc>
          <w:tcPr>
            <w:tcW w:w="540" w:type="dxa"/>
            <w:gridSpan w:val="2"/>
            <w:tcBorders>
              <w:left w:val="nil"/>
            </w:tcBorders>
            <w:vAlign w:val="center"/>
          </w:tcPr>
          <w:p w14:paraId="7ED87D70" w14:textId="1ADB29ED" w:rsidR="008E2335" w:rsidRPr="000D36E6" w:rsidRDefault="00CD0BBE" w:rsidP="0050635F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1114667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2335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8E233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8E2335" w:rsidRPr="000D36E6">
              <w:rPr>
                <w:rFonts w:ascii="Arial" w:hAnsi="Arial" w:cs="Arial"/>
                <w:sz w:val="20"/>
                <w:szCs w:val="20"/>
                <w:lang w:val="en-GB"/>
              </w:rPr>
              <w:t>I</w:t>
            </w:r>
          </w:p>
        </w:tc>
        <w:tc>
          <w:tcPr>
            <w:tcW w:w="630" w:type="dxa"/>
            <w:vAlign w:val="center"/>
          </w:tcPr>
          <w:p w14:paraId="52513855" w14:textId="1FEC3A98" w:rsidR="008E2335" w:rsidRPr="000D36E6" w:rsidRDefault="00CD0BBE" w:rsidP="005063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1214274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2335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8E233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8E2335" w:rsidRPr="000D36E6">
              <w:rPr>
                <w:rFonts w:ascii="Arial" w:hAnsi="Arial" w:cs="Arial"/>
                <w:sz w:val="20"/>
                <w:szCs w:val="20"/>
                <w:lang w:val="en-GB"/>
              </w:rPr>
              <w:t>II</w:t>
            </w:r>
          </w:p>
        </w:tc>
        <w:tc>
          <w:tcPr>
            <w:tcW w:w="720" w:type="dxa"/>
            <w:vAlign w:val="center"/>
          </w:tcPr>
          <w:p w14:paraId="10EAFE75" w14:textId="50CD7FD8" w:rsidR="008E2335" w:rsidRPr="000D36E6" w:rsidRDefault="00CD0BBE" w:rsidP="005063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993874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2335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8E233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smartTag w:uri="urn:schemas-microsoft-com:office:smarttags" w:element="stockticker">
              <w:r w:rsidR="008E2335" w:rsidRPr="000D36E6">
                <w:rPr>
                  <w:rFonts w:ascii="Arial" w:hAnsi="Arial" w:cs="Arial"/>
                  <w:sz w:val="20"/>
                  <w:szCs w:val="20"/>
                  <w:lang w:val="en-GB"/>
                </w:rPr>
                <w:t>III</w:t>
              </w:r>
            </w:smartTag>
          </w:p>
        </w:tc>
        <w:tc>
          <w:tcPr>
            <w:tcW w:w="720" w:type="dxa"/>
            <w:vAlign w:val="center"/>
          </w:tcPr>
          <w:p w14:paraId="22307F5C" w14:textId="4FD931F2" w:rsidR="008E2335" w:rsidRPr="000D36E6" w:rsidRDefault="00CD0BBE" w:rsidP="0050635F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55893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2335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8E233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8E2335" w:rsidRPr="000D36E6">
              <w:rPr>
                <w:rFonts w:ascii="Arial" w:hAnsi="Arial" w:cs="Arial"/>
                <w:sz w:val="20"/>
                <w:szCs w:val="20"/>
                <w:lang w:val="en-GB"/>
              </w:rPr>
              <w:t>IV</w:t>
            </w:r>
          </w:p>
        </w:tc>
        <w:tc>
          <w:tcPr>
            <w:tcW w:w="5760" w:type="dxa"/>
            <w:gridSpan w:val="6"/>
            <w:vAlign w:val="center"/>
          </w:tcPr>
          <w:p w14:paraId="4B856FC6" w14:textId="6508E9EE" w:rsidR="008E2335" w:rsidRPr="000434D6" w:rsidRDefault="00CD0BBE" w:rsidP="000D36E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1015533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2335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8E233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8E2335" w:rsidRPr="000D36E6">
              <w:rPr>
                <w:rFonts w:ascii="Arial" w:hAnsi="Arial" w:cs="Arial"/>
                <w:sz w:val="20"/>
                <w:szCs w:val="20"/>
                <w:lang w:val="en-GB"/>
              </w:rPr>
              <w:t>other (specify)</w:t>
            </w:r>
            <w:r w:rsidR="008E2335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</w:tr>
    </w:tbl>
    <w:p w14:paraId="3170A1E8" w14:textId="77777777" w:rsidR="008E2335" w:rsidRDefault="008E2335"/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780"/>
        <w:gridCol w:w="1980"/>
        <w:gridCol w:w="2970"/>
      </w:tblGrid>
      <w:tr w:rsidR="00902E18" w:rsidRPr="000D36E6" w14:paraId="0B0E4A40" w14:textId="77777777" w:rsidTr="00E659B9">
        <w:trPr>
          <w:trHeight w:val="288"/>
        </w:trPr>
        <w:tc>
          <w:tcPr>
            <w:tcW w:w="1260" w:type="dxa"/>
            <w:vAlign w:val="bottom"/>
          </w:tcPr>
          <w:p w14:paraId="6B1CF7B3" w14:textId="77777777" w:rsidR="000D36E6" w:rsidRPr="009B2AF0" w:rsidRDefault="000D36E6" w:rsidP="000D36E6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9B2AF0">
              <w:rPr>
                <w:rFonts w:ascii="Arial" w:hAnsi="Arial" w:cs="Arial"/>
                <w:b/>
                <w:sz w:val="20"/>
                <w:szCs w:val="20"/>
                <w:lang w:val="en-GB"/>
              </w:rPr>
              <w:t>Sponsor:</w:t>
            </w:r>
          </w:p>
        </w:tc>
        <w:tc>
          <w:tcPr>
            <w:tcW w:w="3780" w:type="dxa"/>
            <w:shd w:val="clear" w:color="auto" w:fill="auto"/>
            <w:vAlign w:val="bottom"/>
          </w:tcPr>
          <w:p w14:paraId="515778A6" w14:textId="77777777" w:rsidR="000D36E6" w:rsidRPr="009B2AF0" w:rsidRDefault="000D36E6" w:rsidP="000D36E6">
            <w:pPr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0" w:type="dxa"/>
            <w:vAlign w:val="bottom"/>
          </w:tcPr>
          <w:p w14:paraId="23BC646E" w14:textId="77777777" w:rsidR="000D36E6" w:rsidRPr="009B2AF0" w:rsidRDefault="000D36E6" w:rsidP="000D36E6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9B2AF0">
              <w:rPr>
                <w:rFonts w:ascii="Arial" w:hAnsi="Arial" w:cs="Arial"/>
                <w:b/>
                <w:sz w:val="20"/>
                <w:szCs w:val="20"/>
                <w:lang w:val="en-GB"/>
              </w:rPr>
              <w:t>Project Code:</w:t>
            </w:r>
          </w:p>
        </w:tc>
        <w:tc>
          <w:tcPr>
            <w:tcW w:w="2970" w:type="dxa"/>
            <w:tcBorders>
              <w:bottom w:val="single" w:sz="6" w:space="0" w:color="auto"/>
            </w:tcBorders>
            <w:shd w:val="clear" w:color="auto" w:fill="auto"/>
            <w:vAlign w:val="bottom"/>
          </w:tcPr>
          <w:p w14:paraId="0D658790" w14:textId="77777777" w:rsidR="000D36E6" w:rsidRPr="009B2AF0" w:rsidRDefault="000D36E6" w:rsidP="000D36E6">
            <w:pPr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02E18" w:rsidRPr="000D36E6" w14:paraId="702D26C0" w14:textId="77777777" w:rsidTr="00E659B9">
        <w:trPr>
          <w:trHeight w:val="288"/>
        </w:trPr>
        <w:tc>
          <w:tcPr>
            <w:tcW w:w="1260" w:type="dxa"/>
            <w:vAlign w:val="bottom"/>
          </w:tcPr>
          <w:p w14:paraId="3E432FCC" w14:textId="77777777" w:rsidR="000D36E6" w:rsidRPr="009B2AF0" w:rsidRDefault="000D36E6" w:rsidP="000D36E6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9B2AF0">
              <w:rPr>
                <w:rFonts w:ascii="Arial" w:hAnsi="Arial" w:cs="Arial"/>
                <w:b/>
                <w:sz w:val="20"/>
                <w:szCs w:val="20"/>
                <w:lang w:val="en-GB"/>
              </w:rPr>
              <w:t>Product: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328D87F1" w14:textId="77777777" w:rsidR="000D36E6" w:rsidRPr="009B2AF0" w:rsidRDefault="000D36E6" w:rsidP="000D36E6">
            <w:pPr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0" w:type="dxa"/>
            <w:vAlign w:val="bottom"/>
          </w:tcPr>
          <w:p w14:paraId="7AA4F26D" w14:textId="77777777" w:rsidR="000D36E6" w:rsidRPr="009B2AF0" w:rsidRDefault="000D36E6" w:rsidP="000D36E6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9B2AF0">
              <w:rPr>
                <w:rFonts w:ascii="Arial" w:hAnsi="Arial" w:cs="Arial"/>
                <w:b/>
                <w:sz w:val="20"/>
                <w:szCs w:val="20"/>
                <w:lang w:val="en-GB"/>
              </w:rPr>
              <w:t>IND Number:</w:t>
            </w:r>
          </w:p>
        </w:tc>
        <w:tc>
          <w:tcPr>
            <w:tcW w:w="297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24F5438C" w14:textId="77777777" w:rsidR="000D36E6" w:rsidRPr="009B2AF0" w:rsidRDefault="000D36E6" w:rsidP="000D36E6">
            <w:pPr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02E18" w:rsidRPr="000D36E6" w14:paraId="5F975DA2" w14:textId="77777777" w:rsidTr="00E659B9">
        <w:trPr>
          <w:trHeight w:val="288"/>
        </w:trPr>
        <w:tc>
          <w:tcPr>
            <w:tcW w:w="1260" w:type="dxa"/>
            <w:vAlign w:val="bottom"/>
          </w:tcPr>
          <w:p w14:paraId="0F348C3D" w14:textId="77777777" w:rsidR="000D36E6" w:rsidRPr="009B2AF0" w:rsidRDefault="000D36E6" w:rsidP="000D36E6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9B2AF0">
              <w:rPr>
                <w:rFonts w:ascii="Arial" w:hAnsi="Arial" w:cs="Arial"/>
                <w:b/>
                <w:sz w:val="20"/>
                <w:szCs w:val="20"/>
                <w:lang w:val="en-GB"/>
              </w:rPr>
              <w:t>Indication: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DF4B6A1" w14:textId="77777777" w:rsidR="000D36E6" w:rsidRPr="009B2AF0" w:rsidRDefault="000D36E6" w:rsidP="000D36E6">
            <w:pPr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80" w:type="dxa"/>
            <w:vAlign w:val="bottom"/>
          </w:tcPr>
          <w:p w14:paraId="600F40B6" w14:textId="77777777" w:rsidR="000D36E6" w:rsidRPr="009B2AF0" w:rsidRDefault="000D36E6" w:rsidP="000D36E6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9B2AF0">
              <w:rPr>
                <w:rFonts w:ascii="Arial" w:hAnsi="Arial" w:cs="Arial"/>
                <w:b/>
                <w:sz w:val="20"/>
                <w:szCs w:val="20"/>
                <w:lang w:val="en-GB"/>
              </w:rPr>
              <w:t>Protocol Number:</w:t>
            </w:r>
          </w:p>
        </w:tc>
        <w:tc>
          <w:tcPr>
            <w:tcW w:w="2970" w:type="dxa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4327AA1" w14:textId="77777777" w:rsidR="000D36E6" w:rsidRPr="009B2AF0" w:rsidRDefault="000D36E6" w:rsidP="000D36E6">
            <w:pPr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02E18" w:rsidRPr="000D36E6" w14:paraId="6353754D" w14:textId="77777777" w:rsidTr="00E659B9">
        <w:trPr>
          <w:trHeight w:val="288"/>
        </w:trPr>
        <w:tc>
          <w:tcPr>
            <w:tcW w:w="1260" w:type="dxa"/>
            <w:vAlign w:val="bottom"/>
          </w:tcPr>
          <w:p w14:paraId="013F102D" w14:textId="721365C4" w:rsidR="00826554" w:rsidRPr="009B2AF0" w:rsidRDefault="00826554" w:rsidP="000D36E6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Protocol Title</w:t>
            </w:r>
            <w:r w:rsidR="008E2335">
              <w:rPr>
                <w:rFonts w:ascii="Arial" w:hAnsi="Arial" w:cs="Arial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8730" w:type="dxa"/>
            <w:gridSpan w:val="3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F6CFDDB" w14:textId="7D4A62A8" w:rsidR="00B1209F" w:rsidRPr="009B2AF0" w:rsidRDefault="00B1209F" w:rsidP="000D36E6">
            <w:pPr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5C70CDB0" w14:textId="2C76C620" w:rsidR="008E2335" w:rsidRDefault="008E2335"/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5"/>
        <w:gridCol w:w="1765"/>
        <w:gridCol w:w="900"/>
        <w:gridCol w:w="4770"/>
        <w:gridCol w:w="2070"/>
      </w:tblGrid>
      <w:tr w:rsidR="000D36E6" w:rsidRPr="000D36E6" w14:paraId="01D9AE2A" w14:textId="77777777" w:rsidTr="00E659B9">
        <w:trPr>
          <w:trHeight w:val="231"/>
        </w:trPr>
        <w:tc>
          <w:tcPr>
            <w:tcW w:w="9990" w:type="dxa"/>
            <w:gridSpan w:val="5"/>
            <w:tcBorders>
              <w:top w:val="triple" w:sz="4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ADBB815" w14:textId="220342A1" w:rsidR="000D36E6" w:rsidRPr="00B40C1D" w:rsidRDefault="000D36E6" w:rsidP="00B40C1D">
            <w:pPr>
              <w:spacing w:before="60" w:after="120"/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</w:pPr>
            <w:r w:rsidRPr="00B40C1D"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  <w:t xml:space="preserve">Section B: To be completed by </w:t>
            </w:r>
            <w:r w:rsidR="00F6133D" w:rsidRPr="00B40C1D"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  <w:t xml:space="preserve">US TORO Team Member </w:t>
            </w:r>
            <w:r w:rsidRPr="00B40C1D"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  <w:t xml:space="preserve">if no </w:t>
            </w:r>
            <w:r w:rsidR="00F6133D" w:rsidRPr="00B40C1D"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  <w:t>TORO</w:t>
            </w:r>
            <w:r w:rsidRPr="00B40C1D">
              <w:rPr>
                <w:rFonts w:ascii="Arial" w:hAnsi="Arial" w:cs="Arial"/>
                <w:color w:val="FF0000"/>
                <w:sz w:val="22"/>
                <w:szCs w:val="22"/>
                <w:lang w:val="en-GB"/>
              </w:rPr>
              <w:t xml:space="preserve"> form will be issued</w:t>
            </w:r>
          </w:p>
          <w:p w14:paraId="1A31C184" w14:textId="2D960BE1" w:rsidR="000D36E6" w:rsidRPr="000D36E6" w:rsidRDefault="000D36E6">
            <w:pPr>
              <w:spacing w:after="12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A Transfer of Obligations form is NOT required for this study because (check appropriate box):</w:t>
            </w:r>
          </w:p>
        </w:tc>
      </w:tr>
      <w:tr w:rsidR="00902E18" w:rsidRPr="000D36E6" w14:paraId="65A0178D" w14:textId="77777777" w:rsidTr="00E659B9">
        <w:trPr>
          <w:trHeight w:val="231"/>
        </w:trPr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6FB2022" w14:textId="17542EC1" w:rsidR="000D36E6" w:rsidRPr="000D36E6" w:rsidRDefault="00CD0BBE" w:rsidP="00B40C1D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476224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5B3E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  <w:tc>
          <w:tcPr>
            <w:tcW w:w="95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B0C6589" w14:textId="77777777" w:rsidR="000D36E6" w:rsidRPr="000D36E6" w:rsidRDefault="000D36E6" w:rsidP="00B40C1D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This study is not being conducted under a US IND</w:t>
            </w:r>
          </w:p>
        </w:tc>
      </w:tr>
      <w:tr w:rsidR="00902E18" w:rsidRPr="000D36E6" w14:paraId="61182607" w14:textId="77777777" w:rsidTr="00E659B9">
        <w:trPr>
          <w:trHeight w:val="231"/>
        </w:trPr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9B473CF" w14:textId="5E430FD3" w:rsidR="000D36E6" w:rsidRPr="000D36E6" w:rsidRDefault="00CD0BBE" w:rsidP="00B40C1D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-135503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5B3E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  <w:tc>
          <w:tcPr>
            <w:tcW w:w="95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ACBA225" w14:textId="77777777" w:rsidR="000D36E6" w:rsidRPr="000D36E6" w:rsidRDefault="000D36E6" w:rsidP="00B40C1D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 xml:space="preserve">The scope of work for this project does not include any services covered by the </w:t>
            </w:r>
            <w:r w:rsidR="00F356A3">
              <w:rPr>
                <w:rFonts w:ascii="Arial" w:hAnsi="Arial" w:cs="Arial"/>
                <w:sz w:val="20"/>
                <w:szCs w:val="20"/>
                <w:lang w:val="en-GB"/>
              </w:rPr>
              <w:t>IQVIA</w:t>
            </w: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 xml:space="preserve"> Transfer of Regulatory Obligations Form</w:t>
            </w:r>
          </w:p>
        </w:tc>
      </w:tr>
      <w:tr w:rsidR="00902E18" w:rsidRPr="000D36E6" w14:paraId="2C1E436E" w14:textId="77777777" w:rsidTr="00E659B9"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9DA6D34" w14:textId="4C23507B" w:rsidR="000D36E6" w:rsidRPr="000D36E6" w:rsidRDefault="00CD0BBE" w:rsidP="00B40C1D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GB"/>
                </w:rPr>
                <w:id w:val="585040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5B3E">
                  <w:rPr>
                    <w:rFonts w:ascii="MS Gothic" w:eastAsia="MS Gothic" w:hAnsi="MS Gothic" w:cs="Arial" w:hint="eastAsia"/>
                    <w:sz w:val="20"/>
                    <w:szCs w:val="20"/>
                    <w:lang w:val="en-GB"/>
                  </w:rPr>
                  <w:t>☐</w:t>
                </w:r>
              </w:sdtContent>
            </w:sdt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B9C3711" w14:textId="77777777" w:rsidR="000D36E6" w:rsidRPr="000D36E6" w:rsidRDefault="000D36E6" w:rsidP="00B40C1D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Other (specify)</w:t>
            </w:r>
          </w:p>
        </w:tc>
        <w:tc>
          <w:tcPr>
            <w:tcW w:w="7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2F92C1F" w14:textId="77777777" w:rsidR="000D36E6" w:rsidRPr="000D36E6" w:rsidRDefault="000D36E6" w:rsidP="00B40C1D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7B0040" w:rsidRPr="007B0040" w14:paraId="46AE2887" w14:textId="77777777" w:rsidTr="00E659B9">
        <w:trPr>
          <w:trHeight w:val="432"/>
        </w:trPr>
        <w:tc>
          <w:tcPr>
            <w:tcW w:w="999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bottom"/>
          </w:tcPr>
          <w:p w14:paraId="200DA636" w14:textId="41704EA1" w:rsidR="0050635F" w:rsidRPr="0050635F" w:rsidRDefault="000D36E6" w:rsidP="005063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0635F">
              <w:rPr>
                <w:rFonts w:ascii="Arial" w:hAnsi="Arial" w:cs="Arial"/>
                <w:sz w:val="20"/>
                <w:szCs w:val="20"/>
                <w:lang w:val="en-GB"/>
              </w:rPr>
              <w:t>Signature below confirms that a Transfer of Regulatory Obligations form is not required</w:t>
            </w:r>
          </w:p>
        </w:tc>
      </w:tr>
      <w:tr w:rsidR="00902E18" w:rsidRPr="000D36E6" w14:paraId="3B619B68" w14:textId="77777777" w:rsidTr="00E659B9">
        <w:trPr>
          <w:trHeight w:val="1440"/>
        </w:trPr>
        <w:tc>
          <w:tcPr>
            <w:tcW w:w="31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4A9E2E32" w14:textId="77777777" w:rsidR="00902E18" w:rsidRPr="000D36E6" w:rsidRDefault="00902E18">
            <w:pPr>
              <w:spacing w:after="12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315F02D7" w14:textId="77777777" w:rsidR="00902E18" w:rsidRPr="000D36E6" w:rsidRDefault="00902E18">
            <w:pPr>
              <w:spacing w:after="12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0F90A6F4" w14:textId="77777777" w:rsidR="00902E18" w:rsidRPr="000D36E6" w:rsidRDefault="00902E18">
            <w:pPr>
              <w:spacing w:after="12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902E18" w:rsidRPr="000D36E6" w14:paraId="356EFCF3" w14:textId="77777777" w:rsidTr="00E659B9">
        <w:tc>
          <w:tcPr>
            <w:tcW w:w="3150" w:type="dxa"/>
            <w:gridSpan w:val="3"/>
            <w:tcBorders>
              <w:top w:val="single" w:sz="4" w:space="0" w:color="auto"/>
              <w:left w:val="nil"/>
              <w:bottom w:val="triple" w:sz="4" w:space="0" w:color="auto"/>
              <w:right w:val="nil"/>
            </w:tcBorders>
            <w:shd w:val="clear" w:color="auto" w:fill="F2F2F2" w:themeFill="background1" w:themeFillShade="F2"/>
          </w:tcPr>
          <w:p w14:paraId="2A93CA89" w14:textId="77777777" w:rsidR="000D36E6" w:rsidRPr="000D36E6" w:rsidRDefault="000D36E6">
            <w:pPr>
              <w:spacing w:after="12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Print Name/Title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triple" w:sz="4" w:space="0" w:color="auto"/>
              <w:right w:val="nil"/>
            </w:tcBorders>
            <w:shd w:val="clear" w:color="auto" w:fill="F2F2F2" w:themeFill="background1" w:themeFillShade="F2"/>
          </w:tcPr>
          <w:p w14:paraId="02CDB6E0" w14:textId="01D36185" w:rsidR="000D36E6" w:rsidRPr="000D36E6" w:rsidRDefault="000D36E6">
            <w:pPr>
              <w:spacing w:after="12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  <w:r w:rsidR="00F6133D">
              <w:rPr>
                <w:rFonts w:ascii="Arial" w:hAnsi="Arial" w:cs="Arial"/>
                <w:sz w:val="20"/>
                <w:szCs w:val="20"/>
                <w:lang w:val="en-GB"/>
              </w:rPr>
              <w:t>, US TORO Team Member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triple" w:sz="4" w:space="0" w:color="auto"/>
              <w:right w:val="nil"/>
            </w:tcBorders>
            <w:shd w:val="clear" w:color="auto" w:fill="F2F2F2" w:themeFill="background1" w:themeFillShade="F2"/>
          </w:tcPr>
          <w:p w14:paraId="28ED5F55" w14:textId="77777777" w:rsidR="000D36E6" w:rsidRPr="000D36E6" w:rsidRDefault="000D36E6">
            <w:pPr>
              <w:spacing w:after="12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D36E6">
              <w:rPr>
                <w:rFonts w:ascii="Arial" w:hAnsi="Arial" w:cs="Arial"/>
                <w:sz w:val="20"/>
                <w:szCs w:val="20"/>
                <w:lang w:val="en-GB"/>
              </w:rPr>
              <w:t>Date</w:t>
            </w:r>
          </w:p>
        </w:tc>
      </w:tr>
    </w:tbl>
    <w:p w14:paraId="2B4A3BCA" w14:textId="77777777" w:rsidR="006568D8" w:rsidRPr="002769AE" w:rsidRDefault="006568D8"/>
    <w:sectPr w:rsidR="006568D8" w:rsidRPr="002769AE" w:rsidSect="007B0040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282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409F" w14:textId="77777777" w:rsidR="00CD0BBE" w:rsidRDefault="00CD0BBE">
      <w:r>
        <w:separator/>
      </w:r>
    </w:p>
  </w:endnote>
  <w:endnote w:type="continuationSeparator" w:id="0">
    <w:p w14:paraId="67176FCC" w14:textId="77777777" w:rsidR="00CD0BBE" w:rsidRDefault="00CD0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402"/>
    </w:tblGrid>
    <w:tr w:rsidR="00E659B9" w:rsidRPr="00941C3B" w14:paraId="1440768B" w14:textId="77777777" w:rsidTr="00651661">
      <w:tc>
        <w:tcPr>
          <w:tcW w:w="6588" w:type="dxa"/>
        </w:tcPr>
        <w:p w14:paraId="49491CAB" w14:textId="77777777" w:rsidR="00E659B9" w:rsidRPr="00941C3B" w:rsidRDefault="00E659B9" w:rsidP="00E659B9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No:  CS_FM_RSU0010 Revision 3</w:t>
          </w:r>
        </w:p>
      </w:tc>
      <w:tc>
        <w:tcPr>
          <w:tcW w:w="3402" w:type="dxa"/>
        </w:tcPr>
        <w:p w14:paraId="14DD98ED" w14:textId="77777777" w:rsidR="00E659B9" w:rsidRPr="00941C3B" w:rsidRDefault="00E659B9" w:rsidP="00E659B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CS_WI_RSU0009</w:t>
          </w:r>
        </w:p>
      </w:tc>
    </w:tr>
    <w:tr w:rsidR="00E659B9" w:rsidRPr="00941C3B" w14:paraId="1F7C6455" w14:textId="77777777" w:rsidTr="00651661">
      <w:tc>
        <w:tcPr>
          <w:tcW w:w="6588" w:type="dxa"/>
        </w:tcPr>
        <w:p w14:paraId="0810800D" w14:textId="0E4EA86C" w:rsidR="00E659B9" w:rsidRPr="00941C3B" w:rsidRDefault="00E659B9" w:rsidP="00E659B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15</w:t>
          </w:r>
          <w:r w:rsidR="006D6B06">
            <w:rPr>
              <w:rFonts w:ascii="Arial" w:hAnsi="Arial" w:cs="Arial"/>
              <w:sz w:val="18"/>
              <w:szCs w:val="18"/>
            </w:rPr>
            <w:t>Feb</w:t>
          </w:r>
          <w:r>
            <w:rPr>
              <w:rFonts w:ascii="Arial" w:hAnsi="Arial" w:cs="Arial"/>
              <w:sz w:val="18"/>
              <w:szCs w:val="18"/>
            </w:rPr>
            <w:t>2023</w:t>
          </w:r>
        </w:p>
      </w:tc>
      <w:tc>
        <w:tcPr>
          <w:tcW w:w="3402" w:type="dxa"/>
        </w:tcPr>
        <w:p w14:paraId="7C0D261F" w14:textId="77777777" w:rsidR="00E659B9" w:rsidRDefault="00E659B9" w:rsidP="00E659B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504B4C8" w14:textId="090F7DB3" w:rsidR="00E659B9" w:rsidRPr="00E659B9" w:rsidRDefault="00E659B9" w:rsidP="00E659B9">
    <w:pPr>
      <w:pStyle w:val="Footer"/>
      <w:spacing w:before="120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2016, 2018, 2023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</w:t>
    </w:r>
    <w:r>
      <w:rPr>
        <w:rFonts w:ascii="Arial" w:hAnsi="Arial" w:cs="Arial"/>
        <w:sz w:val="16"/>
        <w:szCs w:val="16"/>
      </w:rPr>
      <w:t xml:space="preserve">oduction is strictly prohibited.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402"/>
    </w:tblGrid>
    <w:tr w:rsidR="0002704F" w:rsidRPr="00941C3B" w14:paraId="36A0B4CB" w14:textId="77777777" w:rsidTr="0050635F">
      <w:tc>
        <w:tcPr>
          <w:tcW w:w="6588" w:type="dxa"/>
        </w:tcPr>
        <w:p w14:paraId="67FE79E1" w14:textId="227BAA45" w:rsidR="0002704F" w:rsidRPr="00941C3B" w:rsidRDefault="0002704F" w:rsidP="009B2AF0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No:  CS_FM_</w:t>
          </w:r>
          <w:r w:rsidR="009B2AF0">
            <w:rPr>
              <w:rFonts w:ascii="Arial" w:hAnsi="Arial" w:cs="Arial"/>
              <w:sz w:val="18"/>
              <w:szCs w:val="18"/>
            </w:rPr>
            <w:t xml:space="preserve">RSU0010 </w:t>
          </w:r>
          <w:r w:rsidR="00484CC6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6568D8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3402" w:type="dxa"/>
        </w:tcPr>
        <w:p w14:paraId="2896A766" w14:textId="77777777" w:rsidR="0002704F" w:rsidRPr="00941C3B" w:rsidRDefault="0002704F" w:rsidP="009B2AF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</w:t>
          </w:r>
          <w:r w:rsidR="009B2AF0">
            <w:rPr>
              <w:rFonts w:ascii="Arial" w:hAnsi="Arial" w:cs="Arial"/>
              <w:sz w:val="18"/>
              <w:szCs w:val="18"/>
            </w:rPr>
            <w:t>RSU0009</w:t>
          </w:r>
        </w:p>
      </w:tc>
    </w:tr>
    <w:tr w:rsidR="0002704F" w:rsidRPr="00941C3B" w14:paraId="270E3526" w14:textId="77777777" w:rsidTr="0050635F">
      <w:tc>
        <w:tcPr>
          <w:tcW w:w="6588" w:type="dxa"/>
        </w:tcPr>
        <w:p w14:paraId="4E44A730" w14:textId="256A74CB" w:rsidR="0002704F" w:rsidRPr="00941C3B" w:rsidRDefault="0002704F" w:rsidP="004D5C45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8926E1">
            <w:rPr>
              <w:rFonts w:ascii="Arial" w:hAnsi="Arial" w:cs="Arial"/>
              <w:sz w:val="18"/>
              <w:szCs w:val="18"/>
            </w:rPr>
            <w:t>15</w:t>
          </w:r>
          <w:r w:rsidR="008A5E63">
            <w:rPr>
              <w:rFonts w:ascii="Arial" w:hAnsi="Arial" w:cs="Arial"/>
              <w:sz w:val="18"/>
              <w:szCs w:val="18"/>
            </w:rPr>
            <w:t>Feb</w:t>
          </w:r>
          <w:r w:rsidR="008926E1">
            <w:rPr>
              <w:rFonts w:ascii="Arial" w:hAnsi="Arial" w:cs="Arial"/>
              <w:sz w:val="18"/>
              <w:szCs w:val="18"/>
            </w:rPr>
            <w:t>2023</w:t>
          </w:r>
        </w:p>
      </w:tc>
      <w:tc>
        <w:tcPr>
          <w:tcW w:w="3402" w:type="dxa"/>
        </w:tcPr>
        <w:p w14:paraId="3ACEB54E" w14:textId="77777777" w:rsidR="0002704F" w:rsidRDefault="0002704F" w:rsidP="00110E2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719B50A" w14:textId="3B40D407" w:rsidR="00DF50CF" w:rsidRPr="003561D7" w:rsidRDefault="0002704F" w:rsidP="00DF50CF">
    <w:pPr>
      <w:pStyle w:val="Footer"/>
      <w:spacing w:before="120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</w:t>
    </w:r>
    <w:r w:rsidR="009B2AF0">
      <w:rPr>
        <w:rStyle w:val="PageNumber"/>
        <w:rFonts w:ascii="Arial" w:hAnsi="Arial" w:cs="Arial"/>
        <w:sz w:val="16"/>
        <w:szCs w:val="16"/>
      </w:rPr>
      <w:t>6</w:t>
    </w:r>
    <w:r w:rsidR="002769AE">
      <w:rPr>
        <w:rStyle w:val="PageNumber"/>
        <w:rFonts w:ascii="Arial" w:hAnsi="Arial" w:cs="Arial"/>
        <w:sz w:val="16"/>
        <w:szCs w:val="16"/>
      </w:rPr>
      <w:t>, 2018</w:t>
    </w:r>
    <w:r w:rsidR="006568D8">
      <w:rPr>
        <w:rStyle w:val="PageNumber"/>
        <w:rFonts w:ascii="Arial" w:hAnsi="Arial" w:cs="Arial"/>
        <w:sz w:val="16"/>
        <w:szCs w:val="16"/>
      </w:rPr>
      <w:t>, 202</w:t>
    </w:r>
    <w:r w:rsidR="008926E1">
      <w:rPr>
        <w:rStyle w:val="PageNumber"/>
        <w:rFonts w:ascii="Arial" w:hAnsi="Arial" w:cs="Arial"/>
        <w:sz w:val="16"/>
        <w:szCs w:val="16"/>
      </w:rPr>
      <w:t>3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="00DF50CF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</w:t>
    </w:r>
    <w:r w:rsidR="002769AE">
      <w:rPr>
        <w:rFonts w:ascii="Arial" w:hAnsi="Arial" w:cs="Arial"/>
        <w:sz w:val="16"/>
        <w:szCs w:val="16"/>
      </w:rPr>
      <w:t xml:space="preserve">oduction is strictly prohibited.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477A5" w14:textId="77777777" w:rsidR="00CD0BBE" w:rsidRDefault="00CD0BBE">
      <w:r>
        <w:separator/>
      </w:r>
    </w:p>
  </w:footnote>
  <w:footnote w:type="continuationSeparator" w:id="0">
    <w:p w14:paraId="5D578DA6" w14:textId="77777777" w:rsidR="00CD0BBE" w:rsidRDefault="00CD0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2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654"/>
    </w:tblGrid>
    <w:tr w:rsidR="00E659B9" w:rsidRPr="00941C3B" w14:paraId="1CE75689" w14:textId="77777777" w:rsidTr="00651661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5ECF5479" w14:textId="77777777" w:rsidR="00E659B9" w:rsidRDefault="00E659B9" w:rsidP="00E659B9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1EF895A" wp14:editId="0D753BC2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E87C33" w14:textId="77777777" w:rsidR="00E659B9" w:rsidRPr="0002704F" w:rsidRDefault="00E659B9" w:rsidP="00E659B9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02704F">
            <w:rPr>
              <w:rFonts w:ascii="Arial" w:hAnsi="Arial" w:cs="Arial"/>
              <w:sz w:val="20"/>
              <w:szCs w:val="20"/>
            </w:rPr>
            <w:t>Transfer of Regulatory Obligations Request Form</w:t>
          </w:r>
        </w:p>
      </w:tc>
      <w:tc>
        <w:tcPr>
          <w:tcW w:w="3654" w:type="dxa"/>
          <w:tcBorders>
            <w:bottom w:val="single" w:sz="12" w:space="0" w:color="auto"/>
          </w:tcBorders>
          <w:vAlign w:val="center"/>
        </w:tcPr>
        <w:p w14:paraId="3BF18CFD" w14:textId="77777777" w:rsidR="00E659B9" w:rsidRDefault="00E659B9" w:rsidP="00E659B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CBAA54B" w14:textId="77777777" w:rsidR="00E659B9" w:rsidRDefault="00E659B9" w:rsidP="00E659B9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F6410DA" w14:textId="48FE715C" w:rsidR="00E659B9" w:rsidRPr="00A87D7F" w:rsidRDefault="00E659B9" w:rsidP="00E659B9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CD0BBE">
            <w:fldChar w:fldCharType="begin"/>
          </w:r>
          <w:r w:rsidR="00CD0BBE">
            <w:instrText xml:space="preserve"> SECTIONPAGES   \* MERGEFORMAT </w:instrText>
          </w:r>
          <w:r w:rsidR="00CD0BBE">
            <w:fldChar w:fldCharType="separate"/>
          </w:r>
          <w:r w:rsidR="005C4168" w:rsidRPr="005C4168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CD0BBE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D8D1CFD" w14:textId="77777777" w:rsidR="00E659B9" w:rsidRDefault="00E659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2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654"/>
    </w:tblGrid>
    <w:tr w:rsidR="001F604B" w:rsidRPr="00941C3B" w14:paraId="763CC29B" w14:textId="77777777" w:rsidTr="0050635F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52D27783" w14:textId="77777777" w:rsidR="001F604B" w:rsidRDefault="007609D5" w:rsidP="00591B53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5AA772F3" wp14:editId="64F1C32B">
                <wp:extent cx="2314286" cy="666667"/>
                <wp:effectExtent l="0" t="0" r="0" b="635"/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3FBDFE" w14:textId="77777777" w:rsidR="001F604B" w:rsidRPr="0002704F" w:rsidRDefault="0002704F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02704F">
            <w:rPr>
              <w:rFonts w:ascii="Arial" w:hAnsi="Arial" w:cs="Arial"/>
              <w:sz w:val="20"/>
              <w:szCs w:val="20"/>
            </w:rPr>
            <w:t>Transfer of Regulatory Obligations Request Form</w:t>
          </w:r>
        </w:p>
      </w:tc>
      <w:tc>
        <w:tcPr>
          <w:tcW w:w="3654" w:type="dxa"/>
          <w:tcBorders>
            <w:bottom w:val="single" w:sz="12" w:space="0" w:color="auto"/>
          </w:tcBorders>
          <w:vAlign w:val="center"/>
        </w:tcPr>
        <w:p w14:paraId="7B68BE91" w14:textId="77777777" w:rsidR="001F604B" w:rsidRDefault="001F604B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C63C645" w14:textId="77777777" w:rsidR="001F604B" w:rsidRDefault="001F604B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ABA402D" w14:textId="523B7D07" w:rsidR="001F604B" w:rsidRPr="00A87D7F" w:rsidRDefault="001F604B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D616F2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D616F2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9822A8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616F2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5C4168" w:rsidRPr="005C4168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1402A05C" w14:textId="77777777" w:rsidR="001F604B" w:rsidRDefault="001F60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E080310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218A8"/>
    <w:rsid w:val="0002704F"/>
    <w:rsid w:val="0003032A"/>
    <w:rsid w:val="00032856"/>
    <w:rsid w:val="00036190"/>
    <w:rsid w:val="000434D6"/>
    <w:rsid w:val="0004508F"/>
    <w:rsid w:val="00046D5A"/>
    <w:rsid w:val="00094E1A"/>
    <w:rsid w:val="000959B3"/>
    <w:rsid w:val="000A2FCE"/>
    <w:rsid w:val="000B1011"/>
    <w:rsid w:val="000C0F3E"/>
    <w:rsid w:val="000C2523"/>
    <w:rsid w:val="000D36E6"/>
    <w:rsid w:val="000D58B2"/>
    <w:rsid w:val="000E72F4"/>
    <w:rsid w:val="000E7ED7"/>
    <w:rsid w:val="000F1C85"/>
    <w:rsid w:val="000F7785"/>
    <w:rsid w:val="001026F3"/>
    <w:rsid w:val="0010288D"/>
    <w:rsid w:val="001153CE"/>
    <w:rsid w:val="00116953"/>
    <w:rsid w:val="001235F5"/>
    <w:rsid w:val="00135627"/>
    <w:rsid w:val="001402CD"/>
    <w:rsid w:val="0015268A"/>
    <w:rsid w:val="0015778C"/>
    <w:rsid w:val="00163D28"/>
    <w:rsid w:val="00165A25"/>
    <w:rsid w:val="0016681E"/>
    <w:rsid w:val="00172AB5"/>
    <w:rsid w:val="0018531E"/>
    <w:rsid w:val="001A12F6"/>
    <w:rsid w:val="001A2E28"/>
    <w:rsid w:val="001A40A6"/>
    <w:rsid w:val="001A79B2"/>
    <w:rsid w:val="001C7F78"/>
    <w:rsid w:val="001D2894"/>
    <w:rsid w:val="001D55EE"/>
    <w:rsid w:val="001F604B"/>
    <w:rsid w:val="00216963"/>
    <w:rsid w:val="002339B5"/>
    <w:rsid w:val="002343A2"/>
    <w:rsid w:val="00240423"/>
    <w:rsid w:val="00244114"/>
    <w:rsid w:val="002603E7"/>
    <w:rsid w:val="002769AE"/>
    <w:rsid w:val="00296DD7"/>
    <w:rsid w:val="002B2EC4"/>
    <w:rsid w:val="002C6BA8"/>
    <w:rsid w:val="002D47C8"/>
    <w:rsid w:val="002E2EFF"/>
    <w:rsid w:val="002E3424"/>
    <w:rsid w:val="002E5969"/>
    <w:rsid w:val="00303E9C"/>
    <w:rsid w:val="00312E6E"/>
    <w:rsid w:val="00314E21"/>
    <w:rsid w:val="003166E8"/>
    <w:rsid w:val="003217B7"/>
    <w:rsid w:val="00324B0B"/>
    <w:rsid w:val="00330FFF"/>
    <w:rsid w:val="003434C2"/>
    <w:rsid w:val="00361C9B"/>
    <w:rsid w:val="00390AB8"/>
    <w:rsid w:val="00396AC8"/>
    <w:rsid w:val="00397047"/>
    <w:rsid w:val="003D047B"/>
    <w:rsid w:val="003E4D1B"/>
    <w:rsid w:val="0041162B"/>
    <w:rsid w:val="00412C96"/>
    <w:rsid w:val="004209CD"/>
    <w:rsid w:val="004211B1"/>
    <w:rsid w:val="00464037"/>
    <w:rsid w:val="0047239C"/>
    <w:rsid w:val="00480D54"/>
    <w:rsid w:val="00481F18"/>
    <w:rsid w:val="00484CC6"/>
    <w:rsid w:val="004B04A1"/>
    <w:rsid w:val="004B082E"/>
    <w:rsid w:val="004B1580"/>
    <w:rsid w:val="004B276B"/>
    <w:rsid w:val="004D3982"/>
    <w:rsid w:val="004D5C45"/>
    <w:rsid w:val="005008FE"/>
    <w:rsid w:val="00503D15"/>
    <w:rsid w:val="0050635F"/>
    <w:rsid w:val="00511B13"/>
    <w:rsid w:val="00523531"/>
    <w:rsid w:val="00537FD9"/>
    <w:rsid w:val="00547D3A"/>
    <w:rsid w:val="00555D20"/>
    <w:rsid w:val="00561363"/>
    <w:rsid w:val="00566DAC"/>
    <w:rsid w:val="005823CB"/>
    <w:rsid w:val="005A1EA6"/>
    <w:rsid w:val="005C4168"/>
    <w:rsid w:val="005F0E0D"/>
    <w:rsid w:val="005F1CBC"/>
    <w:rsid w:val="00621010"/>
    <w:rsid w:val="00626646"/>
    <w:rsid w:val="00631429"/>
    <w:rsid w:val="00640A41"/>
    <w:rsid w:val="006568D8"/>
    <w:rsid w:val="0066463D"/>
    <w:rsid w:val="006745BC"/>
    <w:rsid w:val="006B047F"/>
    <w:rsid w:val="006D67E6"/>
    <w:rsid w:val="006D6B06"/>
    <w:rsid w:val="006E50E0"/>
    <w:rsid w:val="006F46BC"/>
    <w:rsid w:val="006F60D0"/>
    <w:rsid w:val="00705CBD"/>
    <w:rsid w:val="007164CD"/>
    <w:rsid w:val="00735B0D"/>
    <w:rsid w:val="007609D5"/>
    <w:rsid w:val="00765215"/>
    <w:rsid w:val="00767FCF"/>
    <w:rsid w:val="00776C11"/>
    <w:rsid w:val="00781FF0"/>
    <w:rsid w:val="007A5363"/>
    <w:rsid w:val="007B0040"/>
    <w:rsid w:val="007D46ED"/>
    <w:rsid w:val="007D4EAD"/>
    <w:rsid w:val="008005ED"/>
    <w:rsid w:val="008134F9"/>
    <w:rsid w:val="00813772"/>
    <w:rsid w:val="0081757B"/>
    <w:rsid w:val="00826554"/>
    <w:rsid w:val="00860A59"/>
    <w:rsid w:val="00876272"/>
    <w:rsid w:val="00881AA9"/>
    <w:rsid w:val="00881AF8"/>
    <w:rsid w:val="008831D5"/>
    <w:rsid w:val="00891481"/>
    <w:rsid w:val="00892319"/>
    <w:rsid w:val="008926E1"/>
    <w:rsid w:val="00896556"/>
    <w:rsid w:val="008A5E63"/>
    <w:rsid w:val="008A7622"/>
    <w:rsid w:val="008D62DF"/>
    <w:rsid w:val="008E2335"/>
    <w:rsid w:val="0090223C"/>
    <w:rsid w:val="00902E18"/>
    <w:rsid w:val="0091504A"/>
    <w:rsid w:val="00915B3E"/>
    <w:rsid w:val="009377B5"/>
    <w:rsid w:val="00941C3B"/>
    <w:rsid w:val="009711E6"/>
    <w:rsid w:val="009822A8"/>
    <w:rsid w:val="00984950"/>
    <w:rsid w:val="0099575E"/>
    <w:rsid w:val="009B2AF0"/>
    <w:rsid w:val="009E78E2"/>
    <w:rsid w:val="00A22C57"/>
    <w:rsid w:val="00A32B1C"/>
    <w:rsid w:val="00A34FE0"/>
    <w:rsid w:val="00A3604D"/>
    <w:rsid w:val="00A36D07"/>
    <w:rsid w:val="00A57D5A"/>
    <w:rsid w:val="00A62977"/>
    <w:rsid w:val="00AA00DB"/>
    <w:rsid w:val="00AB06CF"/>
    <w:rsid w:val="00AB361D"/>
    <w:rsid w:val="00AB4F52"/>
    <w:rsid w:val="00AE4E14"/>
    <w:rsid w:val="00AF4EFE"/>
    <w:rsid w:val="00B1209F"/>
    <w:rsid w:val="00B167F1"/>
    <w:rsid w:val="00B20B87"/>
    <w:rsid w:val="00B261DD"/>
    <w:rsid w:val="00B30F62"/>
    <w:rsid w:val="00B3224B"/>
    <w:rsid w:val="00B40C1D"/>
    <w:rsid w:val="00B423DE"/>
    <w:rsid w:val="00B72363"/>
    <w:rsid w:val="00B74628"/>
    <w:rsid w:val="00BB5860"/>
    <w:rsid w:val="00BC3C22"/>
    <w:rsid w:val="00BD19C4"/>
    <w:rsid w:val="00BD3962"/>
    <w:rsid w:val="00BE007D"/>
    <w:rsid w:val="00C01465"/>
    <w:rsid w:val="00C555EE"/>
    <w:rsid w:val="00C83552"/>
    <w:rsid w:val="00C90C95"/>
    <w:rsid w:val="00C92BE4"/>
    <w:rsid w:val="00C96C34"/>
    <w:rsid w:val="00C97C20"/>
    <w:rsid w:val="00CA0C81"/>
    <w:rsid w:val="00CD0BBE"/>
    <w:rsid w:val="00CF60FD"/>
    <w:rsid w:val="00D03D43"/>
    <w:rsid w:val="00D17159"/>
    <w:rsid w:val="00D34700"/>
    <w:rsid w:val="00D52F81"/>
    <w:rsid w:val="00D5695F"/>
    <w:rsid w:val="00D616F2"/>
    <w:rsid w:val="00D7795D"/>
    <w:rsid w:val="00D932A6"/>
    <w:rsid w:val="00DB147D"/>
    <w:rsid w:val="00DE6F30"/>
    <w:rsid w:val="00DF1431"/>
    <w:rsid w:val="00DF50CF"/>
    <w:rsid w:val="00E056AE"/>
    <w:rsid w:val="00E065CD"/>
    <w:rsid w:val="00E11D77"/>
    <w:rsid w:val="00E27723"/>
    <w:rsid w:val="00E45B70"/>
    <w:rsid w:val="00E60590"/>
    <w:rsid w:val="00E659B9"/>
    <w:rsid w:val="00E70F75"/>
    <w:rsid w:val="00E7447F"/>
    <w:rsid w:val="00E764D7"/>
    <w:rsid w:val="00E84AD7"/>
    <w:rsid w:val="00EA4A5E"/>
    <w:rsid w:val="00EB012A"/>
    <w:rsid w:val="00EB6CD2"/>
    <w:rsid w:val="00EB7985"/>
    <w:rsid w:val="00EC2A94"/>
    <w:rsid w:val="00EF549F"/>
    <w:rsid w:val="00F05716"/>
    <w:rsid w:val="00F23DC0"/>
    <w:rsid w:val="00F356A3"/>
    <w:rsid w:val="00F53968"/>
    <w:rsid w:val="00F60DE1"/>
    <w:rsid w:val="00F6133D"/>
    <w:rsid w:val="00F6314C"/>
    <w:rsid w:val="00F73D41"/>
    <w:rsid w:val="00F75598"/>
    <w:rsid w:val="00F83A16"/>
    <w:rsid w:val="00F944E1"/>
    <w:rsid w:val="00F94C45"/>
    <w:rsid w:val="00FA6C08"/>
    <w:rsid w:val="00FA7DC7"/>
    <w:rsid w:val="00FC2102"/>
    <w:rsid w:val="00FE2599"/>
    <w:rsid w:val="00FE6D09"/>
    <w:rsid w:val="00F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0ECEA3B5"/>
  <w15:docId w15:val="{6A10CB68-4D5B-46D1-9C94-E093B006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F50CF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26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68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26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nsferofobligations@iqvia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E401D-8174-4D67-9DD0-0BD6DC486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154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Beatty, Mary</cp:lastModifiedBy>
  <cp:revision>34</cp:revision>
  <cp:lastPrinted>2008-10-03T14:55:00Z</cp:lastPrinted>
  <dcterms:created xsi:type="dcterms:W3CDTF">2013-03-25T20:45:00Z</dcterms:created>
  <dcterms:modified xsi:type="dcterms:W3CDTF">2023-01-26T22:57:00Z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