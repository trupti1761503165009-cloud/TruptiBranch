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F5BEB" w14:textId="77777777" w:rsidR="00D34700" w:rsidRPr="003C1652" w:rsidRDefault="003C1652" w:rsidP="003C1652">
      <w:pPr>
        <w:tabs>
          <w:tab w:val="left" w:pos="6765"/>
        </w:tabs>
        <w:jc w:val="center"/>
        <w:rPr>
          <w:rFonts w:ascii="Arial" w:hAnsi="Arial" w:cs="Arial"/>
          <w:b/>
          <w:sz w:val="20"/>
          <w:szCs w:val="20"/>
        </w:rPr>
      </w:pPr>
      <w:r w:rsidRPr="003C1652">
        <w:rPr>
          <w:rFonts w:ascii="Arial" w:hAnsi="Arial" w:cs="Arial"/>
          <w:b/>
          <w:sz w:val="20"/>
          <w:szCs w:val="20"/>
        </w:rPr>
        <w:t>Record Form of Processing Quality Information of IP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3"/>
        <w:gridCol w:w="2941"/>
        <w:gridCol w:w="1832"/>
        <w:gridCol w:w="2806"/>
      </w:tblGrid>
      <w:tr w:rsidR="000E51F7" w:rsidRPr="003C1652" w14:paraId="04542845" w14:textId="77777777" w:rsidTr="00B11A88">
        <w:trPr>
          <w:trHeight w:val="470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664C7E" w14:textId="77777777" w:rsidR="000E51F7" w:rsidRPr="000E51F7" w:rsidRDefault="000E51F7" w:rsidP="000441B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3C1652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Quality information processing</w:t>
            </w:r>
            <w:r w:rsidRPr="003C1652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 </w:t>
            </w:r>
            <w:r w:rsidR="00D941A2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No.</w:t>
            </w:r>
          </w:p>
        </w:tc>
        <w:tc>
          <w:tcPr>
            <w:tcW w:w="1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915D02" w14:textId="77777777" w:rsidR="000E51F7" w:rsidRPr="000E51F7" w:rsidRDefault="000E51F7" w:rsidP="000E51F7">
            <w:pPr>
              <w:widowControl w:val="0"/>
              <w:rPr>
                <w:rFonts w:ascii="Arial" w:hAnsi="Arial" w:cs="Arial"/>
                <w:sz w:val="20"/>
                <w:szCs w:val="20"/>
                <w:lang w:eastAsia="ja-JP"/>
              </w:rPr>
            </w:pP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A9EA66" w14:textId="02297F7F" w:rsidR="000E51F7" w:rsidRPr="003C1652" w:rsidRDefault="000E51F7" w:rsidP="006471BB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3C1652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Date reported</w:t>
            </w:r>
            <w:r w:rsidR="00125388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 to IP QC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0846" w14:textId="77777777" w:rsidR="000E51F7" w:rsidRPr="003C1652" w:rsidRDefault="000903DC" w:rsidP="000903DC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="000E51F7" w:rsidRPr="003C1652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/mm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="000E51F7" w:rsidRPr="003C1652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</w:tr>
      <w:tr w:rsidR="000E51F7" w:rsidRPr="003C1652" w14:paraId="5F03F2A0" w14:textId="77777777" w:rsidTr="00B11A88">
        <w:tc>
          <w:tcPr>
            <w:tcW w:w="900" w:type="pct"/>
            <w:tcBorders>
              <w:bottom w:val="single" w:sz="4" w:space="0" w:color="auto"/>
            </w:tcBorders>
            <w:vAlign w:val="center"/>
          </w:tcPr>
          <w:p w14:paraId="2B999371" w14:textId="77777777" w:rsidR="000E51F7" w:rsidRPr="003C1652" w:rsidRDefault="000441B3" w:rsidP="003C1652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Reporter of quality information</w:t>
            </w:r>
          </w:p>
        </w:tc>
        <w:tc>
          <w:tcPr>
            <w:tcW w:w="1591" w:type="pct"/>
            <w:tcBorders>
              <w:bottom w:val="single" w:sz="4" w:space="0" w:color="auto"/>
            </w:tcBorders>
            <w:vAlign w:val="center"/>
          </w:tcPr>
          <w:p w14:paraId="3DBA2E9E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A9B31B3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  <w:tc>
          <w:tcPr>
            <w:tcW w:w="991" w:type="pct"/>
            <w:tcBorders>
              <w:bottom w:val="single" w:sz="4" w:space="0" w:color="auto"/>
            </w:tcBorders>
            <w:vAlign w:val="center"/>
          </w:tcPr>
          <w:p w14:paraId="1ECE72C0" w14:textId="77777777" w:rsidR="000E51F7" w:rsidRPr="003C1652" w:rsidRDefault="000E51F7" w:rsidP="003C1652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3C1652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Approver</w:t>
            </w:r>
            <w:r w:rsidR="000441B3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 of quality information report</w:t>
            </w:r>
          </w:p>
        </w:tc>
        <w:tc>
          <w:tcPr>
            <w:tcW w:w="1518" w:type="pct"/>
            <w:tcBorders>
              <w:bottom w:val="single" w:sz="4" w:space="0" w:color="auto"/>
            </w:tcBorders>
            <w:vAlign w:val="center"/>
          </w:tcPr>
          <w:p w14:paraId="7114F79B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4C6BD691" w14:textId="77777777" w:rsidR="000E51F7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601349D2" w14:textId="77777777" w:rsidR="000441B3" w:rsidRPr="000441B3" w:rsidRDefault="000441B3" w:rsidP="000441B3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eastAsia="ja-JP"/>
              </w:rPr>
              <w:t xml:space="preserve">(  </w:t>
            </w:r>
            <w:r w:rsidR="00A53F24">
              <w:rPr>
                <w:rFonts w:ascii="Arial" w:hAnsi="Arial" w:cs="Arial" w:hint="eastAsia"/>
                <w:sz w:val="20"/>
                <w:szCs w:val="20"/>
                <w:lang w:eastAsia="ja-JP"/>
              </w:rPr>
              <w:t>Date</w:t>
            </w:r>
            <w:proofErr w:type="gramEnd"/>
            <w:r w:rsidR="00A53F24">
              <w:rPr>
                <w:rFonts w:ascii="Arial" w:hAnsi="Arial" w:cs="Arial"/>
                <w:sz w:val="20"/>
                <w:szCs w:val="20"/>
                <w:lang w:eastAsia="ja-JP"/>
              </w:rPr>
              <w:t xml:space="preserve">:  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Pr="003C1652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/mm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Pr="003C1652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ja-JP"/>
              </w:rPr>
              <w:t xml:space="preserve">  )</w:t>
            </w:r>
          </w:p>
        </w:tc>
      </w:tr>
      <w:tr w:rsidR="000E51F7" w:rsidRPr="003C1652" w14:paraId="09EE5C3A" w14:textId="77777777" w:rsidTr="00B11A88">
        <w:tc>
          <w:tcPr>
            <w:tcW w:w="900" w:type="pct"/>
            <w:tcBorders>
              <w:bottom w:val="single" w:sz="4" w:space="0" w:color="auto"/>
            </w:tcBorders>
            <w:vAlign w:val="center"/>
          </w:tcPr>
          <w:p w14:paraId="357FCF33" w14:textId="77777777" w:rsidR="000E51F7" w:rsidRPr="00C8775F" w:rsidRDefault="000E51F7" w:rsidP="000903D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>Name of IP</w:t>
            </w:r>
          </w:p>
        </w:tc>
        <w:tc>
          <w:tcPr>
            <w:tcW w:w="1591" w:type="pct"/>
            <w:tcBorders>
              <w:bottom w:val="single" w:sz="4" w:space="0" w:color="auto"/>
            </w:tcBorders>
            <w:vAlign w:val="center"/>
          </w:tcPr>
          <w:p w14:paraId="033CA0A9" w14:textId="77777777" w:rsidR="000E51F7" w:rsidRPr="003C1652" w:rsidRDefault="000E51F7" w:rsidP="006471BB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  <w:tc>
          <w:tcPr>
            <w:tcW w:w="991" w:type="pct"/>
            <w:tcBorders>
              <w:bottom w:val="single" w:sz="4" w:space="0" w:color="auto"/>
            </w:tcBorders>
            <w:vAlign w:val="center"/>
          </w:tcPr>
          <w:p w14:paraId="47EC31A9" w14:textId="77777777" w:rsidR="000E51F7" w:rsidRPr="00C8775F" w:rsidRDefault="000E51F7" w:rsidP="000903D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>Lot # of IP</w:t>
            </w:r>
          </w:p>
        </w:tc>
        <w:tc>
          <w:tcPr>
            <w:tcW w:w="1518" w:type="pct"/>
            <w:tcBorders>
              <w:bottom w:val="single" w:sz="4" w:space="0" w:color="auto"/>
            </w:tcBorders>
            <w:vAlign w:val="center"/>
          </w:tcPr>
          <w:p w14:paraId="4B39F810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E51F7" w:rsidRPr="003C1652" w14:paraId="5241AFE7" w14:textId="77777777" w:rsidTr="00B11A88">
        <w:tc>
          <w:tcPr>
            <w:tcW w:w="900" w:type="pct"/>
            <w:tcBorders>
              <w:bottom w:val="single" w:sz="4" w:space="0" w:color="auto"/>
            </w:tcBorders>
            <w:vAlign w:val="center"/>
          </w:tcPr>
          <w:p w14:paraId="1854CB74" w14:textId="77777777" w:rsidR="000E51F7" w:rsidRDefault="000E51F7" w:rsidP="006471BB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 xml:space="preserve">Protocol </w:t>
            </w:r>
            <w:r w:rsidR="00D941A2">
              <w:rPr>
                <w:rFonts w:ascii="Arial" w:hAnsi="Arial" w:cs="Arial"/>
                <w:b/>
                <w:sz w:val="20"/>
                <w:szCs w:val="20"/>
                <w:lang w:eastAsia="ja-JP"/>
              </w:rPr>
              <w:t>No.</w:t>
            </w:r>
          </w:p>
        </w:tc>
        <w:tc>
          <w:tcPr>
            <w:tcW w:w="1591" w:type="pct"/>
            <w:tcBorders>
              <w:bottom w:val="single" w:sz="4" w:space="0" w:color="auto"/>
            </w:tcBorders>
            <w:vAlign w:val="center"/>
          </w:tcPr>
          <w:p w14:paraId="080DE554" w14:textId="77777777" w:rsidR="000E51F7" w:rsidRPr="003C1652" w:rsidRDefault="000E51F7" w:rsidP="006471BB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  <w:tc>
          <w:tcPr>
            <w:tcW w:w="991" w:type="pct"/>
            <w:tcBorders>
              <w:bottom w:val="single" w:sz="4" w:space="0" w:color="auto"/>
            </w:tcBorders>
            <w:vAlign w:val="center"/>
          </w:tcPr>
          <w:p w14:paraId="1823863C" w14:textId="77777777" w:rsidR="000E51F7" w:rsidRDefault="000E51F7" w:rsidP="006471BB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 xml:space="preserve">Project </w:t>
            </w:r>
            <w:r w:rsidR="000441B3">
              <w:rPr>
                <w:rFonts w:ascii="Arial" w:hAnsi="Arial" w:cs="Arial"/>
                <w:b/>
                <w:sz w:val="20"/>
                <w:szCs w:val="20"/>
                <w:lang w:eastAsia="ja-JP"/>
              </w:rPr>
              <w:t xml:space="preserve">code </w:t>
            </w:r>
            <w:r w:rsidR="00D941A2">
              <w:rPr>
                <w:rFonts w:ascii="Arial" w:hAnsi="Arial" w:cs="Arial"/>
                <w:b/>
                <w:sz w:val="20"/>
                <w:szCs w:val="20"/>
                <w:lang w:eastAsia="ja-JP"/>
              </w:rPr>
              <w:t>No.</w:t>
            </w:r>
          </w:p>
        </w:tc>
        <w:tc>
          <w:tcPr>
            <w:tcW w:w="1518" w:type="pct"/>
            <w:tcBorders>
              <w:bottom w:val="single" w:sz="4" w:space="0" w:color="auto"/>
            </w:tcBorders>
            <w:vAlign w:val="center"/>
          </w:tcPr>
          <w:p w14:paraId="25E1608C" w14:textId="77777777" w:rsidR="000E51F7" w:rsidRPr="003C1652" w:rsidRDefault="000E51F7" w:rsidP="006471BB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E51F7" w:rsidRPr="003C1652" w14:paraId="2CC61B6A" w14:textId="77777777" w:rsidTr="00B11A88">
        <w:tc>
          <w:tcPr>
            <w:tcW w:w="5000" w:type="pct"/>
            <w:gridSpan w:val="4"/>
            <w:shd w:val="clear" w:color="auto" w:fill="E0E0E0"/>
            <w:vAlign w:val="center"/>
          </w:tcPr>
          <w:p w14:paraId="3D0610FA" w14:textId="77777777" w:rsidR="000E51F7" w:rsidRPr="003C1652" w:rsidRDefault="000E51F7" w:rsidP="000903DC">
            <w:pPr>
              <w:widowControl w:val="0"/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3C1652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Contents of the </w:t>
            </w:r>
            <w:r w:rsidRPr="003C1652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quality information of IP</w:t>
            </w:r>
          </w:p>
        </w:tc>
      </w:tr>
      <w:tr w:rsidR="000E51F7" w:rsidRPr="003C1652" w14:paraId="6DCAA45C" w14:textId="77777777" w:rsidTr="00B11A88">
        <w:trPr>
          <w:trHeight w:val="261"/>
        </w:trPr>
        <w:tc>
          <w:tcPr>
            <w:tcW w:w="900" w:type="pct"/>
            <w:vAlign w:val="center"/>
          </w:tcPr>
          <w:p w14:paraId="47168E1E" w14:textId="77777777" w:rsidR="000E51F7" w:rsidRPr="0065512A" w:rsidRDefault="000E51F7" w:rsidP="000903DC">
            <w:pPr>
              <w:widowControl w:val="0"/>
              <w:jc w:val="center"/>
              <w:rPr>
                <w:rFonts w:ascii="ＭＳ ゴシック" w:eastAsia="ＭＳ ゴシック" w:hAnsi="ＭＳ ゴシック" w:cs="Arial"/>
                <w:sz w:val="20"/>
                <w:szCs w:val="20"/>
                <w:lang w:eastAsia="ja-JP"/>
              </w:rPr>
            </w:pPr>
            <w:r w:rsidRPr="0065512A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Contents of the </w:t>
            </w:r>
            <w:r w:rsidRPr="0065512A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quality information of IP</w:t>
            </w:r>
          </w:p>
        </w:tc>
        <w:tc>
          <w:tcPr>
            <w:tcW w:w="4100" w:type="pct"/>
            <w:gridSpan w:val="3"/>
          </w:tcPr>
          <w:p w14:paraId="47570238" w14:textId="77777777" w:rsidR="000E51F7" w:rsidRPr="0065512A" w:rsidRDefault="000E51F7" w:rsidP="007709A8">
            <w:pPr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- Level of Criticality:  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>□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>Level 1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　□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>Level 2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　□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>Level 3</w:t>
            </w:r>
          </w:p>
          <w:p w14:paraId="6FFCF8B4" w14:textId="77777777" w:rsidR="000E51F7" w:rsidRPr="0065512A" w:rsidRDefault="000E51F7" w:rsidP="007709A8">
            <w:pPr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- Necessity of Product Recall:  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>□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>YES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 xml:space="preserve">　□</w:t>
            </w:r>
            <w:r w:rsidRPr="0065512A">
              <w:rPr>
                <w:rFonts w:ascii="Arial" w:hAnsi="Arial" w:cs="Arial" w:hint="eastAsia"/>
                <w:sz w:val="20"/>
                <w:szCs w:val="20"/>
                <w:lang w:eastAsia="ja-JP"/>
              </w:rPr>
              <w:t>NO</w:t>
            </w:r>
          </w:p>
          <w:p w14:paraId="56DE13D7" w14:textId="77777777" w:rsidR="000E51F7" w:rsidRPr="0065512A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0AC0217" w14:textId="77777777" w:rsidR="000E51F7" w:rsidRPr="0065512A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01D8DDD0" w14:textId="77777777" w:rsidR="000E51F7" w:rsidRPr="0065512A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77C2238A" w14:textId="77777777" w:rsidR="000E51F7" w:rsidRPr="0065512A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6DDA6110" w14:textId="77777777" w:rsidR="000E51F7" w:rsidRPr="0065512A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E51F7" w:rsidRPr="003C1652" w14:paraId="6F72F28A" w14:textId="77777777" w:rsidTr="00B11A88">
        <w:trPr>
          <w:trHeight w:val="260"/>
        </w:trPr>
        <w:tc>
          <w:tcPr>
            <w:tcW w:w="900" w:type="pct"/>
            <w:vAlign w:val="center"/>
          </w:tcPr>
          <w:p w14:paraId="12105FE0" w14:textId="77777777" w:rsidR="000E51F7" w:rsidRPr="003C1652" w:rsidRDefault="000E51F7" w:rsidP="003C1652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3C1652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R</w:t>
            </w:r>
            <w:r w:rsidRPr="003C1652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esult of cause investigation</w:t>
            </w:r>
          </w:p>
        </w:tc>
        <w:tc>
          <w:tcPr>
            <w:tcW w:w="4100" w:type="pct"/>
            <w:gridSpan w:val="3"/>
          </w:tcPr>
          <w:p w14:paraId="193AD0FF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00707818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75BBDFB2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4381AB99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60A0DC3B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162DA07F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E51F7" w:rsidRPr="003C1652" w14:paraId="6A33084C" w14:textId="77777777" w:rsidTr="00B11A88">
        <w:trPr>
          <w:trHeight w:val="260"/>
        </w:trPr>
        <w:tc>
          <w:tcPr>
            <w:tcW w:w="900" w:type="pct"/>
            <w:vAlign w:val="center"/>
          </w:tcPr>
          <w:p w14:paraId="27CF8023" w14:textId="77777777" w:rsidR="000E51F7" w:rsidRPr="003C1652" w:rsidRDefault="000E51F7" w:rsidP="003C1652">
            <w:pPr>
              <w:widowControl w:val="0"/>
              <w:jc w:val="center"/>
              <w:rPr>
                <w:rFonts w:ascii="ＭＳ ゴシック" w:eastAsia="ＭＳ ゴシック" w:hAnsi="ＭＳ ゴシック" w:cs="Arial"/>
                <w:b/>
                <w:sz w:val="20"/>
                <w:szCs w:val="20"/>
                <w:lang w:eastAsia="ja-JP"/>
              </w:rPr>
            </w:pPr>
            <w:r w:rsidRPr="003C1652">
              <w:rPr>
                <w:rFonts w:ascii="Arial" w:eastAsia="ＭＳ ゴシック" w:hAnsi="Arial" w:cs="Arial"/>
                <w:b/>
                <w:color w:val="000000"/>
                <w:sz w:val="20"/>
                <w:szCs w:val="20"/>
                <w:lang w:eastAsia="ja-JP"/>
              </w:rPr>
              <w:t>Measures</w:t>
            </w:r>
            <w:r w:rsidRPr="003C1652">
              <w:rPr>
                <w:rFonts w:ascii="Arial" w:eastAsia="ＭＳ ゴシック" w:hAnsi="Arial" w:cs="Arial" w:hint="eastAsia"/>
                <w:b/>
                <w:color w:val="000000"/>
                <w:sz w:val="20"/>
                <w:szCs w:val="20"/>
                <w:lang w:eastAsia="ja-JP"/>
              </w:rPr>
              <w:t xml:space="preserve"> for improvement</w:t>
            </w:r>
          </w:p>
        </w:tc>
        <w:tc>
          <w:tcPr>
            <w:tcW w:w="4100" w:type="pct"/>
            <w:gridSpan w:val="3"/>
          </w:tcPr>
          <w:p w14:paraId="5E7376AF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3C1652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(Yes</w:t>
            </w:r>
            <w:r w:rsidRPr="003C1652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 xml:space="preserve"> </w:t>
            </w:r>
            <w:r w:rsidRPr="003C1652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・</w:t>
            </w:r>
            <w:r w:rsidRPr="003C1652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 xml:space="preserve"> </w:t>
            </w:r>
            <w:r w:rsidRPr="003C1652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N</w:t>
            </w:r>
            <w:r w:rsidRPr="003C1652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o</w:t>
            </w:r>
            <w:r w:rsidRPr="003C1652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) If yes, list below</w:t>
            </w:r>
          </w:p>
          <w:p w14:paraId="0E9D0BB7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39D733C9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0FEA8ABA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33D8B9D8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1C5E56C2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E51F7" w:rsidRPr="003C1652" w14:paraId="5E7C3408" w14:textId="77777777" w:rsidTr="00B11A88">
        <w:tc>
          <w:tcPr>
            <w:tcW w:w="900" w:type="pct"/>
            <w:vAlign w:val="center"/>
          </w:tcPr>
          <w:p w14:paraId="42D231D0" w14:textId="77777777" w:rsidR="000E51F7" w:rsidRPr="003C1652" w:rsidRDefault="000E51F7" w:rsidP="003C1652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3C1652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Date recorded</w:t>
            </w:r>
          </w:p>
        </w:tc>
        <w:tc>
          <w:tcPr>
            <w:tcW w:w="1591" w:type="pct"/>
            <w:vAlign w:val="center"/>
          </w:tcPr>
          <w:p w14:paraId="14CDC91D" w14:textId="77777777" w:rsidR="000E51F7" w:rsidRPr="003C1652" w:rsidRDefault="000903DC" w:rsidP="000903DC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="000E51F7" w:rsidRPr="003C1652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/m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="000E51F7" w:rsidRPr="003C1652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  <w:tc>
          <w:tcPr>
            <w:tcW w:w="991" w:type="pct"/>
            <w:vAlign w:val="center"/>
          </w:tcPr>
          <w:p w14:paraId="35A91B21" w14:textId="77777777" w:rsidR="000E51F7" w:rsidRPr="003C1652" w:rsidRDefault="000441B3" w:rsidP="000441B3">
            <w:pPr>
              <w:widowControl w:val="0"/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>Recorder</w:t>
            </w:r>
          </w:p>
        </w:tc>
        <w:tc>
          <w:tcPr>
            <w:tcW w:w="1518" w:type="pct"/>
            <w:vAlign w:val="center"/>
          </w:tcPr>
          <w:p w14:paraId="3382804E" w14:textId="77777777" w:rsidR="000E51F7" w:rsidRPr="003C1652" w:rsidRDefault="000E51F7" w:rsidP="003C1652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3080F678" w14:textId="77777777" w:rsidR="000E51F7" w:rsidRPr="003C1652" w:rsidRDefault="000E51F7" w:rsidP="003C1652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441B3" w:rsidRPr="003C1652" w14:paraId="73C12E04" w14:textId="77777777" w:rsidTr="00B11A88">
        <w:trPr>
          <w:trHeight w:val="472"/>
        </w:trPr>
        <w:tc>
          <w:tcPr>
            <w:tcW w:w="900" w:type="pct"/>
            <w:vAlign w:val="center"/>
          </w:tcPr>
          <w:p w14:paraId="5DE4F9F6" w14:textId="77777777" w:rsidR="000441B3" w:rsidRPr="003C1652" w:rsidRDefault="000441B3" w:rsidP="003C1652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D</w:t>
            </w:r>
            <w:r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 xml:space="preserve">ate </w:t>
            </w:r>
            <w:r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approved</w:t>
            </w:r>
          </w:p>
        </w:tc>
        <w:tc>
          <w:tcPr>
            <w:tcW w:w="1591" w:type="pct"/>
            <w:vAlign w:val="center"/>
          </w:tcPr>
          <w:p w14:paraId="34563127" w14:textId="77777777" w:rsidR="000441B3" w:rsidRDefault="000441B3" w:rsidP="000903D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Pr="003C1652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/m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Pr="003C1652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  <w:tc>
          <w:tcPr>
            <w:tcW w:w="991" w:type="pct"/>
            <w:vAlign w:val="center"/>
          </w:tcPr>
          <w:p w14:paraId="69A87663" w14:textId="77777777" w:rsidR="000441B3" w:rsidRPr="003C1652" w:rsidRDefault="000441B3" w:rsidP="000441B3">
            <w:pPr>
              <w:widowControl w:val="0"/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>Approver</w:t>
            </w:r>
          </w:p>
        </w:tc>
        <w:tc>
          <w:tcPr>
            <w:tcW w:w="1518" w:type="pct"/>
            <w:vAlign w:val="center"/>
          </w:tcPr>
          <w:p w14:paraId="7ED2B044" w14:textId="77777777" w:rsidR="000441B3" w:rsidRPr="003C1652" w:rsidRDefault="000441B3" w:rsidP="003C1652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E51F7" w:rsidRPr="003C1652" w14:paraId="1790771E" w14:textId="77777777" w:rsidTr="00B11A88">
        <w:tc>
          <w:tcPr>
            <w:tcW w:w="900" w:type="pct"/>
            <w:vAlign w:val="center"/>
          </w:tcPr>
          <w:p w14:paraId="550F3F78" w14:textId="77777777" w:rsidR="000E51F7" w:rsidRPr="003C1652" w:rsidRDefault="000E51F7" w:rsidP="003C1652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3C1652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Remarks</w:t>
            </w:r>
          </w:p>
        </w:tc>
        <w:tc>
          <w:tcPr>
            <w:tcW w:w="4100" w:type="pct"/>
            <w:gridSpan w:val="3"/>
          </w:tcPr>
          <w:p w14:paraId="4502CDB6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179AA745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30FC7FA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F77875B" w14:textId="77777777" w:rsidR="000E51F7" w:rsidRPr="003C1652" w:rsidRDefault="000E51F7" w:rsidP="003C1652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</w:tbl>
    <w:p w14:paraId="1C367133" w14:textId="77777777" w:rsidR="002F3B3B" w:rsidRDefault="002F3B3B" w:rsidP="00D941A2">
      <w:pPr>
        <w:tabs>
          <w:tab w:val="left" w:pos="1425"/>
        </w:tabs>
        <w:rPr>
          <w:rFonts w:ascii="Arial" w:hAnsi="Arial" w:cs="Arial"/>
        </w:rPr>
      </w:pPr>
    </w:p>
    <w:p w14:paraId="6FA166F3" w14:textId="77777777" w:rsidR="00D941A2" w:rsidRDefault="00D941A2" w:rsidP="00D941A2">
      <w:pPr>
        <w:tabs>
          <w:tab w:val="left" w:pos="1425"/>
        </w:tabs>
        <w:rPr>
          <w:rFonts w:ascii="Arial" w:hAnsi="Arial" w:cs="Arial"/>
        </w:rPr>
      </w:pPr>
    </w:p>
    <w:p w14:paraId="1DF765AD" w14:textId="77777777" w:rsidR="00D941A2" w:rsidRDefault="00D941A2" w:rsidP="00D941A2">
      <w:pPr>
        <w:tabs>
          <w:tab w:val="left" w:pos="1425"/>
        </w:tabs>
        <w:rPr>
          <w:rFonts w:ascii="Arial" w:hAnsi="Arial" w:cs="Arial"/>
        </w:rPr>
      </w:pPr>
    </w:p>
    <w:p w14:paraId="370458D1" w14:textId="77777777" w:rsidR="002F3B3B" w:rsidRPr="00135627" w:rsidRDefault="002F3B3B" w:rsidP="00B3224B">
      <w:pPr>
        <w:rPr>
          <w:rFonts w:ascii="Arial" w:hAnsi="Arial" w:cs="Arial"/>
        </w:rPr>
      </w:pPr>
    </w:p>
    <w:sectPr w:rsidR="002F3B3B" w:rsidRPr="00135627" w:rsidSect="00B11A88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8DE5E0" w14:textId="77777777" w:rsidR="0065202E" w:rsidRDefault="0065202E">
      <w:r>
        <w:separator/>
      </w:r>
    </w:p>
  </w:endnote>
  <w:endnote w:type="continuationSeparator" w:id="0">
    <w:p w14:paraId="3D9E8F0D" w14:textId="77777777" w:rsidR="0065202E" w:rsidRDefault="00652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92"/>
      <w:gridCol w:w="2750"/>
    </w:tblGrid>
    <w:tr w:rsidR="00980ADB" w:rsidRPr="00941C3B" w14:paraId="479EF36E" w14:textId="77777777" w:rsidTr="00B11A88">
      <w:tc>
        <w:tcPr>
          <w:tcW w:w="3512" w:type="pct"/>
        </w:tcPr>
        <w:p w14:paraId="7D056198" w14:textId="5099AEF7" w:rsidR="00980ADB" w:rsidRPr="00941C3B" w:rsidRDefault="00980ADB" w:rsidP="00980ADB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</w:t>
          </w:r>
          <w:r w:rsidRPr="003C1652">
            <w:rPr>
              <w:rFonts w:ascii="Arial" w:hAnsi="Arial" w:cs="Arial"/>
              <w:sz w:val="18"/>
              <w:szCs w:val="18"/>
            </w:rPr>
            <w:t xml:space="preserve"> </w:t>
          </w:r>
          <w:r w:rsidRPr="002223E3">
            <w:rPr>
              <w:rFonts w:ascii="Arial" w:hAnsi="Arial" w:cs="Arial"/>
              <w:sz w:val="18"/>
              <w:szCs w:val="18"/>
            </w:rPr>
            <w:t>CS_FM_SU0008</w:t>
          </w:r>
          <w:r>
            <w:rPr>
              <w:rFonts w:ascii="Arial" w:hAnsi="Arial" w:cs="Arial"/>
              <w:color w:val="333333"/>
              <w:sz w:val="18"/>
              <w:szCs w:val="18"/>
            </w:rPr>
            <w:t xml:space="preserve"> Revision </w:t>
          </w:r>
          <w:r w:rsidR="00125388">
            <w:rPr>
              <w:rFonts w:ascii="Arial" w:hAnsi="Arial" w:cs="Arial"/>
              <w:color w:val="333333"/>
              <w:sz w:val="18"/>
              <w:szCs w:val="18"/>
            </w:rPr>
            <w:t>7</w:t>
          </w:r>
        </w:p>
      </w:tc>
      <w:tc>
        <w:tcPr>
          <w:tcW w:w="1488" w:type="pct"/>
        </w:tcPr>
        <w:p w14:paraId="527E0552" w14:textId="77777777" w:rsidR="00980ADB" w:rsidRPr="00941C3B" w:rsidRDefault="00980ADB" w:rsidP="00980ADB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CS_WI_SU00</w:t>
          </w:r>
          <w:r w:rsidR="00D941A2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980ADB" w:rsidRPr="00941C3B" w14:paraId="6353C780" w14:textId="77777777" w:rsidTr="00B11A88">
      <w:tc>
        <w:tcPr>
          <w:tcW w:w="3512" w:type="pct"/>
        </w:tcPr>
        <w:p w14:paraId="37ED983B" w14:textId="762FF70C" w:rsidR="00980ADB" w:rsidRPr="00941C3B" w:rsidRDefault="00980ADB" w:rsidP="00980ADB">
          <w:pPr>
            <w:pStyle w:val="a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A93AB1">
            <w:rPr>
              <w:rFonts w:ascii="Arial" w:hAnsi="Arial" w:cs="Arial"/>
              <w:sz w:val="18"/>
              <w:szCs w:val="18"/>
            </w:rPr>
            <w:t>0</w:t>
          </w:r>
          <w:r w:rsidR="00D941A2">
            <w:rPr>
              <w:rFonts w:ascii="Arial" w:hAnsi="Arial" w:cs="Arial"/>
              <w:sz w:val="18"/>
              <w:szCs w:val="18"/>
            </w:rPr>
            <w:t>1Feb</w:t>
          </w:r>
          <w:r>
            <w:rPr>
              <w:rFonts w:ascii="Arial" w:hAnsi="Arial" w:cs="Arial"/>
              <w:sz w:val="18"/>
              <w:szCs w:val="18"/>
              <w:lang w:eastAsia="ja-JP"/>
            </w:rPr>
            <w:t>20</w:t>
          </w:r>
          <w:r w:rsidR="00D941A2">
            <w:rPr>
              <w:rFonts w:ascii="Arial" w:hAnsi="Arial" w:cs="Arial"/>
              <w:sz w:val="18"/>
              <w:szCs w:val="18"/>
              <w:lang w:eastAsia="ja-JP"/>
            </w:rPr>
            <w:t>2</w:t>
          </w:r>
          <w:r w:rsidR="00125388">
            <w:rPr>
              <w:rFonts w:ascii="Arial" w:hAnsi="Arial" w:cs="Arial"/>
              <w:sz w:val="18"/>
              <w:szCs w:val="18"/>
              <w:lang w:eastAsia="ja-JP"/>
            </w:rPr>
            <w:t>2</w:t>
          </w:r>
        </w:p>
      </w:tc>
      <w:tc>
        <w:tcPr>
          <w:tcW w:w="1488" w:type="pct"/>
        </w:tcPr>
        <w:p w14:paraId="30F5DE09" w14:textId="77777777" w:rsidR="00980ADB" w:rsidRDefault="00980ADB" w:rsidP="00980ADB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019573D" w14:textId="17E7B525" w:rsidR="00B3224B" w:rsidRPr="00980ADB" w:rsidRDefault="00980ADB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 xml:space="preserve">Copyright © </w:t>
    </w:r>
    <w:r>
      <w:rPr>
        <w:rStyle w:val="a7"/>
        <w:rFonts w:ascii="Arial" w:hAnsi="Arial" w:cs="Arial"/>
        <w:sz w:val="16"/>
        <w:szCs w:val="16"/>
        <w:lang w:eastAsia="ja-JP"/>
      </w:rPr>
      <w:t xml:space="preserve">2010, </w:t>
    </w:r>
    <w:r>
      <w:rPr>
        <w:rStyle w:val="a7"/>
        <w:rFonts w:ascii="Arial" w:hAnsi="Arial" w:cs="Arial" w:hint="eastAsia"/>
        <w:sz w:val="16"/>
        <w:szCs w:val="16"/>
        <w:lang w:eastAsia="ja-JP"/>
      </w:rPr>
      <w:t>20</w:t>
    </w:r>
    <w:r>
      <w:rPr>
        <w:rStyle w:val="a7"/>
        <w:rFonts w:ascii="Arial" w:hAnsi="Arial" w:cs="Arial"/>
        <w:sz w:val="16"/>
        <w:szCs w:val="16"/>
        <w:lang w:eastAsia="ja-JP"/>
      </w:rPr>
      <w:t>12</w:t>
    </w:r>
    <w:r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7"/>
        <w:rFonts w:ascii="Arial" w:hAnsi="Arial" w:cs="Arial"/>
        <w:sz w:val="16"/>
        <w:szCs w:val="16"/>
        <w:lang w:eastAsia="ja-JP"/>
      </w:rPr>
      <w:t>, 2018, 2019</w:t>
    </w:r>
    <w:r w:rsidR="00D941A2">
      <w:rPr>
        <w:rStyle w:val="a7"/>
        <w:rFonts w:ascii="Arial" w:hAnsi="Arial" w:cs="Arial"/>
        <w:sz w:val="16"/>
        <w:szCs w:val="16"/>
        <w:lang w:eastAsia="ja-JP"/>
      </w:rPr>
      <w:t>, 2020</w:t>
    </w:r>
    <w:r w:rsidR="00125388">
      <w:rPr>
        <w:rStyle w:val="a7"/>
        <w:rFonts w:ascii="Arial" w:hAnsi="Arial" w:cs="Arial"/>
        <w:sz w:val="16"/>
        <w:szCs w:val="16"/>
        <w:lang w:eastAsia="ja-JP"/>
      </w:rPr>
      <w:t>, 2022</w:t>
    </w:r>
    <w:r>
      <w:rPr>
        <w:rStyle w:val="a7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6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13772" w:rsidRPr="00941C3B" w14:paraId="5C8672CE" w14:textId="77777777" w:rsidTr="00135627">
      <w:tc>
        <w:tcPr>
          <w:tcW w:w="6588" w:type="dxa"/>
        </w:tcPr>
        <w:p w14:paraId="37AA9B36" w14:textId="77777777" w:rsidR="00813772" w:rsidRPr="00941C3B" w:rsidRDefault="00813772" w:rsidP="007709A8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</w:t>
          </w:r>
          <w:r w:rsidRPr="003C1652">
            <w:rPr>
              <w:rFonts w:ascii="Arial" w:hAnsi="Arial" w:cs="Arial"/>
              <w:sz w:val="18"/>
              <w:szCs w:val="18"/>
            </w:rPr>
            <w:t xml:space="preserve"> </w:t>
          </w:r>
          <w:r w:rsidR="003C1652" w:rsidRPr="002223E3">
            <w:rPr>
              <w:rFonts w:ascii="Arial" w:hAnsi="Arial" w:cs="Arial"/>
              <w:sz w:val="18"/>
              <w:szCs w:val="18"/>
            </w:rPr>
            <w:t>CS_FM_SU0008</w:t>
          </w:r>
          <w:r w:rsidR="00E669A2">
            <w:rPr>
              <w:rFonts w:ascii="Arial" w:hAnsi="Arial" w:cs="Arial"/>
              <w:color w:val="333333"/>
              <w:sz w:val="18"/>
              <w:szCs w:val="18"/>
            </w:rPr>
            <w:t xml:space="preserve"> Revision </w:t>
          </w:r>
          <w:r w:rsidR="00780E0C">
            <w:rPr>
              <w:rFonts w:ascii="Arial" w:hAnsi="Arial" w:cs="Arial" w:hint="eastAsia"/>
              <w:color w:val="333333"/>
              <w:sz w:val="18"/>
              <w:szCs w:val="18"/>
              <w:lang w:eastAsia="ja-JP"/>
            </w:rPr>
            <w:t>6</w:t>
          </w:r>
        </w:p>
      </w:tc>
      <w:tc>
        <w:tcPr>
          <w:tcW w:w="2790" w:type="dxa"/>
        </w:tcPr>
        <w:p w14:paraId="271144BB" w14:textId="77777777" w:rsidR="00813772" w:rsidRPr="00941C3B" w:rsidRDefault="00B167F1" w:rsidP="003C1652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3C1652">
            <w:rPr>
              <w:rFonts w:ascii="Arial" w:hAnsi="Arial" w:cs="Arial" w:hint="eastAsia"/>
              <w:sz w:val="18"/>
              <w:szCs w:val="18"/>
              <w:lang w:eastAsia="ja-JP"/>
            </w:rPr>
            <w:t>CS_WI_SU00</w:t>
          </w:r>
          <w:r w:rsidR="00780E0C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813772" w:rsidRPr="00941C3B" w14:paraId="3148F540" w14:textId="77777777" w:rsidTr="00135627">
      <w:tc>
        <w:tcPr>
          <w:tcW w:w="6588" w:type="dxa"/>
        </w:tcPr>
        <w:p w14:paraId="2CEF1D82" w14:textId="77777777" w:rsidR="00813772" w:rsidRPr="00941C3B" w:rsidRDefault="00813772" w:rsidP="00817434">
          <w:pPr>
            <w:pStyle w:val="a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4C1DC5">
            <w:rPr>
              <w:rFonts w:ascii="Arial" w:hAnsi="Arial" w:cs="Arial"/>
              <w:sz w:val="18"/>
              <w:szCs w:val="18"/>
            </w:rPr>
            <w:t>0</w:t>
          </w:r>
          <w:r w:rsidR="00780E0C">
            <w:rPr>
              <w:rFonts w:ascii="Arial" w:hAnsi="Arial" w:cs="Arial"/>
              <w:sz w:val="18"/>
              <w:szCs w:val="18"/>
            </w:rPr>
            <w:t>1Feb</w:t>
          </w:r>
          <w:r w:rsidR="00C51874">
            <w:rPr>
              <w:rFonts w:ascii="Arial" w:hAnsi="Arial" w:cs="Arial"/>
              <w:sz w:val="18"/>
              <w:szCs w:val="18"/>
              <w:lang w:eastAsia="ja-JP"/>
            </w:rPr>
            <w:t>20</w:t>
          </w:r>
          <w:r w:rsidR="00780E0C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2790" w:type="dxa"/>
        </w:tcPr>
        <w:p w14:paraId="6C4BC171" w14:textId="77777777" w:rsidR="00813772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6F572FD" w14:textId="77777777" w:rsidR="00813772" w:rsidRDefault="003C1652" w:rsidP="00135627">
    <w:pPr>
      <w:pStyle w:val="a5"/>
      <w:rPr>
        <w:rStyle w:val="a7"/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 xml:space="preserve">Copyright © </w:t>
    </w:r>
    <w:r w:rsidR="00885F06">
      <w:rPr>
        <w:rStyle w:val="a7"/>
        <w:rFonts w:ascii="Arial" w:hAnsi="Arial" w:cs="Arial"/>
        <w:sz w:val="16"/>
        <w:szCs w:val="16"/>
        <w:lang w:eastAsia="ja-JP"/>
      </w:rPr>
      <w:t xml:space="preserve">2010, </w:t>
    </w:r>
    <w:r w:rsidR="00C51874">
      <w:rPr>
        <w:rStyle w:val="a7"/>
        <w:rFonts w:ascii="Arial" w:hAnsi="Arial" w:cs="Arial" w:hint="eastAsia"/>
        <w:sz w:val="16"/>
        <w:szCs w:val="16"/>
        <w:lang w:eastAsia="ja-JP"/>
      </w:rPr>
      <w:t>20</w:t>
    </w:r>
    <w:r w:rsidR="00C51874">
      <w:rPr>
        <w:rStyle w:val="a7"/>
        <w:rFonts w:ascii="Arial" w:hAnsi="Arial" w:cs="Arial"/>
        <w:sz w:val="16"/>
        <w:szCs w:val="16"/>
        <w:lang w:eastAsia="ja-JP"/>
      </w:rPr>
      <w:t>12</w:t>
    </w:r>
    <w:r w:rsidR="000903DC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817434">
      <w:rPr>
        <w:rStyle w:val="a7"/>
        <w:rFonts w:ascii="Arial" w:hAnsi="Arial" w:cs="Arial"/>
        <w:sz w:val="16"/>
        <w:szCs w:val="16"/>
        <w:lang w:eastAsia="ja-JP"/>
      </w:rPr>
      <w:t>, 2018</w:t>
    </w:r>
    <w:r w:rsidR="00980ADB">
      <w:rPr>
        <w:rStyle w:val="a7"/>
        <w:rFonts w:ascii="Arial" w:hAnsi="Arial" w:cs="Arial"/>
        <w:sz w:val="16"/>
        <w:szCs w:val="16"/>
        <w:lang w:eastAsia="ja-JP"/>
      </w:rPr>
      <w:t>, 2019</w:t>
    </w:r>
    <w:r w:rsidR="00780E0C">
      <w:rPr>
        <w:rStyle w:val="a7"/>
        <w:rFonts w:ascii="Arial" w:hAnsi="Arial" w:cs="Arial"/>
        <w:sz w:val="16"/>
        <w:szCs w:val="16"/>
        <w:lang w:eastAsia="ja-JP"/>
      </w:rPr>
      <w:t>, 2020</w:t>
    </w:r>
    <w:r w:rsidR="00813772">
      <w:rPr>
        <w:rStyle w:val="a7"/>
        <w:rFonts w:ascii="Arial" w:hAnsi="Arial" w:cs="Arial"/>
        <w:sz w:val="16"/>
        <w:szCs w:val="16"/>
      </w:rPr>
      <w:t xml:space="preserve"> </w:t>
    </w:r>
    <w:r w:rsidR="002223E3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5EEE32" w14:textId="77777777" w:rsidR="0065202E" w:rsidRDefault="0065202E">
      <w:r>
        <w:separator/>
      </w:r>
    </w:p>
  </w:footnote>
  <w:footnote w:type="continuationSeparator" w:id="0">
    <w:p w14:paraId="2798D44F" w14:textId="77777777" w:rsidR="0065202E" w:rsidRDefault="00652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ook w:val="0000" w:firstRow="0" w:lastRow="0" w:firstColumn="0" w:lastColumn="0" w:noHBand="0" w:noVBand="0"/>
    </w:tblPr>
    <w:tblGrid>
      <w:gridCol w:w="6517"/>
      <w:gridCol w:w="2725"/>
    </w:tblGrid>
    <w:tr w:rsidR="00980ADB" w:rsidRPr="00941C3B" w14:paraId="43F65A13" w14:textId="77777777" w:rsidTr="00B11A88">
      <w:trPr>
        <w:cantSplit/>
        <w:trHeight w:val="360"/>
      </w:trPr>
      <w:tc>
        <w:tcPr>
          <w:tcW w:w="3526" w:type="pct"/>
          <w:tcBorders>
            <w:bottom w:val="single" w:sz="12" w:space="0" w:color="auto"/>
          </w:tcBorders>
          <w:vAlign w:val="center"/>
        </w:tcPr>
        <w:p w14:paraId="1F1D5951" w14:textId="77777777" w:rsidR="00980ADB" w:rsidRDefault="00980ADB" w:rsidP="00980ADB">
          <w:pPr>
            <w:ind w:left="-108"/>
            <w:rPr>
              <w:rFonts w:ascii="Arial" w:hAnsi="Arial" w:cs="Arial"/>
              <w:noProof/>
              <w:sz w:val="22"/>
              <w:szCs w:val="22"/>
            </w:rPr>
          </w:pPr>
          <w:r w:rsidRPr="00980ADB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0EA3307C" wp14:editId="2587CCE8">
                <wp:extent cx="2314286" cy="666667"/>
                <wp:effectExtent l="0" t="0" r="0" b="63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3F84DC5" w14:textId="77777777" w:rsidR="00980ADB" w:rsidRPr="00980ADB" w:rsidRDefault="00980ADB" w:rsidP="00980ADB">
          <w:pPr>
            <w:ind w:left="-108"/>
            <w:rPr>
              <w:rFonts w:ascii="Arial" w:hAnsi="Arial" w:cs="Arial"/>
              <w:noProof/>
              <w:sz w:val="22"/>
              <w:szCs w:val="22"/>
            </w:rPr>
          </w:pPr>
          <w:r w:rsidRPr="00980ADB">
            <w:rPr>
              <w:rFonts w:ascii="Arial" w:hAnsi="Arial" w:cs="Arial"/>
              <w:noProof/>
              <w:sz w:val="22"/>
              <w:szCs w:val="22"/>
            </w:rPr>
            <w:t>Record Form of Processing Quality Information of IP</w:t>
          </w:r>
        </w:p>
      </w:tc>
      <w:tc>
        <w:tcPr>
          <w:tcW w:w="1474" w:type="pct"/>
          <w:tcBorders>
            <w:bottom w:val="single" w:sz="12" w:space="0" w:color="auto"/>
          </w:tcBorders>
          <w:vAlign w:val="center"/>
        </w:tcPr>
        <w:p w14:paraId="27CC5423" w14:textId="77777777" w:rsidR="00980ADB" w:rsidRDefault="00980ADB" w:rsidP="00980AD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4C486D3" w14:textId="77777777" w:rsidR="00980ADB" w:rsidRDefault="00980ADB" w:rsidP="00980AD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2752AC3" w14:textId="77777777" w:rsidR="00980ADB" w:rsidRPr="00980ADB" w:rsidRDefault="00980ADB" w:rsidP="00980AD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80ADB">
            <w:rPr>
              <w:rFonts w:ascii="Arial" w:hAnsi="Arial" w:cs="Arial"/>
              <w:snapToGrid w:val="0"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Pr="00E669A2">
            <w:rPr>
              <w:rFonts w:ascii="Arial" w:hAnsi="Arial" w:cs="Arial"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</w:p>
      </w:tc>
    </w:tr>
  </w:tbl>
  <w:p w14:paraId="5CEA5F92" w14:textId="77777777"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813772" w:rsidRPr="00941C3B" w14:paraId="266AFC8C" w14:textId="77777777" w:rsidTr="00BE007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374B980" w14:textId="77777777" w:rsidR="00BE007D" w:rsidRDefault="00751272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5CC9B2C" wp14:editId="7569DE58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FFD1ED8" w14:textId="77777777" w:rsidR="00813772" w:rsidRPr="00437812" w:rsidRDefault="003C1652" w:rsidP="000903DC">
          <w:pPr>
            <w:tabs>
              <w:tab w:val="left" w:pos="6765"/>
            </w:tabs>
            <w:rPr>
              <w:rFonts w:ascii="Arial" w:hAnsi="Arial" w:cs="Arial"/>
              <w:sz w:val="20"/>
              <w:szCs w:val="20"/>
              <w:lang w:eastAsia="ja-JP"/>
            </w:rPr>
          </w:pPr>
          <w:r w:rsidRPr="00437812">
            <w:rPr>
              <w:rFonts w:ascii="Arial" w:hAnsi="Arial" w:cs="Arial"/>
              <w:sz w:val="20"/>
              <w:szCs w:val="20"/>
            </w:rPr>
            <w:t>Record Form of Processing Quality Information of IP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1C9518EA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EE997AF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26CE3C7" w14:textId="77777777"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EE60A2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EE60A2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E669A2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EE60A2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E669A2" w:rsidRPr="00E669A2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14:paraId="716743A0" w14:textId="77777777" w:rsidR="00813772" w:rsidRDefault="00813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3032A"/>
    <w:rsid w:val="000441B3"/>
    <w:rsid w:val="0004508F"/>
    <w:rsid w:val="00046D5A"/>
    <w:rsid w:val="000767EC"/>
    <w:rsid w:val="000768F2"/>
    <w:rsid w:val="000903DC"/>
    <w:rsid w:val="00094E1A"/>
    <w:rsid w:val="000B1011"/>
    <w:rsid w:val="000C2523"/>
    <w:rsid w:val="000E51F7"/>
    <w:rsid w:val="000E72F4"/>
    <w:rsid w:val="000E7ED7"/>
    <w:rsid w:val="000F1C85"/>
    <w:rsid w:val="001153CE"/>
    <w:rsid w:val="00123144"/>
    <w:rsid w:val="001235F5"/>
    <w:rsid w:val="00125388"/>
    <w:rsid w:val="00135627"/>
    <w:rsid w:val="001402CD"/>
    <w:rsid w:val="00157D23"/>
    <w:rsid w:val="00163D28"/>
    <w:rsid w:val="00172AB5"/>
    <w:rsid w:val="0018531E"/>
    <w:rsid w:val="00190760"/>
    <w:rsid w:val="001A2D24"/>
    <w:rsid w:val="001A2E28"/>
    <w:rsid w:val="001A40A6"/>
    <w:rsid w:val="001A79B2"/>
    <w:rsid w:val="001D2894"/>
    <w:rsid w:val="001F5750"/>
    <w:rsid w:val="00203B8A"/>
    <w:rsid w:val="00216963"/>
    <w:rsid w:val="002223E3"/>
    <w:rsid w:val="002339B5"/>
    <w:rsid w:val="00240423"/>
    <w:rsid w:val="002407A5"/>
    <w:rsid w:val="00296DD7"/>
    <w:rsid w:val="002B2EC4"/>
    <w:rsid w:val="002E5969"/>
    <w:rsid w:val="002F3B3B"/>
    <w:rsid w:val="00312E6E"/>
    <w:rsid w:val="00314E21"/>
    <w:rsid w:val="003217B7"/>
    <w:rsid w:val="00324B0B"/>
    <w:rsid w:val="003434C2"/>
    <w:rsid w:val="00350DBD"/>
    <w:rsid w:val="00361C9B"/>
    <w:rsid w:val="00390AB8"/>
    <w:rsid w:val="00396AC8"/>
    <w:rsid w:val="003C1652"/>
    <w:rsid w:val="003E4D1B"/>
    <w:rsid w:val="00431741"/>
    <w:rsid w:val="00437812"/>
    <w:rsid w:val="0046691C"/>
    <w:rsid w:val="0047239C"/>
    <w:rsid w:val="00480D54"/>
    <w:rsid w:val="00481F18"/>
    <w:rsid w:val="004B04A1"/>
    <w:rsid w:val="004B082E"/>
    <w:rsid w:val="004B276B"/>
    <w:rsid w:val="004C1DC5"/>
    <w:rsid w:val="004D3982"/>
    <w:rsid w:val="005008FE"/>
    <w:rsid w:val="00511B13"/>
    <w:rsid w:val="00537FD9"/>
    <w:rsid w:val="00547D3A"/>
    <w:rsid w:val="00555D20"/>
    <w:rsid w:val="00560805"/>
    <w:rsid w:val="00561363"/>
    <w:rsid w:val="005823CB"/>
    <w:rsid w:val="005A5B72"/>
    <w:rsid w:val="005E5198"/>
    <w:rsid w:val="005F0E0D"/>
    <w:rsid w:val="005F1CBC"/>
    <w:rsid w:val="005F46B3"/>
    <w:rsid w:val="005F723C"/>
    <w:rsid w:val="00617E2F"/>
    <w:rsid w:val="00621010"/>
    <w:rsid w:val="00626646"/>
    <w:rsid w:val="00631429"/>
    <w:rsid w:val="00640A41"/>
    <w:rsid w:val="0065202E"/>
    <w:rsid w:val="0065512A"/>
    <w:rsid w:val="0066463D"/>
    <w:rsid w:val="006A666D"/>
    <w:rsid w:val="006B047F"/>
    <w:rsid w:val="006D67E6"/>
    <w:rsid w:val="006F60D0"/>
    <w:rsid w:val="00705CBD"/>
    <w:rsid w:val="00735B0D"/>
    <w:rsid w:val="00751272"/>
    <w:rsid w:val="00767FCF"/>
    <w:rsid w:val="007709A8"/>
    <w:rsid w:val="00776C11"/>
    <w:rsid w:val="00780E0C"/>
    <w:rsid w:val="007A5363"/>
    <w:rsid w:val="007D18B9"/>
    <w:rsid w:val="007D46ED"/>
    <w:rsid w:val="007D4855"/>
    <w:rsid w:val="007F4D86"/>
    <w:rsid w:val="00813772"/>
    <w:rsid w:val="00817434"/>
    <w:rsid w:val="0081757B"/>
    <w:rsid w:val="00860A59"/>
    <w:rsid w:val="00876272"/>
    <w:rsid w:val="00881AA9"/>
    <w:rsid w:val="00881AF8"/>
    <w:rsid w:val="00885F06"/>
    <w:rsid w:val="00891481"/>
    <w:rsid w:val="00892319"/>
    <w:rsid w:val="008F5A10"/>
    <w:rsid w:val="0090223C"/>
    <w:rsid w:val="0091504A"/>
    <w:rsid w:val="009377B5"/>
    <w:rsid w:val="00941C3B"/>
    <w:rsid w:val="00967E9E"/>
    <w:rsid w:val="00980ADB"/>
    <w:rsid w:val="0099575E"/>
    <w:rsid w:val="009A6579"/>
    <w:rsid w:val="009F0ADE"/>
    <w:rsid w:val="00A13F08"/>
    <w:rsid w:val="00A22C57"/>
    <w:rsid w:val="00A32B1C"/>
    <w:rsid w:val="00A34FE0"/>
    <w:rsid w:val="00A3604D"/>
    <w:rsid w:val="00A36D07"/>
    <w:rsid w:val="00A53F24"/>
    <w:rsid w:val="00A62977"/>
    <w:rsid w:val="00A9039C"/>
    <w:rsid w:val="00A93AB1"/>
    <w:rsid w:val="00AA00DB"/>
    <w:rsid w:val="00AA1668"/>
    <w:rsid w:val="00AB06CF"/>
    <w:rsid w:val="00AB4F52"/>
    <w:rsid w:val="00AE4E14"/>
    <w:rsid w:val="00AF4EFE"/>
    <w:rsid w:val="00B11A88"/>
    <w:rsid w:val="00B167F1"/>
    <w:rsid w:val="00B261DD"/>
    <w:rsid w:val="00B30F62"/>
    <w:rsid w:val="00B3224B"/>
    <w:rsid w:val="00B42155"/>
    <w:rsid w:val="00B7084D"/>
    <w:rsid w:val="00B72363"/>
    <w:rsid w:val="00B74628"/>
    <w:rsid w:val="00BC3C22"/>
    <w:rsid w:val="00BD19C4"/>
    <w:rsid w:val="00BE007D"/>
    <w:rsid w:val="00C01465"/>
    <w:rsid w:val="00C51874"/>
    <w:rsid w:val="00C73408"/>
    <w:rsid w:val="00C8775F"/>
    <w:rsid w:val="00C90C95"/>
    <w:rsid w:val="00C92BE4"/>
    <w:rsid w:val="00CA0C81"/>
    <w:rsid w:val="00CC4773"/>
    <w:rsid w:val="00CF60FD"/>
    <w:rsid w:val="00D17159"/>
    <w:rsid w:val="00D34700"/>
    <w:rsid w:val="00D7795D"/>
    <w:rsid w:val="00D932A6"/>
    <w:rsid w:val="00D941A2"/>
    <w:rsid w:val="00DB147D"/>
    <w:rsid w:val="00DC6DAC"/>
    <w:rsid w:val="00DE6F30"/>
    <w:rsid w:val="00E065CD"/>
    <w:rsid w:val="00E11D77"/>
    <w:rsid w:val="00E12F0C"/>
    <w:rsid w:val="00E27723"/>
    <w:rsid w:val="00E45B70"/>
    <w:rsid w:val="00E60590"/>
    <w:rsid w:val="00E669A2"/>
    <w:rsid w:val="00E70F75"/>
    <w:rsid w:val="00E7447F"/>
    <w:rsid w:val="00E764D7"/>
    <w:rsid w:val="00E818F8"/>
    <w:rsid w:val="00EA4A5E"/>
    <w:rsid w:val="00EB012A"/>
    <w:rsid w:val="00EB6CD2"/>
    <w:rsid w:val="00ED7A0D"/>
    <w:rsid w:val="00EE60A2"/>
    <w:rsid w:val="00EF549F"/>
    <w:rsid w:val="00F266E8"/>
    <w:rsid w:val="00F53968"/>
    <w:rsid w:val="00F73D41"/>
    <w:rsid w:val="00F75598"/>
    <w:rsid w:val="00F83A16"/>
    <w:rsid w:val="00F944E1"/>
    <w:rsid w:val="00F94C45"/>
    <w:rsid w:val="00FA6C08"/>
    <w:rsid w:val="00FA7DC7"/>
    <w:rsid w:val="00FC2102"/>
    <w:rsid w:val="00FD4BA4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E04B276"/>
  <w15:docId w15:val="{6C2B45E8-AE64-4B97-90A5-9287408D7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38AD7-3D13-44AD-9719-5AEF35CBE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44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Kurata, Yoko</cp:lastModifiedBy>
  <cp:revision>31</cp:revision>
  <cp:lastPrinted>2014-01-16T07:00:00Z</cp:lastPrinted>
  <dcterms:created xsi:type="dcterms:W3CDTF">2009-10-08T12:34:00Z</dcterms:created>
  <dcterms:modified xsi:type="dcterms:W3CDTF">2021-12-09T08:30:00Z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