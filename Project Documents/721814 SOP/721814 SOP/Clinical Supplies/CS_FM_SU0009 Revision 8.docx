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72E445" w14:textId="77777777" w:rsidR="003E4D1B" w:rsidRPr="0094037C" w:rsidRDefault="0094037C" w:rsidP="0094037C">
      <w:pPr>
        <w:jc w:val="center"/>
        <w:rPr>
          <w:rFonts w:ascii="Arial" w:hAnsi="Arial" w:cs="Arial"/>
          <w:b/>
          <w:sz w:val="20"/>
          <w:szCs w:val="20"/>
        </w:rPr>
      </w:pPr>
      <w:r w:rsidRPr="0094037C">
        <w:rPr>
          <w:rFonts w:ascii="Arial" w:hAnsi="Arial" w:cs="Arial"/>
          <w:b/>
          <w:sz w:val="20"/>
          <w:szCs w:val="20"/>
        </w:rPr>
        <w:t>Repo</w:t>
      </w:r>
      <w:r w:rsidR="006675DD">
        <w:rPr>
          <w:rFonts w:ascii="Arial" w:hAnsi="Arial" w:cs="Arial"/>
          <w:b/>
          <w:sz w:val="20"/>
          <w:szCs w:val="20"/>
        </w:rPr>
        <w:t>rt Form of Quality Control of I</w:t>
      </w:r>
      <w:r w:rsidRPr="0094037C">
        <w:rPr>
          <w:rFonts w:ascii="Arial" w:hAnsi="Arial" w:cs="Arial"/>
          <w:b/>
          <w:sz w:val="20"/>
          <w:szCs w:val="20"/>
        </w:rPr>
        <w:t>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1"/>
        <w:gridCol w:w="140"/>
        <w:gridCol w:w="871"/>
        <w:gridCol w:w="1941"/>
        <w:gridCol w:w="91"/>
        <w:gridCol w:w="1564"/>
        <w:gridCol w:w="3004"/>
      </w:tblGrid>
      <w:tr w:rsidR="001B2A04" w:rsidRPr="0094037C" w14:paraId="114AC9B3" w14:textId="77777777" w:rsidTr="00D8584D">
        <w:trPr>
          <w:trHeight w:val="497"/>
        </w:trPr>
        <w:tc>
          <w:tcPr>
            <w:tcW w:w="5000" w:type="pct"/>
            <w:gridSpan w:val="7"/>
            <w:vAlign w:val="center"/>
          </w:tcPr>
          <w:p w14:paraId="7BAC050D" w14:textId="77777777" w:rsidR="001B2A04" w:rsidRPr="001B2A04" w:rsidRDefault="001B2A04" w:rsidP="00AA4F12">
            <w:pPr>
              <w:widowControl w:val="0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 w:rsidRPr="001B2A04"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 xml:space="preserve">Part 1: </w:t>
            </w:r>
            <w:r w:rsidRPr="001B2A04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 xml:space="preserve">Reporter and CL </w:t>
            </w:r>
            <w:r w:rsidR="00AA4F12"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 xml:space="preserve">to fill the items below </w:t>
            </w:r>
            <w:r w:rsidRPr="001B2A04"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>and report to IP QC</w:t>
            </w:r>
            <w:r w:rsidR="00B31C0F"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>.</w:t>
            </w:r>
          </w:p>
        </w:tc>
      </w:tr>
      <w:tr w:rsidR="001B2A04" w:rsidRPr="0094037C" w14:paraId="42DA56FE" w14:textId="77777777" w:rsidTr="00D8584D">
        <w:tc>
          <w:tcPr>
            <w:tcW w:w="883" w:type="pct"/>
            <w:vAlign w:val="center"/>
          </w:tcPr>
          <w:p w14:paraId="7D2882CF" w14:textId="597754ED" w:rsidR="001B2A04" w:rsidRPr="0094037C" w:rsidRDefault="001B2A04" w:rsidP="001B2A04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Date reported</w:t>
            </w:r>
            <w:r w:rsidR="00B71686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 from site</w:t>
            </w:r>
          </w:p>
        </w:tc>
        <w:tc>
          <w:tcPr>
            <w:tcW w:w="1646" w:type="pct"/>
            <w:gridSpan w:val="4"/>
            <w:vAlign w:val="center"/>
          </w:tcPr>
          <w:p w14:paraId="162F348A" w14:textId="77777777" w:rsidR="001B2A04" w:rsidRPr="0094037C" w:rsidRDefault="001B2A04" w:rsidP="001B2A04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Pr="0094037C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/m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Pr="0094037C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m/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</w:p>
        </w:tc>
        <w:tc>
          <w:tcPr>
            <w:tcW w:w="846" w:type="pct"/>
            <w:vAlign w:val="center"/>
          </w:tcPr>
          <w:p w14:paraId="2BFF56FE" w14:textId="77777777" w:rsidR="001B2A04" w:rsidRPr="0094037C" w:rsidRDefault="001B2A04" w:rsidP="001A19B2">
            <w:pPr>
              <w:widowControl w:val="0"/>
              <w:jc w:val="center"/>
              <w:rPr>
                <w:rFonts w:ascii="Arial" w:eastAsia="ＭＳ ゴシック" w:hAnsi="Arial" w:cs="Arial"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ゴシック" w:hAnsi="ＭＳ ゴシック" w:cs="Arial" w:hint="eastAsia"/>
                <w:b/>
                <w:sz w:val="20"/>
                <w:szCs w:val="20"/>
                <w:lang w:eastAsia="ja-JP"/>
              </w:rPr>
              <w:t xml:space="preserve">Date </w:t>
            </w:r>
            <w:r w:rsidR="001A19B2">
              <w:rPr>
                <w:rFonts w:ascii="Arial" w:eastAsia="ＭＳ ゴシック" w:hAnsi="ＭＳ ゴシック" w:cs="Arial"/>
                <w:b/>
                <w:sz w:val="20"/>
                <w:szCs w:val="20"/>
                <w:lang w:eastAsia="ja-JP"/>
              </w:rPr>
              <w:t>r</w:t>
            </w:r>
            <w:r w:rsidRPr="0094037C">
              <w:rPr>
                <w:rFonts w:ascii="Arial" w:eastAsia="ＭＳ ゴシック" w:hAnsi="ＭＳ ゴシック" w:cs="Arial" w:hint="eastAsia"/>
                <w:b/>
                <w:sz w:val="20"/>
                <w:szCs w:val="20"/>
                <w:lang w:eastAsia="ja-JP"/>
              </w:rPr>
              <w:t>eceived</w:t>
            </w:r>
          </w:p>
        </w:tc>
        <w:tc>
          <w:tcPr>
            <w:tcW w:w="1625" w:type="pct"/>
            <w:vAlign w:val="center"/>
          </w:tcPr>
          <w:p w14:paraId="7DB92556" w14:textId="77777777" w:rsidR="001B2A04" w:rsidRPr="0094037C" w:rsidRDefault="001B2A04" w:rsidP="001B2A04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Pr="0094037C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/m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Pr="0094037C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m/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</w:p>
        </w:tc>
      </w:tr>
      <w:tr w:rsidR="001B2A04" w:rsidRPr="0094037C" w14:paraId="133194BC" w14:textId="77777777" w:rsidTr="00D8584D">
        <w:tc>
          <w:tcPr>
            <w:tcW w:w="883" w:type="pct"/>
            <w:tcBorders>
              <w:bottom w:val="single" w:sz="4" w:space="0" w:color="auto"/>
            </w:tcBorders>
            <w:vAlign w:val="center"/>
          </w:tcPr>
          <w:p w14:paraId="4D4826C3" w14:textId="77777777" w:rsidR="001B2A04" w:rsidRPr="0094037C" w:rsidRDefault="001B2A04" w:rsidP="001B2A04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Reporter</w:t>
            </w:r>
          </w:p>
        </w:tc>
        <w:tc>
          <w:tcPr>
            <w:tcW w:w="1646" w:type="pct"/>
            <w:gridSpan w:val="4"/>
            <w:tcBorders>
              <w:bottom w:val="single" w:sz="4" w:space="0" w:color="auto"/>
            </w:tcBorders>
            <w:vAlign w:val="center"/>
          </w:tcPr>
          <w:p w14:paraId="6403F488" w14:textId="77777777" w:rsidR="001B2A04" w:rsidRPr="0094037C" w:rsidRDefault="001A19B2" w:rsidP="001B2A04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ゴシック" w:hAnsi="Arial" w:cs="Arial" w:hint="eastAsia"/>
                <w:color w:val="000000"/>
                <w:sz w:val="20"/>
                <w:szCs w:val="20"/>
                <w:lang w:eastAsia="ja-JP"/>
              </w:rPr>
              <w:t>Name</w:t>
            </w:r>
            <w:r>
              <w:rPr>
                <w:rFonts w:ascii="Arial" w:eastAsia="ＭＳ ゴシック" w:hAnsi="Arial" w:cs="Arial"/>
                <w:color w:val="000000"/>
                <w:sz w:val="20"/>
                <w:szCs w:val="20"/>
                <w:lang w:eastAsia="ja-JP"/>
              </w:rPr>
              <w:t>:</w:t>
            </w:r>
          </w:p>
        </w:tc>
        <w:tc>
          <w:tcPr>
            <w:tcW w:w="846" w:type="pct"/>
            <w:tcBorders>
              <w:bottom w:val="single" w:sz="4" w:space="0" w:color="auto"/>
            </w:tcBorders>
            <w:vAlign w:val="center"/>
          </w:tcPr>
          <w:p w14:paraId="06C9029E" w14:textId="77777777" w:rsidR="001B2A04" w:rsidRPr="0094037C" w:rsidRDefault="00632C53" w:rsidP="001B2A04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CL</w:t>
            </w:r>
            <w:r w:rsidR="001B2A04" w:rsidRPr="0094037C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 xml:space="preserve"> received</w:t>
            </w:r>
          </w:p>
        </w:tc>
        <w:tc>
          <w:tcPr>
            <w:tcW w:w="1625" w:type="pct"/>
            <w:tcBorders>
              <w:bottom w:val="single" w:sz="4" w:space="0" w:color="auto"/>
            </w:tcBorders>
            <w:vAlign w:val="center"/>
          </w:tcPr>
          <w:p w14:paraId="68760884" w14:textId="77777777" w:rsidR="001B2A04" w:rsidRPr="0094037C" w:rsidRDefault="001B2A04" w:rsidP="001A19B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ゴシック" w:hAnsi="Arial" w:cs="Arial" w:hint="eastAsia"/>
                <w:color w:val="000000"/>
                <w:sz w:val="20"/>
                <w:szCs w:val="20"/>
                <w:lang w:eastAsia="ja-JP"/>
              </w:rPr>
              <w:t>Name</w:t>
            </w:r>
            <w:r>
              <w:rPr>
                <w:rFonts w:ascii="Arial" w:eastAsia="ＭＳ ゴシック" w:hAnsi="Arial" w:cs="Arial"/>
                <w:color w:val="000000"/>
                <w:sz w:val="20"/>
                <w:szCs w:val="20"/>
                <w:lang w:eastAsia="ja-JP"/>
              </w:rPr>
              <w:t xml:space="preserve">: </w:t>
            </w:r>
          </w:p>
        </w:tc>
      </w:tr>
      <w:tr w:rsidR="001B2A04" w:rsidRPr="0094037C" w14:paraId="6EFC2C2B" w14:textId="77777777" w:rsidTr="00D8584D">
        <w:tc>
          <w:tcPr>
            <w:tcW w:w="883" w:type="pct"/>
            <w:vAlign w:val="center"/>
          </w:tcPr>
          <w:p w14:paraId="7023AF89" w14:textId="77777777" w:rsidR="001B2A04" w:rsidRPr="0094037C" w:rsidRDefault="001B2A04" w:rsidP="001B2A04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ゴシック" w:hAnsi="ＭＳ ゴシック" w:cs="Arial" w:hint="eastAsia"/>
                <w:b/>
                <w:sz w:val="20"/>
                <w:szCs w:val="20"/>
                <w:lang w:eastAsia="ja-JP"/>
              </w:rPr>
              <w:t>Name of IP</w:t>
            </w:r>
          </w:p>
        </w:tc>
        <w:tc>
          <w:tcPr>
            <w:tcW w:w="1646" w:type="pct"/>
            <w:gridSpan w:val="4"/>
            <w:vAlign w:val="center"/>
          </w:tcPr>
          <w:p w14:paraId="2412004D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</w:p>
        </w:tc>
        <w:tc>
          <w:tcPr>
            <w:tcW w:w="846" w:type="pct"/>
            <w:vAlign w:val="center"/>
          </w:tcPr>
          <w:p w14:paraId="61A2423E" w14:textId="77777777" w:rsidR="001B2A04" w:rsidRPr="0094037C" w:rsidRDefault="001B2A04" w:rsidP="001B2A04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ゴシック" w:hAnsi="ＭＳ ゴシック" w:cs="Arial" w:hint="eastAsia"/>
                <w:b/>
                <w:sz w:val="20"/>
                <w:szCs w:val="20"/>
                <w:lang w:eastAsia="ja-JP"/>
              </w:rPr>
              <w:t>Lot No.</w:t>
            </w:r>
          </w:p>
        </w:tc>
        <w:tc>
          <w:tcPr>
            <w:tcW w:w="1625" w:type="pct"/>
            <w:vAlign w:val="center"/>
          </w:tcPr>
          <w:p w14:paraId="28D42E2D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</w:p>
        </w:tc>
      </w:tr>
      <w:tr w:rsidR="001B2A04" w:rsidRPr="0094037C" w14:paraId="55A6AFBC" w14:textId="77777777" w:rsidTr="00D8584D">
        <w:tc>
          <w:tcPr>
            <w:tcW w:w="883" w:type="pct"/>
            <w:vAlign w:val="center"/>
          </w:tcPr>
          <w:p w14:paraId="5B3753D2" w14:textId="77777777" w:rsidR="001B2A04" w:rsidRPr="005D397D" w:rsidRDefault="001B2A04" w:rsidP="001B2A04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>Protoc</w:t>
            </w:r>
            <w:r w:rsidR="004F1C99">
              <w:rPr>
                <w:rFonts w:ascii="Arial" w:hAnsi="Arial" w:cs="Arial"/>
                <w:b/>
                <w:sz w:val="20"/>
                <w:szCs w:val="20"/>
                <w:lang w:eastAsia="ja-JP"/>
              </w:rPr>
              <w:t>o</w:t>
            </w:r>
            <w:r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 xml:space="preserve">l </w:t>
            </w:r>
            <w:r w:rsidR="003A143E">
              <w:rPr>
                <w:rFonts w:ascii="Arial" w:hAnsi="Arial" w:cs="Arial"/>
                <w:b/>
                <w:sz w:val="20"/>
                <w:szCs w:val="20"/>
                <w:lang w:eastAsia="ja-JP"/>
              </w:rPr>
              <w:t>No.</w:t>
            </w:r>
          </w:p>
        </w:tc>
        <w:tc>
          <w:tcPr>
            <w:tcW w:w="1646" w:type="pct"/>
            <w:gridSpan w:val="4"/>
            <w:vAlign w:val="center"/>
          </w:tcPr>
          <w:p w14:paraId="74979633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</w:p>
        </w:tc>
        <w:tc>
          <w:tcPr>
            <w:tcW w:w="846" w:type="pct"/>
            <w:vAlign w:val="center"/>
          </w:tcPr>
          <w:p w14:paraId="766A067B" w14:textId="77777777" w:rsidR="001B2A04" w:rsidRPr="005D397D" w:rsidRDefault="001B2A04" w:rsidP="001B2A04">
            <w:pPr>
              <w:widowControl w:val="0"/>
              <w:jc w:val="center"/>
              <w:rPr>
                <w:rFonts w:ascii="Arial" w:hAnsi="ＭＳ ゴシック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hAnsi="ＭＳ ゴシック" w:cs="Arial" w:hint="eastAsia"/>
                <w:b/>
                <w:sz w:val="20"/>
                <w:szCs w:val="20"/>
                <w:lang w:eastAsia="ja-JP"/>
              </w:rPr>
              <w:t xml:space="preserve">Project </w:t>
            </w:r>
            <w:r w:rsidR="003A143E">
              <w:rPr>
                <w:rFonts w:ascii="Arial" w:hAnsi="ＭＳ ゴシック" w:cs="Arial"/>
                <w:b/>
                <w:sz w:val="20"/>
                <w:szCs w:val="20"/>
                <w:lang w:eastAsia="ja-JP"/>
              </w:rPr>
              <w:t>No.</w:t>
            </w:r>
          </w:p>
        </w:tc>
        <w:tc>
          <w:tcPr>
            <w:tcW w:w="1625" w:type="pct"/>
            <w:vAlign w:val="center"/>
          </w:tcPr>
          <w:p w14:paraId="5C878282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</w:p>
        </w:tc>
      </w:tr>
      <w:tr w:rsidR="00363811" w:rsidRPr="0094037C" w14:paraId="772EE769" w14:textId="77777777" w:rsidTr="00D8584D">
        <w:tc>
          <w:tcPr>
            <w:tcW w:w="883" w:type="pct"/>
            <w:vAlign w:val="center"/>
          </w:tcPr>
          <w:p w14:paraId="76B09875" w14:textId="77777777" w:rsidR="00363811" w:rsidRDefault="00363811" w:rsidP="001B2A04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ゴシック" w:hAnsi="ＭＳ ゴシック" w:cs="Arial" w:hint="eastAsia"/>
                <w:b/>
                <w:sz w:val="20"/>
                <w:szCs w:val="20"/>
                <w:lang w:eastAsia="ja-JP"/>
              </w:rPr>
              <w:t>Name of S</w:t>
            </w:r>
            <w:r w:rsidRPr="0094037C">
              <w:rPr>
                <w:rFonts w:ascii="Arial" w:eastAsia="ＭＳ ゴシック" w:hAnsi="ＭＳ ゴシック" w:cs="Arial" w:hint="eastAsia"/>
                <w:b/>
                <w:sz w:val="20"/>
                <w:szCs w:val="20"/>
                <w:lang w:eastAsia="ja-JP"/>
              </w:rPr>
              <w:t>ite</w:t>
            </w:r>
          </w:p>
        </w:tc>
        <w:tc>
          <w:tcPr>
            <w:tcW w:w="4117" w:type="pct"/>
            <w:gridSpan w:val="6"/>
            <w:vAlign w:val="center"/>
          </w:tcPr>
          <w:p w14:paraId="6FD5C68C" w14:textId="77777777" w:rsidR="00363811" w:rsidRPr="0094037C" w:rsidRDefault="00363811" w:rsidP="001B2A04">
            <w:pPr>
              <w:widowControl w:val="0"/>
              <w:jc w:val="both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</w:p>
        </w:tc>
      </w:tr>
      <w:tr w:rsidR="00363811" w:rsidRPr="0094037C" w14:paraId="44A020CA" w14:textId="77777777" w:rsidTr="00D8584D">
        <w:tc>
          <w:tcPr>
            <w:tcW w:w="5000" w:type="pct"/>
            <w:gridSpan w:val="7"/>
            <w:tcBorders>
              <w:bottom w:val="single" w:sz="4" w:space="0" w:color="auto"/>
            </w:tcBorders>
            <w:vAlign w:val="center"/>
          </w:tcPr>
          <w:p w14:paraId="5D709F67" w14:textId="77777777" w:rsidR="00363811" w:rsidRPr="0094037C" w:rsidRDefault="00363811" w:rsidP="00363811">
            <w:pPr>
              <w:widowControl w:val="0"/>
              <w:jc w:val="both"/>
              <w:rPr>
                <w:rFonts w:ascii="Arial" w:eastAsia="ＭＳ ゴシック" w:hAnsi="ＭＳ ゴシック" w:cs="Arial"/>
                <w:b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ゴシック" w:hAnsi="ＭＳ ゴシック" w:cs="Arial" w:hint="eastAsia"/>
                <w:b/>
                <w:sz w:val="20"/>
                <w:szCs w:val="20"/>
                <w:lang w:eastAsia="ja-JP"/>
              </w:rPr>
              <w:t xml:space="preserve">Content of </w:t>
            </w:r>
            <w:r>
              <w:rPr>
                <w:rFonts w:ascii="Arial" w:eastAsia="ＭＳ ゴシック" w:hAnsi="ＭＳ ゴシック" w:cs="Arial"/>
                <w:b/>
                <w:sz w:val="20"/>
                <w:szCs w:val="20"/>
                <w:lang w:eastAsia="ja-JP"/>
              </w:rPr>
              <w:t>Event</w:t>
            </w:r>
          </w:p>
        </w:tc>
      </w:tr>
      <w:tr w:rsidR="001B2A04" w:rsidRPr="0094037C" w14:paraId="53AAEB5D" w14:textId="77777777" w:rsidTr="00D8584D">
        <w:trPr>
          <w:trHeight w:val="2502"/>
        </w:trPr>
        <w:tc>
          <w:tcPr>
            <w:tcW w:w="5000" w:type="pct"/>
            <w:gridSpan w:val="7"/>
            <w:tcBorders>
              <w:top w:val="nil"/>
              <w:bottom w:val="single" w:sz="4" w:space="0" w:color="auto"/>
            </w:tcBorders>
          </w:tcPr>
          <w:p w14:paraId="4E16AE36" w14:textId="77777777" w:rsidR="00363811" w:rsidRPr="0094037C" w:rsidRDefault="00363811" w:rsidP="00363811">
            <w:pPr>
              <w:widowControl w:val="0"/>
              <w:tabs>
                <w:tab w:val="left" w:pos="1166"/>
              </w:tabs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・</w:t>
            </w: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Event Description</w:t>
            </w:r>
            <w: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:</w:t>
            </w:r>
          </w:p>
          <w:p w14:paraId="57263CBC" w14:textId="77777777" w:rsidR="00363811" w:rsidRPr="0094037C" w:rsidRDefault="00363811" w:rsidP="00363811">
            <w:pPr>
              <w:widowControl w:val="0"/>
              <w:tabs>
                <w:tab w:val="left" w:pos="1166"/>
              </w:tabs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70F4E072" w14:textId="77777777" w:rsidR="00363811" w:rsidRDefault="00363811" w:rsidP="00363811">
            <w:pPr>
              <w:widowControl w:val="0"/>
              <w:tabs>
                <w:tab w:val="left" w:pos="1166"/>
              </w:tabs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7D5361AF" w14:textId="77777777" w:rsidR="00363811" w:rsidRPr="0094037C" w:rsidRDefault="00363811" w:rsidP="00363811">
            <w:pPr>
              <w:widowControl w:val="0"/>
              <w:tabs>
                <w:tab w:val="left" w:pos="1166"/>
              </w:tabs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02D7628D" w14:textId="77777777" w:rsidR="00363811" w:rsidRPr="0094037C" w:rsidRDefault="00363811" w:rsidP="00363811">
            <w:pPr>
              <w:widowControl w:val="0"/>
              <w:tabs>
                <w:tab w:val="left" w:pos="1166"/>
              </w:tabs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・</w:t>
            </w: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Immediate Actions taken:</w:t>
            </w:r>
          </w:p>
          <w:p w14:paraId="1BEC64F6" w14:textId="77777777" w:rsidR="00363811" w:rsidRPr="0094037C" w:rsidRDefault="00363811" w:rsidP="00363811">
            <w:pPr>
              <w:widowControl w:val="0"/>
              <w:tabs>
                <w:tab w:val="left" w:pos="1166"/>
              </w:tabs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56E9EB83" w14:textId="77777777" w:rsidR="00363811" w:rsidRDefault="00363811" w:rsidP="00363811">
            <w:pPr>
              <w:widowControl w:val="0"/>
              <w:tabs>
                <w:tab w:val="left" w:pos="1166"/>
              </w:tabs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66FCEFA2" w14:textId="77777777" w:rsidR="00363811" w:rsidRDefault="00363811" w:rsidP="00363811">
            <w:pPr>
              <w:widowControl w:val="0"/>
              <w:tabs>
                <w:tab w:val="left" w:pos="1166"/>
              </w:tabs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1081FB09" w14:textId="77777777" w:rsidR="00363811" w:rsidRDefault="00363811" w:rsidP="00363811">
            <w:pPr>
              <w:widowControl w:val="0"/>
              <w:tabs>
                <w:tab w:val="left" w:pos="1166"/>
              </w:tabs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・</w:t>
            </w:r>
            <w:r w:rsidRPr="00363811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Judgment of CL:</w:t>
            </w:r>
          </w:p>
          <w:p w14:paraId="6588524C" w14:textId="77777777" w:rsidR="00B31C0F" w:rsidRDefault="00B31C0F" w:rsidP="001B2A04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</w:p>
          <w:p w14:paraId="39CA1922" w14:textId="77777777" w:rsidR="00363811" w:rsidRDefault="00363811" w:rsidP="001B2A04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</w:p>
          <w:p w14:paraId="1932F9EE" w14:textId="77777777" w:rsidR="00363811" w:rsidRPr="001B2A04" w:rsidRDefault="00363811" w:rsidP="001B2A04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</w:p>
        </w:tc>
      </w:tr>
      <w:tr w:rsidR="001B2A04" w:rsidRPr="0094037C" w14:paraId="3C4CFC64" w14:textId="77777777" w:rsidTr="00D8584D">
        <w:trPr>
          <w:trHeight w:val="300"/>
        </w:trPr>
        <w:tc>
          <w:tcPr>
            <w:tcW w:w="1430" w:type="pct"/>
            <w:gridSpan w:val="3"/>
          </w:tcPr>
          <w:p w14:paraId="5F1428B3" w14:textId="6DFAD5C4" w:rsidR="001B2A04" w:rsidRPr="0094037C" w:rsidRDefault="001B2A04" w:rsidP="001B2A04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>Date reported</w:t>
            </w:r>
            <w:r w:rsidR="00B71686"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 xml:space="preserve"> to IP QC</w:t>
            </w:r>
          </w:p>
        </w:tc>
        <w:tc>
          <w:tcPr>
            <w:tcW w:w="3570" w:type="pct"/>
            <w:gridSpan w:val="4"/>
          </w:tcPr>
          <w:p w14:paraId="236A33AB" w14:textId="77777777" w:rsidR="001B2A04" w:rsidRPr="006675DD" w:rsidRDefault="001B2A04" w:rsidP="001B2A0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Pr="0094037C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/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Pr="0094037C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mm/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</w:p>
        </w:tc>
      </w:tr>
      <w:tr w:rsidR="001B2A04" w:rsidRPr="0094037C" w14:paraId="53FC36EC" w14:textId="77777777" w:rsidTr="00D8584D">
        <w:trPr>
          <w:trHeight w:val="630"/>
        </w:trPr>
        <w:tc>
          <w:tcPr>
            <w:tcW w:w="1430" w:type="pct"/>
            <w:gridSpan w:val="3"/>
            <w:tcBorders>
              <w:bottom w:val="single" w:sz="4" w:space="0" w:color="auto"/>
            </w:tcBorders>
            <w:vAlign w:val="center"/>
          </w:tcPr>
          <w:p w14:paraId="707B56ED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>Reported to</w:t>
            </w:r>
          </w:p>
        </w:tc>
        <w:tc>
          <w:tcPr>
            <w:tcW w:w="3570" w:type="pct"/>
            <w:gridSpan w:val="4"/>
            <w:tcBorders>
              <w:bottom w:val="single" w:sz="4" w:space="0" w:color="auto"/>
            </w:tcBorders>
          </w:tcPr>
          <w:p w14:paraId="46C2B0B1" w14:textId="77777777" w:rsidR="001B2A04" w:rsidRPr="0094037C" w:rsidRDefault="001B2A04" w:rsidP="001B2A04">
            <w:pP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□</w:t>
            </w:r>
            <w:r w:rsidRPr="0094037C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 xml:space="preserve"> Quality Control Manager of IP</w:t>
            </w:r>
          </w:p>
          <w:p w14:paraId="36015409" w14:textId="77777777" w:rsidR="001B2A04" w:rsidRPr="0094037C" w:rsidRDefault="001B2A04" w:rsidP="001B2A04">
            <w:pP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□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 </w:t>
            </w:r>
            <w:r w:rsidRPr="0094037C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Responsible Person for Clinical Development</w:t>
            </w:r>
          </w:p>
          <w:p w14:paraId="6C01C006" w14:textId="77777777" w:rsidR="001B2A04" w:rsidRPr="0094037C" w:rsidRDefault="001B2A04" w:rsidP="001B2A04">
            <w:pP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□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 </w:t>
            </w:r>
            <w:r w:rsidRPr="0094037C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 xml:space="preserve">Project </w:t>
            </w:r>
            <w: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Managem</w:t>
            </w:r>
            <w:r w:rsidR="001A19B2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e</w:t>
            </w:r>
            <w: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nt</w:t>
            </w:r>
            <w:r w:rsidR="00632C53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 xml:space="preserve"> (CPM-PL)</w:t>
            </w:r>
          </w:p>
          <w:p w14:paraId="1A308F75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□</w:t>
            </w:r>
            <w:r w:rsidRPr="0094037C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 xml:space="preserve"> Other (                                    )</w:t>
            </w:r>
          </w:p>
        </w:tc>
      </w:tr>
      <w:tr w:rsidR="00B31C0F" w:rsidRPr="0094037C" w14:paraId="12F1975D" w14:textId="77777777" w:rsidTr="00D8584D">
        <w:trPr>
          <w:trHeight w:val="477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vAlign w:val="center"/>
          </w:tcPr>
          <w:p w14:paraId="0DD3D726" w14:textId="77777777" w:rsidR="00B31C0F" w:rsidRPr="00B31C0F" w:rsidRDefault="00B31C0F" w:rsidP="00F73728">
            <w:pPr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 w:rsidRPr="00B31C0F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 xml:space="preserve">Part 2: IP QC </w:t>
            </w:r>
            <w:r w:rsidRPr="00B31C0F"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 xml:space="preserve">to </w:t>
            </w:r>
            <w:r w:rsidRPr="00B31C0F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>e</w:t>
            </w:r>
            <w:r w:rsidR="00AA4F12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>valuate the event and fill the i</w:t>
            </w:r>
            <w:r w:rsidRPr="00B31C0F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>tems below</w:t>
            </w:r>
            <w:r w:rsidRPr="00B31C0F"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>.</w:t>
            </w:r>
          </w:p>
        </w:tc>
      </w:tr>
      <w:tr w:rsidR="00B31C0F" w:rsidRPr="0094037C" w14:paraId="4041FBA4" w14:textId="77777777" w:rsidTr="00D8584D">
        <w:trPr>
          <w:trHeight w:val="477"/>
        </w:trPr>
        <w:tc>
          <w:tcPr>
            <w:tcW w:w="959" w:type="pct"/>
            <w:gridSpan w:val="2"/>
            <w:tcBorders>
              <w:bottom w:val="single" w:sz="4" w:space="0" w:color="auto"/>
            </w:tcBorders>
            <w:vAlign w:val="center"/>
          </w:tcPr>
          <w:p w14:paraId="594873FF" w14:textId="77777777" w:rsidR="00B31C0F" w:rsidRDefault="00B31C0F" w:rsidP="00B31C0F">
            <w:pPr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 xml:space="preserve">Date </w:t>
            </w:r>
          </w:p>
          <w:p w14:paraId="4B96D3BB" w14:textId="77777777" w:rsidR="00B31C0F" w:rsidRPr="00B31C0F" w:rsidRDefault="00B31C0F" w:rsidP="00B31C0F">
            <w:pPr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>r</w:t>
            </w:r>
            <w:r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 xml:space="preserve">eport receipt </w:t>
            </w:r>
          </w:p>
        </w:tc>
        <w:tc>
          <w:tcPr>
            <w:tcW w:w="1521" w:type="pct"/>
            <w:gridSpan w:val="2"/>
            <w:tcBorders>
              <w:bottom w:val="single" w:sz="4" w:space="0" w:color="auto"/>
            </w:tcBorders>
            <w:vAlign w:val="center"/>
          </w:tcPr>
          <w:p w14:paraId="74457B75" w14:textId="77777777" w:rsidR="00B31C0F" w:rsidRPr="00B31C0F" w:rsidRDefault="00B31C0F" w:rsidP="00B31C0F">
            <w:pPr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Pr="0094037C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/m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Pr="0094037C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m/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</w:p>
        </w:tc>
        <w:tc>
          <w:tcPr>
            <w:tcW w:w="895" w:type="pct"/>
            <w:gridSpan w:val="2"/>
            <w:tcBorders>
              <w:bottom w:val="single" w:sz="4" w:space="0" w:color="auto"/>
            </w:tcBorders>
            <w:vAlign w:val="center"/>
          </w:tcPr>
          <w:p w14:paraId="289E1F22" w14:textId="77777777" w:rsidR="00B31C0F" w:rsidRDefault="00B31C0F" w:rsidP="00B31C0F">
            <w:pPr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 xml:space="preserve">Report </w:t>
            </w:r>
          </w:p>
          <w:p w14:paraId="551D16EB" w14:textId="77777777" w:rsidR="00B31C0F" w:rsidRPr="00B31C0F" w:rsidRDefault="004F1C99" w:rsidP="00B31C0F">
            <w:pPr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>r</w:t>
            </w:r>
            <w:r w:rsidR="00B31C0F"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>eceived by</w:t>
            </w:r>
          </w:p>
        </w:tc>
        <w:tc>
          <w:tcPr>
            <w:tcW w:w="1625" w:type="pct"/>
            <w:tcBorders>
              <w:bottom w:val="single" w:sz="4" w:space="0" w:color="auto"/>
            </w:tcBorders>
            <w:vAlign w:val="center"/>
          </w:tcPr>
          <w:p w14:paraId="58051EB8" w14:textId="77777777" w:rsidR="00B31C0F" w:rsidRPr="001A19B2" w:rsidRDefault="004F1C99" w:rsidP="00B31C0F">
            <w:pPr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 w:rsidRPr="001A19B2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>PIC IP QC</w:t>
            </w:r>
          </w:p>
          <w:p w14:paraId="57786184" w14:textId="77777777" w:rsidR="004F1C99" w:rsidRPr="00B31C0F" w:rsidRDefault="004F1C99" w:rsidP="00B31C0F">
            <w:pPr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 w:rsidRPr="004F1C99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 xml:space="preserve">Name: </w:t>
            </w:r>
          </w:p>
        </w:tc>
      </w:tr>
      <w:tr w:rsidR="004F1C99" w:rsidRPr="0094037C" w14:paraId="5582C491" w14:textId="77777777" w:rsidTr="00D8584D">
        <w:trPr>
          <w:trHeight w:val="519"/>
        </w:trPr>
        <w:tc>
          <w:tcPr>
            <w:tcW w:w="959" w:type="pct"/>
            <w:gridSpan w:val="2"/>
            <w:tcBorders>
              <w:bottom w:val="single" w:sz="4" w:space="0" w:color="auto"/>
            </w:tcBorders>
            <w:vAlign w:val="center"/>
          </w:tcPr>
          <w:p w14:paraId="3E5F91A1" w14:textId="77777777" w:rsidR="004F1C99" w:rsidRDefault="00F73728" w:rsidP="00F73728">
            <w:pPr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 xml:space="preserve">Event </w:t>
            </w:r>
            <w:r w:rsidR="004F1C99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 xml:space="preserve">Identification </w:t>
            </w:r>
          </w:p>
        </w:tc>
        <w:tc>
          <w:tcPr>
            <w:tcW w:w="4041" w:type="pct"/>
            <w:gridSpan w:val="5"/>
            <w:tcBorders>
              <w:bottom w:val="single" w:sz="4" w:space="0" w:color="auto"/>
            </w:tcBorders>
            <w:vAlign w:val="center"/>
          </w:tcPr>
          <w:p w14:paraId="7362992A" w14:textId="77777777" w:rsidR="004F1C99" w:rsidRDefault="004F1C99" w:rsidP="00B31C0F">
            <w:pP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□</w:t>
            </w: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 xml:space="preserve"> </w:t>
            </w:r>
            <w:r w:rsidRPr="004F1C99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>Deviation</w:t>
            </w:r>
            <w: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 xml:space="preserve"> (Deviation handling No.:                   )</w:t>
            </w:r>
          </w:p>
          <w:p w14:paraId="289ACBA2" w14:textId="77777777" w:rsidR="004F1C99" w:rsidRPr="004F1C99" w:rsidRDefault="004F1C99" w:rsidP="001A19B2">
            <w:pP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 w:rsidRPr="0094037C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□</w:t>
            </w: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 xml:space="preserve"> </w:t>
            </w:r>
            <w:r w:rsidRPr="004F1C99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 xml:space="preserve">Quality </w:t>
            </w:r>
            <w:r w:rsidR="001A19B2"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>I</w:t>
            </w:r>
            <w:r w:rsidRPr="004F1C99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 xml:space="preserve">nformation </w:t>
            </w: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(</w:t>
            </w:r>
            <w: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 xml:space="preserve">Quality information handling No.:   </w:t>
            </w:r>
            <w:r w:rsidR="00F73728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 xml:space="preserve">　　　</w:t>
            </w:r>
            <w: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 xml:space="preserve">      </w:t>
            </w:r>
            <w:r w:rsidR="00F73728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 xml:space="preserve"> </w:t>
            </w:r>
            <w: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 xml:space="preserve"> )</w:t>
            </w:r>
          </w:p>
        </w:tc>
      </w:tr>
      <w:tr w:rsidR="001B2A04" w:rsidRPr="0094037C" w14:paraId="03391F6E" w14:textId="77777777" w:rsidTr="00D8584D">
        <w:trPr>
          <w:trHeight w:val="279"/>
        </w:trPr>
        <w:tc>
          <w:tcPr>
            <w:tcW w:w="5000" w:type="pct"/>
            <w:gridSpan w:val="7"/>
            <w:tcBorders>
              <w:top w:val="single" w:sz="4" w:space="0" w:color="auto"/>
            </w:tcBorders>
            <w:vAlign w:val="center"/>
          </w:tcPr>
          <w:p w14:paraId="14BBC9CB" w14:textId="77777777" w:rsidR="001B2A04" w:rsidRPr="005D397D" w:rsidRDefault="001B2A04" w:rsidP="001B2A04">
            <w:pPr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 w:rsidRPr="005D397D"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>Judgment of Quality Control Manager of IP                               Judgment Date:</w:t>
            </w:r>
            <w:r w:rsidRPr="005D397D">
              <w:rPr>
                <w:rFonts w:ascii="Arial" w:hAnsi="Arial" w:cs="Arial" w:hint="eastAsia"/>
                <w:b/>
                <w:sz w:val="20"/>
                <w:szCs w:val="20"/>
                <w:u w:val="single"/>
                <w:lang w:eastAsia="ja-JP"/>
              </w:rPr>
              <w:t xml:space="preserve">                                  </w:t>
            </w:r>
          </w:p>
        </w:tc>
      </w:tr>
      <w:tr w:rsidR="001B2A04" w:rsidRPr="0094037C" w14:paraId="65C46D7C" w14:textId="77777777" w:rsidTr="00D8584D">
        <w:trPr>
          <w:trHeight w:val="282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vAlign w:val="center"/>
          </w:tcPr>
          <w:p w14:paraId="417778A8" w14:textId="77777777" w:rsidR="004F1C99" w:rsidRDefault="004F1C99" w:rsidP="001B2A04">
            <w:pPr>
              <w:rPr>
                <w:rFonts w:ascii="Arial" w:hAnsi="Arial" w:cs="Arial"/>
                <w:sz w:val="20"/>
                <w:szCs w:val="20"/>
                <w:lang w:eastAsia="ja-JP"/>
              </w:rPr>
            </w:pPr>
          </w:p>
          <w:p w14:paraId="1F5C99A1" w14:textId="77777777" w:rsidR="004F1C99" w:rsidRDefault="004F1C99" w:rsidP="001B2A04">
            <w:pPr>
              <w:rPr>
                <w:rFonts w:ascii="Arial" w:hAnsi="Arial" w:cs="Arial"/>
                <w:sz w:val="20"/>
                <w:szCs w:val="20"/>
                <w:lang w:eastAsia="ja-JP"/>
              </w:rPr>
            </w:pPr>
          </w:p>
          <w:p w14:paraId="3E7E82BD" w14:textId="77777777" w:rsidR="004F1C99" w:rsidRDefault="004F1C99" w:rsidP="001B2A04">
            <w:pPr>
              <w:rPr>
                <w:rFonts w:ascii="Arial" w:hAnsi="Arial" w:cs="Arial"/>
                <w:sz w:val="20"/>
                <w:szCs w:val="20"/>
                <w:lang w:eastAsia="ja-JP"/>
              </w:rPr>
            </w:pPr>
          </w:p>
          <w:p w14:paraId="166A70EB" w14:textId="77777777" w:rsidR="00644F76" w:rsidRDefault="00644F76" w:rsidP="001B2A04">
            <w:pPr>
              <w:rPr>
                <w:rFonts w:ascii="Arial" w:hAnsi="Arial" w:cs="Arial"/>
                <w:sz w:val="20"/>
                <w:szCs w:val="20"/>
                <w:lang w:eastAsia="ja-JP"/>
              </w:rPr>
            </w:pPr>
          </w:p>
          <w:p w14:paraId="0C7A9C33" w14:textId="77777777" w:rsidR="004F1C99" w:rsidRDefault="001A19B2" w:rsidP="001B2A04">
            <w:pPr>
              <w:rPr>
                <w:rFonts w:ascii="Arial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Assessment for Quality Information</w:t>
            </w:r>
          </w:p>
          <w:p w14:paraId="56C7062D" w14:textId="77777777" w:rsidR="001B2A04" w:rsidRPr="007D3657" w:rsidRDefault="001B2A04" w:rsidP="001B2A04">
            <w:pPr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- Level of Criticality:  </w:t>
            </w: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>□</w:t>
            </w: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>Level 1</w:t>
            </w: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　□</w:t>
            </w: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>Level 2</w:t>
            </w: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　□</w:t>
            </w: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>Level 3</w:t>
            </w:r>
          </w:p>
          <w:p w14:paraId="2C44C849" w14:textId="77777777" w:rsidR="001B2A04" w:rsidRPr="00644F76" w:rsidRDefault="001B2A04" w:rsidP="001B2A04">
            <w:pPr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- Necessity of Product Recall:  </w:t>
            </w: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>□</w:t>
            </w: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>YES</w:t>
            </w: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　□</w:t>
            </w:r>
            <w:r w:rsidRPr="007D3657">
              <w:rPr>
                <w:rFonts w:ascii="Arial" w:hAnsi="Arial" w:cs="Arial" w:hint="eastAsia"/>
                <w:sz w:val="20"/>
                <w:szCs w:val="20"/>
                <w:lang w:eastAsia="ja-JP"/>
              </w:rPr>
              <w:t>NO</w:t>
            </w:r>
          </w:p>
        </w:tc>
      </w:tr>
      <w:tr w:rsidR="001B2A04" w:rsidRPr="0094037C" w14:paraId="2D5D0AF4" w14:textId="77777777" w:rsidTr="00D8584D">
        <w:tc>
          <w:tcPr>
            <w:tcW w:w="1430" w:type="pct"/>
            <w:gridSpan w:val="3"/>
            <w:vAlign w:val="center"/>
          </w:tcPr>
          <w:p w14:paraId="3BA92D80" w14:textId="77777777" w:rsidR="001B2A04" w:rsidRPr="0094037C" w:rsidRDefault="001B2A04" w:rsidP="001B2A04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Note</w:t>
            </w:r>
          </w:p>
        </w:tc>
        <w:tc>
          <w:tcPr>
            <w:tcW w:w="3570" w:type="pct"/>
            <w:gridSpan w:val="4"/>
          </w:tcPr>
          <w:p w14:paraId="64436037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07CEFA39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2A6200D3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0CC66743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32742931" w14:textId="77777777" w:rsidR="001B2A04" w:rsidRPr="0094037C" w:rsidRDefault="001B2A04" w:rsidP="001B2A04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</w:tbl>
    <w:p w14:paraId="6579F76C" w14:textId="77777777" w:rsidR="00D34700" w:rsidRDefault="00D34700" w:rsidP="00B3224B">
      <w:pPr>
        <w:rPr>
          <w:rFonts w:ascii="Arial" w:hAnsi="Arial" w:cs="Arial"/>
        </w:rPr>
      </w:pPr>
    </w:p>
    <w:p w14:paraId="1315E0B3" w14:textId="77777777" w:rsidR="003A143E" w:rsidRDefault="003A143E" w:rsidP="00B3224B">
      <w:pPr>
        <w:rPr>
          <w:rFonts w:ascii="Arial" w:hAnsi="Arial" w:cs="Arial"/>
        </w:rPr>
      </w:pPr>
    </w:p>
    <w:sectPr w:rsidR="003A143E" w:rsidSect="00D8584D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CE078E" w14:textId="77777777" w:rsidR="00FE7E1B" w:rsidRDefault="00FE7E1B">
      <w:r>
        <w:separator/>
      </w:r>
    </w:p>
  </w:endnote>
  <w:endnote w:type="continuationSeparator" w:id="0">
    <w:p w14:paraId="53E8365A" w14:textId="77777777" w:rsidR="00FE7E1B" w:rsidRDefault="00FE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1"/>
      <w:gridCol w:w="4031"/>
    </w:tblGrid>
    <w:tr w:rsidR="00B3224B" w:rsidRPr="00941C3B" w14:paraId="07267524" w14:textId="77777777" w:rsidTr="00D8584D">
      <w:tc>
        <w:tcPr>
          <w:tcW w:w="2819" w:type="pct"/>
        </w:tcPr>
        <w:p w14:paraId="21F7F7D0" w14:textId="5A91E570" w:rsidR="00B3224B" w:rsidRPr="00941C3B" w:rsidRDefault="00B3224B" w:rsidP="00DF45B4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r w:rsidR="00A5452F">
            <w:rPr>
              <w:rFonts w:ascii="Arial" w:hAnsi="Arial" w:cs="Arial"/>
              <w:sz w:val="18"/>
              <w:szCs w:val="18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_FM_</w:t>
          </w:r>
          <w:r w:rsidR="00A5452F">
            <w:rPr>
              <w:rFonts w:ascii="Arial" w:hAnsi="Arial" w:cs="Arial"/>
              <w:sz w:val="18"/>
              <w:szCs w:val="18"/>
            </w:rPr>
            <w:t>SU0009</w:t>
          </w:r>
          <w:r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B71686">
            <w:rPr>
              <w:rFonts w:ascii="Arial" w:hAnsi="Arial" w:cs="Arial"/>
              <w:sz w:val="18"/>
              <w:szCs w:val="18"/>
            </w:rPr>
            <w:t>8</w:t>
          </w:r>
        </w:p>
      </w:tc>
      <w:tc>
        <w:tcPr>
          <w:tcW w:w="2181" w:type="pct"/>
        </w:tcPr>
        <w:p w14:paraId="40EAB4CA" w14:textId="77777777" w:rsidR="00B3224B" w:rsidRPr="00941C3B" w:rsidRDefault="00B3224B" w:rsidP="00DF45B4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A5452F">
            <w:rPr>
              <w:rFonts w:ascii="Arial" w:hAnsi="Arial" w:cs="Arial"/>
              <w:sz w:val="18"/>
              <w:szCs w:val="18"/>
            </w:rPr>
            <w:t>CS_WI_SU004</w:t>
          </w:r>
          <w:r w:rsidR="00005268">
            <w:rPr>
              <w:rFonts w:ascii="Arial" w:hAnsi="Arial" w:cs="Arial"/>
              <w:sz w:val="18"/>
              <w:szCs w:val="18"/>
            </w:rPr>
            <w:t>5</w:t>
          </w:r>
        </w:p>
      </w:tc>
    </w:tr>
    <w:tr w:rsidR="00B3224B" w:rsidRPr="00941C3B" w14:paraId="78626D97" w14:textId="77777777" w:rsidTr="00D8584D">
      <w:tc>
        <w:tcPr>
          <w:tcW w:w="2819" w:type="pct"/>
        </w:tcPr>
        <w:p w14:paraId="69688BB1" w14:textId="07A01E74" w:rsidR="00B3224B" w:rsidRPr="00941C3B" w:rsidRDefault="00B3224B" w:rsidP="00DF45B4">
          <w:pPr>
            <w:pStyle w:val="a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A5452F">
            <w:rPr>
              <w:rFonts w:ascii="Arial" w:hAnsi="Arial" w:cs="Arial"/>
              <w:sz w:val="18"/>
              <w:szCs w:val="18"/>
            </w:rPr>
            <w:t>01</w:t>
          </w:r>
          <w:r w:rsidR="00005268">
            <w:rPr>
              <w:rFonts w:ascii="Arial" w:hAnsi="Arial" w:cs="Arial"/>
              <w:sz w:val="18"/>
              <w:szCs w:val="18"/>
            </w:rPr>
            <w:t>Feb</w:t>
          </w:r>
          <w:r w:rsidR="00A5452F">
            <w:rPr>
              <w:rFonts w:ascii="Arial" w:hAnsi="Arial" w:cs="Arial"/>
              <w:sz w:val="18"/>
              <w:szCs w:val="18"/>
            </w:rPr>
            <w:t>20</w:t>
          </w:r>
          <w:r w:rsidR="00005268">
            <w:rPr>
              <w:rFonts w:ascii="Arial" w:hAnsi="Arial" w:cs="Arial"/>
              <w:sz w:val="18"/>
              <w:szCs w:val="18"/>
            </w:rPr>
            <w:t>2</w:t>
          </w:r>
          <w:r w:rsidR="00B71686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181" w:type="pct"/>
        </w:tcPr>
        <w:p w14:paraId="6AC3E62E" w14:textId="77777777" w:rsidR="00B3224B" w:rsidRDefault="00B3224B" w:rsidP="00DF45B4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731335DC" w14:textId="1AFCF10F" w:rsidR="00A5452F" w:rsidRDefault="00A5452F" w:rsidP="00A5452F">
    <w:pPr>
      <w:pStyle w:val="a5"/>
      <w:rPr>
        <w:rStyle w:val="a7"/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 xml:space="preserve">Copyright © </w:t>
    </w:r>
    <w:r>
      <w:rPr>
        <w:rStyle w:val="a7"/>
        <w:rFonts w:ascii="Arial" w:hAnsi="Arial" w:cs="Arial" w:hint="eastAsia"/>
        <w:sz w:val="16"/>
        <w:szCs w:val="16"/>
        <w:lang w:eastAsia="ja-JP"/>
      </w:rPr>
      <w:t>201</w:t>
    </w:r>
    <w:r>
      <w:rPr>
        <w:rStyle w:val="a7"/>
        <w:rFonts w:ascii="Arial" w:hAnsi="Arial" w:cs="Arial"/>
        <w:sz w:val="16"/>
        <w:szCs w:val="16"/>
        <w:lang w:eastAsia="ja-JP"/>
      </w:rPr>
      <w:t>0, 2012</w:t>
    </w:r>
    <w:r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7"/>
        <w:rFonts w:ascii="Arial" w:hAnsi="Arial" w:cs="Arial"/>
        <w:sz w:val="16"/>
        <w:szCs w:val="16"/>
        <w:lang w:eastAsia="ja-JP"/>
      </w:rPr>
      <w:t>, 2016, 2017, 2018</w:t>
    </w:r>
    <w:r w:rsidR="00005268">
      <w:rPr>
        <w:rStyle w:val="a7"/>
        <w:rFonts w:ascii="Arial" w:hAnsi="Arial" w:cs="Arial"/>
        <w:sz w:val="16"/>
        <w:szCs w:val="16"/>
        <w:lang w:eastAsia="ja-JP"/>
      </w:rPr>
      <w:t>, 2020</w:t>
    </w:r>
    <w:r w:rsidR="00B71686">
      <w:rPr>
        <w:rStyle w:val="a7"/>
        <w:rFonts w:ascii="Arial" w:hAnsi="Arial" w:cs="Arial"/>
        <w:sz w:val="16"/>
        <w:szCs w:val="16"/>
        <w:lang w:eastAsia="ja-JP"/>
      </w:rPr>
      <w:t xml:space="preserve">, 2022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43062A70" w14:textId="77777777" w:rsidR="00B3224B" w:rsidRDefault="00B322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6"/>
      <w:tblW w:w="1090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1"/>
      <w:gridCol w:w="5697"/>
    </w:tblGrid>
    <w:tr w:rsidR="00813772" w:rsidRPr="00941C3B" w14:paraId="7E8EAD69" w14:textId="77777777" w:rsidTr="00A5452F">
      <w:tc>
        <w:tcPr>
          <w:tcW w:w="5211" w:type="dxa"/>
        </w:tcPr>
        <w:p w14:paraId="11264B42" w14:textId="77777777" w:rsidR="00813772" w:rsidRPr="00941C3B" w:rsidRDefault="00813772" w:rsidP="006675DD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r w:rsidR="0094037C" w:rsidRPr="0054438D">
            <w:rPr>
              <w:rFonts w:ascii="Arial" w:hAnsi="Arial" w:cs="Arial"/>
              <w:color w:val="000000" w:themeColor="text1"/>
              <w:sz w:val="18"/>
              <w:szCs w:val="18"/>
            </w:rPr>
            <w:t>CS_FM_SU0009</w:t>
          </w:r>
          <w:r w:rsidR="00B20577" w:rsidRPr="0054438D">
            <w:rPr>
              <w:rFonts w:ascii="Arial" w:hAnsi="Arial" w:cs="Arial"/>
              <w:color w:val="000000" w:themeColor="text1"/>
              <w:sz w:val="18"/>
              <w:szCs w:val="18"/>
            </w:rPr>
            <w:t xml:space="preserve"> </w:t>
          </w:r>
          <w:r w:rsidR="0094037C" w:rsidRPr="0054438D">
            <w:rPr>
              <w:rFonts w:ascii="Arial" w:hAnsi="Arial" w:cs="Arial"/>
              <w:color w:val="000000" w:themeColor="text1"/>
              <w:sz w:val="18"/>
              <w:szCs w:val="18"/>
            </w:rPr>
            <w:t>Revision</w:t>
          </w:r>
          <w:r w:rsidR="00AD1B2A" w:rsidRPr="0054438D">
            <w:rPr>
              <w:rFonts w:ascii="Arial" w:hAnsi="Arial" w:cs="Arial" w:hint="eastAsia"/>
              <w:color w:val="000000" w:themeColor="text1"/>
              <w:sz w:val="18"/>
              <w:szCs w:val="18"/>
              <w:lang w:eastAsia="ja-JP"/>
            </w:rPr>
            <w:t xml:space="preserve"> </w:t>
          </w:r>
          <w:r w:rsidR="000B6FE2">
            <w:rPr>
              <w:rFonts w:ascii="Arial" w:hAnsi="Arial" w:cs="Arial"/>
              <w:color w:val="000000" w:themeColor="text1"/>
              <w:sz w:val="18"/>
              <w:szCs w:val="18"/>
              <w:lang w:eastAsia="ja-JP"/>
            </w:rPr>
            <w:t>7</w:t>
          </w:r>
        </w:p>
      </w:tc>
      <w:tc>
        <w:tcPr>
          <w:tcW w:w="5697" w:type="dxa"/>
        </w:tcPr>
        <w:p w14:paraId="0521D901" w14:textId="77777777" w:rsidR="00813772" w:rsidRPr="00941C3B" w:rsidRDefault="00A5452F" w:rsidP="0054438D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 </w:t>
          </w:r>
          <w:r w:rsidR="00B167F1"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94037C" w:rsidRPr="0094037C">
            <w:rPr>
              <w:rFonts w:ascii="Arial" w:hAnsi="Arial" w:cs="Arial"/>
              <w:bCs/>
              <w:sz w:val="18"/>
              <w:szCs w:val="18"/>
            </w:rPr>
            <w:t>CS_WI_SU00</w:t>
          </w:r>
          <w:r w:rsidR="000B6FE2">
            <w:rPr>
              <w:rFonts w:ascii="Arial" w:hAnsi="Arial" w:cs="Arial"/>
              <w:bCs/>
              <w:sz w:val="18"/>
              <w:szCs w:val="18"/>
            </w:rPr>
            <w:t>45</w:t>
          </w:r>
        </w:p>
      </w:tc>
    </w:tr>
    <w:tr w:rsidR="00813772" w:rsidRPr="00941C3B" w14:paraId="381C89D1" w14:textId="77777777" w:rsidTr="00A5452F">
      <w:tc>
        <w:tcPr>
          <w:tcW w:w="5211" w:type="dxa"/>
        </w:tcPr>
        <w:p w14:paraId="429FA23C" w14:textId="77777777" w:rsidR="00813772" w:rsidRPr="00941C3B" w:rsidRDefault="00813772" w:rsidP="006675DD">
          <w:pPr>
            <w:pStyle w:val="a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A5452F">
            <w:rPr>
              <w:rFonts w:ascii="Arial" w:hAnsi="Arial" w:cs="Arial"/>
              <w:sz w:val="18"/>
              <w:szCs w:val="18"/>
            </w:rPr>
            <w:t>0</w:t>
          </w:r>
          <w:r w:rsidR="009A007A">
            <w:rPr>
              <w:rFonts w:ascii="Arial" w:hAnsi="Arial" w:cs="Arial" w:hint="eastAsia"/>
              <w:sz w:val="18"/>
              <w:szCs w:val="18"/>
              <w:lang w:eastAsia="ja-JP"/>
            </w:rPr>
            <w:t>1</w:t>
          </w:r>
          <w:r w:rsidR="000B6FE2">
            <w:rPr>
              <w:rFonts w:ascii="Arial" w:hAnsi="Arial" w:cs="Arial"/>
              <w:sz w:val="18"/>
              <w:szCs w:val="18"/>
              <w:lang w:eastAsia="ja-JP"/>
            </w:rPr>
            <w:t>Feb</w:t>
          </w:r>
          <w:r w:rsidR="006675DD">
            <w:rPr>
              <w:rFonts w:ascii="Arial" w:hAnsi="Arial" w:cs="Arial"/>
              <w:sz w:val="18"/>
              <w:szCs w:val="18"/>
              <w:lang w:eastAsia="ja-JP"/>
            </w:rPr>
            <w:t>20</w:t>
          </w:r>
          <w:r w:rsidR="000B6FE2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5697" w:type="dxa"/>
        </w:tcPr>
        <w:p w14:paraId="011FB2D7" w14:textId="77777777" w:rsidR="00813772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39DFFB1B" w14:textId="77777777" w:rsidR="00813772" w:rsidRDefault="00813772" w:rsidP="00135627">
    <w:pPr>
      <w:pStyle w:val="a5"/>
      <w:rPr>
        <w:rStyle w:val="a7"/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 xml:space="preserve">Copyright © </w:t>
    </w:r>
    <w:r w:rsidR="007D3657">
      <w:rPr>
        <w:rStyle w:val="a7"/>
        <w:rFonts w:ascii="Arial" w:hAnsi="Arial" w:cs="Arial" w:hint="eastAsia"/>
        <w:sz w:val="16"/>
        <w:szCs w:val="16"/>
        <w:lang w:eastAsia="ja-JP"/>
      </w:rPr>
      <w:t>201</w:t>
    </w:r>
    <w:r w:rsidR="00B43250">
      <w:rPr>
        <w:rStyle w:val="a7"/>
        <w:rFonts w:ascii="Arial" w:hAnsi="Arial" w:cs="Arial"/>
        <w:sz w:val="16"/>
        <w:szCs w:val="16"/>
        <w:lang w:eastAsia="ja-JP"/>
      </w:rPr>
      <w:t>0, 2012</w:t>
    </w:r>
    <w:r w:rsidR="006675DD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 w:rsidR="001A19B2">
      <w:rPr>
        <w:rStyle w:val="a7"/>
        <w:rFonts w:ascii="Arial" w:hAnsi="Arial" w:cs="Arial"/>
        <w:sz w:val="16"/>
        <w:szCs w:val="16"/>
        <w:lang w:eastAsia="ja-JP"/>
      </w:rPr>
      <w:t>, 2016</w:t>
    </w:r>
    <w:r w:rsidR="00DE77BE">
      <w:rPr>
        <w:rStyle w:val="a7"/>
        <w:rFonts w:ascii="Arial" w:hAnsi="Arial" w:cs="Arial"/>
        <w:sz w:val="16"/>
        <w:szCs w:val="16"/>
        <w:lang w:eastAsia="ja-JP"/>
      </w:rPr>
      <w:t>-</w:t>
    </w:r>
    <w:r w:rsidR="00A5452F">
      <w:rPr>
        <w:rStyle w:val="a7"/>
        <w:rFonts w:ascii="Arial" w:hAnsi="Arial" w:cs="Arial"/>
        <w:sz w:val="16"/>
        <w:szCs w:val="16"/>
        <w:lang w:eastAsia="ja-JP"/>
      </w:rPr>
      <w:t>2018</w:t>
    </w:r>
    <w:r w:rsidR="00506393">
      <w:rPr>
        <w:rStyle w:val="a7"/>
        <w:rFonts w:ascii="Arial" w:hAnsi="Arial" w:cs="Arial"/>
        <w:sz w:val="16"/>
        <w:szCs w:val="16"/>
        <w:lang w:eastAsia="ja-JP"/>
      </w:rPr>
      <w:t>, 2020</w:t>
    </w:r>
    <w:r>
      <w:rPr>
        <w:rStyle w:val="a7"/>
        <w:rFonts w:ascii="Arial" w:hAnsi="Arial" w:cs="Arial"/>
        <w:sz w:val="16"/>
        <w:szCs w:val="16"/>
      </w:rPr>
      <w:t xml:space="preserve"> </w:t>
    </w:r>
    <w:r w:rsidR="009A007A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022FBC" w14:textId="77777777" w:rsidR="00FE7E1B" w:rsidRDefault="00FE7E1B">
      <w:r>
        <w:separator/>
      </w:r>
    </w:p>
  </w:footnote>
  <w:footnote w:type="continuationSeparator" w:id="0">
    <w:p w14:paraId="6F30D475" w14:textId="77777777" w:rsidR="00FE7E1B" w:rsidRDefault="00FE7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ook w:val="0000" w:firstRow="0" w:lastRow="0" w:firstColumn="0" w:lastColumn="0" w:noHBand="0" w:noVBand="0"/>
    </w:tblPr>
    <w:tblGrid>
      <w:gridCol w:w="6227"/>
      <w:gridCol w:w="3015"/>
    </w:tblGrid>
    <w:tr w:rsidR="007A5363" w:rsidRPr="00941C3B" w14:paraId="56DA4C6D" w14:textId="77777777" w:rsidTr="00D8584D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14:paraId="24367790" w14:textId="77777777" w:rsidR="007A5363" w:rsidRDefault="00A5452F" w:rsidP="00926D07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3C6A94AF" wp14:editId="5FD6C2A8">
                <wp:extent cx="2314286" cy="666667"/>
                <wp:effectExtent l="0" t="0" r="0" b="63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8958FF9" w14:textId="77777777" w:rsidR="007A5363" w:rsidRPr="00BE007D" w:rsidRDefault="00A5452F" w:rsidP="00926D07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AD1B2A">
            <w:rPr>
              <w:rFonts w:ascii="Arial" w:hAnsi="Arial" w:cs="Arial"/>
              <w:sz w:val="20"/>
              <w:szCs w:val="20"/>
            </w:rPr>
            <w:t>Report Form of Quality Control of IP</w:t>
          </w:r>
          <w:r w:rsidR="007A5363" w:rsidRPr="00BE007D">
            <w:rPr>
              <w:rFonts w:ascii="Arial" w:hAnsi="Arial" w:cs="Arial"/>
              <w:sz w:val="20"/>
              <w:szCs w:val="20"/>
            </w:rPr>
            <w:t xml:space="preserve"> </w:t>
          </w:r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14:paraId="7CC13A4A" w14:textId="77777777"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BE62C3C" w14:textId="77777777"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83BBD4E" w14:textId="77777777" w:rsidR="007A5363" w:rsidRPr="00941C3B" w:rsidRDefault="007A5363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7620B5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7620B5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9A0474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7620B5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9A0474" w:rsidRPr="009A0474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2</w:t>
            </w:r>
          </w:fldSimple>
        </w:p>
      </w:tc>
    </w:tr>
  </w:tbl>
  <w:p w14:paraId="0FB2CB71" w14:textId="77777777"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813772" w:rsidRPr="00941C3B" w14:paraId="782AF820" w14:textId="77777777" w:rsidTr="00BE007D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5EDDD44C" w14:textId="77777777" w:rsidR="0094037C" w:rsidRDefault="009A007A" w:rsidP="0094037C">
          <w:pPr>
            <w:ind w:left="-108"/>
            <w:rPr>
              <w:rFonts w:ascii="Arial" w:hAnsi="Arial" w:cs="Arial"/>
              <w:b/>
              <w:sz w:val="20"/>
              <w:szCs w:val="20"/>
              <w:lang w:eastAsia="ja-JP"/>
            </w:rPr>
          </w:pPr>
          <w:r>
            <w:rPr>
              <w:noProof/>
            </w:rPr>
            <w:drawing>
              <wp:inline distT="0" distB="0" distL="0" distR="0" wp14:anchorId="4CF69301" wp14:editId="2A725D63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265B5F" w14:textId="77777777" w:rsidR="00813772" w:rsidRPr="00AD1B2A" w:rsidRDefault="0094037C" w:rsidP="006675DD">
          <w:pPr>
            <w:ind w:left="-108"/>
            <w:rPr>
              <w:rFonts w:ascii="Arial" w:hAnsi="Arial" w:cs="Arial"/>
              <w:sz w:val="20"/>
              <w:szCs w:val="20"/>
              <w:lang w:eastAsia="ja-JP"/>
            </w:rPr>
          </w:pPr>
          <w:r w:rsidRPr="00AD1B2A">
            <w:rPr>
              <w:rFonts w:ascii="Arial" w:hAnsi="Arial" w:cs="Arial"/>
              <w:sz w:val="20"/>
              <w:szCs w:val="20"/>
            </w:rPr>
            <w:t>Report Form of Quality Control of IP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D8C3DB3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827F557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FFBC113" w14:textId="77777777"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7620B5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7620B5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9A0474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7620B5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9A0474" w:rsidRPr="009A0474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14:paraId="237DD824" w14:textId="77777777" w:rsidR="00813772" w:rsidRDefault="00813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60475"/>
    <w:multiLevelType w:val="hybridMultilevel"/>
    <w:tmpl w:val="586ED1BE"/>
    <w:lvl w:ilvl="0" w:tplc="FBACB50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1" w15:restartNumberingAfterBreak="0">
    <w:nsid w:val="1C830C31"/>
    <w:multiLevelType w:val="hybridMultilevel"/>
    <w:tmpl w:val="302091D6"/>
    <w:lvl w:ilvl="0" w:tplc="B2C8356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05268"/>
    <w:rsid w:val="000218A8"/>
    <w:rsid w:val="0003032A"/>
    <w:rsid w:val="0004508F"/>
    <w:rsid w:val="00046D5A"/>
    <w:rsid w:val="00094E1A"/>
    <w:rsid w:val="000B1011"/>
    <w:rsid w:val="000B6FE2"/>
    <w:rsid w:val="000C2523"/>
    <w:rsid w:val="000D1F9F"/>
    <w:rsid w:val="000E265E"/>
    <w:rsid w:val="000E72F4"/>
    <w:rsid w:val="000E7ED7"/>
    <w:rsid w:val="000F1C85"/>
    <w:rsid w:val="00104AD6"/>
    <w:rsid w:val="001153CE"/>
    <w:rsid w:val="00120056"/>
    <w:rsid w:val="001235F5"/>
    <w:rsid w:val="00135627"/>
    <w:rsid w:val="001402CD"/>
    <w:rsid w:val="00163133"/>
    <w:rsid w:val="00163D28"/>
    <w:rsid w:val="001713B4"/>
    <w:rsid w:val="00172AB5"/>
    <w:rsid w:val="0018531E"/>
    <w:rsid w:val="001A19B2"/>
    <w:rsid w:val="001A2E28"/>
    <w:rsid w:val="001A40A6"/>
    <w:rsid w:val="001A79B2"/>
    <w:rsid w:val="001B2A04"/>
    <w:rsid w:val="001C62A7"/>
    <w:rsid w:val="001D2894"/>
    <w:rsid w:val="00216963"/>
    <w:rsid w:val="002339B5"/>
    <w:rsid w:val="00240423"/>
    <w:rsid w:val="002407A5"/>
    <w:rsid w:val="00286F38"/>
    <w:rsid w:val="00296DD7"/>
    <w:rsid w:val="002B2EC4"/>
    <w:rsid w:val="002E5969"/>
    <w:rsid w:val="00312E6E"/>
    <w:rsid w:val="00314E21"/>
    <w:rsid w:val="003217B7"/>
    <w:rsid w:val="00324B0B"/>
    <w:rsid w:val="0034100C"/>
    <w:rsid w:val="003434C2"/>
    <w:rsid w:val="00361C9B"/>
    <w:rsid w:val="00363811"/>
    <w:rsid w:val="00390AB8"/>
    <w:rsid w:val="00396AC8"/>
    <w:rsid w:val="003A118B"/>
    <w:rsid w:val="003A143E"/>
    <w:rsid w:val="003E4D1B"/>
    <w:rsid w:val="004062EF"/>
    <w:rsid w:val="0047239C"/>
    <w:rsid w:val="00480D54"/>
    <w:rsid w:val="00481F18"/>
    <w:rsid w:val="004B04A1"/>
    <w:rsid w:val="004B082E"/>
    <w:rsid w:val="004B276B"/>
    <w:rsid w:val="004D003D"/>
    <w:rsid w:val="004D0EC1"/>
    <w:rsid w:val="004D3982"/>
    <w:rsid w:val="004F1C99"/>
    <w:rsid w:val="005008FE"/>
    <w:rsid w:val="00506393"/>
    <w:rsid w:val="00511B13"/>
    <w:rsid w:val="00516E98"/>
    <w:rsid w:val="00521D96"/>
    <w:rsid w:val="00537FD9"/>
    <w:rsid w:val="0054438D"/>
    <w:rsid w:val="00547D3A"/>
    <w:rsid w:val="00555D20"/>
    <w:rsid w:val="00561363"/>
    <w:rsid w:val="005823CB"/>
    <w:rsid w:val="005D397D"/>
    <w:rsid w:val="005F0E0D"/>
    <w:rsid w:val="005F1CBC"/>
    <w:rsid w:val="005F723C"/>
    <w:rsid w:val="00621010"/>
    <w:rsid w:val="00626646"/>
    <w:rsid w:val="00631429"/>
    <w:rsid w:val="00632C53"/>
    <w:rsid w:val="00640A41"/>
    <w:rsid w:val="00644F76"/>
    <w:rsid w:val="0066463D"/>
    <w:rsid w:val="006675DD"/>
    <w:rsid w:val="006B047F"/>
    <w:rsid w:val="006D67E6"/>
    <w:rsid w:val="006F494B"/>
    <w:rsid w:val="006F60D0"/>
    <w:rsid w:val="00705CBD"/>
    <w:rsid w:val="00735B0D"/>
    <w:rsid w:val="00743D95"/>
    <w:rsid w:val="007620B5"/>
    <w:rsid w:val="00767FCF"/>
    <w:rsid w:val="00776C11"/>
    <w:rsid w:val="007A5363"/>
    <w:rsid w:val="007D3657"/>
    <w:rsid w:val="007D46ED"/>
    <w:rsid w:val="007E1FCE"/>
    <w:rsid w:val="00813772"/>
    <w:rsid w:val="0081757B"/>
    <w:rsid w:val="00860A59"/>
    <w:rsid w:val="00876272"/>
    <w:rsid w:val="00881AA9"/>
    <w:rsid w:val="00881AF8"/>
    <w:rsid w:val="00891481"/>
    <w:rsid w:val="00892319"/>
    <w:rsid w:val="008C07FA"/>
    <w:rsid w:val="008C7C53"/>
    <w:rsid w:val="008D215E"/>
    <w:rsid w:val="008F6799"/>
    <w:rsid w:val="0090223C"/>
    <w:rsid w:val="00914E21"/>
    <w:rsid w:val="0091504A"/>
    <w:rsid w:val="009377B5"/>
    <w:rsid w:val="0094037C"/>
    <w:rsid w:val="00941C3B"/>
    <w:rsid w:val="0099575E"/>
    <w:rsid w:val="009A007A"/>
    <w:rsid w:val="009A0474"/>
    <w:rsid w:val="009C78BE"/>
    <w:rsid w:val="00A04257"/>
    <w:rsid w:val="00A202D3"/>
    <w:rsid w:val="00A22C57"/>
    <w:rsid w:val="00A32B1C"/>
    <w:rsid w:val="00A34FE0"/>
    <w:rsid w:val="00A3604D"/>
    <w:rsid w:val="00A36D07"/>
    <w:rsid w:val="00A5452F"/>
    <w:rsid w:val="00A62977"/>
    <w:rsid w:val="00A91EB0"/>
    <w:rsid w:val="00A93708"/>
    <w:rsid w:val="00AA00DB"/>
    <w:rsid w:val="00AA3741"/>
    <w:rsid w:val="00AA4F12"/>
    <w:rsid w:val="00AB06CF"/>
    <w:rsid w:val="00AB4F52"/>
    <w:rsid w:val="00AD1B2A"/>
    <w:rsid w:val="00AE4E14"/>
    <w:rsid w:val="00AF4EFE"/>
    <w:rsid w:val="00B167F1"/>
    <w:rsid w:val="00B20577"/>
    <w:rsid w:val="00B261DD"/>
    <w:rsid w:val="00B30F62"/>
    <w:rsid w:val="00B31C0F"/>
    <w:rsid w:val="00B3224B"/>
    <w:rsid w:val="00B43250"/>
    <w:rsid w:val="00B71686"/>
    <w:rsid w:val="00B72363"/>
    <w:rsid w:val="00B74628"/>
    <w:rsid w:val="00B83F55"/>
    <w:rsid w:val="00B90AA3"/>
    <w:rsid w:val="00BC3C22"/>
    <w:rsid w:val="00BD19C4"/>
    <w:rsid w:val="00BE007D"/>
    <w:rsid w:val="00C01465"/>
    <w:rsid w:val="00C71E5C"/>
    <w:rsid w:val="00C73408"/>
    <w:rsid w:val="00C90C95"/>
    <w:rsid w:val="00C92BE4"/>
    <w:rsid w:val="00CA0C81"/>
    <w:rsid w:val="00CB6369"/>
    <w:rsid w:val="00CF60FD"/>
    <w:rsid w:val="00D17159"/>
    <w:rsid w:val="00D20A42"/>
    <w:rsid w:val="00D34700"/>
    <w:rsid w:val="00D7795D"/>
    <w:rsid w:val="00D8584D"/>
    <w:rsid w:val="00D932A6"/>
    <w:rsid w:val="00DA7BBE"/>
    <w:rsid w:val="00DB147D"/>
    <w:rsid w:val="00DB42E9"/>
    <w:rsid w:val="00DD0490"/>
    <w:rsid w:val="00DE6F30"/>
    <w:rsid w:val="00DE77BE"/>
    <w:rsid w:val="00E065CD"/>
    <w:rsid w:val="00E11D77"/>
    <w:rsid w:val="00E27723"/>
    <w:rsid w:val="00E45B70"/>
    <w:rsid w:val="00E60590"/>
    <w:rsid w:val="00E70F75"/>
    <w:rsid w:val="00E7447F"/>
    <w:rsid w:val="00E764D7"/>
    <w:rsid w:val="00EA038A"/>
    <w:rsid w:val="00EA4A5E"/>
    <w:rsid w:val="00EB012A"/>
    <w:rsid w:val="00EB6CD2"/>
    <w:rsid w:val="00EF549F"/>
    <w:rsid w:val="00F53968"/>
    <w:rsid w:val="00F73728"/>
    <w:rsid w:val="00F73D41"/>
    <w:rsid w:val="00F75598"/>
    <w:rsid w:val="00F83A16"/>
    <w:rsid w:val="00F944E1"/>
    <w:rsid w:val="00F94C45"/>
    <w:rsid w:val="00F95015"/>
    <w:rsid w:val="00FA6C08"/>
    <w:rsid w:val="00FA7DC7"/>
    <w:rsid w:val="00FC2102"/>
    <w:rsid w:val="00FD6981"/>
    <w:rsid w:val="00FE2599"/>
    <w:rsid w:val="00FE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59CC907"/>
  <w15:docId w15:val="{E352842B-02FA-4EA8-A63C-4EC88BA81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DBF22-31D7-4F30-AEFE-6B7D4DE72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109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Generic Document Template used for all procedures</vt:lpstr>
      <vt:lpstr>Generic Document Template used for all procedures</vt:lpstr>
    </vt:vector>
  </TitlesOfParts>
  <Company>Quintiles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Kurata, Yoko</cp:lastModifiedBy>
  <cp:revision>33</cp:revision>
  <cp:lastPrinted>2014-01-16T07:03:00Z</cp:lastPrinted>
  <dcterms:created xsi:type="dcterms:W3CDTF">2009-10-08T12:34:00Z</dcterms:created>
  <dcterms:modified xsi:type="dcterms:W3CDTF">2021-12-09T08:34:00Z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