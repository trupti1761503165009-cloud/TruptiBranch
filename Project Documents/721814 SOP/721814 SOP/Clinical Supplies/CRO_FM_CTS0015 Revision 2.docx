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AD7E" w14:textId="41D87DDF" w:rsidR="007C68DB" w:rsidRPr="007C68DB" w:rsidRDefault="007C68DB" w:rsidP="007C68DB">
      <w:pP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C68D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For IQVIA</w:t>
      </w:r>
      <w:r w:rsidRPr="007C68D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vertAlign w:val="superscript"/>
        </w:rPr>
        <w:t>TM</w:t>
      </w:r>
      <w:r w:rsidRPr="007C68D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Clinical Trial Supplies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(CTS)</w:t>
      </w:r>
      <w:r w:rsidRPr="007C68D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Use Only</w:t>
      </w:r>
    </w:p>
    <w:p w14:paraId="69D3882C" w14:textId="77777777" w:rsidR="007C68DB" w:rsidRPr="00970E31" w:rsidRDefault="007C68DB" w:rsidP="007C68DB">
      <w:pPr>
        <w:rPr>
          <w:rFonts w:ascii="Arial" w:hAnsi="Arial" w:cs="Arial"/>
          <w:b/>
          <w:bCs/>
          <w:u w:val="single"/>
        </w:rPr>
      </w:pPr>
    </w:p>
    <w:p w14:paraId="731BF22C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1: Project Details</w:t>
      </w:r>
    </w:p>
    <w:p w14:paraId="12267B4C" w14:textId="77777777" w:rsidR="007C68DB" w:rsidRDefault="007C68DB" w:rsidP="007C68DB">
      <w:pPr>
        <w:rPr>
          <w:rFonts w:ascii="Arial" w:eastAsiaTheme="minorHAnsi" w:hAnsi="Arial" w:cs="Arial"/>
          <w:sz w:val="22"/>
          <w:szCs w:val="22"/>
        </w:rPr>
      </w:pPr>
    </w:p>
    <w:tbl>
      <w:tblPr>
        <w:tblStyle w:val="TableGrid"/>
        <w:tblpPr w:leftFromText="181" w:rightFromText="181" w:vertAnchor="text" w:horzAnchor="margin" w:tblpY="10"/>
        <w:tblOverlap w:val="never"/>
        <w:tblW w:w="5000" w:type="pct"/>
        <w:tblLook w:val="04A0" w:firstRow="1" w:lastRow="0" w:firstColumn="1" w:lastColumn="0" w:noHBand="0" w:noVBand="1"/>
      </w:tblPr>
      <w:tblGrid>
        <w:gridCol w:w="2688"/>
        <w:gridCol w:w="2128"/>
        <w:gridCol w:w="2268"/>
        <w:gridCol w:w="2266"/>
      </w:tblGrid>
      <w:tr w:rsidR="007C68DB" w14:paraId="19845D86" w14:textId="77777777" w:rsidTr="007753BA">
        <w:trPr>
          <w:trHeight w:val="274"/>
        </w:trPr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6954C914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Sponsor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067D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30CDDC7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6FA4D236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Date of Request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674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4A950107" w14:textId="77777777" w:rsidTr="007753BA">
        <w:trPr>
          <w:trHeight w:val="227"/>
        </w:trPr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060496C7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Protocol #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1380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520E1314" w14:textId="2A32FB61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Order Reference Identifier</w:t>
            </w:r>
            <w:r w:rsidR="0069070A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gramStart"/>
            <w:r w:rsidR="001C54DD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e.g.</w:t>
            </w:r>
            <w:proofErr w:type="gramEnd"/>
            <w:r w:rsidR="001C54DD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 Site #</w:t>
            </w:r>
            <w:r w:rsidR="004C2A6A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 &amp; Date</w:t>
            </w: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  <w:r w:rsidRPr="007C68DB">
              <w:rPr>
                <w:rFonts w:ascii="Arial" w:eastAsia="Calibri" w:hAnsi="Arial" w:cs="Arial"/>
                <w:bCs/>
                <w:color w:val="FFFFFF" w:themeColor="background1"/>
                <w:sz w:val="22"/>
                <w:szCs w:val="22"/>
              </w:rPr>
              <w:t>(if required)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D098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6B986AB0" w14:textId="77777777" w:rsidTr="00B35170">
        <w:trPr>
          <w:trHeight w:val="227"/>
        </w:trPr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51555105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Requester Name</w:t>
            </w:r>
            <w:r w:rsidRPr="007C68DB" w:rsidDel="00B065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 xml:space="preserve"> </w:t>
            </w:r>
          </w:p>
        </w:tc>
        <w:tc>
          <w:tcPr>
            <w:tcW w:w="3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0C3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3C6AE322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0"/>
              </w:rPr>
              <w:t>Requester Name</w:t>
            </w:r>
          </w:p>
        </w:tc>
      </w:tr>
      <w:tr w:rsidR="00225F34" w14:paraId="5CE623B0" w14:textId="77777777" w:rsidTr="00B35170">
        <w:trPr>
          <w:trHeight w:val="227"/>
        </w:trPr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124C4E33" w14:textId="3D6B3C29" w:rsidR="00225F34" w:rsidRPr="007C68DB" w:rsidRDefault="00553EB2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Additional Information</w:t>
            </w:r>
          </w:p>
        </w:tc>
        <w:tc>
          <w:tcPr>
            <w:tcW w:w="3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B400" w14:textId="77777777" w:rsidR="00225F34" w:rsidRDefault="00225F34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</w:tbl>
    <w:p w14:paraId="5141CBE3" w14:textId="77777777" w:rsidR="007C68DB" w:rsidRDefault="007C68DB" w:rsidP="007C68DB">
      <w:pPr>
        <w:rPr>
          <w:rFonts w:ascii="Arial" w:eastAsiaTheme="minorHAnsi" w:hAnsi="Arial" w:cs="Arial"/>
          <w:sz w:val="22"/>
          <w:szCs w:val="22"/>
        </w:rPr>
      </w:pPr>
    </w:p>
    <w:p w14:paraId="6437974F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2: Consignee Address Details</w:t>
      </w:r>
    </w:p>
    <w:tbl>
      <w:tblPr>
        <w:tblStyle w:val="TableGrid"/>
        <w:tblpPr w:leftFromText="181" w:rightFromText="181" w:vertAnchor="text" w:horzAnchor="margin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2371"/>
        <w:gridCol w:w="6979"/>
      </w:tblGrid>
      <w:tr w:rsidR="007C68DB" w14:paraId="6082CFDC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43B4955B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Consignee Name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8DDE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05992DE8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6194EF2A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156D0CB2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Consignee Address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D4C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CCC383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09CD9A95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9A81B04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Post Code/Zip Code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2C7D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60B48E8D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4A50049F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FAFF410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Country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2CA8E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3915AA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7F5E7FCF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7ACE31EF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Email Address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866C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6C57CCF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606FC092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675A1A03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Contact Phone No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E200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7E7EC59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</w:tbl>
    <w:p w14:paraId="3A3B8538" w14:textId="77777777" w:rsidR="007C68DB" w:rsidRDefault="007C68DB" w:rsidP="007C68DB">
      <w:pPr>
        <w:tabs>
          <w:tab w:val="left" w:pos="5543"/>
        </w:tabs>
        <w:rPr>
          <w:rFonts w:ascii="Arial" w:hAnsi="Arial" w:cs="Arial"/>
        </w:rPr>
      </w:pPr>
    </w:p>
    <w:p w14:paraId="18728991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3: Product requirements</w:t>
      </w:r>
    </w:p>
    <w:tbl>
      <w:tblPr>
        <w:tblStyle w:val="TableGrid"/>
        <w:tblpPr w:leftFromText="181" w:rightFromText="181" w:vertAnchor="text" w:horzAnchor="margin" w:tblpY="66"/>
        <w:tblOverlap w:val="never"/>
        <w:tblW w:w="5000" w:type="pct"/>
        <w:tblLook w:val="04A0" w:firstRow="1" w:lastRow="0" w:firstColumn="1" w:lastColumn="0" w:noHBand="0" w:noVBand="1"/>
      </w:tblPr>
      <w:tblGrid>
        <w:gridCol w:w="1113"/>
        <w:gridCol w:w="2441"/>
        <w:gridCol w:w="1855"/>
        <w:gridCol w:w="1467"/>
        <w:gridCol w:w="1109"/>
        <w:gridCol w:w="1365"/>
      </w:tblGrid>
      <w:tr w:rsidR="007C68DB" w14:paraId="46CC5264" w14:textId="77777777" w:rsidTr="00E86317">
        <w:trPr>
          <w:trHeight w:val="690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7D143971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Item #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0BECA5FB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10A84077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Packaging/Bulk Lot #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1BDC423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Kit Seq Range</w:t>
            </w:r>
          </w:p>
          <w:p w14:paraId="081A4152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Cs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Cs/>
                <w:color w:val="FFFFFF" w:themeColor="background1"/>
                <w:sz w:val="22"/>
                <w:szCs w:val="22"/>
              </w:rPr>
              <w:t xml:space="preserve">(If </w:t>
            </w:r>
            <w:proofErr w:type="gramStart"/>
            <w:r w:rsidRPr="007C68DB">
              <w:rPr>
                <w:rFonts w:ascii="Arial" w:eastAsia="Calibri" w:hAnsi="Arial" w:cs="Arial"/>
                <w:bCs/>
                <w:color w:val="FFFFFF" w:themeColor="background1"/>
                <w:sz w:val="22"/>
                <w:szCs w:val="22"/>
              </w:rPr>
              <w:t>Required</w:t>
            </w:r>
            <w:proofErr w:type="gramEnd"/>
            <w:r w:rsidRPr="007C68DB">
              <w:rPr>
                <w:rFonts w:ascii="Arial" w:eastAsia="Calibri" w:hAnsi="Arial" w:cs="Arial"/>
                <w:bCs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</w:tcPr>
          <w:p w14:paraId="724888A7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</w:p>
          <w:p w14:paraId="63AF72C4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Quantity 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5CD2AC08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Shipping Conditions</w:t>
            </w:r>
          </w:p>
          <w:p w14:paraId="191E9F27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(</w:t>
            </w:r>
            <w:proofErr w:type="gramStart"/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>e.g.</w:t>
            </w:r>
            <w:proofErr w:type="gramEnd"/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</w:rPr>
              <w:t xml:space="preserve"> 15-25°C)</w:t>
            </w:r>
          </w:p>
        </w:tc>
      </w:tr>
      <w:tr w:rsidR="007C68DB" w14:paraId="6B683407" w14:textId="77777777" w:rsidTr="00E86317">
        <w:trPr>
          <w:trHeight w:val="225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9B26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 xml:space="preserve"> </w:t>
            </w:r>
          </w:p>
          <w:p w14:paraId="3229CBF5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56F7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F6DC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011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4E1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522C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56D99175" w14:textId="77777777" w:rsidTr="00E86317">
        <w:trPr>
          <w:trHeight w:val="225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ECC7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3A84811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6960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605E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BD7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EE87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7887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76A981E0" w14:textId="77777777" w:rsidTr="00E86317">
        <w:trPr>
          <w:trHeight w:val="22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1B1B" w14:textId="77777777" w:rsidR="007C68DB" w:rsidRPr="00AD4129" w:rsidRDefault="007C68DB" w:rsidP="00E86317">
            <w:pPr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AD4129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Add or delete rows as required</w:t>
            </w:r>
          </w:p>
          <w:p w14:paraId="7952C055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  <w:r w:rsidRPr="00AD4129"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  <w:t>Notes:</w:t>
            </w:r>
            <w:r w:rsidRPr="00AD4129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AD4129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Add any ad-hoc instructions.</w:t>
            </w:r>
          </w:p>
        </w:tc>
      </w:tr>
    </w:tbl>
    <w:p w14:paraId="47D5B0E4" w14:textId="77777777" w:rsidR="0042333A" w:rsidRDefault="0042333A" w:rsidP="007C68DB">
      <w:pPr>
        <w:rPr>
          <w:rFonts w:ascii="Arial" w:hAnsi="Arial" w:cs="Arial"/>
        </w:rPr>
      </w:pPr>
    </w:p>
    <w:p w14:paraId="6F889C4F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4: Approval</w:t>
      </w:r>
    </w:p>
    <w:tbl>
      <w:tblPr>
        <w:tblStyle w:val="TableGrid"/>
        <w:tblpPr w:leftFromText="181" w:rightFromText="181" w:vertAnchor="text" w:horzAnchor="margin" w:tblpY="74"/>
        <w:tblOverlap w:val="never"/>
        <w:tblW w:w="5000" w:type="pct"/>
        <w:tblLook w:val="04A0" w:firstRow="1" w:lastRow="0" w:firstColumn="1" w:lastColumn="0" w:noHBand="0" w:noVBand="1"/>
      </w:tblPr>
      <w:tblGrid>
        <w:gridCol w:w="3681"/>
        <w:gridCol w:w="3057"/>
        <w:gridCol w:w="2612"/>
      </w:tblGrid>
      <w:tr w:rsidR="007C68DB" w14:paraId="20AE4764" w14:textId="77777777" w:rsidTr="00E86317">
        <w:tc>
          <w:tcPr>
            <w:tcW w:w="1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66E16BBF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Signature</w:t>
            </w:r>
          </w:p>
        </w:tc>
        <w:tc>
          <w:tcPr>
            <w:tcW w:w="1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70EF71B3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Title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2CE9CEC6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Date</w:t>
            </w:r>
          </w:p>
        </w:tc>
      </w:tr>
      <w:tr w:rsidR="007C68DB" w14:paraId="0567C47C" w14:textId="77777777" w:rsidTr="00E86317">
        <w:trPr>
          <w:trHeight w:val="600"/>
        </w:trPr>
        <w:tc>
          <w:tcPr>
            <w:tcW w:w="1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896A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  <w:p w14:paraId="5EA5894A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  <w:p w14:paraId="0F90B74C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  <w:p w14:paraId="3DD4A92A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  <w:tc>
          <w:tcPr>
            <w:tcW w:w="1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7FD5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E478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</w:tr>
    </w:tbl>
    <w:p w14:paraId="78E98A4E" w14:textId="77777777" w:rsidR="007C68DB" w:rsidRDefault="007C68DB" w:rsidP="007C68DB">
      <w:pPr>
        <w:tabs>
          <w:tab w:val="left" w:pos="5543"/>
        </w:tabs>
        <w:rPr>
          <w:rFonts w:ascii="Arial" w:hAnsi="Arial" w:cs="Arial"/>
          <w:b/>
          <w:bCs/>
        </w:rPr>
      </w:pPr>
    </w:p>
    <w:p w14:paraId="326BDA8F" w14:textId="6D66A7C9" w:rsidR="007C68DB" w:rsidRPr="007C68DB" w:rsidRDefault="007C68DB" w:rsidP="007C68DB">
      <w:pPr>
        <w:tabs>
          <w:tab w:val="left" w:pos="5543"/>
        </w:tabs>
        <w:rPr>
          <w:rFonts w:ascii="Arial" w:hAnsi="Arial" w:cs="Arial"/>
          <w:b/>
          <w:bCs/>
          <w:sz w:val="20"/>
          <w:szCs w:val="20"/>
          <w:u w:val="single"/>
        </w:rPr>
      </w:pPr>
      <w:r w:rsidRPr="007C68DB">
        <w:rPr>
          <w:rFonts w:ascii="Arial" w:hAnsi="Arial" w:cs="Arial"/>
          <w:b/>
          <w:bCs/>
          <w:sz w:val="20"/>
          <w:szCs w:val="20"/>
          <w:u w:val="single"/>
        </w:rPr>
        <w:t>For Site Use Only</w:t>
      </w:r>
    </w:p>
    <w:p w14:paraId="6EAC5C1D" w14:textId="77777777" w:rsidR="007C68DB" w:rsidRDefault="007C68DB" w:rsidP="007C68DB">
      <w:pPr>
        <w:tabs>
          <w:tab w:val="left" w:pos="5543"/>
        </w:tabs>
        <w:rPr>
          <w:rFonts w:ascii="Arial" w:hAnsi="Arial" w:cs="Arial"/>
        </w:rPr>
      </w:pPr>
    </w:p>
    <w:p w14:paraId="6556BF44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1: Project Details</w:t>
      </w:r>
    </w:p>
    <w:p w14:paraId="4BF481EC" w14:textId="77777777" w:rsidR="007C68DB" w:rsidRDefault="007C68DB" w:rsidP="007C68DB">
      <w:pPr>
        <w:rPr>
          <w:rFonts w:ascii="Arial" w:eastAsiaTheme="minorHAnsi" w:hAnsi="Arial" w:cs="Arial"/>
          <w:sz w:val="22"/>
          <w:szCs w:val="22"/>
        </w:rPr>
      </w:pPr>
    </w:p>
    <w:tbl>
      <w:tblPr>
        <w:tblStyle w:val="TableGrid"/>
        <w:tblpPr w:leftFromText="181" w:rightFromText="181" w:vertAnchor="text" w:horzAnchor="margin" w:tblpY="10"/>
        <w:tblOverlap w:val="never"/>
        <w:tblW w:w="5000" w:type="pct"/>
        <w:tblLook w:val="04A0" w:firstRow="1" w:lastRow="0" w:firstColumn="1" w:lastColumn="0" w:noHBand="0" w:noVBand="1"/>
      </w:tblPr>
      <w:tblGrid>
        <w:gridCol w:w="2457"/>
        <w:gridCol w:w="2481"/>
        <w:gridCol w:w="2323"/>
        <w:gridCol w:w="2089"/>
      </w:tblGrid>
      <w:tr w:rsidR="007C68DB" w14:paraId="26422509" w14:textId="77777777" w:rsidTr="00E86317">
        <w:trPr>
          <w:trHeight w:val="274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7E291BFD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Sponsor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B046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62E2E8C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04BC5E6B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Date of Request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EF321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61056871" w14:textId="77777777" w:rsidTr="00E86317">
        <w:trPr>
          <w:trHeight w:val="227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5293A143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Protocol #</w:t>
            </w:r>
          </w:p>
        </w:tc>
        <w:tc>
          <w:tcPr>
            <w:tcW w:w="36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5CC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4A595B0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155D9CA1" w14:textId="77777777" w:rsidTr="00E86317">
        <w:trPr>
          <w:trHeight w:val="227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784958A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Requester Name</w:t>
            </w:r>
            <w:r w:rsidRPr="007C68DB" w:rsidDel="00B065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 xml:space="preserve"> </w:t>
            </w:r>
          </w:p>
        </w:tc>
        <w:tc>
          <w:tcPr>
            <w:tcW w:w="36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847C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7F0C491B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</w:tbl>
    <w:p w14:paraId="434E7DDE" w14:textId="77777777" w:rsidR="007C68DB" w:rsidRDefault="007C68DB" w:rsidP="007C68DB">
      <w:pPr>
        <w:tabs>
          <w:tab w:val="left" w:pos="5543"/>
        </w:tabs>
        <w:rPr>
          <w:rFonts w:ascii="Arial" w:hAnsi="Arial" w:cs="Arial"/>
        </w:rPr>
      </w:pPr>
    </w:p>
    <w:p w14:paraId="353F7C06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2: Consignee Address Details</w:t>
      </w:r>
    </w:p>
    <w:tbl>
      <w:tblPr>
        <w:tblStyle w:val="TableGrid"/>
        <w:tblpPr w:leftFromText="181" w:rightFromText="181" w:vertAnchor="text" w:horzAnchor="margin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2371"/>
        <w:gridCol w:w="6979"/>
      </w:tblGrid>
      <w:tr w:rsidR="007C68DB" w14:paraId="18B47F4C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5F85CBDE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bookmarkStart w:id="0" w:name="_Hlk63330723"/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Site Number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EDC0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1AF9A05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33401B0C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5F84330A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Site Contact Name/Consignee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6FBD1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3A17846D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bookmarkEnd w:id="0"/>
      <w:tr w:rsidR="007C68DB" w14:paraId="059513D0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3D5A5FD8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Consignee Address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BC0E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760A561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03DF54B6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4325BE3F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Post Code/Zip Code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4CC2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188D6819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24C8423A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9C1847D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Country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75FF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462F6F29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7C597D4F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31A1739A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Email Address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AE31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42136012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4E8EF248" w14:textId="77777777" w:rsidTr="00E86317"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102939B0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Contact Phone No</w:t>
            </w:r>
          </w:p>
        </w:tc>
        <w:tc>
          <w:tcPr>
            <w:tcW w:w="3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BD5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69E9EF51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</w:tbl>
    <w:p w14:paraId="5CF197A9" w14:textId="77777777" w:rsidR="007C68DB" w:rsidRDefault="007C68DB" w:rsidP="007C68DB">
      <w:pPr>
        <w:tabs>
          <w:tab w:val="left" w:pos="5543"/>
        </w:tabs>
        <w:rPr>
          <w:rFonts w:ascii="Arial" w:hAnsi="Arial" w:cs="Arial"/>
        </w:rPr>
      </w:pPr>
    </w:p>
    <w:p w14:paraId="3B5410A0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3: Product requirements</w:t>
      </w:r>
    </w:p>
    <w:tbl>
      <w:tblPr>
        <w:tblStyle w:val="TableGrid"/>
        <w:tblpPr w:leftFromText="181" w:rightFromText="181" w:vertAnchor="text" w:horzAnchor="margin" w:tblpY="66"/>
        <w:tblOverlap w:val="never"/>
        <w:tblW w:w="5000" w:type="pct"/>
        <w:tblLook w:val="04A0" w:firstRow="1" w:lastRow="0" w:firstColumn="1" w:lastColumn="0" w:noHBand="0" w:noVBand="1"/>
      </w:tblPr>
      <w:tblGrid>
        <w:gridCol w:w="4531"/>
        <w:gridCol w:w="4819"/>
      </w:tblGrid>
      <w:tr w:rsidR="007C68DB" w14:paraId="30175B7C" w14:textId="77777777" w:rsidTr="00E86317">
        <w:trPr>
          <w:trHeight w:val="690"/>
        </w:trPr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230EA8FC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Description</w:t>
            </w:r>
          </w:p>
        </w:tc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  <w:hideMark/>
          </w:tcPr>
          <w:p w14:paraId="0475A3BE" w14:textId="77777777" w:rsidR="007C68DB" w:rsidRPr="007C68DB" w:rsidRDefault="007C68DB" w:rsidP="00E86317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 xml:space="preserve">Quantity </w:t>
            </w:r>
          </w:p>
        </w:tc>
      </w:tr>
      <w:tr w:rsidR="007C68DB" w14:paraId="373B05B8" w14:textId="77777777" w:rsidTr="00E86317">
        <w:trPr>
          <w:trHeight w:val="225"/>
        </w:trPr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6503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 xml:space="preserve"> </w:t>
            </w:r>
          </w:p>
          <w:p w14:paraId="01B8EA1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A768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45E759AD" w14:textId="77777777" w:rsidTr="00E86317">
        <w:trPr>
          <w:trHeight w:val="225"/>
        </w:trPr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3284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  <w:p w14:paraId="2239E785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8CA5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</w:p>
        </w:tc>
      </w:tr>
      <w:tr w:rsidR="007C68DB" w14:paraId="37EE3EB1" w14:textId="77777777" w:rsidTr="00E86317">
        <w:trPr>
          <w:trHeight w:val="22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237A" w14:textId="77777777" w:rsidR="007C68DB" w:rsidRPr="00AD4129" w:rsidRDefault="007C68DB" w:rsidP="00E86317">
            <w:pPr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AD4129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Add or delete rows as required</w:t>
            </w:r>
          </w:p>
          <w:p w14:paraId="5125F329" w14:textId="77777777" w:rsidR="007C68DB" w:rsidRDefault="007C68DB" w:rsidP="00E86317">
            <w:pPr>
              <w:rPr>
                <w:rFonts w:ascii="Arial" w:eastAsia="Calibri" w:hAnsi="Arial" w:cs="Arial"/>
                <w:sz w:val="20"/>
              </w:rPr>
            </w:pPr>
            <w:r w:rsidRPr="00AD4129"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  <w:t>Notes:</w:t>
            </w:r>
            <w:r w:rsidRPr="00AD4129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AD4129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Add any ad-hoc instructions.</w:t>
            </w:r>
          </w:p>
        </w:tc>
      </w:tr>
    </w:tbl>
    <w:p w14:paraId="49E7DB20" w14:textId="77777777" w:rsidR="007C68DB" w:rsidRDefault="007C68DB" w:rsidP="007C68DB">
      <w:pPr>
        <w:tabs>
          <w:tab w:val="left" w:pos="5543"/>
        </w:tabs>
        <w:rPr>
          <w:rFonts w:ascii="Arial" w:hAnsi="Arial" w:cs="Arial"/>
        </w:rPr>
      </w:pPr>
    </w:p>
    <w:p w14:paraId="5ECE37C2" w14:textId="77777777" w:rsidR="007C68DB" w:rsidRPr="007C68DB" w:rsidRDefault="007C68DB" w:rsidP="007C68DB">
      <w:pPr>
        <w:rPr>
          <w:rFonts w:ascii="Arial" w:hAnsi="Arial" w:cs="Arial"/>
          <w:sz w:val="20"/>
          <w:szCs w:val="20"/>
        </w:rPr>
      </w:pPr>
      <w:r w:rsidRPr="007C68DB">
        <w:rPr>
          <w:rFonts w:ascii="Arial" w:hAnsi="Arial" w:cs="Arial"/>
          <w:sz w:val="20"/>
          <w:szCs w:val="20"/>
        </w:rPr>
        <w:t>Section 4: Approval</w:t>
      </w:r>
    </w:p>
    <w:tbl>
      <w:tblPr>
        <w:tblStyle w:val="TableGrid"/>
        <w:tblpPr w:leftFromText="181" w:rightFromText="181" w:vertAnchor="text" w:horzAnchor="margin" w:tblpY="74"/>
        <w:tblOverlap w:val="never"/>
        <w:tblW w:w="5000" w:type="pct"/>
        <w:tblLook w:val="04A0" w:firstRow="1" w:lastRow="0" w:firstColumn="1" w:lastColumn="0" w:noHBand="0" w:noVBand="1"/>
      </w:tblPr>
      <w:tblGrid>
        <w:gridCol w:w="3681"/>
        <w:gridCol w:w="3057"/>
        <w:gridCol w:w="2612"/>
      </w:tblGrid>
      <w:tr w:rsidR="007C68DB" w14:paraId="13CE0917" w14:textId="77777777" w:rsidTr="00E86317">
        <w:tc>
          <w:tcPr>
            <w:tcW w:w="1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283E0537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Signature</w:t>
            </w:r>
          </w:p>
        </w:tc>
        <w:tc>
          <w:tcPr>
            <w:tcW w:w="1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6E5ACC7E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Title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hideMark/>
          </w:tcPr>
          <w:p w14:paraId="2C6402D9" w14:textId="77777777" w:rsidR="007C68DB" w:rsidRPr="007C68DB" w:rsidRDefault="007C68DB" w:rsidP="00E86317">
            <w:pPr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</w:pPr>
            <w:r w:rsidRPr="007C68DB">
              <w:rPr>
                <w:rFonts w:ascii="Arial" w:eastAsia="Calibri" w:hAnsi="Arial" w:cs="Arial"/>
                <w:b/>
                <w:color w:val="FFFFFF" w:themeColor="background1"/>
                <w:sz w:val="22"/>
                <w:szCs w:val="28"/>
              </w:rPr>
              <w:t>Date</w:t>
            </w:r>
          </w:p>
        </w:tc>
      </w:tr>
      <w:tr w:rsidR="007C68DB" w14:paraId="6F81F0C9" w14:textId="77777777" w:rsidTr="00E86317">
        <w:trPr>
          <w:trHeight w:val="600"/>
        </w:trPr>
        <w:tc>
          <w:tcPr>
            <w:tcW w:w="1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6B0E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  <w:p w14:paraId="35FADEAA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  <w:p w14:paraId="743CECC8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  <w:tc>
          <w:tcPr>
            <w:tcW w:w="1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AA5E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BFC7" w14:textId="77777777" w:rsidR="007C68DB" w:rsidRDefault="007C68DB" w:rsidP="00E86317">
            <w:pPr>
              <w:rPr>
                <w:rFonts w:ascii="Arial" w:eastAsia="Calibri" w:hAnsi="Arial" w:cs="Arial"/>
              </w:rPr>
            </w:pPr>
          </w:p>
        </w:tc>
      </w:tr>
    </w:tbl>
    <w:p w14:paraId="0666B7AB" w14:textId="77777777" w:rsidR="002D47C8" w:rsidRPr="00B16D17" w:rsidRDefault="002D47C8" w:rsidP="003561D7">
      <w:pPr>
        <w:tabs>
          <w:tab w:val="left" w:pos="5543"/>
        </w:tabs>
        <w:rPr>
          <w:rFonts w:ascii="Arial" w:hAnsi="Arial" w:cs="Arial"/>
        </w:rPr>
      </w:pPr>
    </w:p>
    <w:sectPr w:rsidR="002D47C8" w:rsidRPr="00B16D17" w:rsidSect="00F1307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AF91C" w14:textId="77777777" w:rsidR="00BF63FF" w:rsidRDefault="00BF63FF">
      <w:r>
        <w:separator/>
      </w:r>
    </w:p>
  </w:endnote>
  <w:endnote w:type="continuationSeparator" w:id="0">
    <w:p w14:paraId="3AB1197C" w14:textId="77777777" w:rsidR="00BF63FF" w:rsidRDefault="00BF63FF">
      <w:r>
        <w:continuationSeparator/>
      </w:r>
    </w:p>
  </w:endnote>
  <w:endnote w:type="continuationNotice" w:id="1">
    <w:p w14:paraId="1C1BE561" w14:textId="77777777" w:rsidR="00BF63FF" w:rsidRDefault="00BF63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43A57E65" w14:textId="77777777" w:rsidTr="003561D7">
      <w:tc>
        <w:tcPr>
          <w:tcW w:w="6588" w:type="dxa"/>
        </w:tcPr>
        <w:p w14:paraId="57DCCB9A" w14:textId="078DC602" w:rsidR="003561D7" w:rsidRPr="00941C3B" w:rsidRDefault="003561D7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46265E">
            <w:rPr>
              <w:rFonts w:ascii="Arial" w:hAnsi="Arial" w:cs="Arial"/>
              <w:sz w:val="18"/>
              <w:szCs w:val="18"/>
            </w:rPr>
            <w:t>CRO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0B667B">
            <w:rPr>
              <w:rFonts w:ascii="Arial" w:hAnsi="Arial" w:cs="Arial"/>
              <w:sz w:val="18"/>
              <w:szCs w:val="18"/>
            </w:rPr>
            <w:t>FM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46265E">
            <w:rPr>
              <w:rFonts w:ascii="Arial" w:hAnsi="Arial" w:cs="Arial"/>
              <w:sz w:val="18"/>
              <w:szCs w:val="18"/>
            </w:rPr>
            <w:t>CTS</w:t>
          </w:r>
          <w:r w:rsidR="000B667B">
            <w:rPr>
              <w:rFonts w:ascii="Arial" w:hAnsi="Arial" w:cs="Arial"/>
              <w:sz w:val="18"/>
              <w:szCs w:val="18"/>
            </w:rPr>
            <w:t>0015</w:t>
          </w:r>
          <w:r>
            <w:rPr>
              <w:rFonts w:ascii="Arial" w:hAnsi="Arial" w:cs="Arial"/>
              <w:sz w:val="18"/>
              <w:szCs w:val="18"/>
            </w:rPr>
            <w:t xml:space="preserve"> Revision</w:t>
          </w:r>
          <w:r w:rsidR="000B667B">
            <w:rPr>
              <w:rFonts w:ascii="Arial" w:hAnsi="Arial" w:cs="Arial"/>
              <w:sz w:val="18"/>
              <w:szCs w:val="18"/>
            </w:rPr>
            <w:t xml:space="preserve"> </w:t>
          </w:r>
          <w:r w:rsidR="00AA6BB8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4C7BC79C" w14:textId="55973C44" w:rsidR="003561D7" w:rsidRPr="00941C3B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B667B">
            <w:rPr>
              <w:rFonts w:ascii="Arial" w:hAnsi="Arial" w:cs="Arial"/>
              <w:sz w:val="18"/>
              <w:szCs w:val="18"/>
            </w:rPr>
            <w:t>CRO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0B667B">
            <w:rPr>
              <w:rFonts w:ascii="Arial" w:hAnsi="Arial" w:cs="Arial"/>
              <w:sz w:val="18"/>
              <w:szCs w:val="18"/>
            </w:rPr>
            <w:t>OP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0B667B">
            <w:rPr>
              <w:rFonts w:ascii="Arial" w:hAnsi="Arial" w:cs="Arial"/>
              <w:sz w:val="18"/>
              <w:szCs w:val="18"/>
            </w:rPr>
            <w:t>CTS0003</w:t>
          </w:r>
        </w:p>
      </w:tc>
    </w:tr>
    <w:tr w:rsidR="003561D7" w:rsidRPr="003B402B" w14:paraId="6E5E6BE5" w14:textId="77777777" w:rsidTr="003561D7">
      <w:tc>
        <w:tcPr>
          <w:tcW w:w="6588" w:type="dxa"/>
        </w:tcPr>
        <w:p w14:paraId="3EEEB08C" w14:textId="5A85F0B1" w:rsidR="003561D7" w:rsidRPr="00941C3B" w:rsidRDefault="003561D7" w:rsidP="00245EFD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AA6BB8">
            <w:rPr>
              <w:rFonts w:ascii="Arial" w:hAnsi="Arial" w:cs="Arial"/>
              <w:sz w:val="18"/>
              <w:szCs w:val="18"/>
            </w:rPr>
            <w:t>01</w:t>
          </w:r>
          <w:r w:rsidR="00245EFD">
            <w:rPr>
              <w:rFonts w:ascii="Arial" w:hAnsi="Arial" w:cs="Arial"/>
              <w:sz w:val="18"/>
              <w:szCs w:val="18"/>
            </w:rPr>
            <w:t>Mar</w:t>
          </w:r>
          <w:r w:rsidR="000B667B">
            <w:rPr>
              <w:rFonts w:ascii="Arial" w:hAnsi="Arial" w:cs="Arial"/>
              <w:sz w:val="18"/>
              <w:szCs w:val="18"/>
            </w:rPr>
            <w:t>202</w:t>
          </w:r>
          <w:r w:rsidR="00AA6BB8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65F7CC1D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75E1798" w14:textId="7BCCCBE6" w:rsid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</w:t>
    </w:r>
    <w:r w:rsidR="000B667B">
      <w:rPr>
        <w:rFonts w:ascii="Arial" w:hAnsi="Arial" w:cs="Arial"/>
        <w:sz w:val="16"/>
        <w:szCs w:val="16"/>
      </w:rPr>
      <w:t>021</w:t>
    </w:r>
    <w:r w:rsidR="00AA6BB8">
      <w:rPr>
        <w:rFonts w:ascii="Arial" w:hAnsi="Arial" w:cs="Arial"/>
        <w:sz w:val="16"/>
        <w:szCs w:val="16"/>
      </w:rPr>
      <w:t>, 2023</w:t>
    </w:r>
    <w:r w:rsidR="000B667B">
      <w:rPr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4BC7A021" w14:textId="77777777" w:rsidTr="008A6845">
      <w:tc>
        <w:tcPr>
          <w:tcW w:w="6588" w:type="dxa"/>
        </w:tcPr>
        <w:p w14:paraId="155A119D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</w:t>
          </w:r>
          <w:proofErr w:type="gramStart"/>
          <w:r>
            <w:rPr>
              <w:rFonts w:ascii="Arial" w:hAnsi="Arial" w:cs="Arial"/>
              <w:sz w:val="18"/>
              <w:szCs w:val="18"/>
            </w:rPr>
            <w:t>FFXXX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Y</w:t>
          </w:r>
        </w:p>
      </w:tc>
      <w:tc>
        <w:tcPr>
          <w:tcW w:w="2790" w:type="dxa"/>
        </w:tcPr>
        <w:p w14:paraId="3B6278F8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35948AA0" w14:textId="77777777" w:rsidTr="008A6845">
      <w:tc>
        <w:tcPr>
          <w:tcW w:w="6588" w:type="dxa"/>
        </w:tcPr>
        <w:p w14:paraId="4456EA4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55659867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1E96E27C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1D7B7808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BF63FF">
      <w:fldChar w:fldCharType="begin"/>
    </w:r>
    <w:r w:rsidR="00BF63FF">
      <w:instrText xml:space="preserve"> SECTIONPAGES   \* MERGEFORMAT </w:instrText>
    </w:r>
    <w:r w:rsidR="00BF63FF"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BF63FF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7D8EC268" w14:textId="77777777" w:rsidTr="00591B53">
      <w:tc>
        <w:tcPr>
          <w:tcW w:w="6588" w:type="dxa"/>
        </w:tcPr>
        <w:p w14:paraId="24B87B3D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545C8CB4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40D3B367" w14:textId="77777777" w:rsidTr="00591B53">
      <w:tc>
        <w:tcPr>
          <w:tcW w:w="6588" w:type="dxa"/>
        </w:tcPr>
        <w:p w14:paraId="68C51AFF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6CA9955B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4964D43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651ECAD2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993C2" w14:textId="77777777" w:rsidR="00BF63FF" w:rsidRDefault="00BF63FF">
      <w:r>
        <w:separator/>
      </w:r>
    </w:p>
  </w:footnote>
  <w:footnote w:type="continuationSeparator" w:id="0">
    <w:p w14:paraId="70B5A2B6" w14:textId="77777777" w:rsidR="00BF63FF" w:rsidRDefault="00BF63FF">
      <w:r>
        <w:continuationSeparator/>
      </w:r>
    </w:p>
  </w:footnote>
  <w:footnote w:type="continuationNotice" w:id="1">
    <w:p w14:paraId="63F68DEB" w14:textId="77777777" w:rsidR="00BF63FF" w:rsidRDefault="00BF63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3B05" w14:textId="77777777" w:rsidR="00A108D4" w:rsidRDefault="00A108D4"/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F3AD7" w:rsidRPr="003B402B" w14:paraId="079FCD04" w14:textId="77777777" w:rsidTr="002F3AD7">
      <w:trPr>
        <w:cantSplit/>
        <w:trHeight w:val="360"/>
      </w:trPr>
      <w:tc>
        <w:tcPr>
          <w:tcW w:w="6228" w:type="dxa"/>
          <w:vAlign w:val="center"/>
        </w:tcPr>
        <w:p w14:paraId="41060463" w14:textId="77777777" w:rsidR="002F3AD7" w:rsidRPr="003B402B" w:rsidRDefault="008528E6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974BBD2" wp14:editId="4E5645D9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1EE30E14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F3AD7" w:rsidRPr="003B402B" w14:paraId="69B872DE" w14:textId="77777777" w:rsidTr="002F3AD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1888CB54" w14:textId="64A9E001" w:rsidR="002F3AD7" w:rsidRPr="002F3AD7" w:rsidRDefault="0046265E" w:rsidP="002F3AD7">
          <w:r>
            <w:rPr>
              <w:rFonts w:ascii="Arial" w:hAnsi="Arial" w:cs="Arial"/>
              <w:bCs/>
              <w:color w:val="0000FF"/>
              <w:sz w:val="20"/>
              <w:szCs w:val="20"/>
            </w:rPr>
            <w:t>IQVIA C</w:t>
          </w:r>
          <w:r w:rsidR="00AD4129">
            <w:rPr>
              <w:rFonts w:ascii="Arial" w:hAnsi="Arial" w:cs="Arial"/>
              <w:bCs/>
              <w:color w:val="0000FF"/>
              <w:sz w:val="20"/>
              <w:szCs w:val="20"/>
            </w:rPr>
            <w:t>linical Trial Supplies (CTS)</w:t>
          </w:r>
          <w:r>
            <w:rPr>
              <w:rFonts w:ascii="Arial" w:hAnsi="Arial" w:cs="Arial"/>
              <w:bCs/>
              <w:color w:val="0000FF"/>
              <w:sz w:val="20"/>
              <w:szCs w:val="20"/>
            </w:rPr>
            <w:t xml:space="preserve"> Manual Drug Request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2ED03D2" w14:textId="0D74662E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C35E5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AA6BB8" w:rsidRPr="00AA6BB8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14:paraId="641B97D9" w14:textId="77777777" w:rsidR="002F3AD7" w:rsidRDefault="002F3AD7" w:rsidP="002F3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47D4BB25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7D3335D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5EC27883" wp14:editId="65961BE5">
                <wp:extent cx="954410" cy="347731"/>
                <wp:effectExtent l="0" t="0" r="0" b="0"/>
                <wp:docPr id="142" name="Pictur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C666275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EDBFD04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8866C7A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7FC5EFC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F63FF">
            <w:fldChar w:fldCharType="begin"/>
          </w:r>
          <w:r w:rsidR="00BF63FF">
            <w:instrText xml:space="preserve"> SECTIONPAGES   \* MERGEFORMAT </w:instrText>
          </w:r>
          <w:r w:rsidR="00BF63FF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F63F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11DEFBED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71C4CDD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4AB90605" wp14:editId="3728C1E3">
                <wp:extent cx="954410" cy="347731"/>
                <wp:effectExtent l="0" t="0" r="0" b="0"/>
                <wp:docPr id="14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BD8CA2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39C8EE3B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C681CEE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12ACBF2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F63FF">
            <w:fldChar w:fldCharType="begin"/>
          </w:r>
          <w:r w:rsidR="00BF63FF">
            <w:instrText xml:space="preserve"> SECTIONPAGES   \* MERGEFORMAT </w:instrText>
          </w:r>
          <w:r w:rsidR="00BF63FF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F63F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2737410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6446B"/>
    <w:rsid w:val="00094E1A"/>
    <w:rsid w:val="000959B3"/>
    <w:rsid w:val="000A5562"/>
    <w:rsid w:val="000A67BA"/>
    <w:rsid w:val="000B1011"/>
    <w:rsid w:val="000B667B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26BDA"/>
    <w:rsid w:val="00135627"/>
    <w:rsid w:val="001402CD"/>
    <w:rsid w:val="00153793"/>
    <w:rsid w:val="0016026F"/>
    <w:rsid w:val="00163D28"/>
    <w:rsid w:val="0016681E"/>
    <w:rsid w:val="00170F51"/>
    <w:rsid w:val="00172AB5"/>
    <w:rsid w:val="00177952"/>
    <w:rsid w:val="0018531E"/>
    <w:rsid w:val="00196F72"/>
    <w:rsid w:val="001A2567"/>
    <w:rsid w:val="001A2E28"/>
    <w:rsid w:val="001A40A6"/>
    <w:rsid w:val="001A6B4D"/>
    <w:rsid w:val="001A79B2"/>
    <w:rsid w:val="001B6B7C"/>
    <w:rsid w:val="001C35E5"/>
    <w:rsid w:val="001C54DD"/>
    <w:rsid w:val="001C7F78"/>
    <w:rsid w:val="001D14F7"/>
    <w:rsid w:val="001D2894"/>
    <w:rsid w:val="001F604B"/>
    <w:rsid w:val="00216963"/>
    <w:rsid w:val="002229C4"/>
    <w:rsid w:val="00225F34"/>
    <w:rsid w:val="00230432"/>
    <w:rsid w:val="002339B5"/>
    <w:rsid w:val="00240423"/>
    <w:rsid w:val="00241092"/>
    <w:rsid w:val="00245EFD"/>
    <w:rsid w:val="002603E7"/>
    <w:rsid w:val="0028191C"/>
    <w:rsid w:val="00291A87"/>
    <w:rsid w:val="00296DD7"/>
    <w:rsid w:val="00296EFC"/>
    <w:rsid w:val="00297ECE"/>
    <w:rsid w:val="002B2EC4"/>
    <w:rsid w:val="002C419F"/>
    <w:rsid w:val="002D47C8"/>
    <w:rsid w:val="002E5969"/>
    <w:rsid w:val="002F3AD7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A7A84"/>
    <w:rsid w:val="003B402B"/>
    <w:rsid w:val="003D2089"/>
    <w:rsid w:val="003D5EED"/>
    <w:rsid w:val="003E4D1B"/>
    <w:rsid w:val="00404734"/>
    <w:rsid w:val="00417DBC"/>
    <w:rsid w:val="004209CD"/>
    <w:rsid w:val="0042333A"/>
    <w:rsid w:val="0046265E"/>
    <w:rsid w:val="00467B64"/>
    <w:rsid w:val="0047239C"/>
    <w:rsid w:val="00480D54"/>
    <w:rsid w:val="00481F18"/>
    <w:rsid w:val="004B04A1"/>
    <w:rsid w:val="004B082E"/>
    <w:rsid w:val="004B276B"/>
    <w:rsid w:val="004C2A6A"/>
    <w:rsid w:val="004D3982"/>
    <w:rsid w:val="005008FE"/>
    <w:rsid w:val="00511B13"/>
    <w:rsid w:val="0052664C"/>
    <w:rsid w:val="00537FD9"/>
    <w:rsid w:val="00547D3A"/>
    <w:rsid w:val="00553EB2"/>
    <w:rsid w:val="00555D20"/>
    <w:rsid w:val="00561363"/>
    <w:rsid w:val="0056235A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40A41"/>
    <w:rsid w:val="0066463D"/>
    <w:rsid w:val="006745BC"/>
    <w:rsid w:val="0069070A"/>
    <w:rsid w:val="006B047F"/>
    <w:rsid w:val="006D67E6"/>
    <w:rsid w:val="006F60D0"/>
    <w:rsid w:val="0070237C"/>
    <w:rsid w:val="00705CBD"/>
    <w:rsid w:val="0073229A"/>
    <w:rsid w:val="00735B0D"/>
    <w:rsid w:val="00765215"/>
    <w:rsid w:val="00767FCF"/>
    <w:rsid w:val="007753BA"/>
    <w:rsid w:val="00776C11"/>
    <w:rsid w:val="007A22D1"/>
    <w:rsid w:val="007A3F1A"/>
    <w:rsid w:val="007A5363"/>
    <w:rsid w:val="007B18CF"/>
    <w:rsid w:val="007B53D3"/>
    <w:rsid w:val="007C68DB"/>
    <w:rsid w:val="007D1D52"/>
    <w:rsid w:val="007D46ED"/>
    <w:rsid w:val="007D4EAD"/>
    <w:rsid w:val="007E336E"/>
    <w:rsid w:val="007F1130"/>
    <w:rsid w:val="00807914"/>
    <w:rsid w:val="00813772"/>
    <w:rsid w:val="0081757B"/>
    <w:rsid w:val="008206BD"/>
    <w:rsid w:val="00824962"/>
    <w:rsid w:val="008528E6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083"/>
    <w:rsid w:val="00896556"/>
    <w:rsid w:val="008A7622"/>
    <w:rsid w:val="00901D0B"/>
    <w:rsid w:val="0090223C"/>
    <w:rsid w:val="00907562"/>
    <w:rsid w:val="0091504A"/>
    <w:rsid w:val="009244C4"/>
    <w:rsid w:val="00925CED"/>
    <w:rsid w:val="0092776C"/>
    <w:rsid w:val="00931E3F"/>
    <w:rsid w:val="009377B5"/>
    <w:rsid w:val="00941C3B"/>
    <w:rsid w:val="0097138F"/>
    <w:rsid w:val="00983DD8"/>
    <w:rsid w:val="00984950"/>
    <w:rsid w:val="0099575E"/>
    <w:rsid w:val="009A6BDF"/>
    <w:rsid w:val="009C7BC8"/>
    <w:rsid w:val="009D3F8B"/>
    <w:rsid w:val="009E78E2"/>
    <w:rsid w:val="009F150A"/>
    <w:rsid w:val="00A017FC"/>
    <w:rsid w:val="00A108D4"/>
    <w:rsid w:val="00A22C57"/>
    <w:rsid w:val="00A244A0"/>
    <w:rsid w:val="00A32B1C"/>
    <w:rsid w:val="00A34FE0"/>
    <w:rsid w:val="00A3604D"/>
    <w:rsid w:val="00A36D07"/>
    <w:rsid w:val="00A37FF5"/>
    <w:rsid w:val="00A4048E"/>
    <w:rsid w:val="00A466E2"/>
    <w:rsid w:val="00A62977"/>
    <w:rsid w:val="00A93E3A"/>
    <w:rsid w:val="00AA00DB"/>
    <w:rsid w:val="00AA322A"/>
    <w:rsid w:val="00AA6BB8"/>
    <w:rsid w:val="00AB06CF"/>
    <w:rsid w:val="00AB361D"/>
    <w:rsid w:val="00AB4F52"/>
    <w:rsid w:val="00AB526A"/>
    <w:rsid w:val="00AD4129"/>
    <w:rsid w:val="00AE4B81"/>
    <w:rsid w:val="00AE4E14"/>
    <w:rsid w:val="00AF4EFE"/>
    <w:rsid w:val="00B167F1"/>
    <w:rsid w:val="00B16D17"/>
    <w:rsid w:val="00B23F04"/>
    <w:rsid w:val="00B261DD"/>
    <w:rsid w:val="00B30F62"/>
    <w:rsid w:val="00B3105A"/>
    <w:rsid w:val="00B3224B"/>
    <w:rsid w:val="00B32A32"/>
    <w:rsid w:val="00B35170"/>
    <w:rsid w:val="00B351BE"/>
    <w:rsid w:val="00B423DE"/>
    <w:rsid w:val="00B46064"/>
    <w:rsid w:val="00B71C8F"/>
    <w:rsid w:val="00B72363"/>
    <w:rsid w:val="00B737E1"/>
    <w:rsid w:val="00B74628"/>
    <w:rsid w:val="00B8158A"/>
    <w:rsid w:val="00BC3C22"/>
    <w:rsid w:val="00BD08CF"/>
    <w:rsid w:val="00BD19C4"/>
    <w:rsid w:val="00BD3962"/>
    <w:rsid w:val="00BE007D"/>
    <w:rsid w:val="00BF0D6D"/>
    <w:rsid w:val="00BF53F3"/>
    <w:rsid w:val="00BF63FF"/>
    <w:rsid w:val="00C01465"/>
    <w:rsid w:val="00C40AE0"/>
    <w:rsid w:val="00C47526"/>
    <w:rsid w:val="00C676D1"/>
    <w:rsid w:val="00C90C95"/>
    <w:rsid w:val="00C92BE4"/>
    <w:rsid w:val="00C96C34"/>
    <w:rsid w:val="00C97A65"/>
    <w:rsid w:val="00C97A6C"/>
    <w:rsid w:val="00CA0C81"/>
    <w:rsid w:val="00CE0A4D"/>
    <w:rsid w:val="00CE2038"/>
    <w:rsid w:val="00CF60FD"/>
    <w:rsid w:val="00CF6867"/>
    <w:rsid w:val="00CF6897"/>
    <w:rsid w:val="00D17159"/>
    <w:rsid w:val="00D20472"/>
    <w:rsid w:val="00D25631"/>
    <w:rsid w:val="00D34700"/>
    <w:rsid w:val="00D41F23"/>
    <w:rsid w:val="00D70339"/>
    <w:rsid w:val="00D7795D"/>
    <w:rsid w:val="00D83D8E"/>
    <w:rsid w:val="00D932A6"/>
    <w:rsid w:val="00D96709"/>
    <w:rsid w:val="00DB147D"/>
    <w:rsid w:val="00DC5FFD"/>
    <w:rsid w:val="00DE6F30"/>
    <w:rsid w:val="00E034F1"/>
    <w:rsid w:val="00E065CD"/>
    <w:rsid w:val="00E11D77"/>
    <w:rsid w:val="00E26829"/>
    <w:rsid w:val="00E27723"/>
    <w:rsid w:val="00E31539"/>
    <w:rsid w:val="00E31C12"/>
    <w:rsid w:val="00E3657C"/>
    <w:rsid w:val="00E45B70"/>
    <w:rsid w:val="00E60590"/>
    <w:rsid w:val="00E62347"/>
    <w:rsid w:val="00E70F75"/>
    <w:rsid w:val="00E7447F"/>
    <w:rsid w:val="00E764D7"/>
    <w:rsid w:val="00E81F9E"/>
    <w:rsid w:val="00E84AD7"/>
    <w:rsid w:val="00EA4A5E"/>
    <w:rsid w:val="00EA7789"/>
    <w:rsid w:val="00EB012A"/>
    <w:rsid w:val="00EB6CD2"/>
    <w:rsid w:val="00EC2A94"/>
    <w:rsid w:val="00ED1ACF"/>
    <w:rsid w:val="00EE4F20"/>
    <w:rsid w:val="00EF549F"/>
    <w:rsid w:val="00EF5BB4"/>
    <w:rsid w:val="00F03683"/>
    <w:rsid w:val="00F1307F"/>
    <w:rsid w:val="00F131F2"/>
    <w:rsid w:val="00F23DC0"/>
    <w:rsid w:val="00F34F30"/>
    <w:rsid w:val="00F50E74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A7E33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96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0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0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0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8E1CE31F34A4BB83A24A11FDB99AE" ma:contentTypeVersion="11" ma:contentTypeDescription="Create a new document." ma:contentTypeScope="" ma:versionID="fe1de804d37547ae17a43c2f085586c8">
  <xsd:schema xmlns:xsd="http://www.w3.org/2001/XMLSchema" xmlns:xs="http://www.w3.org/2001/XMLSchema" xmlns:p="http://schemas.microsoft.com/office/2006/metadata/properties" xmlns:ns2="d31fcb2c-0c98-4a28-b295-9f6d87df4010" xmlns:ns3="fbbcf6ee-9fbd-400c-b917-9fe3efcb3dea" targetNamespace="http://schemas.microsoft.com/office/2006/metadata/properties" ma:root="true" ma:fieldsID="a6c25e2ceffb6c01832c48efe49e994a" ns2:_="" ns3:_="">
    <xsd:import namespace="d31fcb2c-0c98-4a28-b295-9f6d87df4010"/>
    <xsd:import namespace="fbbcf6ee-9fbd-400c-b917-9fe3efcb3d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fcb2c-0c98-4a28-b295-9f6d87df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8784c8-5187-4d12-af89-ac967a8112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cf6ee-9fbd-400c-b917-9fe3efcb3d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65f8c8-251d-4ef4-a68d-6179e6f0692a}" ma:internalName="TaxCatchAll" ma:showField="CatchAllData" ma:web="6c8df95f-7b1c-49a5-accc-9ce7a7e5e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bcf6ee-9fbd-400c-b917-9fe3efcb3dea" xsi:nil="true"/>
    <lcf76f155ced4ddcb4097134ff3c332f xmlns="d31fcb2c-0c98-4a28-b295-9f6d87df40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B6B3AD-C1E4-405D-A398-0A8AD11384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1308B-FD1A-426E-B0E5-C04E9CD22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fcb2c-0c98-4a28-b295-9f6d87df4010"/>
    <ds:schemaRef ds:uri="fbbcf6ee-9fbd-400c-b917-9fe3efcb3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1DC1D7-70D0-4D8A-94B6-84E32F7C90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297DB6-01BF-43C6-8D12-8F26C273CE95}">
  <ds:schemaRefs>
    <ds:schemaRef ds:uri="http://schemas.microsoft.com/office/2006/metadata/properties"/>
    <ds:schemaRef ds:uri="http://schemas.microsoft.com/office/infopath/2007/PartnerControls"/>
    <ds:schemaRef ds:uri="fbbcf6ee-9fbd-400c-b917-9fe3efcb3dea"/>
    <ds:schemaRef ds:uri="d31fcb2c-0c98-4a28-b295-9f6d87df40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5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Zabawa, Karolina</cp:lastModifiedBy>
  <cp:revision>3</cp:revision>
  <cp:lastPrinted>2017-11-06T17:27:00Z</cp:lastPrinted>
  <dcterms:created xsi:type="dcterms:W3CDTF">2023-02-02T14:03:00Z</dcterms:created>
  <dcterms:modified xsi:type="dcterms:W3CDTF">2023-02-02T14:07:00Z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0x010100FAA8E1CE31F34A4BB83A24A11FDB99AE</vt:lpwstr>
  </property>
  <property fmtid="{D5CDD505-2E9C-101B-9397-08002B2CF9AE}" pid="9" name="MediaServiceImageTags">
    <vt:lpwstr/>
  </property>
</Properties>
</file>