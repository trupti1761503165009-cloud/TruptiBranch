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4B6B1" w14:textId="77777777" w:rsidR="006B2FCC" w:rsidRPr="006B2FCC" w:rsidRDefault="006B2FCC" w:rsidP="006B2FCC">
      <w:pPr>
        <w:spacing w:after="160" w:line="259" w:lineRule="auto"/>
        <w:jc w:val="center"/>
        <w:rPr>
          <w:rFonts w:ascii="Calibri" w:eastAsia="Calibri" w:hAnsi="Calibri"/>
          <w:b/>
          <w:bCs/>
          <w:sz w:val="32"/>
          <w:szCs w:val="32"/>
          <w:u w:val="single"/>
        </w:rPr>
      </w:pPr>
      <w:r w:rsidRPr="006B2FCC">
        <w:rPr>
          <w:rFonts w:ascii="Calibri" w:eastAsia="Calibri" w:hAnsi="Calibri"/>
          <w:b/>
          <w:bCs/>
          <w:sz w:val="32"/>
          <w:szCs w:val="32"/>
          <w:u w:val="single"/>
        </w:rPr>
        <w:t>IQVIA-Lot Distribution Report Form</w:t>
      </w:r>
    </w:p>
    <w:tbl>
      <w:tblPr>
        <w:tblW w:w="7160" w:type="dxa"/>
        <w:tblLook w:val="04A0" w:firstRow="1" w:lastRow="0" w:firstColumn="1" w:lastColumn="0" w:noHBand="0" w:noVBand="1"/>
      </w:tblPr>
      <w:tblGrid>
        <w:gridCol w:w="2330"/>
        <w:gridCol w:w="4830"/>
      </w:tblGrid>
      <w:tr w:rsidR="006B2FCC" w:rsidRPr="006B2FCC" w14:paraId="0ABF0B3D" w14:textId="77777777" w:rsidTr="00455E4C">
        <w:trPr>
          <w:trHeight w:val="276"/>
        </w:trPr>
        <w:tc>
          <w:tcPr>
            <w:tcW w:w="71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7175C0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Reporting Period</w:t>
            </w:r>
          </w:p>
        </w:tc>
      </w:tr>
      <w:tr w:rsidR="006B2FCC" w:rsidRPr="006B2FCC" w14:paraId="21DE8CC3" w14:textId="77777777" w:rsidTr="00455E4C">
        <w:trPr>
          <w:trHeight w:val="528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D762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Start date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39BB97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3F50FB0C" w14:textId="77777777" w:rsidTr="00455E4C">
        <w:trPr>
          <w:trHeight w:val="540"/>
        </w:trPr>
        <w:tc>
          <w:tcPr>
            <w:tcW w:w="23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E6CF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End date</w:t>
            </w:r>
          </w:p>
        </w:tc>
        <w:tc>
          <w:tcPr>
            <w:tcW w:w="4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58877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20BBCF95" w14:textId="77777777" w:rsidR="006B2FCC" w:rsidRPr="006B2FCC" w:rsidRDefault="006B2FCC" w:rsidP="006B2FCC">
      <w:pPr>
        <w:spacing w:after="160" w:line="259" w:lineRule="auto"/>
        <w:rPr>
          <w:rFonts w:ascii="Calibri" w:eastAsia="Calibri" w:hAnsi="Calibri"/>
          <w:sz w:val="22"/>
          <w:szCs w:val="22"/>
        </w:rPr>
      </w:pPr>
    </w:p>
    <w:tbl>
      <w:tblPr>
        <w:tblW w:w="512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2"/>
        <w:gridCol w:w="4312"/>
        <w:gridCol w:w="2417"/>
        <w:gridCol w:w="2150"/>
      </w:tblGrid>
      <w:tr w:rsidR="006B2FCC" w:rsidRPr="006B2FCC" w14:paraId="41890F1B" w14:textId="77777777" w:rsidTr="00455E4C">
        <w:trPr>
          <w:trHeight w:val="280"/>
        </w:trPr>
        <w:tc>
          <w:tcPr>
            <w:tcW w:w="371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601740E6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Doc</w:t>
            </w:r>
          </w:p>
        </w:tc>
        <w:tc>
          <w:tcPr>
            <w:tcW w:w="2248" w:type="pct"/>
            <w:shd w:val="clear" w:color="auto" w:fill="auto"/>
            <w:noWrap/>
            <w:vAlign w:val="center"/>
            <w:hideMark/>
          </w:tcPr>
          <w:p w14:paraId="7721931D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SPL Submission Type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5E15BE63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vMerge w:val="restart"/>
            <w:shd w:val="clear" w:color="auto" w:fill="auto"/>
            <w:hideMark/>
          </w:tcPr>
          <w:p w14:paraId="0335C9BD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13E300B3" w14:textId="77777777" w:rsidTr="00455E4C">
        <w:trPr>
          <w:trHeight w:val="29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42156889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4A582590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SPL Revision Date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32A5DE54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vMerge/>
            <w:shd w:val="clear" w:color="auto" w:fill="auto"/>
            <w:vAlign w:val="center"/>
            <w:hideMark/>
          </w:tcPr>
          <w:p w14:paraId="204F0E44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4A3C1673" w14:textId="77777777" w:rsidTr="00455E4C">
        <w:trPr>
          <w:trHeight w:val="280"/>
        </w:trPr>
        <w:tc>
          <w:tcPr>
            <w:tcW w:w="371" w:type="pct"/>
            <w:vMerge w:val="restart"/>
            <w:shd w:val="clear" w:color="auto" w:fill="auto"/>
            <w:noWrap/>
            <w:textDirection w:val="btLr"/>
            <w:vAlign w:val="bottom"/>
            <w:hideMark/>
          </w:tcPr>
          <w:p w14:paraId="069E9D23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Manufacturer</w:t>
            </w:r>
          </w:p>
        </w:tc>
        <w:tc>
          <w:tcPr>
            <w:tcW w:w="2248" w:type="pct"/>
            <w:shd w:val="clear" w:color="auto" w:fill="auto"/>
            <w:noWrap/>
            <w:hideMark/>
          </w:tcPr>
          <w:p w14:paraId="0DFEED7B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07E95025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vMerge/>
            <w:shd w:val="clear" w:color="auto" w:fill="auto"/>
            <w:vAlign w:val="center"/>
            <w:hideMark/>
          </w:tcPr>
          <w:p w14:paraId="1CB4415C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0D4C90" w14:paraId="26421B00" w14:textId="77777777" w:rsidTr="00455E4C">
        <w:trPr>
          <w:trHeight w:val="332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7E36242C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7E16A97C" w14:textId="77777777" w:rsidR="006B2FCC" w:rsidRPr="000D4C90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   D-U-N-S</w:t>
            </w: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67103D7" w14:textId="77777777" w:rsidR="006B2FCC" w:rsidRPr="000D4C90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D4C90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121" w:type="pct"/>
            <w:vMerge/>
            <w:shd w:val="clear" w:color="auto" w:fill="auto"/>
            <w:vAlign w:val="center"/>
            <w:hideMark/>
          </w:tcPr>
          <w:p w14:paraId="78AD2A71" w14:textId="77777777" w:rsidR="006B2FCC" w:rsidRPr="000D4C90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nl-BE"/>
              </w:rPr>
            </w:pPr>
          </w:p>
        </w:tc>
      </w:tr>
      <w:tr w:rsidR="006B2FCC" w:rsidRPr="006B2FCC" w14:paraId="6E9B59B4" w14:textId="77777777" w:rsidTr="00455E4C">
        <w:trPr>
          <w:trHeight w:val="350"/>
        </w:trPr>
        <w:tc>
          <w:tcPr>
            <w:tcW w:w="371" w:type="pct"/>
            <w:vMerge/>
            <w:shd w:val="clear" w:color="auto" w:fill="auto"/>
            <w:vAlign w:val="center"/>
          </w:tcPr>
          <w:p w14:paraId="5112A2D8" w14:textId="77777777" w:rsidR="006B2FCC" w:rsidRPr="000D4C90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52FE1C1F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   </w:t>
            </w: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License Number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989C16D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vMerge/>
            <w:shd w:val="clear" w:color="auto" w:fill="auto"/>
            <w:vAlign w:val="center"/>
          </w:tcPr>
          <w:p w14:paraId="34CE6F94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6BE02807" w14:textId="77777777" w:rsidTr="00455E4C">
        <w:trPr>
          <w:trHeight w:val="350"/>
        </w:trPr>
        <w:tc>
          <w:tcPr>
            <w:tcW w:w="371" w:type="pct"/>
            <w:vMerge/>
            <w:shd w:val="clear" w:color="auto" w:fill="auto"/>
            <w:vAlign w:val="center"/>
          </w:tcPr>
          <w:p w14:paraId="58CD3F88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550B2909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Manufacturer Contact Name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83215F0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vMerge/>
            <w:shd w:val="clear" w:color="auto" w:fill="auto"/>
            <w:vAlign w:val="center"/>
          </w:tcPr>
          <w:p w14:paraId="24805F99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28028523" w14:textId="77777777" w:rsidTr="00455E4C">
        <w:trPr>
          <w:trHeight w:val="350"/>
        </w:trPr>
        <w:tc>
          <w:tcPr>
            <w:tcW w:w="371" w:type="pct"/>
            <w:vMerge/>
            <w:shd w:val="clear" w:color="auto" w:fill="auto"/>
            <w:vAlign w:val="center"/>
          </w:tcPr>
          <w:p w14:paraId="116C7E45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0A34DBEF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Manufacturer Contact e-mail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8E62283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vMerge/>
            <w:shd w:val="clear" w:color="auto" w:fill="auto"/>
            <w:vAlign w:val="center"/>
          </w:tcPr>
          <w:p w14:paraId="1FC6C865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35B2A51D" w14:textId="77777777" w:rsidTr="00455E4C">
        <w:trPr>
          <w:trHeight w:val="280"/>
        </w:trPr>
        <w:tc>
          <w:tcPr>
            <w:tcW w:w="371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03BA5D45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2248" w:type="pct"/>
            <w:shd w:val="clear" w:color="auto" w:fill="auto"/>
            <w:noWrap/>
            <w:hideMark/>
          </w:tcPr>
          <w:p w14:paraId="1F98D378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4F56D4C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vMerge/>
            <w:shd w:val="clear" w:color="auto" w:fill="auto"/>
            <w:vAlign w:val="center"/>
            <w:hideMark/>
          </w:tcPr>
          <w:p w14:paraId="166EDA1F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B2FCC" w:rsidRPr="006B2FCC" w14:paraId="079B310C" w14:textId="77777777" w:rsidTr="00455E4C">
        <w:trPr>
          <w:trHeight w:val="30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217518D0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24459DC9" w14:textId="77777777" w:rsidR="006B2FCC" w:rsidRPr="006B2FCC" w:rsidRDefault="006B2FCC" w:rsidP="006B2FCC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D-U-N-S</w:t>
            </w:r>
            <w:r w:rsidRPr="006B2FCC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®</w:t>
            </w: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Number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1DC2E0AB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5831BFE2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B2FCC" w:rsidRPr="006B2FCC" w14:paraId="3E61FBAB" w14:textId="77777777" w:rsidTr="00455E4C">
        <w:trPr>
          <w:trHeight w:val="27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67B55B12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3373A6D8" w14:textId="77777777" w:rsidR="006B2FCC" w:rsidRPr="006B2FCC" w:rsidRDefault="006B2FCC" w:rsidP="006B2FCC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6D4761F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4FC4724E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627EE355" w14:textId="77777777" w:rsidTr="00455E4C">
        <w:trPr>
          <w:trHeight w:val="290"/>
        </w:trPr>
        <w:tc>
          <w:tcPr>
            <w:tcW w:w="2619" w:type="pct"/>
            <w:gridSpan w:val="2"/>
            <w:shd w:val="clear" w:color="auto" w:fill="auto"/>
            <w:noWrap/>
            <w:vAlign w:val="center"/>
            <w:hideMark/>
          </w:tcPr>
          <w:p w14:paraId="5000A716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Enter one or more Establishments Æ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416DA46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3BC07CC2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6B2FCC" w:rsidRPr="006B2FCC" w14:paraId="73782630" w14:textId="77777777" w:rsidTr="00455E4C">
        <w:trPr>
          <w:trHeight w:val="280"/>
        </w:trPr>
        <w:tc>
          <w:tcPr>
            <w:tcW w:w="371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38E4314F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Establishment</w:t>
            </w:r>
          </w:p>
        </w:tc>
        <w:tc>
          <w:tcPr>
            <w:tcW w:w="2248" w:type="pct"/>
            <w:shd w:val="clear" w:color="auto" w:fill="auto"/>
            <w:noWrap/>
            <w:hideMark/>
          </w:tcPr>
          <w:p w14:paraId="25448016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FF2A468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2A9A1082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0D4C90" w14:paraId="42A6FD9E" w14:textId="77777777" w:rsidTr="00455E4C">
        <w:trPr>
          <w:trHeight w:val="30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635DECE8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255668A9" w14:textId="77777777" w:rsidR="006B2FCC" w:rsidRPr="000D4C90" w:rsidRDefault="006B2FCC" w:rsidP="006B2FCC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0D4C90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7EF9CFD7" w14:textId="77777777" w:rsidR="006B2FCC" w:rsidRPr="000D4C90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D4C90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50A77100" w14:textId="77777777" w:rsidR="006B2FCC" w:rsidRPr="000D4C90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D4C90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6B2FCC" w:rsidRPr="006B2FCC" w14:paraId="19F7019C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1B5C7077" w14:textId="77777777" w:rsidR="006B2FCC" w:rsidRPr="000D4C90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44534572" w14:textId="77777777" w:rsidR="006B2FCC" w:rsidRPr="006B2FCC" w:rsidRDefault="006B2FCC" w:rsidP="006B2FCC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Confidentiality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499BF371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7ED70565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43724BFC" w14:textId="77777777" w:rsidTr="00455E4C">
        <w:trPr>
          <w:trHeight w:val="550"/>
        </w:trPr>
        <w:tc>
          <w:tcPr>
            <w:tcW w:w="371" w:type="pct"/>
            <w:shd w:val="clear" w:color="auto" w:fill="auto"/>
            <w:vAlign w:val="center"/>
            <w:hideMark/>
          </w:tcPr>
          <w:p w14:paraId="19B5CBB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2248" w:type="pct"/>
            <w:shd w:val="clear" w:color="auto" w:fill="auto"/>
            <w:vAlign w:val="center"/>
            <w:hideMark/>
          </w:tcPr>
          <w:p w14:paraId="6E53F793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Product information</w:t>
            </w:r>
          </w:p>
        </w:tc>
        <w:tc>
          <w:tcPr>
            <w:tcW w:w="1260" w:type="pct"/>
            <w:shd w:val="clear" w:color="auto" w:fill="auto"/>
            <w:vAlign w:val="center"/>
            <w:hideMark/>
          </w:tcPr>
          <w:p w14:paraId="264DBE09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Product 1</w:t>
            </w:r>
          </w:p>
        </w:tc>
        <w:tc>
          <w:tcPr>
            <w:tcW w:w="1121" w:type="pct"/>
            <w:shd w:val="clear" w:color="auto" w:fill="auto"/>
            <w:vAlign w:val="center"/>
            <w:hideMark/>
          </w:tcPr>
          <w:p w14:paraId="0F802E06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Product 2</w:t>
            </w:r>
          </w:p>
        </w:tc>
      </w:tr>
      <w:tr w:rsidR="006B2FCC" w:rsidRPr="006B2FCC" w14:paraId="314C451F" w14:textId="77777777" w:rsidTr="00455E4C">
        <w:trPr>
          <w:trHeight w:val="280"/>
        </w:trPr>
        <w:tc>
          <w:tcPr>
            <w:tcW w:w="371" w:type="pct"/>
            <w:vMerge w:val="restart"/>
            <w:shd w:val="clear" w:color="auto" w:fill="auto"/>
            <w:noWrap/>
            <w:textDirection w:val="btLr"/>
            <w:vAlign w:val="center"/>
            <w:hideMark/>
          </w:tcPr>
          <w:p w14:paraId="12D9D80B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2248" w:type="pct"/>
            <w:shd w:val="clear" w:color="auto" w:fill="auto"/>
            <w:noWrap/>
            <w:hideMark/>
          </w:tcPr>
          <w:p w14:paraId="4A41DB23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Proprietary Name</w:t>
            </w:r>
          </w:p>
        </w:tc>
        <w:tc>
          <w:tcPr>
            <w:tcW w:w="1260" w:type="pct"/>
            <w:shd w:val="clear" w:color="auto" w:fill="auto"/>
            <w:hideMark/>
          </w:tcPr>
          <w:p w14:paraId="5B80AFF2" w14:textId="77777777" w:rsidR="006B2FCC" w:rsidRPr="006B2FCC" w:rsidRDefault="006B2FCC" w:rsidP="006B2FCC">
            <w:pPr>
              <w:tabs>
                <w:tab w:val="center" w:pos="1201"/>
              </w:tabs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  <w:r w:rsidRPr="006B2FCC">
              <w:rPr>
                <w:rFonts w:ascii="Calibri" w:hAnsi="Calibri" w:cs="Calibri"/>
                <w:sz w:val="20"/>
                <w:szCs w:val="20"/>
              </w:rPr>
              <w:tab/>
            </w:r>
          </w:p>
        </w:tc>
        <w:tc>
          <w:tcPr>
            <w:tcW w:w="1121" w:type="pct"/>
            <w:shd w:val="clear" w:color="auto" w:fill="auto"/>
            <w:hideMark/>
          </w:tcPr>
          <w:p w14:paraId="72EAB5C5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71AF3CCF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56048828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06E854D4" w14:textId="77777777" w:rsidR="006B2FCC" w:rsidRPr="006B2FCC" w:rsidRDefault="006B2FCC" w:rsidP="006B2FCC">
            <w:pPr>
              <w:ind w:firstLineChars="200" w:firstLine="4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Proprietary Name Suffix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(optional)</w:t>
            </w:r>
          </w:p>
        </w:tc>
        <w:tc>
          <w:tcPr>
            <w:tcW w:w="1260" w:type="pct"/>
            <w:shd w:val="clear" w:color="auto" w:fill="auto"/>
            <w:hideMark/>
          </w:tcPr>
          <w:p w14:paraId="1A0B0AE1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hideMark/>
          </w:tcPr>
          <w:p w14:paraId="34AD269E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1983770E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</w:tcPr>
          <w:p w14:paraId="6ABCC0FD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6644AA69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Marketing category </w:t>
            </w:r>
          </w:p>
        </w:tc>
        <w:tc>
          <w:tcPr>
            <w:tcW w:w="1260" w:type="pct"/>
            <w:shd w:val="clear" w:color="auto" w:fill="auto"/>
            <w:vAlign w:val="bottom"/>
          </w:tcPr>
          <w:p w14:paraId="734A6BB0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shd w:val="clear" w:color="auto" w:fill="auto"/>
            <w:vAlign w:val="bottom"/>
          </w:tcPr>
          <w:p w14:paraId="09122E36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7FB112C2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</w:tcPr>
          <w:p w14:paraId="637B18B8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0470335F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Application approval date</w:t>
            </w:r>
          </w:p>
        </w:tc>
        <w:tc>
          <w:tcPr>
            <w:tcW w:w="1260" w:type="pct"/>
            <w:shd w:val="clear" w:color="auto" w:fill="auto"/>
            <w:vAlign w:val="bottom"/>
          </w:tcPr>
          <w:p w14:paraId="5F6F85E6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shd w:val="clear" w:color="auto" w:fill="auto"/>
            <w:vAlign w:val="bottom"/>
          </w:tcPr>
          <w:p w14:paraId="54709FD8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73C8BF22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</w:tcPr>
          <w:p w14:paraId="47298EE4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205BA8C2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Marketing status</w:t>
            </w:r>
          </w:p>
        </w:tc>
        <w:tc>
          <w:tcPr>
            <w:tcW w:w="1260" w:type="pct"/>
            <w:shd w:val="clear" w:color="auto" w:fill="auto"/>
            <w:vAlign w:val="bottom"/>
          </w:tcPr>
          <w:p w14:paraId="7765CB7A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shd w:val="clear" w:color="auto" w:fill="auto"/>
            <w:vAlign w:val="bottom"/>
          </w:tcPr>
          <w:p w14:paraId="173BFF95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277FC0C2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77596A8B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3C59459E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Route of Administration </w:t>
            </w:r>
          </w:p>
        </w:tc>
        <w:tc>
          <w:tcPr>
            <w:tcW w:w="1260" w:type="pct"/>
            <w:shd w:val="clear" w:color="auto" w:fill="auto"/>
            <w:vAlign w:val="bottom"/>
            <w:hideMark/>
          </w:tcPr>
          <w:p w14:paraId="47D08043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bottom"/>
            <w:hideMark/>
          </w:tcPr>
          <w:p w14:paraId="24D55738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1B35C00F" w14:textId="77777777" w:rsidTr="00455E4C">
        <w:trPr>
          <w:trHeight w:val="26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6B129BE7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43F3ED6C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Dosage Form and Dose</w:t>
            </w:r>
          </w:p>
        </w:tc>
        <w:tc>
          <w:tcPr>
            <w:tcW w:w="1260" w:type="pct"/>
            <w:shd w:val="clear" w:color="auto" w:fill="auto"/>
            <w:vAlign w:val="bottom"/>
            <w:hideMark/>
          </w:tcPr>
          <w:p w14:paraId="7FE80F7D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vAlign w:val="bottom"/>
            <w:hideMark/>
          </w:tcPr>
          <w:p w14:paraId="04A724A7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56E5209C" w14:textId="77777777" w:rsidTr="00455E4C">
        <w:trPr>
          <w:trHeight w:val="270"/>
        </w:trPr>
        <w:tc>
          <w:tcPr>
            <w:tcW w:w="371" w:type="pct"/>
            <w:vMerge/>
            <w:shd w:val="clear" w:color="auto" w:fill="auto"/>
            <w:vAlign w:val="center"/>
            <w:hideMark/>
          </w:tcPr>
          <w:p w14:paraId="7815CB6C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  <w:hideMark/>
          </w:tcPr>
          <w:p w14:paraId="7729F57A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NDC Product Code</w:t>
            </w:r>
            <w:r w:rsidRPr="006B2FC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260" w:type="pct"/>
            <w:shd w:val="clear" w:color="auto" w:fill="auto"/>
            <w:hideMark/>
          </w:tcPr>
          <w:p w14:paraId="1FBB4448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121" w:type="pct"/>
            <w:shd w:val="clear" w:color="auto" w:fill="auto"/>
            <w:hideMark/>
          </w:tcPr>
          <w:p w14:paraId="6E37347A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6DC906EF" w14:textId="77777777" w:rsidTr="00455E4C">
        <w:trPr>
          <w:trHeight w:val="270"/>
        </w:trPr>
        <w:tc>
          <w:tcPr>
            <w:tcW w:w="371" w:type="pct"/>
            <w:vMerge/>
            <w:shd w:val="clear" w:color="auto" w:fill="auto"/>
            <w:vAlign w:val="center"/>
          </w:tcPr>
          <w:p w14:paraId="2F20D6EA" w14:textId="77777777" w:rsidR="006B2FCC" w:rsidRPr="006B2FCC" w:rsidRDefault="006B2FCC" w:rsidP="006B2FC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19E1AB79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Active Ingredient(s)</w:t>
            </w:r>
          </w:p>
        </w:tc>
        <w:tc>
          <w:tcPr>
            <w:tcW w:w="1260" w:type="pct"/>
            <w:shd w:val="clear" w:color="auto" w:fill="auto"/>
          </w:tcPr>
          <w:p w14:paraId="017BF9FB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shd w:val="clear" w:color="auto" w:fill="auto"/>
          </w:tcPr>
          <w:p w14:paraId="0C31CE6E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25A8C311" w14:textId="77777777" w:rsidTr="00455E4C">
        <w:trPr>
          <w:trHeight w:val="270"/>
        </w:trPr>
        <w:tc>
          <w:tcPr>
            <w:tcW w:w="371" w:type="pct"/>
            <w:vMerge/>
            <w:shd w:val="clear" w:color="auto" w:fill="auto"/>
            <w:vAlign w:val="center"/>
          </w:tcPr>
          <w:p w14:paraId="541BF446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48" w:type="pct"/>
            <w:shd w:val="clear" w:color="auto" w:fill="auto"/>
            <w:noWrap/>
          </w:tcPr>
          <w:p w14:paraId="4F7703CF" w14:textId="77777777" w:rsidR="006B2FCC" w:rsidRPr="006B2FCC" w:rsidRDefault="006B2FCC" w:rsidP="006B2FCC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Active moiety</w:t>
            </w:r>
          </w:p>
        </w:tc>
        <w:tc>
          <w:tcPr>
            <w:tcW w:w="1260" w:type="pct"/>
            <w:shd w:val="clear" w:color="auto" w:fill="auto"/>
          </w:tcPr>
          <w:p w14:paraId="23DA08FF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1" w:type="pct"/>
            <w:shd w:val="clear" w:color="auto" w:fill="auto"/>
          </w:tcPr>
          <w:p w14:paraId="7E97EE95" w14:textId="77777777" w:rsidR="006B2FCC" w:rsidRPr="006B2FCC" w:rsidRDefault="006B2FCC" w:rsidP="006B2FCC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6501D3F" w14:textId="77777777" w:rsidR="006B2FCC" w:rsidRPr="006B2FCC" w:rsidRDefault="006B2FCC" w:rsidP="006B2FCC">
      <w:pPr>
        <w:spacing w:after="160" w:line="259" w:lineRule="auto"/>
        <w:rPr>
          <w:rFonts w:ascii="Calibri" w:eastAsia="Calibri" w:hAnsi="Calibri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5"/>
        <w:gridCol w:w="3052"/>
        <w:gridCol w:w="3503"/>
      </w:tblGrid>
      <w:tr w:rsidR="006B2FCC" w:rsidRPr="006B2FCC" w14:paraId="687E0682" w14:textId="77777777" w:rsidTr="00455E4C">
        <w:trPr>
          <w:trHeight w:val="270"/>
        </w:trPr>
        <w:tc>
          <w:tcPr>
            <w:tcW w:w="3127" w:type="pct"/>
            <w:gridSpan w:val="2"/>
            <w:shd w:val="clear" w:color="auto" w:fill="auto"/>
            <w:noWrap/>
            <w:vAlign w:val="bottom"/>
            <w:hideMark/>
          </w:tcPr>
          <w:p w14:paraId="4D3D075F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Fill Lot 1 Information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3950B6B5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B2FCC" w:rsidRPr="006B2FCC" w14:paraId="4283E9A9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5CC916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Fill Lot 1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3F1FC2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0563035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725B311C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59A7D60E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16CBB2E0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F9A0269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09413731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F77FD81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944FAEE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A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565B57B9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B (if needed)</w:t>
            </w:r>
          </w:p>
        </w:tc>
      </w:tr>
      <w:tr w:rsidR="006B2FCC" w:rsidRPr="006B2FCC" w14:paraId="78385D82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5EF044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Bulk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D8306F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06AEBA93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51545D4E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56848B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lastRenderedPageBreak/>
              <w:t>Bulk Lot D-U-N-S®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CB9DA43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70F71102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27658D40" w14:textId="77777777" w:rsidTr="00455E4C">
        <w:trPr>
          <w:trHeight w:val="260"/>
        </w:trPr>
        <w:tc>
          <w:tcPr>
            <w:tcW w:w="1495" w:type="pct"/>
            <w:shd w:val="clear" w:color="auto" w:fill="auto"/>
            <w:hideMark/>
          </w:tcPr>
          <w:p w14:paraId="2C8C629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Active Ingredient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0AFDC6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15A649AF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013B0943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7DE89F72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039D864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262F5776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14091B6E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50DEF614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14933396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1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6E2ECA05" w14:textId="5EA5E58C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2 (if needed)</w:t>
            </w:r>
          </w:p>
        </w:tc>
      </w:tr>
      <w:tr w:rsidR="006B2FCC" w:rsidRPr="006B2FCC" w14:paraId="1F9B5F83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3C6DF6F2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1A76D4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6F18A5BE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165B1049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6ABF73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Expiration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E38A00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4D60D1BD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48AF25D0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3E8C851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NDC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FDA31D3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60B63228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03B77BCC" w14:textId="77777777" w:rsidTr="00455E4C">
        <w:trPr>
          <w:trHeight w:val="250"/>
        </w:trPr>
        <w:tc>
          <w:tcPr>
            <w:tcW w:w="1495" w:type="pct"/>
            <w:shd w:val="clear" w:color="auto" w:fill="auto"/>
            <w:hideMark/>
          </w:tcPr>
          <w:p w14:paraId="024A6B0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Container Type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BF832BE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7BBFAF5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1BF59708" w14:textId="77777777" w:rsidTr="00455E4C">
        <w:trPr>
          <w:trHeight w:val="260"/>
        </w:trPr>
        <w:tc>
          <w:tcPr>
            <w:tcW w:w="1495" w:type="pct"/>
            <w:shd w:val="clear" w:color="auto" w:fill="auto"/>
            <w:hideMark/>
          </w:tcPr>
          <w:p w14:paraId="31150213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Quantity in Container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0DFD58E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4B47C8F7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70281DF1" w14:textId="77777777" w:rsidTr="00455E4C">
        <w:trPr>
          <w:trHeight w:val="270"/>
        </w:trPr>
        <w:tc>
          <w:tcPr>
            <w:tcW w:w="1495" w:type="pct"/>
            <w:shd w:val="clear" w:color="auto" w:fill="auto"/>
            <w:vAlign w:val="bottom"/>
            <w:hideMark/>
          </w:tcPr>
          <w:p w14:paraId="37AFC594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Distribution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D3B9707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221DE6B3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7D16F381" w14:textId="77777777" w:rsidTr="00455E4C">
        <w:trPr>
          <w:trHeight w:val="260"/>
        </w:trPr>
        <w:tc>
          <w:tcPr>
            <w:tcW w:w="1495" w:type="pct"/>
            <w:shd w:val="clear" w:color="auto" w:fill="auto"/>
            <w:vAlign w:val="bottom"/>
            <w:hideMark/>
          </w:tcPr>
          <w:p w14:paraId="4E119A3D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Distributed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14570163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68DCE3AB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06217BF4" w14:textId="77777777" w:rsidTr="00455E4C">
        <w:trPr>
          <w:trHeight w:val="260"/>
        </w:trPr>
        <w:tc>
          <w:tcPr>
            <w:tcW w:w="1495" w:type="pct"/>
            <w:shd w:val="clear" w:color="auto" w:fill="auto"/>
            <w:vAlign w:val="bottom"/>
            <w:hideMark/>
          </w:tcPr>
          <w:p w14:paraId="74889AA4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Returned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37A16C4E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46C4C760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090AA72C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D9CFD75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1AB445B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0E3AA5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5574BB7D" w14:textId="77777777" w:rsidTr="00455E4C">
        <w:trPr>
          <w:trHeight w:val="270"/>
        </w:trPr>
        <w:tc>
          <w:tcPr>
            <w:tcW w:w="3127" w:type="pct"/>
            <w:gridSpan w:val="2"/>
            <w:shd w:val="clear" w:color="auto" w:fill="auto"/>
            <w:noWrap/>
            <w:vAlign w:val="bottom"/>
            <w:hideMark/>
          </w:tcPr>
          <w:p w14:paraId="78BBF51C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Fill Lot 2 Information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5DB720DE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B2FCC" w:rsidRPr="006B2FCC" w14:paraId="1A4956F0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7A49984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Fill Lot 2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462DA6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0F611402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0A283B67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0A98F03C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844E65F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7646834E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17C342CA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47B9FD5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5AF77CF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A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47941A56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B (if needed)</w:t>
            </w:r>
          </w:p>
        </w:tc>
      </w:tr>
      <w:tr w:rsidR="006B2FCC" w:rsidRPr="006B2FCC" w14:paraId="42FC73F7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38E6084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Bulk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BD8CE9B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777AF456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0A2F5509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69F993C9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Bulk Lot D-U-N-S®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6A763AF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7EA7E5FF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127C6C9C" w14:textId="77777777" w:rsidTr="00455E4C">
        <w:trPr>
          <w:trHeight w:val="260"/>
        </w:trPr>
        <w:tc>
          <w:tcPr>
            <w:tcW w:w="1495" w:type="pct"/>
            <w:shd w:val="clear" w:color="auto" w:fill="auto"/>
            <w:hideMark/>
          </w:tcPr>
          <w:p w14:paraId="54DDF53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Active Ingredient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215FD2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009C97E9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345939AB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A5F6188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482D80F9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4B9BB75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357046F1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5E061782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AC0AD85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1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3CCD923F" w14:textId="0FD7A2F3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2 (if needed)</w:t>
            </w:r>
          </w:p>
        </w:tc>
      </w:tr>
      <w:tr w:rsidR="006B2FCC" w:rsidRPr="006B2FCC" w14:paraId="13C584A8" w14:textId="77777777" w:rsidTr="00455E4C">
        <w:trPr>
          <w:trHeight w:val="25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F5E4D0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4FBE490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52048DEC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4911D29A" w14:textId="77777777" w:rsidTr="00455E4C">
        <w:trPr>
          <w:trHeight w:val="25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1B7EE66B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Expiration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E5A51F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A083CD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658E2AB1" w14:textId="77777777" w:rsidTr="00455E4C">
        <w:trPr>
          <w:trHeight w:val="25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BC92C0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NDC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FAA9FFE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4FC8CDDB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368BBAF8" w14:textId="77777777" w:rsidTr="00455E4C">
        <w:trPr>
          <w:trHeight w:val="250"/>
        </w:trPr>
        <w:tc>
          <w:tcPr>
            <w:tcW w:w="1495" w:type="pct"/>
            <w:shd w:val="clear" w:color="auto" w:fill="auto"/>
            <w:hideMark/>
          </w:tcPr>
          <w:p w14:paraId="1A08A3DE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Container Type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8832DC6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3B7FF2A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3B171F97" w14:textId="77777777" w:rsidTr="00455E4C">
        <w:trPr>
          <w:trHeight w:val="250"/>
        </w:trPr>
        <w:tc>
          <w:tcPr>
            <w:tcW w:w="1495" w:type="pct"/>
            <w:shd w:val="clear" w:color="auto" w:fill="auto"/>
            <w:hideMark/>
          </w:tcPr>
          <w:p w14:paraId="29908394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Quantity in Container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814832F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35F9615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4990C851" w14:textId="77777777" w:rsidTr="00455E4C">
        <w:trPr>
          <w:trHeight w:val="260"/>
        </w:trPr>
        <w:tc>
          <w:tcPr>
            <w:tcW w:w="1495" w:type="pct"/>
            <w:shd w:val="clear" w:color="auto" w:fill="auto"/>
            <w:vAlign w:val="bottom"/>
            <w:hideMark/>
          </w:tcPr>
          <w:p w14:paraId="0123C26B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Distribution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3E63F3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4312F6BF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4364F09F" w14:textId="77777777" w:rsidTr="00455E4C">
        <w:trPr>
          <w:trHeight w:val="250"/>
        </w:trPr>
        <w:tc>
          <w:tcPr>
            <w:tcW w:w="1495" w:type="pct"/>
            <w:shd w:val="clear" w:color="auto" w:fill="auto"/>
            <w:vAlign w:val="bottom"/>
            <w:hideMark/>
          </w:tcPr>
          <w:p w14:paraId="5261977A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Distributed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04FD0B2D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7AA26761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50AE6E22" w14:textId="77777777" w:rsidTr="00455E4C">
        <w:trPr>
          <w:trHeight w:val="250"/>
        </w:trPr>
        <w:tc>
          <w:tcPr>
            <w:tcW w:w="1495" w:type="pct"/>
            <w:shd w:val="clear" w:color="auto" w:fill="auto"/>
            <w:vAlign w:val="bottom"/>
            <w:hideMark/>
          </w:tcPr>
          <w:p w14:paraId="126FCB52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Returned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5D7CE2C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230D4F78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4E8F0FCD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EC3E964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4CDD6F67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6607A69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685D8780" w14:textId="77777777" w:rsidTr="00455E4C">
        <w:trPr>
          <w:trHeight w:val="270"/>
        </w:trPr>
        <w:tc>
          <w:tcPr>
            <w:tcW w:w="3127" w:type="pct"/>
            <w:gridSpan w:val="2"/>
            <w:shd w:val="clear" w:color="auto" w:fill="auto"/>
            <w:noWrap/>
            <w:vAlign w:val="bottom"/>
            <w:hideMark/>
          </w:tcPr>
          <w:p w14:paraId="615E0B9B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Fill Lot 3 Information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6FF014DE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B2FCC" w:rsidRPr="006B2FCC" w14:paraId="7AFDEA4F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6724274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Fill Lot 3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1035FE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2981FE1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B2FCC" w:rsidRPr="006B2FCC" w14:paraId="6DD7D51B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7A12C1BF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3C9FAFB4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552454D8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33D5B539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0C176991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939A3C8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A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334D3421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Bulk Lot Ingredient B (if needed)</w:t>
            </w:r>
          </w:p>
        </w:tc>
      </w:tr>
      <w:tr w:rsidR="006B2FCC" w:rsidRPr="006B2FCC" w14:paraId="0D43B959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2896206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Bulk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264E67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3E9D958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7AA0BA10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7A2A3D8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Bulk Lot D-U-N-S®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41877F12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0622A857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31EB7D92" w14:textId="77777777" w:rsidTr="00455E4C">
        <w:trPr>
          <w:trHeight w:val="260"/>
        </w:trPr>
        <w:tc>
          <w:tcPr>
            <w:tcW w:w="1495" w:type="pct"/>
            <w:shd w:val="clear" w:color="auto" w:fill="auto"/>
            <w:hideMark/>
          </w:tcPr>
          <w:p w14:paraId="030EFB5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Active Ingredient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0CBFD82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5CC94F13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39FD584E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323D1292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BFE3E48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3A848CB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</w:tr>
      <w:tr w:rsidR="006B2FCC" w:rsidRPr="006B2FCC" w14:paraId="22A3335E" w14:textId="77777777" w:rsidTr="00455E4C">
        <w:trPr>
          <w:trHeight w:val="27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473189E4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Information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5283DCB3" w14:textId="77777777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1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27B695F2" w14:textId="0E049970" w:rsidR="006B2FCC" w:rsidRPr="006B2FCC" w:rsidRDefault="006B2FCC" w:rsidP="006B2FC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b/>
                <w:bCs/>
                <w:sz w:val="20"/>
                <w:szCs w:val="20"/>
              </w:rPr>
              <w:t>Label Lot 2 (if needed)</w:t>
            </w:r>
          </w:p>
        </w:tc>
      </w:tr>
      <w:tr w:rsidR="006B2FCC" w:rsidRPr="006B2FCC" w14:paraId="76FA512D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69F6577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Number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2A85700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5C279E8C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09285631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7C090FE6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Label Lot Expiration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02B3E1C5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49E8F5BE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381FD3AF" w14:textId="77777777" w:rsidTr="00455E4C">
        <w:trPr>
          <w:trHeight w:val="260"/>
        </w:trPr>
        <w:tc>
          <w:tcPr>
            <w:tcW w:w="1495" w:type="pct"/>
            <w:shd w:val="clear" w:color="auto" w:fill="auto"/>
            <w:noWrap/>
            <w:vAlign w:val="bottom"/>
            <w:hideMark/>
          </w:tcPr>
          <w:p w14:paraId="6B7F49F3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lastRenderedPageBreak/>
              <w:t>Label Lot NDC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0D44D94E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255139B6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61717071" w14:textId="77777777" w:rsidTr="00455E4C">
        <w:trPr>
          <w:trHeight w:val="250"/>
        </w:trPr>
        <w:tc>
          <w:tcPr>
            <w:tcW w:w="1495" w:type="pct"/>
            <w:shd w:val="clear" w:color="auto" w:fill="auto"/>
            <w:hideMark/>
          </w:tcPr>
          <w:p w14:paraId="3808AEE0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Container Type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40299A19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170978F1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B2FCC" w:rsidRPr="006B2FCC" w14:paraId="2BC027F2" w14:textId="77777777" w:rsidTr="00455E4C">
        <w:trPr>
          <w:trHeight w:val="260"/>
        </w:trPr>
        <w:tc>
          <w:tcPr>
            <w:tcW w:w="1495" w:type="pct"/>
            <w:shd w:val="clear" w:color="auto" w:fill="auto"/>
            <w:hideMark/>
          </w:tcPr>
          <w:p w14:paraId="57F39669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Quantity in Container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36DE218C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hideMark/>
          </w:tcPr>
          <w:p w14:paraId="02B9C4D1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6DC8943E" w14:textId="77777777" w:rsidTr="00455E4C">
        <w:trPr>
          <w:trHeight w:val="270"/>
        </w:trPr>
        <w:tc>
          <w:tcPr>
            <w:tcW w:w="1495" w:type="pct"/>
            <w:shd w:val="clear" w:color="auto" w:fill="auto"/>
            <w:vAlign w:val="bottom"/>
            <w:hideMark/>
          </w:tcPr>
          <w:p w14:paraId="05C9343B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Distribution Date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12E5603A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noWrap/>
            <w:vAlign w:val="bottom"/>
            <w:hideMark/>
          </w:tcPr>
          <w:p w14:paraId="04A94BAB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sz w:val="20"/>
                <w:szCs w:val="20"/>
              </w:rPr>
              <w:t> </w:t>
            </w:r>
          </w:p>
        </w:tc>
      </w:tr>
      <w:tr w:rsidR="006B2FCC" w:rsidRPr="006B2FCC" w14:paraId="7D820EDF" w14:textId="77777777" w:rsidTr="00455E4C">
        <w:trPr>
          <w:trHeight w:val="260"/>
        </w:trPr>
        <w:tc>
          <w:tcPr>
            <w:tcW w:w="1495" w:type="pct"/>
            <w:shd w:val="clear" w:color="auto" w:fill="auto"/>
            <w:vAlign w:val="bottom"/>
            <w:hideMark/>
          </w:tcPr>
          <w:p w14:paraId="42EC0669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Distributed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73BEB598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7649850C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  <w:tr w:rsidR="006B2FCC" w:rsidRPr="006B2FCC" w14:paraId="49E1427F" w14:textId="77777777" w:rsidTr="00455E4C">
        <w:trPr>
          <w:trHeight w:val="260"/>
        </w:trPr>
        <w:tc>
          <w:tcPr>
            <w:tcW w:w="1495" w:type="pct"/>
            <w:shd w:val="clear" w:color="auto" w:fill="auto"/>
            <w:vAlign w:val="bottom"/>
            <w:hideMark/>
          </w:tcPr>
          <w:p w14:paraId="01818869" w14:textId="77777777" w:rsidR="006B2FCC" w:rsidRPr="006B2FCC" w:rsidRDefault="006B2FCC" w:rsidP="006B2FC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color w:val="000000"/>
                <w:sz w:val="20"/>
                <w:szCs w:val="20"/>
              </w:rPr>
              <w:t>Label Lot Containers Returned</w:t>
            </w:r>
          </w:p>
        </w:tc>
        <w:tc>
          <w:tcPr>
            <w:tcW w:w="1632" w:type="pct"/>
            <w:shd w:val="clear" w:color="auto" w:fill="auto"/>
            <w:noWrap/>
            <w:vAlign w:val="bottom"/>
            <w:hideMark/>
          </w:tcPr>
          <w:p w14:paraId="615AE04F" w14:textId="77777777" w:rsidR="006B2FCC" w:rsidRPr="006B2FCC" w:rsidRDefault="006B2FCC" w:rsidP="006B2FCC">
            <w:pPr>
              <w:rPr>
                <w:rFonts w:ascii="Calibri" w:hAnsi="Calibri" w:cs="Calibri"/>
                <w:sz w:val="20"/>
                <w:szCs w:val="20"/>
              </w:rPr>
            </w:pPr>
            <w:r w:rsidRPr="006B2FCC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1873" w:type="pct"/>
            <w:shd w:val="clear" w:color="auto" w:fill="auto"/>
            <w:vAlign w:val="bottom"/>
            <w:hideMark/>
          </w:tcPr>
          <w:p w14:paraId="765C316E" w14:textId="77777777" w:rsidR="006B2FCC" w:rsidRPr="006B2FCC" w:rsidRDefault="006B2FCC" w:rsidP="006B2FCC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6B2FCC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 </w:t>
            </w:r>
          </w:p>
        </w:tc>
      </w:tr>
    </w:tbl>
    <w:p w14:paraId="61C0CD96" w14:textId="77777777" w:rsidR="006B2FCC" w:rsidRPr="006B2FCC" w:rsidRDefault="006B2FCC" w:rsidP="006B2FCC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6B2FCC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3C9BF053" w14:textId="77777777" w:rsidR="006B2FCC" w:rsidRPr="006B2FCC" w:rsidRDefault="006B2FCC" w:rsidP="006B2FCC">
      <w:pPr>
        <w:spacing w:after="160" w:line="259" w:lineRule="auto"/>
        <w:rPr>
          <w:rFonts w:ascii="Calibri" w:eastAsia="Calibri" w:hAnsi="Calibri"/>
        </w:rPr>
      </w:pPr>
      <w:r w:rsidRPr="006B2FCC">
        <w:rPr>
          <w:rFonts w:ascii="Calibri" w:eastAsia="Calibri" w:hAnsi="Calibri"/>
        </w:rPr>
        <w:t xml:space="preserve">Requested By:- </w:t>
      </w:r>
    </w:p>
    <w:p w14:paraId="455F6B28" w14:textId="77777777" w:rsidR="006B2FCC" w:rsidRPr="006B2FCC" w:rsidRDefault="006B2FCC" w:rsidP="006B2FCC">
      <w:pPr>
        <w:spacing w:after="160" w:line="259" w:lineRule="auto"/>
        <w:rPr>
          <w:rFonts w:ascii="Calibri" w:eastAsia="Calibri" w:hAnsi="Calibri"/>
        </w:rPr>
      </w:pPr>
      <w:r w:rsidRPr="006B2FCC">
        <w:rPr>
          <w:rFonts w:ascii="Calibri" w:eastAsia="Calibri" w:hAnsi="Calibri"/>
        </w:rPr>
        <w:t>Date of Request:-</w:t>
      </w:r>
    </w:p>
    <w:p w14:paraId="34ADAE3B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sectPr w:rsidR="00373C17" w:rsidSect="008C7D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894BC" w14:textId="77777777" w:rsidR="00BD79B5" w:rsidRDefault="00BD79B5">
      <w:r>
        <w:separator/>
      </w:r>
    </w:p>
  </w:endnote>
  <w:endnote w:type="continuationSeparator" w:id="0">
    <w:p w14:paraId="56FF2DFD" w14:textId="77777777" w:rsidR="00BD79B5" w:rsidRDefault="00BD7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B8F8" w14:textId="77777777" w:rsidR="00861077" w:rsidRDefault="008610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07092DB2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C54CE9" w:rsidRPr="00C54CE9">
            <w:rPr>
              <w:rFonts w:ascii="Arial" w:hAnsi="Arial" w:cs="Arial"/>
              <w:sz w:val="18"/>
              <w:szCs w:val="18"/>
            </w:rPr>
            <w:t>CS_FM_RA0308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26E001D6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8B4130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04049C76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C670D6">
      <w:rPr>
        <w:rStyle w:val="PageNumber"/>
        <w:rFonts w:ascii="Arial" w:hAnsi="Arial" w:cs="Arial"/>
        <w:sz w:val="16"/>
        <w:szCs w:val="16"/>
      </w:rPr>
      <w:t>2023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AA655" w14:textId="77777777" w:rsidR="00861077" w:rsidRDefault="00861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42BF3" w14:textId="77777777" w:rsidR="00BD79B5" w:rsidRDefault="00BD79B5">
      <w:r>
        <w:separator/>
      </w:r>
    </w:p>
  </w:footnote>
  <w:footnote w:type="continuationSeparator" w:id="0">
    <w:p w14:paraId="3E6DF747" w14:textId="77777777" w:rsidR="00BD79B5" w:rsidRDefault="00BD7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B1E30" w14:textId="77777777" w:rsidR="00861077" w:rsidRDefault="008610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7777777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14:paraId="2295CA2C" w14:textId="73B6F517" w:rsidR="00DF01CB" w:rsidRPr="00EC321F" w:rsidRDefault="000D4C90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 w:rsidRPr="000D4C90">
            <w:rPr>
              <w:rFonts w:ascii="Arial" w:hAnsi="Arial" w:cs="Arial"/>
              <w:bCs/>
              <w:sz w:val="20"/>
              <w:szCs w:val="20"/>
            </w:rPr>
            <w:t>Lot Distribution Report Form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(IQVI</w:t>
          </w:r>
          <w:r w:rsidR="00C670D6">
            <w:rPr>
              <w:rFonts w:ascii="Arial" w:hAnsi="Arial" w:cs="Arial"/>
              <w:bCs/>
              <w:sz w:val="20"/>
              <w:szCs w:val="20"/>
            </w:rPr>
            <w:t>A-LDR)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1758A783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1C690D"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102E1" w14:textId="77777777" w:rsidR="00861077" w:rsidRDefault="008610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66697"/>
    <w:rsid w:val="00066C5E"/>
    <w:rsid w:val="000712FB"/>
    <w:rsid w:val="00094E1A"/>
    <w:rsid w:val="000959B3"/>
    <w:rsid w:val="000A5562"/>
    <w:rsid w:val="000A67BA"/>
    <w:rsid w:val="000B1011"/>
    <w:rsid w:val="000C0F3E"/>
    <w:rsid w:val="000C2523"/>
    <w:rsid w:val="000C5011"/>
    <w:rsid w:val="000D4C90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63D28"/>
    <w:rsid w:val="0016681E"/>
    <w:rsid w:val="00172AB5"/>
    <w:rsid w:val="0018531E"/>
    <w:rsid w:val="001A130B"/>
    <w:rsid w:val="001A2567"/>
    <w:rsid w:val="001A2E28"/>
    <w:rsid w:val="001A40A6"/>
    <w:rsid w:val="001A79B2"/>
    <w:rsid w:val="001B6B7C"/>
    <w:rsid w:val="001C690D"/>
    <w:rsid w:val="001C7F78"/>
    <w:rsid w:val="001D2894"/>
    <w:rsid w:val="001F604B"/>
    <w:rsid w:val="001F63B8"/>
    <w:rsid w:val="002049EB"/>
    <w:rsid w:val="00216963"/>
    <w:rsid w:val="00227F99"/>
    <w:rsid w:val="002339B5"/>
    <w:rsid w:val="00240423"/>
    <w:rsid w:val="002603E7"/>
    <w:rsid w:val="0028191C"/>
    <w:rsid w:val="00286F3B"/>
    <w:rsid w:val="00296DD7"/>
    <w:rsid w:val="002B2EC4"/>
    <w:rsid w:val="002D47C8"/>
    <w:rsid w:val="002D4AFD"/>
    <w:rsid w:val="002E5969"/>
    <w:rsid w:val="00312E6E"/>
    <w:rsid w:val="00314E21"/>
    <w:rsid w:val="003217B7"/>
    <w:rsid w:val="00324B0B"/>
    <w:rsid w:val="00326452"/>
    <w:rsid w:val="00327295"/>
    <w:rsid w:val="003434C2"/>
    <w:rsid w:val="00361C9B"/>
    <w:rsid w:val="00362230"/>
    <w:rsid w:val="003637E2"/>
    <w:rsid w:val="00373C17"/>
    <w:rsid w:val="00390AB8"/>
    <w:rsid w:val="00396AC8"/>
    <w:rsid w:val="00397047"/>
    <w:rsid w:val="003A38CA"/>
    <w:rsid w:val="003B402B"/>
    <w:rsid w:val="003C54A4"/>
    <w:rsid w:val="003E4D1B"/>
    <w:rsid w:val="003F797C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D39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823CB"/>
    <w:rsid w:val="00592F30"/>
    <w:rsid w:val="005A1EA6"/>
    <w:rsid w:val="005E5079"/>
    <w:rsid w:val="005F0E0D"/>
    <w:rsid w:val="005F1CBC"/>
    <w:rsid w:val="00612632"/>
    <w:rsid w:val="00613C10"/>
    <w:rsid w:val="00621010"/>
    <w:rsid w:val="00626646"/>
    <w:rsid w:val="0063087F"/>
    <w:rsid w:val="00631429"/>
    <w:rsid w:val="00640A41"/>
    <w:rsid w:val="00646070"/>
    <w:rsid w:val="0066463D"/>
    <w:rsid w:val="006703C7"/>
    <w:rsid w:val="006745BC"/>
    <w:rsid w:val="00694BAE"/>
    <w:rsid w:val="006B047F"/>
    <w:rsid w:val="006B2FCC"/>
    <w:rsid w:val="006B4702"/>
    <w:rsid w:val="006D67E6"/>
    <w:rsid w:val="006F60D0"/>
    <w:rsid w:val="00705CBD"/>
    <w:rsid w:val="00735B0D"/>
    <w:rsid w:val="00765215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519EB"/>
    <w:rsid w:val="00860A59"/>
    <w:rsid w:val="00861077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B21BC"/>
    <w:rsid w:val="008B4130"/>
    <w:rsid w:val="008C7D0A"/>
    <w:rsid w:val="008F4359"/>
    <w:rsid w:val="0090223C"/>
    <w:rsid w:val="0091504A"/>
    <w:rsid w:val="0092776C"/>
    <w:rsid w:val="00931E3F"/>
    <w:rsid w:val="009377B5"/>
    <w:rsid w:val="00941C3B"/>
    <w:rsid w:val="00984950"/>
    <w:rsid w:val="0099280D"/>
    <w:rsid w:val="0099575E"/>
    <w:rsid w:val="009E78E2"/>
    <w:rsid w:val="00A11CC7"/>
    <w:rsid w:val="00A22C57"/>
    <w:rsid w:val="00A308DE"/>
    <w:rsid w:val="00A32B1C"/>
    <w:rsid w:val="00A34FE0"/>
    <w:rsid w:val="00A3604D"/>
    <w:rsid w:val="00A36D07"/>
    <w:rsid w:val="00A45A20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30390"/>
    <w:rsid w:val="00B30F62"/>
    <w:rsid w:val="00B3224B"/>
    <w:rsid w:val="00B323D0"/>
    <w:rsid w:val="00B3294E"/>
    <w:rsid w:val="00B423DE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D79B5"/>
    <w:rsid w:val="00BE007D"/>
    <w:rsid w:val="00BF0D6D"/>
    <w:rsid w:val="00C01465"/>
    <w:rsid w:val="00C54CE9"/>
    <w:rsid w:val="00C643BD"/>
    <w:rsid w:val="00C670D6"/>
    <w:rsid w:val="00C67210"/>
    <w:rsid w:val="00C676D1"/>
    <w:rsid w:val="00C82C11"/>
    <w:rsid w:val="00C90C95"/>
    <w:rsid w:val="00C92BE4"/>
    <w:rsid w:val="00C96C34"/>
    <w:rsid w:val="00C97A65"/>
    <w:rsid w:val="00CA0C81"/>
    <w:rsid w:val="00CC5CB2"/>
    <w:rsid w:val="00CE76DA"/>
    <w:rsid w:val="00CF60FD"/>
    <w:rsid w:val="00D17159"/>
    <w:rsid w:val="00D176FC"/>
    <w:rsid w:val="00D23FA0"/>
    <w:rsid w:val="00D34700"/>
    <w:rsid w:val="00D56C73"/>
    <w:rsid w:val="00D7795D"/>
    <w:rsid w:val="00D932A6"/>
    <w:rsid w:val="00D94CEC"/>
    <w:rsid w:val="00D96FF8"/>
    <w:rsid w:val="00DB147D"/>
    <w:rsid w:val="00DB36FB"/>
    <w:rsid w:val="00DE6F30"/>
    <w:rsid w:val="00DF01CB"/>
    <w:rsid w:val="00E065CD"/>
    <w:rsid w:val="00E11D77"/>
    <w:rsid w:val="00E21B34"/>
    <w:rsid w:val="00E27723"/>
    <w:rsid w:val="00E31539"/>
    <w:rsid w:val="00E31C12"/>
    <w:rsid w:val="00E45B70"/>
    <w:rsid w:val="00E60590"/>
    <w:rsid w:val="00E60B2E"/>
    <w:rsid w:val="00E62347"/>
    <w:rsid w:val="00E70F75"/>
    <w:rsid w:val="00E7447F"/>
    <w:rsid w:val="00E764D7"/>
    <w:rsid w:val="00E84AD7"/>
    <w:rsid w:val="00EA4A5E"/>
    <w:rsid w:val="00EB012A"/>
    <w:rsid w:val="00EB6CD2"/>
    <w:rsid w:val="00EC2A94"/>
    <w:rsid w:val="00EC74AD"/>
    <w:rsid w:val="00EF01E7"/>
    <w:rsid w:val="00EF191C"/>
    <w:rsid w:val="00EF549F"/>
    <w:rsid w:val="00F23DC0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44E1"/>
    <w:rsid w:val="00F94C45"/>
    <w:rsid w:val="00FA6C08"/>
    <w:rsid w:val="00FA7DC7"/>
    <w:rsid w:val="00FC2102"/>
    <w:rsid w:val="00FC6326"/>
    <w:rsid w:val="00FC6556"/>
    <w:rsid w:val="00FD11A9"/>
    <w:rsid w:val="00FD50C2"/>
    <w:rsid w:val="00FE2599"/>
    <w:rsid w:val="00FE636C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EFAB10-E6A4-4DB1-912E-407BEC8BC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CF9165-6B4D-43C1-9317-B8BFEAEB0B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89EF72-B904-4C47-ADCC-72654ECE40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2</TotalTime>
  <Pages>3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Mariana Cupo</cp:lastModifiedBy>
  <cp:revision>6</cp:revision>
  <cp:lastPrinted>2008-10-03T14:55:00Z</cp:lastPrinted>
  <dcterms:created xsi:type="dcterms:W3CDTF">2023-01-13T16:15:00Z</dcterms:created>
  <dcterms:modified xsi:type="dcterms:W3CDTF">2023-02-01T18:29:00Z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