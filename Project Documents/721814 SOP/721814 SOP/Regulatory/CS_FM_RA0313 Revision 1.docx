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1051F" w14:textId="762BB0E3" w:rsidR="004E2E98" w:rsidRDefault="004E2E98" w:rsidP="00AF65FA">
      <w:pPr>
        <w:spacing w:after="160" w:line="259" w:lineRule="auto"/>
        <w:rPr>
          <w:rFonts w:ascii="Calibri" w:eastAsia="Calibri" w:hAnsi="Calibri"/>
          <w:b/>
          <w:bCs/>
          <w:sz w:val="32"/>
          <w:szCs w:val="32"/>
          <w:u w:val="single"/>
        </w:rPr>
      </w:pPr>
    </w:p>
    <w:p w14:paraId="145D44C3" w14:textId="28AD80A6" w:rsidR="00CA52C4" w:rsidRPr="00CA52C4" w:rsidRDefault="004E2E98" w:rsidP="00CA52C4">
      <w:pPr>
        <w:spacing w:after="160" w:line="259" w:lineRule="auto"/>
        <w:jc w:val="center"/>
        <w:rPr>
          <w:rFonts w:ascii="Calibri" w:eastAsia="Calibri" w:hAnsi="Calibri"/>
          <w:b/>
          <w:bCs/>
          <w:sz w:val="32"/>
          <w:szCs w:val="32"/>
          <w:u w:val="single"/>
        </w:rPr>
      </w:pPr>
      <w:r>
        <w:rPr>
          <w:rFonts w:ascii="Calibri" w:eastAsia="Calibri" w:hAnsi="Calibri"/>
          <w:b/>
          <w:bCs/>
          <w:sz w:val="32"/>
          <w:szCs w:val="32"/>
          <w:u w:val="single"/>
        </w:rPr>
        <w:t>I</w:t>
      </w:r>
      <w:r w:rsidR="00CA52C4" w:rsidRPr="00CA52C4">
        <w:rPr>
          <w:rFonts w:ascii="Calibri" w:eastAsia="Calibri" w:hAnsi="Calibri"/>
          <w:b/>
          <w:bCs/>
          <w:sz w:val="32"/>
          <w:szCs w:val="32"/>
          <w:u w:val="single"/>
        </w:rPr>
        <w:t>QVIA-LABELER CODE REQUEST FORM</w:t>
      </w:r>
    </w:p>
    <w:p w14:paraId="5923A70F" w14:textId="77777777" w:rsidR="00CA52C4" w:rsidRPr="00CA52C4" w:rsidRDefault="00CA52C4" w:rsidP="00CA52C4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2944"/>
        <w:gridCol w:w="5928"/>
      </w:tblGrid>
      <w:tr w:rsidR="00CA52C4" w:rsidRPr="00CA52C4" w14:paraId="5B167F09" w14:textId="77777777" w:rsidTr="00455E4C">
        <w:trPr>
          <w:trHeight w:val="300"/>
        </w:trPr>
        <w:tc>
          <w:tcPr>
            <w:tcW w:w="2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7CCC975" w14:textId="77777777" w:rsidR="00CA52C4" w:rsidRPr="00CA52C4" w:rsidRDefault="00CA52C4" w:rsidP="00CA52C4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bookmarkStart w:id="0" w:name="_Hlk110945975"/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Doc</w:t>
            </w:r>
          </w:p>
        </w:tc>
        <w:tc>
          <w:tcPr>
            <w:tcW w:w="157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73A2" w14:textId="77777777" w:rsidR="00CA52C4" w:rsidRPr="00CA52C4" w:rsidRDefault="00CA52C4" w:rsidP="00CA52C4">
            <w:pPr>
              <w:ind w:firstLineChars="100" w:firstLine="20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SPL Submission Type</w:t>
            </w:r>
          </w:p>
        </w:tc>
        <w:tc>
          <w:tcPr>
            <w:tcW w:w="317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5D76F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</w:p>
        </w:tc>
      </w:tr>
      <w:bookmarkEnd w:id="0"/>
      <w:tr w:rsidR="00CA52C4" w:rsidRPr="00CA52C4" w14:paraId="109E0285" w14:textId="77777777" w:rsidTr="00455E4C">
        <w:trPr>
          <w:trHeight w:val="315"/>
        </w:trPr>
        <w:tc>
          <w:tcPr>
            <w:tcW w:w="2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146194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01985" w14:textId="77777777" w:rsidR="00CA52C4" w:rsidRPr="00CA52C4" w:rsidRDefault="00CA52C4" w:rsidP="00CA52C4">
            <w:pPr>
              <w:ind w:firstLineChars="100" w:firstLine="20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SPL Revision Date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FEA58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5B93E9F0" w14:textId="77777777" w:rsidTr="00455E4C">
        <w:trPr>
          <w:trHeight w:val="300"/>
        </w:trPr>
        <w:tc>
          <w:tcPr>
            <w:tcW w:w="25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8D365E9" w14:textId="77777777" w:rsidR="00CA52C4" w:rsidRPr="00CA52C4" w:rsidRDefault="00CA52C4" w:rsidP="00CA52C4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Labeler Information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95AF7" w14:textId="77777777" w:rsidR="00CA52C4" w:rsidRPr="00CA52C4" w:rsidRDefault="00CA52C4" w:rsidP="00CA52C4">
            <w:pPr>
              <w:ind w:firstLineChars="100" w:firstLine="20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3557F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19931A1C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28ADB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5D843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NDC Labeler Code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660F9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842EAC" w14:paraId="372E6E02" w14:textId="77777777" w:rsidTr="00455E4C">
        <w:trPr>
          <w:trHeight w:val="31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D5C25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4C539" w14:textId="77777777" w:rsidR="00CA52C4" w:rsidRPr="00842EAC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  <w:lang w:val="nl-BE"/>
              </w:rPr>
            </w:pPr>
            <w:r w:rsidRPr="00842EAC">
              <w:rPr>
                <w:rFonts w:ascii="Calibri" w:hAnsi="Calibri" w:cs="Arial"/>
                <w:b/>
                <w:bCs/>
                <w:sz w:val="20"/>
                <w:szCs w:val="20"/>
                <w:lang w:val="nl-BE"/>
              </w:rPr>
              <w:t>D-U-N-S</w:t>
            </w:r>
            <w:r w:rsidRPr="00842EAC">
              <w:rPr>
                <w:rFonts w:ascii="Calibri" w:hAnsi="Calibri" w:cs="Arial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842EAC">
              <w:rPr>
                <w:rFonts w:ascii="Calibri" w:hAnsi="Calibri" w:cs="Arial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EBDA6" w14:textId="77777777" w:rsidR="00CA52C4" w:rsidRPr="00842EAC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  <w:lang w:val="nl-BE"/>
              </w:rPr>
            </w:pPr>
            <w:r w:rsidRPr="00842EAC">
              <w:rPr>
                <w:rFonts w:ascii="Calibri" w:hAnsi="Calibri" w:cs="Arial"/>
                <w:sz w:val="20"/>
                <w:szCs w:val="20"/>
                <w:lang w:val="nl-BE"/>
              </w:rPr>
              <w:t> </w:t>
            </w:r>
          </w:p>
        </w:tc>
      </w:tr>
      <w:tr w:rsidR="00CA52C4" w:rsidRPr="00CA52C4" w14:paraId="07511F6A" w14:textId="77777777" w:rsidTr="00455E4C">
        <w:trPr>
          <w:trHeight w:val="30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215D" w14:textId="77777777" w:rsidR="00CA52C4" w:rsidRPr="00842EAC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FB013" w14:textId="77777777" w:rsidR="00CA52C4" w:rsidRPr="00CA52C4" w:rsidRDefault="00CA52C4" w:rsidP="00CA52C4">
            <w:pPr>
              <w:ind w:firstLineChars="100" w:firstLine="20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280B9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05597F75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ECFB1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E29D41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31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B7AC4B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3DC6D322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B668C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E7CA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3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DE35E8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4A4F54F8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E8EA1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70B5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AAEC4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2D169F45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B77AC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AE98E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EF840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013B80B4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E8E2BF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F9A92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99D12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CA52C4" w:rsidRPr="00CA52C4" w14:paraId="6C02E442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51F9A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4936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78200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178334CE" w14:textId="77777777" w:rsidTr="00455E4C">
        <w:trPr>
          <w:trHeight w:val="255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BA2E6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5332F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A985EB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  <w:r w:rsidRPr="00CA52C4">
              <w:rPr>
                <w:rFonts w:ascii="Calibri" w:hAnsi="Calibri" w:cs="Arial"/>
                <w:sz w:val="20"/>
                <w:szCs w:val="20"/>
              </w:rPr>
              <w:t> </w:t>
            </w:r>
          </w:p>
        </w:tc>
      </w:tr>
      <w:tr w:rsidR="00CA52C4" w:rsidRPr="00CA52C4" w14:paraId="701D652B" w14:textId="77777777" w:rsidTr="00455E4C">
        <w:trPr>
          <w:trHeight w:val="27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8D91AA" w14:textId="77777777" w:rsidR="00CA52C4" w:rsidRPr="00CA52C4" w:rsidRDefault="00CA52C4" w:rsidP="00CA52C4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9DD89" w14:textId="77777777" w:rsidR="00CA52C4" w:rsidRPr="00CA52C4" w:rsidRDefault="00CA52C4" w:rsidP="00CA52C4">
            <w:pPr>
              <w:ind w:firstLineChars="300" w:firstLine="602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CA52C4">
              <w:rPr>
                <w:rFonts w:ascii="Calibri" w:hAnsi="Calibri" w:cs="Arial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317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C547BC8" w14:textId="77777777" w:rsidR="00CA52C4" w:rsidRPr="00CA52C4" w:rsidRDefault="00CA52C4" w:rsidP="00CA52C4">
            <w:pPr>
              <w:ind w:firstLineChars="100" w:firstLine="200"/>
              <w:rPr>
                <w:rFonts w:ascii="Calibri" w:hAnsi="Calibri" w:cs="Arial"/>
                <w:sz w:val="20"/>
                <w:szCs w:val="20"/>
              </w:rPr>
            </w:pPr>
          </w:p>
        </w:tc>
      </w:tr>
    </w:tbl>
    <w:p w14:paraId="32BF27B2" w14:textId="77777777" w:rsidR="00CA52C4" w:rsidRPr="00CA52C4" w:rsidRDefault="00CA52C4" w:rsidP="00CA52C4">
      <w:pPr>
        <w:spacing w:after="160" w:line="259" w:lineRule="auto"/>
        <w:rPr>
          <w:rFonts w:ascii="Calibri" w:eastAsia="Calibri" w:hAnsi="Calibri"/>
          <w:sz w:val="16"/>
          <w:szCs w:val="16"/>
        </w:rPr>
      </w:pPr>
      <w:r w:rsidRPr="00CA52C4">
        <w:rPr>
          <w:rFonts w:ascii="Calibri" w:eastAsia="Calibri" w:hAnsi="Calibri"/>
          <w:sz w:val="16"/>
          <w:szCs w:val="16"/>
        </w:rPr>
        <w:t># Do NOT submit this form to the FDA, this will result in a submission failure.</w:t>
      </w:r>
    </w:p>
    <w:p w14:paraId="6A62A1EA" w14:textId="77777777" w:rsidR="00CA52C4" w:rsidRPr="00CA52C4" w:rsidRDefault="00CA52C4" w:rsidP="00CA52C4">
      <w:pPr>
        <w:spacing w:after="160" w:line="259" w:lineRule="auto"/>
        <w:rPr>
          <w:rFonts w:ascii="Calibri" w:eastAsia="Calibri" w:hAnsi="Calibri"/>
        </w:rPr>
      </w:pPr>
      <w:r w:rsidRPr="00CA52C4">
        <w:rPr>
          <w:rFonts w:ascii="Calibri" w:eastAsia="Calibri" w:hAnsi="Calibri"/>
        </w:rPr>
        <w:t xml:space="preserve">Requested By:- </w:t>
      </w:r>
    </w:p>
    <w:p w14:paraId="64EA8E6F" w14:textId="77777777" w:rsidR="00CA52C4" w:rsidRPr="00CA52C4" w:rsidRDefault="00CA52C4" w:rsidP="00CA52C4">
      <w:pPr>
        <w:spacing w:after="160" w:line="259" w:lineRule="auto"/>
        <w:rPr>
          <w:rFonts w:ascii="Calibri" w:eastAsia="Calibri" w:hAnsi="Calibri"/>
        </w:rPr>
      </w:pPr>
      <w:r w:rsidRPr="00CA52C4">
        <w:rPr>
          <w:rFonts w:ascii="Calibri" w:eastAsia="Calibri" w:hAnsi="Calibri"/>
        </w:rPr>
        <w:t>Date of Request:-</w:t>
      </w:r>
    </w:p>
    <w:p w14:paraId="34ADAE3B" w14:textId="77777777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sectPr w:rsidR="00373C17" w:rsidSect="008C7D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45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41DE0" w14:textId="77777777" w:rsidR="002B1AD4" w:rsidRDefault="002B1AD4">
      <w:r>
        <w:separator/>
      </w:r>
    </w:p>
  </w:endnote>
  <w:endnote w:type="continuationSeparator" w:id="0">
    <w:p w14:paraId="54D6045A" w14:textId="77777777" w:rsidR="002B1AD4" w:rsidRDefault="002B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44A26" w14:textId="77777777" w:rsidR="003E6AEF" w:rsidRDefault="003E6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E837" w14:textId="77777777" w:rsidR="00B8055A" w:rsidRDefault="00B8055A" w:rsidP="00B8055A"/>
  <w:tbl>
    <w:tblPr>
      <w:tblStyle w:val="TableGrid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592"/>
    </w:tblGrid>
    <w:tr w:rsidR="008C7D0A" w:rsidRPr="00DF01CB" w14:paraId="47F3F6D5" w14:textId="77777777" w:rsidTr="00327295">
      <w:tc>
        <w:tcPr>
          <w:tcW w:w="6588" w:type="dxa"/>
        </w:tcPr>
        <w:p w14:paraId="56925E65" w14:textId="1FCDC83E" w:rsidR="008C7D0A" w:rsidRPr="00DF01CB" w:rsidRDefault="008C7D0A" w:rsidP="00327295">
          <w:pPr>
            <w:pStyle w:val="Footer"/>
            <w:spacing w:before="120"/>
            <w:ind w:left="-100"/>
            <w:jc w:val="both"/>
            <w:rPr>
              <w:rFonts w:ascii="Arial" w:hAnsi="Arial" w:cs="Arial"/>
              <w:sz w:val="18"/>
              <w:szCs w:val="18"/>
            </w:rPr>
          </w:pPr>
          <w:r w:rsidRPr="00DF01CB">
            <w:rPr>
              <w:rStyle w:val="PageNumber"/>
              <w:rFonts w:ascii="Arial" w:hAnsi="Arial" w:cs="Arial"/>
              <w:sz w:val="18"/>
              <w:szCs w:val="18"/>
            </w:rPr>
            <w:t>Form</w:t>
          </w:r>
          <w:r w:rsidRPr="00DF01CB">
            <w:rPr>
              <w:rFonts w:ascii="Arial" w:hAnsi="Arial" w:cs="Arial"/>
              <w:sz w:val="18"/>
              <w:szCs w:val="18"/>
            </w:rPr>
            <w:t xml:space="preserve"> No: </w:t>
          </w:r>
          <w:r w:rsidR="004F7182" w:rsidRPr="004F7182">
            <w:rPr>
              <w:rFonts w:ascii="Arial" w:hAnsi="Arial" w:cs="Arial"/>
              <w:sz w:val="18"/>
              <w:szCs w:val="18"/>
            </w:rPr>
            <w:t>CS_FM_RA0313 Revision 1</w:t>
          </w:r>
        </w:p>
      </w:tc>
      <w:tc>
        <w:tcPr>
          <w:tcW w:w="2592" w:type="dxa"/>
        </w:tcPr>
        <w:p w14:paraId="483C2F6B" w14:textId="0345A99F" w:rsidR="008C7D0A" w:rsidRPr="00DF01CB" w:rsidRDefault="008C7D0A" w:rsidP="00327295">
          <w:pPr>
            <w:pStyle w:val="Footer"/>
            <w:tabs>
              <w:tab w:val="clear" w:pos="4320"/>
            </w:tabs>
            <w:spacing w:before="120"/>
            <w:ind w:right="-104"/>
            <w:jc w:val="right"/>
            <w:rPr>
              <w:rFonts w:ascii="Arial" w:hAnsi="Arial" w:cs="Arial"/>
              <w:sz w:val="18"/>
              <w:szCs w:val="18"/>
            </w:rPr>
          </w:pPr>
          <w:r w:rsidRPr="00DF01CB">
            <w:rPr>
              <w:rFonts w:ascii="Arial" w:hAnsi="Arial" w:cs="Arial"/>
              <w:sz w:val="18"/>
              <w:szCs w:val="18"/>
            </w:rPr>
            <w:t>Reference:  CS_WI_</w:t>
          </w:r>
          <w:r w:rsidR="00E60B2E" w:rsidRPr="00E60B2E">
            <w:rPr>
              <w:rFonts w:ascii="Arial" w:hAnsi="Arial" w:cs="Arial"/>
              <w:sz w:val="18"/>
              <w:szCs w:val="18"/>
            </w:rPr>
            <w:t>RA0307</w:t>
          </w:r>
        </w:p>
      </w:tc>
    </w:tr>
    <w:tr w:rsidR="008C7D0A" w:rsidRPr="00893ECA" w14:paraId="1461EB33" w14:textId="77777777" w:rsidTr="00327295">
      <w:tc>
        <w:tcPr>
          <w:tcW w:w="6588" w:type="dxa"/>
        </w:tcPr>
        <w:p w14:paraId="755136D9" w14:textId="4F4C9007" w:rsidR="008C7D0A" w:rsidRPr="00893ECA" w:rsidRDefault="008C7D0A" w:rsidP="00327295">
          <w:pPr>
            <w:pStyle w:val="Footer"/>
            <w:ind w:left="-100"/>
            <w:rPr>
              <w:rFonts w:ascii="Arial" w:hAnsi="Arial" w:cs="Arial"/>
              <w:sz w:val="18"/>
              <w:szCs w:val="18"/>
            </w:rPr>
          </w:pPr>
          <w:r w:rsidRPr="00893ECA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703C7">
            <w:rPr>
              <w:rFonts w:ascii="Arial" w:hAnsi="Arial" w:cs="Arial"/>
              <w:sz w:val="18"/>
              <w:szCs w:val="18"/>
            </w:rPr>
            <w:t>01</w:t>
          </w:r>
          <w:r w:rsidR="008B4130">
            <w:rPr>
              <w:rFonts w:ascii="Arial" w:hAnsi="Arial" w:cs="Arial"/>
              <w:sz w:val="18"/>
              <w:szCs w:val="18"/>
            </w:rPr>
            <w:t>Mar</w:t>
          </w:r>
          <w:r w:rsidR="00153997">
            <w:rPr>
              <w:rFonts w:ascii="Arial" w:hAnsi="Arial" w:cs="Arial"/>
              <w:sz w:val="18"/>
              <w:szCs w:val="18"/>
            </w:rPr>
            <w:t>202</w:t>
          </w:r>
          <w:r w:rsidR="006703C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592" w:type="dxa"/>
        </w:tcPr>
        <w:p w14:paraId="47B20B22" w14:textId="77777777" w:rsidR="008C7D0A" w:rsidRPr="00893ECA" w:rsidRDefault="008C7D0A" w:rsidP="008C7D0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B88C0D2" w14:textId="1EA5019A" w:rsidR="00B8055A" w:rsidRPr="00EC321F" w:rsidRDefault="008C7D0A" w:rsidP="00B8055A">
    <w:pPr>
      <w:pStyle w:val="Footer"/>
      <w:rPr>
        <w:rFonts w:ascii="Arial" w:hAnsi="Arial" w:cs="Arial"/>
        <w:sz w:val="16"/>
        <w:szCs w:val="16"/>
      </w:rPr>
    </w:pPr>
    <w:r w:rsidRPr="00893ECA">
      <w:rPr>
        <w:rStyle w:val="PageNumber"/>
        <w:rFonts w:ascii="Arial" w:hAnsi="Arial" w:cs="Arial"/>
        <w:sz w:val="16"/>
        <w:szCs w:val="16"/>
      </w:rPr>
      <w:t xml:space="preserve">Copyright © </w:t>
    </w:r>
    <w:r w:rsidR="004E2E98">
      <w:rPr>
        <w:rStyle w:val="PageNumber"/>
        <w:rFonts w:ascii="Arial" w:hAnsi="Arial" w:cs="Arial"/>
        <w:sz w:val="16"/>
        <w:szCs w:val="16"/>
      </w:rPr>
      <w:t>2023</w:t>
    </w:r>
    <w:r w:rsidR="00C67210">
      <w:rPr>
        <w:rStyle w:val="PageNumber"/>
        <w:rFonts w:ascii="Arial" w:hAnsi="Arial" w:cs="Arial"/>
        <w:sz w:val="16"/>
        <w:szCs w:val="16"/>
      </w:rPr>
      <w:t>.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83A41" w14:textId="77777777" w:rsidR="003E6AEF" w:rsidRDefault="003E6A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C8C7F" w14:textId="77777777" w:rsidR="002B1AD4" w:rsidRDefault="002B1AD4">
      <w:r>
        <w:separator/>
      </w:r>
    </w:p>
  </w:footnote>
  <w:footnote w:type="continuationSeparator" w:id="0">
    <w:p w14:paraId="05255F64" w14:textId="77777777" w:rsidR="002B1AD4" w:rsidRDefault="002B1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B35BC" w14:textId="77777777" w:rsidR="003E6AEF" w:rsidRDefault="003E6A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DF01CB" w:rsidRPr="008F0353" w14:paraId="3523232F" w14:textId="77777777" w:rsidTr="0032729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98377F" w14:textId="77777777" w:rsidR="00DF01CB" w:rsidRDefault="008C7D0A" w:rsidP="00DF01CB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0B1A12E" wp14:editId="698152DA">
                <wp:extent cx="2314286" cy="666667"/>
                <wp:effectExtent l="0" t="0" r="0" b="63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95CA2C" w14:textId="6420D3D7" w:rsidR="00DF01CB" w:rsidRPr="00EC321F" w:rsidRDefault="00842EAC" w:rsidP="00327295">
          <w:pPr>
            <w:ind w:left="-100"/>
            <w:rPr>
              <w:rFonts w:ascii="Arial" w:hAnsi="Arial" w:cs="Arial"/>
              <w:sz w:val="20"/>
              <w:szCs w:val="20"/>
            </w:rPr>
          </w:pPr>
          <w:r w:rsidRPr="00842EAC">
            <w:rPr>
              <w:rFonts w:ascii="Arial" w:hAnsi="Arial" w:cs="Arial"/>
              <w:bCs/>
              <w:sz w:val="20"/>
              <w:szCs w:val="20"/>
            </w:rPr>
            <w:t>Labeler Code Request Form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(IQVIA-</w:t>
          </w:r>
          <w:r w:rsidR="004E2E98">
            <w:rPr>
              <w:rFonts w:ascii="Arial" w:hAnsi="Arial" w:cs="Arial"/>
              <w:bCs/>
              <w:sz w:val="20"/>
              <w:szCs w:val="20"/>
            </w:rPr>
            <w:t>LCRF)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79B4F3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31FCC9B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F93997" w14:textId="65FA2E21" w:rsidR="00DF01CB" w:rsidRPr="008F0353" w:rsidRDefault="00DF01CB" w:rsidP="00327295">
          <w:pPr>
            <w:ind w:right="-37"/>
            <w:jc w:val="right"/>
            <w:rPr>
              <w:rFonts w:ascii="Arial" w:hAnsi="Arial" w:cs="Arial"/>
              <w:sz w:val="20"/>
              <w:szCs w:val="20"/>
            </w:rPr>
          </w:pP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C7D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3E6AEF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0986F0" w14:textId="77777777" w:rsidR="00DF01CB" w:rsidRDefault="00DF01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D2BCD" w14:textId="77777777" w:rsidR="003E6AEF" w:rsidRDefault="003E6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29A7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6605F"/>
    <w:rsid w:val="000712FB"/>
    <w:rsid w:val="00094E1A"/>
    <w:rsid w:val="000959B3"/>
    <w:rsid w:val="000A5562"/>
    <w:rsid w:val="000A67BA"/>
    <w:rsid w:val="000B1011"/>
    <w:rsid w:val="000C0F3E"/>
    <w:rsid w:val="000C2523"/>
    <w:rsid w:val="000C5011"/>
    <w:rsid w:val="000E72F4"/>
    <w:rsid w:val="000E7ED7"/>
    <w:rsid w:val="000F1C85"/>
    <w:rsid w:val="000F7785"/>
    <w:rsid w:val="00100228"/>
    <w:rsid w:val="00112969"/>
    <w:rsid w:val="001153CE"/>
    <w:rsid w:val="001219A4"/>
    <w:rsid w:val="001235F5"/>
    <w:rsid w:val="0013126C"/>
    <w:rsid w:val="001336F4"/>
    <w:rsid w:val="00135627"/>
    <w:rsid w:val="001402CD"/>
    <w:rsid w:val="00146581"/>
    <w:rsid w:val="00153997"/>
    <w:rsid w:val="00156F6F"/>
    <w:rsid w:val="001635FB"/>
    <w:rsid w:val="00163D28"/>
    <w:rsid w:val="0016681E"/>
    <w:rsid w:val="00172AB5"/>
    <w:rsid w:val="0018531E"/>
    <w:rsid w:val="001A130B"/>
    <w:rsid w:val="001A2567"/>
    <w:rsid w:val="001A2E28"/>
    <w:rsid w:val="001A40A6"/>
    <w:rsid w:val="001A79B2"/>
    <w:rsid w:val="001B6B7C"/>
    <w:rsid w:val="001C7F78"/>
    <w:rsid w:val="001D2894"/>
    <w:rsid w:val="001F604B"/>
    <w:rsid w:val="002049EB"/>
    <w:rsid w:val="00216963"/>
    <w:rsid w:val="00227F99"/>
    <w:rsid w:val="002339B5"/>
    <w:rsid w:val="00240423"/>
    <w:rsid w:val="002603E7"/>
    <w:rsid w:val="0028191C"/>
    <w:rsid w:val="00286F3B"/>
    <w:rsid w:val="00296DD7"/>
    <w:rsid w:val="002B1AD4"/>
    <w:rsid w:val="002B2EC4"/>
    <w:rsid w:val="002D47C8"/>
    <w:rsid w:val="002D4AFD"/>
    <w:rsid w:val="002E5969"/>
    <w:rsid w:val="00312E6E"/>
    <w:rsid w:val="00314E21"/>
    <w:rsid w:val="003217B7"/>
    <w:rsid w:val="00324B0B"/>
    <w:rsid w:val="00326452"/>
    <w:rsid w:val="00327295"/>
    <w:rsid w:val="003434C2"/>
    <w:rsid w:val="00361C9B"/>
    <w:rsid w:val="00362230"/>
    <w:rsid w:val="00373C17"/>
    <w:rsid w:val="00390AB8"/>
    <w:rsid w:val="00396AC8"/>
    <w:rsid w:val="00397047"/>
    <w:rsid w:val="003B402B"/>
    <w:rsid w:val="003C54A4"/>
    <w:rsid w:val="003E4D1B"/>
    <w:rsid w:val="003E6AEF"/>
    <w:rsid w:val="003F797C"/>
    <w:rsid w:val="00404734"/>
    <w:rsid w:val="004209CD"/>
    <w:rsid w:val="00471B3B"/>
    <w:rsid w:val="0047239C"/>
    <w:rsid w:val="00480D54"/>
    <w:rsid w:val="00481F18"/>
    <w:rsid w:val="004926C2"/>
    <w:rsid w:val="004B04A1"/>
    <w:rsid w:val="004B082E"/>
    <w:rsid w:val="004B1EFD"/>
    <w:rsid w:val="004B276B"/>
    <w:rsid w:val="004D3982"/>
    <w:rsid w:val="004E2E98"/>
    <w:rsid w:val="004F7182"/>
    <w:rsid w:val="005008FE"/>
    <w:rsid w:val="00511B13"/>
    <w:rsid w:val="00532E35"/>
    <w:rsid w:val="00537FD9"/>
    <w:rsid w:val="00544314"/>
    <w:rsid w:val="00547D3A"/>
    <w:rsid w:val="00555D20"/>
    <w:rsid w:val="00561363"/>
    <w:rsid w:val="0056235A"/>
    <w:rsid w:val="005823CB"/>
    <w:rsid w:val="005A1EA6"/>
    <w:rsid w:val="005E5079"/>
    <w:rsid w:val="005F0E0D"/>
    <w:rsid w:val="005F1CBC"/>
    <w:rsid w:val="00613C10"/>
    <w:rsid w:val="00621010"/>
    <w:rsid w:val="00626646"/>
    <w:rsid w:val="0063087F"/>
    <w:rsid w:val="00631429"/>
    <w:rsid w:val="00640A41"/>
    <w:rsid w:val="00646070"/>
    <w:rsid w:val="0066463D"/>
    <w:rsid w:val="006703C7"/>
    <w:rsid w:val="006745BC"/>
    <w:rsid w:val="00686D7F"/>
    <w:rsid w:val="00694BAE"/>
    <w:rsid w:val="006B047F"/>
    <w:rsid w:val="006B4702"/>
    <w:rsid w:val="006D67E6"/>
    <w:rsid w:val="006F60D0"/>
    <w:rsid w:val="00705CBD"/>
    <w:rsid w:val="00735B0D"/>
    <w:rsid w:val="00765215"/>
    <w:rsid w:val="00767FCF"/>
    <w:rsid w:val="00775075"/>
    <w:rsid w:val="00776C11"/>
    <w:rsid w:val="007A5363"/>
    <w:rsid w:val="007D1D52"/>
    <w:rsid w:val="007D46ED"/>
    <w:rsid w:val="007D4EAD"/>
    <w:rsid w:val="00813772"/>
    <w:rsid w:val="0081757B"/>
    <w:rsid w:val="00824962"/>
    <w:rsid w:val="00842EAC"/>
    <w:rsid w:val="008519EB"/>
    <w:rsid w:val="00860A59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2857"/>
    <w:rsid w:val="008A7622"/>
    <w:rsid w:val="008B21BC"/>
    <w:rsid w:val="008B4130"/>
    <w:rsid w:val="008C7D0A"/>
    <w:rsid w:val="008F4359"/>
    <w:rsid w:val="0090223C"/>
    <w:rsid w:val="0091504A"/>
    <w:rsid w:val="0092776C"/>
    <w:rsid w:val="00931E3F"/>
    <w:rsid w:val="009377B5"/>
    <w:rsid w:val="00941C3B"/>
    <w:rsid w:val="00984950"/>
    <w:rsid w:val="0099280D"/>
    <w:rsid w:val="00993887"/>
    <w:rsid w:val="0099575E"/>
    <w:rsid w:val="009E78E2"/>
    <w:rsid w:val="00A11CC7"/>
    <w:rsid w:val="00A22C57"/>
    <w:rsid w:val="00A308DE"/>
    <w:rsid w:val="00A32B1C"/>
    <w:rsid w:val="00A34FE0"/>
    <w:rsid w:val="00A3604D"/>
    <w:rsid w:val="00A36D07"/>
    <w:rsid w:val="00A62977"/>
    <w:rsid w:val="00A8665E"/>
    <w:rsid w:val="00AA00DB"/>
    <w:rsid w:val="00AA322A"/>
    <w:rsid w:val="00AB06CF"/>
    <w:rsid w:val="00AB361D"/>
    <w:rsid w:val="00AB4F52"/>
    <w:rsid w:val="00AB526A"/>
    <w:rsid w:val="00AE4E14"/>
    <w:rsid w:val="00AF4EFE"/>
    <w:rsid w:val="00AF65FA"/>
    <w:rsid w:val="00B167F1"/>
    <w:rsid w:val="00B16D17"/>
    <w:rsid w:val="00B261DD"/>
    <w:rsid w:val="00B30390"/>
    <w:rsid w:val="00B30F62"/>
    <w:rsid w:val="00B3224B"/>
    <w:rsid w:val="00B323D0"/>
    <w:rsid w:val="00B3294E"/>
    <w:rsid w:val="00B423DE"/>
    <w:rsid w:val="00B67A75"/>
    <w:rsid w:val="00B7164E"/>
    <w:rsid w:val="00B72363"/>
    <w:rsid w:val="00B7455A"/>
    <w:rsid w:val="00B74628"/>
    <w:rsid w:val="00B74A34"/>
    <w:rsid w:val="00B8055A"/>
    <w:rsid w:val="00B8158A"/>
    <w:rsid w:val="00BB6B12"/>
    <w:rsid w:val="00BC14DA"/>
    <w:rsid w:val="00BC3C22"/>
    <w:rsid w:val="00BD19C4"/>
    <w:rsid w:val="00BD3962"/>
    <w:rsid w:val="00BD6C31"/>
    <w:rsid w:val="00BE007D"/>
    <w:rsid w:val="00BF0D6D"/>
    <w:rsid w:val="00C01465"/>
    <w:rsid w:val="00C643BD"/>
    <w:rsid w:val="00C67210"/>
    <w:rsid w:val="00C676D1"/>
    <w:rsid w:val="00C82C11"/>
    <w:rsid w:val="00C90C95"/>
    <w:rsid w:val="00C92BE4"/>
    <w:rsid w:val="00C96C34"/>
    <w:rsid w:val="00C97A65"/>
    <w:rsid w:val="00CA0C81"/>
    <w:rsid w:val="00CA52C4"/>
    <w:rsid w:val="00CC5CB2"/>
    <w:rsid w:val="00CE76DA"/>
    <w:rsid w:val="00CF60FD"/>
    <w:rsid w:val="00D17159"/>
    <w:rsid w:val="00D176FC"/>
    <w:rsid w:val="00D23FA0"/>
    <w:rsid w:val="00D34700"/>
    <w:rsid w:val="00D56C73"/>
    <w:rsid w:val="00D7795D"/>
    <w:rsid w:val="00D932A6"/>
    <w:rsid w:val="00D94CEC"/>
    <w:rsid w:val="00D96FF8"/>
    <w:rsid w:val="00DB147D"/>
    <w:rsid w:val="00DB36FB"/>
    <w:rsid w:val="00DD0518"/>
    <w:rsid w:val="00DE6F30"/>
    <w:rsid w:val="00DF01CB"/>
    <w:rsid w:val="00E065CD"/>
    <w:rsid w:val="00E11D77"/>
    <w:rsid w:val="00E21B34"/>
    <w:rsid w:val="00E27723"/>
    <w:rsid w:val="00E31539"/>
    <w:rsid w:val="00E31C12"/>
    <w:rsid w:val="00E45B70"/>
    <w:rsid w:val="00E60590"/>
    <w:rsid w:val="00E60B2E"/>
    <w:rsid w:val="00E62347"/>
    <w:rsid w:val="00E70F75"/>
    <w:rsid w:val="00E7447F"/>
    <w:rsid w:val="00E764D7"/>
    <w:rsid w:val="00E84AD7"/>
    <w:rsid w:val="00EA4A5E"/>
    <w:rsid w:val="00EB012A"/>
    <w:rsid w:val="00EB6CD2"/>
    <w:rsid w:val="00EC2A94"/>
    <w:rsid w:val="00EC74AD"/>
    <w:rsid w:val="00EF01E7"/>
    <w:rsid w:val="00EF191C"/>
    <w:rsid w:val="00EF549F"/>
    <w:rsid w:val="00F23DC0"/>
    <w:rsid w:val="00F53968"/>
    <w:rsid w:val="00F62E6C"/>
    <w:rsid w:val="00F6314C"/>
    <w:rsid w:val="00F70E9C"/>
    <w:rsid w:val="00F72EDA"/>
    <w:rsid w:val="00F73D41"/>
    <w:rsid w:val="00F75598"/>
    <w:rsid w:val="00F77C81"/>
    <w:rsid w:val="00F83A16"/>
    <w:rsid w:val="00F944E1"/>
    <w:rsid w:val="00F94C45"/>
    <w:rsid w:val="00FA6C08"/>
    <w:rsid w:val="00FA7DC7"/>
    <w:rsid w:val="00FC2102"/>
    <w:rsid w:val="00FC6326"/>
    <w:rsid w:val="00FC6556"/>
    <w:rsid w:val="00FD11A9"/>
    <w:rsid w:val="00FD50C2"/>
    <w:rsid w:val="00FE2599"/>
    <w:rsid w:val="00FE636C"/>
    <w:rsid w:val="00FE6D09"/>
    <w:rsid w:val="00F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6CB52"/>
  <w15:docId w15:val="{E31C9FCD-2745-4AC9-A77A-C42A560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1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9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060642-EC4F-43DD-B60E-7ABC9BC2D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809628-EEED-48AF-A9BF-FF15B9B996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B35310-439B-4829-9397-B54026DD4B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6F2F90-375A-4EB4-A04A-F5C57C74A9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5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Lisandra, Deborah</cp:lastModifiedBy>
  <cp:revision>5</cp:revision>
  <cp:lastPrinted>2008-10-03T14:55:00Z</cp:lastPrinted>
  <dcterms:created xsi:type="dcterms:W3CDTF">2023-01-13T16:19:00Z</dcterms:created>
  <dcterms:modified xsi:type="dcterms:W3CDTF">2023-01-23T11:57:00Z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