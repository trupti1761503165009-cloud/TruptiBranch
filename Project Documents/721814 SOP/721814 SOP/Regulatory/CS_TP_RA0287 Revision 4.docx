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8282D" w14:textId="77777777" w:rsidR="00534947" w:rsidRDefault="00534947" w:rsidP="00534947">
      <w:pPr>
        <w:tabs>
          <w:tab w:val="left" w:pos="6030"/>
        </w:tabs>
        <w:ind w:left="540"/>
        <w:rPr>
          <w:rFonts w:ascii="Arial" w:hAnsi="Arial" w:cs="Arial"/>
          <w:b/>
          <w:sz w:val="22"/>
          <w:szCs w:val="22"/>
        </w:rPr>
      </w:pPr>
    </w:p>
    <w:p w14:paraId="25E9F7BA" w14:textId="77777777" w:rsidR="00534947" w:rsidRDefault="00534947" w:rsidP="00534947">
      <w:p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This Template is used for all published and submitted electronic Common Technical Document (eCTD) sequences provided by Sponsors for import into IQVIA</w:t>
      </w:r>
      <w:r w:rsidRPr="00797AF7">
        <w:rPr>
          <w:rFonts w:ascii="Arial" w:hAnsi="Arial" w:cs="Arial"/>
          <w:sz w:val="22"/>
          <w:szCs w:val="20"/>
          <w:vertAlign w:val="superscript"/>
        </w:rPr>
        <w:t>TM</w:t>
      </w:r>
      <w:r>
        <w:rPr>
          <w:rFonts w:ascii="Arial" w:hAnsi="Arial" w:cs="Arial"/>
          <w:sz w:val="22"/>
          <w:szCs w:val="20"/>
        </w:rPr>
        <w:t xml:space="preserve"> systems prior to IQVIA providing life cycle maintenance support for eCTD sequences to Health Authorities.</w:t>
      </w:r>
    </w:p>
    <w:p w14:paraId="1BD168F3" w14:textId="77777777" w:rsidR="00534947" w:rsidRDefault="00534947" w:rsidP="00534947">
      <w:pPr>
        <w:rPr>
          <w:rFonts w:ascii="Arial" w:hAnsi="Arial" w:cs="Arial"/>
          <w:sz w:val="22"/>
          <w:szCs w:val="20"/>
        </w:rPr>
      </w:pPr>
    </w:p>
    <w:p w14:paraId="4BB3E59A" w14:textId="77777777" w:rsidR="00534947" w:rsidRDefault="00534947" w:rsidP="00534947">
      <w:pPr>
        <w:rPr>
          <w:rFonts w:ascii="Arial" w:hAnsi="Arial" w:cs="Arial"/>
          <w:color w:val="0000FF"/>
          <w:szCs w:val="22"/>
        </w:rPr>
      </w:pPr>
    </w:p>
    <w:p w14:paraId="4F7C2F0B" w14:textId="77777777" w:rsidR="00534947" w:rsidRDefault="00534947" w:rsidP="00534947">
      <w:pPr>
        <w:pStyle w:val="Footer"/>
        <w:jc w:val="both"/>
        <w:rPr>
          <w:rFonts w:ascii="Arial" w:hAnsi="Arial" w:cs="Arial"/>
          <w:sz w:val="20"/>
          <w:szCs w:val="20"/>
        </w:rPr>
      </w:pPr>
      <w:bookmarkStart w:id="0" w:name="_Hlk73993153"/>
      <w:r w:rsidRPr="00C73600">
        <w:rPr>
          <w:rFonts w:ascii="Arial" w:hAnsi="Arial" w:cs="Arial"/>
          <w:b/>
          <w:sz w:val="20"/>
          <w:szCs w:val="20"/>
        </w:rPr>
        <w:t>Instructions for Checklist Use:</w:t>
      </w:r>
      <w:r w:rsidRPr="00C73600">
        <w:rPr>
          <w:rFonts w:ascii="Arial" w:hAnsi="Arial" w:cs="Arial"/>
          <w:sz w:val="20"/>
          <w:szCs w:val="20"/>
        </w:rPr>
        <w:t xml:space="preserve"> </w:t>
      </w:r>
    </w:p>
    <w:p w14:paraId="6A259AA0" w14:textId="77777777" w:rsidR="00534947" w:rsidRDefault="00534947" w:rsidP="0053494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3FA9DFF7" w14:textId="5331C56F" w:rsidR="00534947" w:rsidRPr="00C73600" w:rsidRDefault="00534947" w:rsidP="00534947">
      <w:pPr>
        <w:pStyle w:val="Footer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r w:rsidR="00EC2B71" w:rsidRPr="00C44793">
        <w:rPr>
          <w:rFonts w:ascii="Arial" w:hAnsi="Arial" w:cs="Arial"/>
          <w:b/>
          <w:i/>
          <w:sz w:val="20"/>
          <w:szCs w:val="20"/>
        </w:rPr>
        <w:t xml:space="preserve">Publishing </w:t>
      </w:r>
      <w:r w:rsidRPr="00C73600">
        <w:rPr>
          <w:rFonts w:ascii="Arial" w:hAnsi="Arial" w:cs="Arial"/>
          <w:b/>
          <w:i/>
          <w:sz w:val="20"/>
          <w:szCs w:val="20"/>
        </w:rPr>
        <w:t>QC Reviewer</w:t>
      </w:r>
      <w:r w:rsidRPr="00C73600">
        <w:rPr>
          <w:rFonts w:ascii="Arial" w:hAnsi="Arial" w:cs="Arial"/>
          <w:sz w:val="20"/>
          <w:szCs w:val="20"/>
        </w:rPr>
        <w:t xml:space="preserve"> should </w:t>
      </w:r>
      <w:r>
        <w:rPr>
          <w:rFonts w:ascii="Arial" w:hAnsi="Arial" w:cs="Arial"/>
          <w:sz w:val="20"/>
          <w:szCs w:val="20"/>
        </w:rPr>
        <w:t>include</w:t>
      </w:r>
      <w:r w:rsidRPr="00C73600">
        <w:rPr>
          <w:rFonts w:ascii="Arial" w:hAnsi="Arial" w:cs="Arial"/>
          <w:sz w:val="20"/>
          <w:szCs w:val="20"/>
        </w:rPr>
        <w:t xml:space="preserve"> a check mark (X)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a finding is noted; a checkmark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“N”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data has been verified and </w:t>
      </w:r>
      <w:r w:rsidRPr="00C73600">
        <w:rPr>
          <w:rFonts w:ascii="Arial" w:hAnsi="Arial" w:cs="Arial"/>
          <w:b/>
          <w:sz w:val="20"/>
          <w:szCs w:val="20"/>
        </w:rPr>
        <w:t>no</w:t>
      </w:r>
      <w:r w:rsidRPr="00C73600">
        <w:rPr>
          <w:rFonts w:ascii="Arial" w:hAnsi="Arial" w:cs="Arial"/>
          <w:sz w:val="20"/>
          <w:szCs w:val="20"/>
        </w:rPr>
        <w:t xml:space="preserve"> revisions necessary; and a checkmark </w:t>
      </w:r>
      <w:r>
        <w:rPr>
          <w:rFonts w:ascii="Arial" w:hAnsi="Arial" w:cs="Arial"/>
          <w:sz w:val="20"/>
          <w:szCs w:val="20"/>
        </w:rPr>
        <w:t xml:space="preserve">in the </w:t>
      </w:r>
      <w:r w:rsidRPr="00C73600">
        <w:rPr>
          <w:rFonts w:ascii="Arial" w:hAnsi="Arial" w:cs="Arial"/>
          <w:sz w:val="20"/>
          <w:szCs w:val="20"/>
        </w:rPr>
        <w:t xml:space="preserve">“N/A”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the item is not applicable for the document. Findings that require a revision should be further explained, if needed, </w:t>
      </w:r>
      <w:r>
        <w:rPr>
          <w:rFonts w:ascii="Arial" w:hAnsi="Arial" w:cs="Arial"/>
          <w:sz w:val="20"/>
          <w:szCs w:val="20"/>
        </w:rPr>
        <w:t>in</w:t>
      </w:r>
      <w:r w:rsidRPr="00C73600">
        <w:rPr>
          <w:rFonts w:ascii="Arial" w:hAnsi="Arial" w:cs="Arial"/>
          <w:sz w:val="20"/>
          <w:szCs w:val="20"/>
        </w:rPr>
        <w:t xml:space="preserve"> the ADDITIONAL DETAILS ON QC FINDINGS (IF NEEDED) </w:t>
      </w:r>
      <w:r>
        <w:rPr>
          <w:rFonts w:ascii="Arial" w:hAnsi="Arial" w:cs="Arial"/>
          <w:sz w:val="20"/>
          <w:szCs w:val="20"/>
        </w:rPr>
        <w:t>s</w:t>
      </w:r>
      <w:r w:rsidRPr="00C73600">
        <w:rPr>
          <w:rFonts w:ascii="Arial" w:hAnsi="Arial" w:cs="Arial"/>
          <w:sz w:val="20"/>
          <w:szCs w:val="20"/>
        </w:rPr>
        <w:t>ection.</w:t>
      </w:r>
      <w:r>
        <w:rPr>
          <w:rFonts w:ascii="Arial" w:hAnsi="Arial" w:cs="Arial"/>
          <w:sz w:val="20"/>
          <w:szCs w:val="20"/>
        </w:rPr>
        <w:t xml:space="preserve"> Upon completion of the QC review, the QC Reviewer should include his/her full name and the date in the “QC Complete” portion of the template.</w:t>
      </w:r>
    </w:p>
    <w:p w14:paraId="7301D986" w14:textId="77777777" w:rsidR="00534947" w:rsidRPr="00C73600" w:rsidRDefault="00534947" w:rsidP="0053494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2902DEDF" w14:textId="2742227B" w:rsidR="00534947" w:rsidRPr="00C73600" w:rsidRDefault="00534947" w:rsidP="00534947">
      <w:pPr>
        <w:pStyle w:val="Footer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1" w:name="_Hlk123222192"/>
      <w:r w:rsidR="00EC2B71" w:rsidRPr="0049446B">
        <w:rPr>
          <w:rFonts w:ascii="Arial" w:hAnsi="Arial" w:cs="Arial"/>
          <w:b/>
          <w:i/>
          <w:sz w:val="20"/>
          <w:szCs w:val="20"/>
        </w:rPr>
        <w:t>Publishing QC Requestor</w:t>
      </w:r>
      <w:bookmarkEnd w:id="1"/>
      <w:r w:rsidR="00EC2B71">
        <w:rPr>
          <w:rFonts w:ascii="Arial" w:hAnsi="Arial" w:cs="Arial"/>
          <w:b/>
          <w:i/>
          <w:sz w:val="20"/>
          <w:szCs w:val="20"/>
        </w:rPr>
        <w:t xml:space="preserve"> </w:t>
      </w:r>
      <w:r w:rsidRPr="00C73600">
        <w:rPr>
          <w:rFonts w:ascii="Arial" w:hAnsi="Arial" w:cs="Arial"/>
          <w:sz w:val="20"/>
          <w:szCs w:val="20"/>
        </w:rPr>
        <w:t xml:space="preserve"> should review the findings</w:t>
      </w:r>
      <w:r>
        <w:rPr>
          <w:rFonts w:ascii="Arial" w:hAnsi="Arial" w:cs="Arial"/>
          <w:sz w:val="20"/>
          <w:szCs w:val="20"/>
        </w:rPr>
        <w:t>, i.e. where a check mark (X) was included 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>column.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proposed change is implemented, the Publisher includes his/her full name and date in the “Publisher” section to confirm that the finding(s) has been addressed, otherwise includes </w:t>
      </w:r>
      <w:r w:rsidRPr="00C73600">
        <w:rPr>
          <w:rFonts w:ascii="Arial" w:hAnsi="Arial" w:cs="Arial"/>
          <w:sz w:val="20"/>
          <w:szCs w:val="20"/>
        </w:rPr>
        <w:t xml:space="preserve">reason </w:t>
      </w:r>
      <w:r>
        <w:rPr>
          <w:rFonts w:ascii="Arial" w:hAnsi="Arial" w:cs="Arial"/>
          <w:sz w:val="20"/>
          <w:szCs w:val="20"/>
        </w:rPr>
        <w:t>against to the finding(s) for not implementing it.</w:t>
      </w:r>
    </w:p>
    <w:p w14:paraId="6E2CC7C8" w14:textId="77777777" w:rsidR="00534947" w:rsidRPr="00C73600" w:rsidRDefault="00534947" w:rsidP="0053494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46F93B64" w14:textId="199FDBDA" w:rsidR="00534947" w:rsidRPr="00C73600" w:rsidRDefault="00534947" w:rsidP="00534947">
      <w:pPr>
        <w:pStyle w:val="Footer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2" w:name="_Hlk123222207"/>
      <w:r w:rsidR="00EC2B71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bookmarkEnd w:id="2"/>
      <w:r w:rsidRPr="00C73600">
        <w:rPr>
          <w:rFonts w:ascii="Arial" w:hAnsi="Arial" w:cs="Arial"/>
          <w:sz w:val="20"/>
          <w:szCs w:val="20"/>
        </w:rPr>
        <w:t xml:space="preserve"> should verify the changes and </w:t>
      </w:r>
      <w:r>
        <w:rPr>
          <w:rFonts w:ascii="Arial" w:hAnsi="Arial" w:cs="Arial"/>
          <w:sz w:val="20"/>
          <w:szCs w:val="20"/>
        </w:rPr>
        <w:t>confirm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that changes have been verified by including his/her full name and date </w:t>
      </w:r>
      <w:r w:rsidRPr="00C73600">
        <w:rPr>
          <w:rFonts w:ascii="Arial" w:hAnsi="Arial" w:cs="Arial"/>
          <w:sz w:val="20"/>
          <w:szCs w:val="20"/>
        </w:rPr>
        <w:t xml:space="preserve">in the </w:t>
      </w:r>
      <w:r>
        <w:rPr>
          <w:rFonts w:ascii="Arial" w:hAnsi="Arial" w:cs="Arial"/>
          <w:sz w:val="20"/>
          <w:szCs w:val="20"/>
        </w:rPr>
        <w:t>“</w:t>
      </w:r>
      <w:r w:rsidRPr="00C73600">
        <w:rPr>
          <w:rFonts w:ascii="Arial" w:hAnsi="Arial" w:cs="Arial"/>
          <w:sz w:val="20"/>
          <w:szCs w:val="20"/>
        </w:rPr>
        <w:t>Changes Verified</w:t>
      </w:r>
      <w:r>
        <w:rPr>
          <w:rFonts w:ascii="Arial" w:hAnsi="Arial" w:cs="Arial"/>
          <w:sz w:val="20"/>
          <w:szCs w:val="20"/>
        </w:rPr>
        <w:t>”</w:t>
      </w:r>
      <w:r w:rsidRPr="00C73600">
        <w:rPr>
          <w:rFonts w:ascii="Arial" w:hAnsi="Arial" w:cs="Arial"/>
          <w:sz w:val="20"/>
          <w:szCs w:val="20"/>
        </w:rPr>
        <w:t xml:space="preserve"> portion of the </w:t>
      </w:r>
      <w:r>
        <w:rPr>
          <w:rFonts w:ascii="Arial" w:hAnsi="Arial" w:cs="Arial"/>
          <w:sz w:val="20"/>
          <w:szCs w:val="20"/>
        </w:rPr>
        <w:t>“Completed” section of the template</w:t>
      </w:r>
      <w:r w:rsidRPr="00C73600">
        <w:rPr>
          <w:rFonts w:ascii="Arial" w:hAnsi="Arial" w:cs="Arial"/>
          <w:sz w:val="20"/>
          <w:szCs w:val="20"/>
        </w:rPr>
        <w:t>.</w:t>
      </w:r>
    </w:p>
    <w:bookmarkEnd w:id="0"/>
    <w:p w14:paraId="62684F5B" w14:textId="77777777" w:rsidR="00534947" w:rsidRDefault="00534947" w:rsidP="00534947">
      <w:pPr>
        <w:pStyle w:val="Footer"/>
        <w:rPr>
          <w:rFonts w:ascii="Arial" w:hAnsi="Arial" w:cs="Arial"/>
          <w:b/>
          <w:sz w:val="20"/>
          <w:szCs w:val="16"/>
        </w:rPr>
      </w:pPr>
    </w:p>
    <w:p w14:paraId="56B942B4" w14:textId="77777777" w:rsidR="00534947" w:rsidRDefault="00534947" w:rsidP="00534947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Application Information: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6"/>
        <w:gridCol w:w="4914"/>
      </w:tblGrid>
      <w:tr w:rsidR="00534947" w14:paraId="339B7DFD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0DBC5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Requestor (Submission Coordinator or Regulatory Team Lead) Name: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C903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60F06684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1D29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 Received: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AE53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23DDA6A0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9B0EC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Publishing Tool Administrator: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EE7B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16E9647A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E011C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Sponsor: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46FF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31A94DA0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6CDF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Application Number: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6499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25EB7675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B955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Application Region: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D349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236FA030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C1F4C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Application Type: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9AAD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123AE4BC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113E7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DUNS number: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3CD2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672C175F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CCB9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Indication/Product: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D089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  <w:tr w:rsidR="00534947" w14:paraId="0EE323BC" w14:textId="77777777" w:rsidTr="005E50E5"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97E3E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Sequences Imported and Validated: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C520" w14:textId="77777777" w:rsidR="00534947" w:rsidRDefault="00534947" w:rsidP="005E50E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</w:rPr>
            </w:pPr>
          </w:p>
        </w:tc>
      </w:tr>
    </w:tbl>
    <w:p w14:paraId="3ADEA53C" w14:textId="77777777" w:rsidR="00534947" w:rsidRDefault="00534947" w:rsidP="00534947">
      <w:pPr>
        <w:tabs>
          <w:tab w:val="left" w:pos="1997"/>
        </w:tabs>
        <w:ind w:left="1440" w:hanging="1440"/>
        <w:rPr>
          <w:rFonts w:ascii="Arial" w:hAnsi="Arial"/>
          <w:b/>
        </w:rPr>
      </w:pPr>
    </w:p>
    <w:p w14:paraId="0A75C2A5" w14:textId="77777777" w:rsidR="00534947" w:rsidRDefault="00534947" w:rsidP="00534947">
      <w:pPr>
        <w:rPr>
          <w:rFonts w:ascii="Arial" w:eastAsia="MS Gothic" w:hAnsi="Arial" w:cs="Arial"/>
          <w:b/>
          <w:bCs/>
          <w:sz w:val="26"/>
          <w:szCs w:val="26"/>
          <w:lang w:eastAsia="ja-JP"/>
        </w:rPr>
      </w:pPr>
      <w:r>
        <w:rPr>
          <w:rFonts w:ascii="Arial" w:hAnsi="Arial" w:cs="Arial"/>
        </w:rPr>
        <w:br w:type="page"/>
      </w:r>
    </w:p>
    <w:p w14:paraId="62B8F13B" w14:textId="77777777" w:rsidR="00534947" w:rsidRDefault="00534947" w:rsidP="00534947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Import and Validation Checks: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6" w:type="dxa"/>
          <w:right w:w="36" w:type="dxa"/>
        </w:tblCellMar>
        <w:tblLook w:val="04A0" w:firstRow="1" w:lastRow="0" w:firstColumn="1" w:lastColumn="0" w:noHBand="0" w:noVBand="1"/>
      </w:tblPr>
      <w:tblGrid>
        <w:gridCol w:w="5589"/>
        <w:gridCol w:w="417"/>
        <w:gridCol w:w="417"/>
        <w:gridCol w:w="419"/>
        <w:gridCol w:w="2508"/>
      </w:tblGrid>
      <w:tr w:rsidR="00534947" w:rsidRPr="00797AF7" w14:paraId="2D937F65" w14:textId="77777777" w:rsidTr="005E50E5">
        <w:trPr>
          <w:cantSplit/>
          <w:tblHeader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0B5499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7AF7"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6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bottom"/>
            <w:hideMark/>
          </w:tcPr>
          <w:p w14:paraId="09B96E91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7AF7">
              <w:rPr>
                <w:rFonts w:ascii="Arial" w:hAnsi="Arial" w:cs="Arial"/>
                <w:b/>
                <w:sz w:val="20"/>
                <w:szCs w:val="20"/>
              </w:rPr>
              <w:t>Completed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bottom"/>
            <w:hideMark/>
          </w:tcPr>
          <w:p w14:paraId="29D36341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7AF7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</w:tr>
      <w:tr w:rsidR="00534947" w:rsidRPr="00797AF7" w14:paraId="51F35287" w14:textId="77777777" w:rsidTr="005E50E5">
        <w:trPr>
          <w:cantSplit/>
          <w:trHeight w:val="288"/>
          <w:tblHeader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E8B03CF" w14:textId="77777777" w:rsidR="00534947" w:rsidRPr="00797AF7" w:rsidRDefault="00534947" w:rsidP="005E50E5">
            <w:pPr>
              <w:tabs>
                <w:tab w:val="right" w:pos="8640"/>
              </w:tabs>
              <w:ind w:left="32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061DE5EF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7AF7"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40AAB1C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7AF7"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68532E3B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97AF7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A217E33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:rsidRPr="00797AF7" w14:paraId="25E19306" w14:textId="77777777" w:rsidTr="005E50E5">
        <w:trPr>
          <w:cantSplit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1E360" w14:textId="77777777" w:rsidR="00534947" w:rsidRPr="00797AF7" w:rsidRDefault="00534947" w:rsidP="005E50E5">
            <w:pPr>
              <w:pStyle w:val="ListParagraph"/>
              <w:numPr>
                <w:ilvl w:val="0"/>
                <w:numId w:val="7"/>
              </w:num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797AF7">
              <w:rPr>
                <w:rFonts w:ascii="Arial" w:hAnsi="Arial" w:cs="Arial"/>
                <w:sz w:val="20"/>
                <w:szCs w:val="20"/>
              </w:rPr>
              <w:t>Bulk Import is performed in eCTD Publishing Tool from the \Publish folder.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96CCE04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E2837E9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7F5B1EC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7B78121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:rsidRPr="00797AF7" w14:paraId="63DCC1E4" w14:textId="77777777" w:rsidTr="005E50E5">
        <w:trPr>
          <w:cantSplit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22452" w14:textId="77777777" w:rsidR="00534947" w:rsidRPr="00797AF7" w:rsidRDefault="00534947" w:rsidP="005E50E5">
            <w:pPr>
              <w:pStyle w:val="ListParagraph"/>
              <w:numPr>
                <w:ilvl w:val="0"/>
                <w:numId w:val="7"/>
              </w:num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797AF7">
              <w:rPr>
                <w:rFonts w:ascii="Arial" w:hAnsi="Arial" w:cs="Arial"/>
                <w:sz w:val="20"/>
                <w:szCs w:val="20"/>
              </w:rPr>
              <w:t>Verification in eCTD Publishing Tool of Module 3, 4 and 5 of output folders and metadata for studies and Drug Substance, Drug Product matches the original sequence output.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DC84124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677FCBD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4279F79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F1DC35D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:rsidRPr="00797AF7" w14:paraId="62643F5B" w14:textId="77777777" w:rsidTr="005E50E5">
        <w:trPr>
          <w:cantSplit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3274" w14:textId="77777777" w:rsidR="00534947" w:rsidRPr="00797AF7" w:rsidRDefault="00534947" w:rsidP="005E50E5">
            <w:pPr>
              <w:pStyle w:val="ListParagraph"/>
              <w:numPr>
                <w:ilvl w:val="0"/>
                <w:numId w:val="7"/>
              </w:num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797AF7">
              <w:rPr>
                <w:rFonts w:ascii="Arial" w:hAnsi="Arial" w:cs="Arial"/>
                <w:sz w:val="20"/>
                <w:szCs w:val="20"/>
              </w:rPr>
              <w:t>If required from Step 2, update of Module 3, 4 and/or 5 output folders or metadata to match original sequence output.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A2751D3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17AE2A5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255A95C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B4F0AF5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:rsidRPr="00797AF7" w14:paraId="05ACD923" w14:textId="77777777" w:rsidTr="005E50E5">
        <w:trPr>
          <w:cantSplit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F648B" w14:textId="77777777" w:rsidR="00534947" w:rsidRPr="00797AF7" w:rsidRDefault="00534947" w:rsidP="005E50E5">
            <w:pPr>
              <w:pStyle w:val="ListParagraph"/>
              <w:numPr>
                <w:ilvl w:val="0"/>
                <w:numId w:val="7"/>
              </w:num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797AF7">
              <w:rPr>
                <w:rFonts w:ascii="Arial" w:hAnsi="Arial" w:cs="Arial"/>
                <w:sz w:val="20"/>
                <w:szCs w:val="20"/>
              </w:rPr>
              <w:t xml:space="preserve">Create, publish and validate new TEST sequence: Next Available 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797AF7">
              <w:rPr>
                <w:rFonts w:ascii="Arial" w:hAnsi="Arial" w:cs="Arial"/>
                <w:sz w:val="20"/>
                <w:szCs w:val="20"/>
              </w:rPr>
              <w:t>equence created successfully and at least 1 document published to each module, published and validated successfully.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7210436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8AB4BAF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E8337AB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AFB4C5A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:rsidRPr="00797AF7" w14:paraId="6F789356" w14:textId="77777777" w:rsidTr="005E50E5">
        <w:trPr>
          <w:cantSplit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2CF48" w14:textId="77777777" w:rsidR="00534947" w:rsidRPr="00797AF7" w:rsidRDefault="00534947" w:rsidP="005E50E5">
            <w:pPr>
              <w:pStyle w:val="ListParagraph"/>
              <w:numPr>
                <w:ilvl w:val="0"/>
                <w:numId w:val="7"/>
              </w:num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797AF7">
              <w:rPr>
                <w:rFonts w:ascii="Arial" w:hAnsi="Arial" w:cs="Arial"/>
                <w:sz w:val="20"/>
                <w:szCs w:val="20"/>
              </w:rPr>
              <w:t>Application metadata is captured in the Application Metadata section below.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3A6E682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4E5CB8B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EBE3D74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348808D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:rsidRPr="00797AF7" w14:paraId="7ADD24F6" w14:textId="77777777" w:rsidTr="005E50E5">
        <w:trPr>
          <w:cantSplit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3C94" w14:textId="77777777" w:rsidR="00534947" w:rsidRPr="00797AF7" w:rsidRDefault="00534947" w:rsidP="005E50E5">
            <w:pPr>
              <w:pStyle w:val="ListParagraph"/>
              <w:numPr>
                <w:ilvl w:val="0"/>
                <w:numId w:val="7"/>
              </w:num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797AF7">
              <w:rPr>
                <w:rFonts w:ascii="Arial" w:hAnsi="Arial" w:cs="Arial"/>
                <w:sz w:val="20"/>
                <w:szCs w:val="20"/>
              </w:rPr>
              <w:t>The Regulatory Team Lead is notified of the test sequence for final review and approval.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056012A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E77646C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5547DF8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571692F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:rsidRPr="00797AF7" w14:paraId="5579C301" w14:textId="77777777" w:rsidTr="005E50E5">
        <w:trPr>
          <w:cantSplit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D8FF" w14:textId="77777777" w:rsidR="00534947" w:rsidRPr="00797AF7" w:rsidRDefault="00534947" w:rsidP="005E50E5">
            <w:pPr>
              <w:pStyle w:val="ListParagraph"/>
              <w:numPr>
                <w:ilvl w:val="0"/>
                <w:numId w:val="7"/>
              </w:num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797AF7">
              <w:rPr>
                <w:rFonts w:ascii="Arial" w:hAnsi="Arial" w:cs="Arial"/>
                <w:sz w:val="20"/>
                <w:szCs w:val="20"/>
              </w:rPr>
              <w:t>The Regulatory Team Lead provides final approval and obtains email approval from the Sponsor.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6946A34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6BB363E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71CAAFC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1D863CF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:rsidRPr="00797AF7" w14:paraId="0F3C67FE" w14:textId="77777777" w:rsidTr="005E50E5">
        <w:trPr>
          <w:cantSplit/>
        </w:trPr>
        <w:tc>
          <w:tcPr>
            <w:tcW w:w="2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AF027" w14:textId="77777777" w:rsidR="00534947" w:rsidRPr="00797AF7" w:rsidRDefault="00534947" w:rsidP="005E50E5">
            <w:pPr>
              <w:pStyle w:val="ListParagraph"/>
              <w:numPr>
                <w:ilvl w:val="0"/>
                <w:numId w:val="7"/>
              </w:num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797AF7">
              <w:rPr>
                <w:rFonts w:ascii="Arial" w:hAnsi="Arial" w:cs="Arial"/>
                <w:sz w:val="20"/>
                <w:szCs w:val="20"/>
              </w:rPr>
              <w:t>Once Regulatory Team Lead approval is received, the test sequence is to be copied to the \Other\…\03Validation Reports</w:t>
            </w:r>
            <w:r w:rsidRPr="00797AF7">
              <w:rPr>
                <w:rFonts w:ascii="Arial" w:hAnsi="Arial" w:cs="Arial"/>
                <w:sz w:val="20"/>
                <w:szCs w:val="20"/>
              </w:rPr>
              <w:noBreakHyphen/>
              <w:t>Gateway Receipts\Import Testing folder for reference and then deleted from the Publishing software application.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F1BEC7F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D4CA64B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0946324" w14:textId="77777777" w:rsidR="00534947" w:rsidRPr="00797AF7" w:rsidRDefault="00534947" w:rsidP="005E50E5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7AC1207" w14:textId="77777777" w:rsidR="00534947" w:rsidRPr="00797AF7" w:rsidRDefault="00534947" w:rsidP="005E50E5">
            <w:pPr>
              <w:tabs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6E3FC3" w14:textId="77777777" w:rsidR="00534947" w:rsidRPr="00797AF7" w:rsidRDefault="00534947" w:rsidP="00534947">
      <w:pPr>
        <w:pStyle w:val="Heading3"/>
        <w:rPr>
          <w:rFonts w:ascii="Arial" w:hAnsi="Arial" w:cs="Arial"/>
          <w:sz w:val="24"/>
          <w:szCs w:val="24"/>
        </w:rPr>
      </w:pPr>
      <w:bookmarkStart w:id="3" w:name="_Toc396406079"/>
      <w:r w:rsidRPr="00797AF7">
        <w:rPr>
          <w:rFonts w:ascii="Arial" w:hAnsi="Arial" w:cs="Arial"/>
          <w:sz w:val="24"/>
          <w:szCs w:val="24"/>
        </w:rPr>
        <w:t>Application Metadata</w:t>
      </w:r>
      <w:bookmarkEnd w:id="3"/>
    </w:p>
    <w:p w14:paraId="6F90D010" w14:textId="77777777" w:rsidR="00534947" w:rsidRDefault="00534947" w:rsidP="00534947">
      <w:pPr>
        <w:rPr>
          <w:rFonts w:ascii="Arial" w:hAnsi="Arial" w:cs="Arial"/>
          <w:sz w:val="22"/>
          <w:szCs w:val="22"/>
          <w:lang w:eastAsia="ja-JP"/>
        </w:rPr>
      </w:pPr>
      <w:r>
        <w:rPr>
          <w:rFonts w:ascii="Arial" w:hAnsi="Arial" w:cs="Arial"/>
          <w:sz w:val="22"/>
          <w:szCs w:val="22"/>
          <w:lang w:eastAsia="ja-JP"/>
        </w:rPr>
        <w:t>Provide screenshots of application metadata outlined below: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76"/>
      </w:tblGrid>
      <w:tr w:rsidR="00534947" w14:paraId="4CB7FC22" w14:textId="77777777" w:rsidTr="005E50E5">
        <w:tc>
          <w:tcPr>
            <w:tcW w:w="9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E6CE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Module 1 – Regional:</w:t>
            </w:r>
          </w:p>
          <w:p w14:paraId="68C54360" w14:textId="77777777" w:rsidR="00534947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2B6B235" w14:textId="77777777" w:rsidR="00534947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65DF9084" w14:textId="77777777" w:rsidR="00534947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14:paraId="18C010A4" w14:textId="77777777" w:rsidTr="005E50E5">
        <w:tc>
          <w:tcPr>
            <w:tcW w:w="9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7892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Module 3 – Quality:</w:t>
            </w:r>
          </w:p>
          <w:p w14:paraId="2F2E592C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Drug Substance:</w:t>
            </w:r>
          </w:p>
          <w:p w14:paraId="201FC88D" w14:textId="77777777" w:rsidR="00534947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5D7B59" w14:textId="77777777" w:rsidR="00534947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51F306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Drug Product:</w:t>
            </w:r>
          </w:p>
          <w:p w14:paraId="59E52A62" w14:textId="77777777" w:rsidR="00534947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97DF72" w14:textId="77777777" w:rsidR="00534947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63FD32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Excipient(s):</w:t>
            </w:r>
          </w:p>
          <w:p w14:paraId="1EF52668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CF22F2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7C7C79" w14:textId="77777777" w:rsidR="00534947" w:rsidRDefault="00534947" w:rsidP="005E50E5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947" w14:paraId="25E105CA" w14:textId="77777777" w:rsidTr="005E50E5">
        <w:tc>
          <w:tcPr>
            <w:tcW w:w="9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1F86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Module 5 - Efficacy (indication(s)):</w:t>
            </w:r>
          </w:p>
          <w:p w14:paraId="2C051725" w14:textId="77777777" w:rsidR="00534947" w:rsidRDefault="00534947" w:rsidP="005E50E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55BA82" w14:textId="77777777" w:rsidR="00534947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A7D3D3" w14:textId="77777777" w:rsidR="00534947" w:rsidRDefault="00534947" w:rsidP="00534947">
      <w:pPr>
        <w:rPr>
          <w:rFonts w:ascii="Arial" w:hAnsi="Arial" w:cs="Arial"/>
          <w:b/>
          <w:sz w:val="20"/>
          <w:szCs w:val="20"/>
        </w:rPr>
      </w:pPr>
    </w:p>
    <w:p w14:paraId="75761D64" w14:textId="77777777" w:rsidR="00534947" w:rsidRPr="004B0E1A" w:rsidRDefault="00534947" w:rsidP="00534947">
      <w:pPr>
        <w:keepNext/>
        <w:tabs>
          <w:tab w:val="right" w:pos="8640"/>
        </w:tabs>
        <w:rPr>
          <w:rFonts w:ascii="Arial" w:hAnsi="Arial"/>
          <w:b/>
          <w:sz w:val="22"/>
          <w:szCs w:val="22"/>
        </w:rPr>
      </w:pPr>
      <w:r w:rsidRPr="004B0E1A">
        <w:rPr>
          <w:rFonts w:ascii="Arial" w:hAnsi="Arial"/>
          <w:b/>
          <w:sz w:val="22"/>
          <w:szCs w:val="22"/>
        </w:rPr>
        <w:lastRenderedPageBreak/>
        <w:t>Completed: (signifying QC checklist was followed and findings documented or changes verified)</w:t>
      </w:r>
    </w:p>
    <w:p w14:paraId="4F527A11" w14:textId="77777777" w:rsidR="00534947" w:rsidRDefault="00534947" w:rsidP="00534947">
      <w:pPr>
        <w:rPr>
          <w:rFonts w:ascii="Arial" w:hAnsi="Arial" w:cs="Arial"/>
          <w:b/>
          <w:sz w:val="21"/>
          <w:szCs w:val="32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00" w:firstRow="0" w:lastRow="0" w:firstColumn="0" w:lastColumn="0" w:noHBand="0" w:noVBand="0"/>
      </w:tblPr>
      <w:tblGrid>
        <w:gridCol w:w="4765"/>
        <w:gridCol w:w="4590"/>
      </w:tblGrid>
      <w:tr w:rsidR="00534947" w:rsidRPr="004B0E1A" w14:paraId="78B540C8" w14:textId="77777777" w:rsidTr="005E50E5">
        <w:trPr>
          <w:trHeight w:val="1106"/>
        </w:trPr>
        <w:tc>
          <w:tcPr>
            <w:tcW w:w="4765" w:type="dxa"/>
            <w:shd w:val="pct5" w:color="auto" w:fill="auto"/>
          </w:tcPr>
          <w:p w14:paraId="2A21B804" w14:textId="77777777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bookmarkStart w:id="4" w:name="_Hlk73993173"/>
          </w:p>
          <w:p w14:paraId="6A9D431F" w14:textId="056E00DF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  <w:r w:rsidR="00C44793">
              <w:rPr>
                <w:rFonts w:ascii="Arial" w:hAnsi="Arial" w:cs="Arial"/>
                <w:sz w:val="20"/>
                <w:szCs w:val="20"/>
              </w:rPr>
              <w:br/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QC Complete                </w:t>
            </w:r>
            <w:r w:rsidR="00C44793"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4B0E1A">
              <w:rPr>
                <w:rFonts w:ascii="Arial" w:hAnsi="Arial" w:cs="Arial"/>
                <w:sz w:val="20"/>
                <w:szCs w:val="20"/>
              </w:rPr>
              <w:t>ate</w:t>
            </w:r>
          </w:p>
          <w:p w14:paraId="2E24FC04" w14:textId="77777777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(DD-Mmm-YYYY)</w:t>
            </w:r>
          </w:p>
        </w:tc>
        <w:tc>
          <w:tcPr>
            <w:tcW w:w="4590" w:type="dxa"/>
            <w:shd w:val="pct5" w:color="auto" w:fill="auto"/>
          </w:tcPr>
          <w:p w14:paraId="5BE4F3AD" w14:textId="77777777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796525F6" w14:textId="3888D6A1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  <w:r w:rsidR="00C44793">
              <w:rPr>
                <w:rFonts w:ascii="Arial" w:hAnsi="Arial" w:cs="Arial"/>
                <w:sz w:val="20"/>
                <w:szCs w:val="20"/>
              </w:rPr>
              <w:br/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Changes Verified     </w:t>
            </w:r>
            <w:r w:rsidR="00C44793">
              <w:rPr>
                <w:rFonts w:ascii="Arial" w:hAnsi="Arial" w:cs="Arial"/>
                <w:sz w:val="20"/>
                <w:szCs w:val="20"/>
              </w:rPr>
              <w:t xml:space="preserve">                   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      Date</w:t>
            </w:r>
          </w:p>
          <w:p w14:paraId="386E40B5" w14:textId="77777777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(DD-Mmm-YYYY)</w:t>
            </w:r>
          </w:p>
        </w:tc>
      </w:tr>
      <w:tr w:rsidR="00534947" w:rsidRPr="004B0E1A" w14:paraId="2E5212FF" w14:textId="77777777" w:rsidTr="005E50E5">
        <w:trPr>
          <w:trHeight w:val="1106"/>
        </w:trPr>
        <w:tc>
          <w:tcPr>
            <w:tcW w:w="9355" w:type="dxa"/>
            <w:gridSpan w:val="2"/>
            <w:shd w:val="pct5" w:color="auto" w:fill="auto"/>
          </w:tcPr>
          <w:p w14:paraId="5C834179" w14:textId="77777777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3273B2DF" w14:textId="6688E7CB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</w:r>
            <w:r w:rsidR="00EC2B71" w:rsidRPr="006A67CE">
              <w:rPr>
                <w:rFonts w:ascii="Arial" w:hAnsi="Arial" w:cs="Arial"/>
                <w:sz w:val="20"/>
                <w:szCs w:val="20"/>
              </w:rPr>
              <w:t>Publishing QC Requesto</w:t>
            </w:r>
            <w:r w:rsidR="00C44793">
              <w:rPr>
                <w:rFonts w:ascii="Arial" w:hAnsi="Arial" w:cs="Arial"/>
                <w:sz w:val="20"/>
                <w:szCs w:val="20"/>
              </w:rPr>
              <w:t>r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                    Date</w:t>
            </w:r>
          </w:p>
          <w:p w14:paraId="1BA1EEC7" w14:textId="77777777" w:rsidR="00534947" w:rsidRPr="004B0E1A" w:rsidRDefault="00534947" w:rsidP="005E50E5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(DD-Mmm-YYYY)</w:t>
            </w:r>
          </w:p>
        </w:tc>
      </w:tr>
      <w:bookmarkEnd w:id="4"/>
    </w:tbl>
    <w:p w14:paraId="1DAF9E26" w14:textId="77777777" w:rsidR="00534947" w:rsidRPr="00B96CAF" w:rsidRDefault="00534947" w:rsidP="00534947">
      <w:pPr>
        <w:rPr>
          <w:rFonts w:ascii="Arial" w:hAnsi="Arial" w:cs="Arial"/>
          <w:b/>
          <w:sz w:val="21"/>
          <w:szCs w:val="32"/>
        </w:rPr>
      </w:pPr>
    </w:p>
    <w:p w14:paraId="7552E5A7" w14:textId="77777777" w:rsidR="00534947" w:rsidRDefault="00534947" w:rsidP="00534947">
      <w:pPr>
        <w:rPr>
          <w:rFonts w:ascii="Arial" w:hAnsi="Arial" w:cs="Arial"/>
          <w:b/>
          <w:sz w:val="20"/>
          <w:szCs w:val="20"/>
        </w:rPr>
      </w:pPr>
    </w:p>
    <w:p w14:paraId="08412D4F" w14:textId="77777777" w:rsidR="00534947" w:rsidRPr="004B0E1A" w:rsidRDefault="00534947" w:rsidP="00534947">
      <w:pPr>
        <w:pageBreakBefore/>
        <w:rPr>
          <w:rFonts w:ascii="Arial" w:hAnsi="Arial" w:cs="Arial"/>
          <w:b/>
          <w:sz w:val="22"/>
          <w:szCs w:val="22"/>
        </w:rPr>
      </w:pPr>
      <w:r w:rsidRPr="004B0E1A">
        <w:rPr>
          <w:rFonts w:ascii="Arial" w:hAnsi="Arial" w:cs="Arial"/>
          <w:b/>
          <w:sz w:val="22"/>
          <w:szCs w:val="22"/>
        </w:rPr>
        <w:lastRenderedPageBreak/>
        <w:t>ADDITIONAL DETAILS ON QC FINDINGS (IF NEEDED)</w:t>
      </w:r>
    </w:p>
    <w:p w14:paraId="4773EA11" w14:textId="77777777" w:rsidR="00534947" w:rsidRPr="00BB28A8" w:rsidRDefault="00534947" w:rsidP="00534947">
      <w:pPr>
        <w:rPr>
          <w:rFonts w:ascii="Arial" w:hAnsi="Arial" w:cs="Arial"/>
          <w:b/>
          <w:sz w:val="21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4947" w14:paraId="78D05D0E" w14:textId="77777777" w:rsidTr="005E50E5">
        <w:tc>
          <w:tcPr>
            <w:tcW w:w="9350" w:type="dxa"/>
          </w:tcPr>
          <w:p w14:paraId="44E77B1F" w14:textId="77777777" w:rsidR="00534947" w:rsidRDefault="00534947" w:rsidP="005E50E5">
            <w:pPr>
              <w:tabs>
                <w:tab w:val="center" w:pos="4320"/>
                <w:tab w:val="right" w:pos="8640"/>
              </w:tabs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>Notes:</w:t>
            </w:r>
            <w:r w:rsidRPr="0037120E">
              <w:t xml:space="preserve">  </w:t>
            </w:r>
          </w:p>
          <w:p w14:paraId="7F6B3225" w14:textId="50953B5E" w:rsidR="00534947" w:rsidRPr="0037120E" w:rsidRDefault="00534947" w:rsidP="005E50E5">
            <w:pPr>
              <w:pStyle w:val="ListParagraph"/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Clearly indicate filename, folder path, and page number, as needed, so the </w:t>
            </w:r>
            <w:r w:rsidR="006B78F4">
              <w:rPr>
                <w:rFonts w:ascii="Arial" w:hAnsi="Arial" w:cs="Arial"/>
                <w:b/>
                <w:sz w:val="22"/>
                <w:szCs w:val="22"/>
              </w:rPr>
              <w:t>Publishing QC Requestor</w:t>
            </w:r>
            <w:r w:rsidR="006B78F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37120E">
              <w:rPr>
                <w:rFonts w:ascii="Arial" w:hAnsi="Arial" w:cs="Arial"/>
                <w:b/>
                <w:sz w:val="22"/>
                <w:szCs w:val="22"/>
              </w:rPr>
              <w:t>can easily locate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the finding</w:t>
            </w: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. </w:t>
            </w:r>
          </w:p>
          <w:p w14:paraId="4E6FA622" w14:textId="77777777" w:rsidR="00534947" w:rsidRDefault="00534947" w:rsidP="005E50E5">
            <w:pPr>
              <w:pStyle w:val="ListParagraph"/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Only include information for files with QC findings; do not list files that need no changes. </w:t>
            </w:r>
          </w:p>
          <w:p w14:paraId="2C454763" w14:textId="77777777" w:rsidR="00534947" w:rsidRPr="0037120E" w:rsidRDefault="00534947" w:rsidP="005E50E5">
            <w:pPr>
              <w:pStyle w:val="ListParagraph"/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>Include screen shots, where possible.</w:t>
            </w:r>
          </w:p>
        </w:tc>
      </w:tr>
    </w:tbl>
    <w:p w14:paraId="6C8ED5D9" w14:textId="77777777" w:rsidR="00534947" w:rsidRDefault="00534947" w:rsidP="00534947"/>
    <w:p w14:paraId="3EAED819" w14:textId="77777777" w:rsidR="00534947" w:rsidRPr="00793FFD" w:rsidRDefault="00534947" w:rsidP="005349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1"/>
        <w:gridCol w:w="2654"/>
        <w:gridCol w:w="1795"/>
      </w:tblGrid>
      <w:tr w:rsidR="00534947" w:rsidRPr="004B0E1A" w14:paraId="7BBB909D" w14:textId="77777777" w:rsidTr="005E50E5">
        <w:tc>
          <w:tcPr>
            <w:tcW w:w="4901" w:type="dxa"/>
          </w:tcPr>
          <w:p w14:paraId="54A51112" w14:textId="77777777" w:rsidR="00534947" w:rsidRPr="004B0E1A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  <w:bookmarkStart w:id="5" w:name="_Hlk73993185"/>
            <w:r w:rsidRPr="004B0E1A">
              <w:rPr>
                <w:rFonts w:ascii="Arial" w:hAnsi="Arial" w:cs="Arial"/>
                <w:sz w:val="20"/>
                <w:szCs w:val="20"/>
              </w:rPr>
              <w:t>Additional Details</w:t>
            </w:r>
          </w:p>
        </w:tc>
        <w:tc>
          <w:tcPr>
            <w:tcW w:w="2654" w:type="dxa"/>
          </w:tcPr>
          <w:p w14:paraId="5B8CBF25" w14:textId="77777777" w:rsidR="00534947" w:rsidRPr="004B0E1A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Publisher implemented</w:t>
            </w:r>
          </w:p>
        </w:tc>
        <w:tc>
          <w:tcPr>
            <w:tcW w:w="1795" w:type="dxa"/>
          </w:tcPr>
          <w:p w14:paraId="418DE5F4" w14:textId="77777777" w:rsidR="00534947" w:rsidRPr="004B0E1A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QC Verification</w:t>
            </w:r>
          </w:p>
        </w:tc>
      </w:tr>
      <w:tr w:rsidR="00534947" w:rsidRPr="004B0E1A" w14:paraId="02192882" w14:textId="77777777" w:rsidTr="005E50E5">
        <w:tc>
          <w:tcPr>
            <w:tcW w:w="4901" w:type="dxa"/>
          </w:tcPr>
          <w:p w14:paraId="65A7C21B" w14:textId="77777777" w:rsidR="00534947" w:rsidRPr="004B0E1A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4" w:type="dxa"/>
          </w:tcPr>
          <w:p w14:paraId="6FCE7560" w14:textId="77777777" w:rsidR="00534947" w:rsidRPr="004B0E1A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5E79CF78" w14:textId="77777777" w:rsidR="00534947" w:rsidRPr="004B0E1A" w:rsidRDefault="00534947" w:rsidP="005E50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</w:tbl>
    <w:p w14:paraId="1A33A4A6" w14:textId="77777777" w:rsidR="00534947" w:rsidRDefault="00534947" w:rsidP="00534947">
      <w:pPr>
        <w:rPr>
          <w:rFonts w:ascii="Arial" w:hAnsi="Arial" w:cs="Arial"/>
          <w:b/>
          <w:sz w:val="22"/>
          <w:szCs w:val="22"/>
        </w:rPr>
      </w:pPr>
    </w:p>
    <w:p w14:paraId="4A40283B" w14:textId="77777777" w:rsidR="00534947" w:rsidRDefault="00534947" w:rsidP="00534947">
      <w:pPr>
        <w:tabs>
          <w:tab w:val="left" w:pos="6030"/>
        </w:tabs>
        <w:ind w:left="540"/>
        <w:rPr>
          <w:rFonts w:ascii="Arial" w:hAnsi="Arial" w:cs="Arial"/>
          <w:b/>
          <w:sz w:val="22"/>
          <w:szCs w:val="22"/>
        </w:rPr>
      </w:pPr>
    </w:p>
    <w:p w14:paraId="1A544B8F" w14:textId="77777777" w:rsidR="00534947" w:rsidRPr="007D046F" w:rsidRDefault="00534947" w:rsidP="00534947"/>
    <w:p w14:paraId="29EFE5F7" w14:textId="77777777" w:rsidR="00720414" w:rsidRPr="00534947" w:rsidRDefault="00720414" w:rsidP="00534947"/>
    <w:sectPr w:rsidR="00720414" w:rsidRPr="00534947" w:rsidSect="00F1307F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4A671" w14:textId="77777777" w:rsidR="00F67557" w:rsidRDefault="00F67557">
      <w:r>
        <w:separator/>
      </w:r>
    </w:p>
  </w:endnote>
  <w:endnote w:type="continuationSeparator" w:id="0">
    <w:p w14:paraId="70CF1566" w14:textId="77777777" w:rsidR="00F67557" w:rsidRDefault="00F67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073BB9" w:rsidRPr="003B402B" w14:paraId="7FCB2129" w14:textId="77777777" w:rsidTr="00544E2B">
      <w:tc>
        <w:tcPr>
          <w:tcW w:w="6588" w:type="dxa"/>
        </w:tcPr>
        <w:p w14:paraId="1C7D7F55" w14:textId="79493442" w:rsidR="00073BB9" w:rsidRPr="00941C3B" w:rsidRDefault="00073BB9" w:rsidP="00073BB9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No.:  CS_TP_RA0287 Revision </w:t>
          </w:r>
          <w:r w:rsidR="00EC2B71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</w:tcPr>
        <w:p w14:paraId="158A9036" w14:textId="77777777" w:rsidR="00073BB9" w:rsidRPr="00941C3B" w:rsidRDefault="00073BB9" w:rsidP="00073BB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7D046F">
            <w:rPr>
              <w:rFonts w:ascii="Arial" w:hAnsi="Arial" w:cs="Arial"/>
              <w:sz w:val="18"/>
              <w:szCs w:val="18"/>
            </w:rPr>
            <w:t>CS_WI_RA0292</w:t>
          </w:r>
        </w:p>
      </w:tc>
    </w:tr>
    <w:tr w:rsidR="00073BB9" w:rsidRPr="003B402B" w14:paraId="023FC35E" w14:textId="77777777" w:rsidTr="00544E2B">
      <w:tc>
        <w:tcPr>
          <w:tcW w:w="6588" w:type="dxa"/>
        </w:tcPr>
        <w:p w14:paraId="2EC40EEB" w14:textId="781311C2" w:rsidR="00073BB9" w:rsidRPr="00941C3B" w:rsidRDefault="00073BB9" w:rsidP="00073BB9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EC2B71">
            <w:rPr>
              <w:rFonts w:ascii="Arial" w:hAnsi="Arial" w:cs="Arial"/>
              <w:sz w:val="18"/>
              <w:szCs w:val="18"/>
            </w:rPr>
            <w:t>15Feb2023</w:t>
          </w:r>
        </w:p>
      </w:tc>
      <w:tc>
        <w:tcPr>
          <w:tcW w:w="2790" w:type="dxa"/>
        </w:tcPr>
        <w:p w14:paraId="327D0BF0" w14:textId="77777777" w:rsidR="00073BB9" w:rsidRDefault="00073BB9" w:rsidP="00073BB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336A412" w14:textId="66017268" w:rsidR="003561D7" w:rsidRPr="00073BB9" w:rsidRDefault="00073BB9" w:rsidP="00073BB9">
    <w:pPr>
      <w:pStyle w:val="Footer"/>
    </w:pPr>
    <w:r w:rsidRPr="0073229A">
      <w:rPr>
        <w:rFonts w:ascii="Arial" w:hAnsi="Arial" w:cs="Arial"/>
        <w:sz w:val="16"/>
        <w:szCs w:val="16"/>
      </w:rPr>
      <w:t xml:space="preserve">Copyright © </w:t>
    </w:r>
    <w:r w:rsidR="00AB7153">
      <w:rPr>
        <w:rFonts w:ascii="Arial" w:hAnsi="Arial" w:cs="Arial"/>
        <w:sz w:val="16"/>
        <w:szCs w:val="16"/>
      </w:rPr>
      <w:t xml:space="preserve">2018, </w:t>
    </w:r>
    <w:r w:rsidRPr="0073229A">
      <w:rPr>
        <w:rFonts w:ascii="Arial" w:hAnsi="Arial" w:cs="Arial"/>
        <w:sz w:val="16"/>
        <w:szCs w:val="16"/>
      </w:rPr>
      <w:t>20</w:t>
    </w:r>
    <w:r>
      <w:rPr>
        <w:rFonts w:ascii="Arial" w:hAnsi="Arial" w:cs="Arial"/>
        <w:sz w:val="16"/>
        <w:szCs w:val="16"/>
      </w:rPr>
      <w:t>1</w:t>
    </w:r>
    <w:r w:rsidR="007D046F">
      <w:rPr>
        <w:rFonts w:ascii="Arial" w:hAnsi="Arial" w:cs="Arial"/>
        <w:sz w:val="16"/>
        <w:szCs w:val="16"/>
      </w:rPr>
      <w:t>9</w:t>
    </w:r>
    <w:r w:rsidR="00534947">
      <w:rPr>
        <w:rFonts w:ascii="Arial" w:hAnsi="Arial" w:cs="Arial"/>
        <w:sz w:val="16"/>
        <w:szCs w:val="16"/>
      </w:rPr>
      <w:t>,</w:t>
    </w:r>
    <w:r w:rsidR="009847D9">
      <w:rPr>
        <w:rFonts w:ascii="Arial" w:hAnsi="Arial" w:cs="Arial"/>
        <w:sz w:val="16"/>
        <w:szCs w:val="16"/>
      </w:rPr>
      <w:t xml:space="preserve"> </w:t>
    </w:r>
    <w:r w:rsidR="00534947">
      <w:rPr>
        <w:rFonts w:ascii="Arial" w:hAnsi="Arial" w:cs="Arial"/>
        <w:sz w:val="16"/>
        <w:szCs w:val="16"/>
      </w:rPr>
      <w:t>2021</w:t>
    </w:r>
    <w:r w:rsidR="00EC2B71">
      <w:rPr>
        <w:rFonts w:ascii="Arial" w:hAnsi="Arial" w:cs="Arial"/>
        <w:sz w:val="16"/>
        <w:szCs w:val="16"/>
      </w:rPr>
      <w:t>, 2023</w:t>
    </w:r>
    <w:r w:rsidRPr="0073229A">
      <w:rPr>
        <w:rFonts w:ascii="Arial" w:hAnsi="Arial" w:cs="Arial"/>
        <w:color w:val="0000FF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369D50E4" w14:textId="77777777" w:rsidTr="008A6845">
      <w:tc>
        <w:tcPr>
          <w:tcW w:w="6588" w:type="dxa"/>
        </w:tcPr>
        <w:p w14:paraId="21D56913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132CBEB8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53A4E592" w14:textId="77777777" w:rsidTr="008A6845">
      <w:tc>
        <w:tcPr>
          <w:tcW w:w="6588" w:type="dxa"/>
        </w:tcPr>
        <w:p w14:paraId="4C350F92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2AA33E97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7807ED26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6321C636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7712D8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7712D8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7712D8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7712D8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32481F8E" w14:textId="77777777" w:rsidTr="00591B53">
      <w:tc>
        <w:tcPr>
          <w:tcW w:w="6588" w:type="dxa"/>
        </w:tcPr>
        <w:p w14:paraId="21BDE5C1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0D23D251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6251B476" w14:textId="77777777" w:rsidTr="00591B53">
      <w:tc>
        <w:tcPr>
          <w:tcW w:w="6588" w:type="dxa"/>
        </w:tcPr>
        <w:p w14:paraId="13EF51EC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5F267B36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384F7A5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4F1D5A8B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24338" w14:textId="77777777" w:rsidR="00F67557" w:rsidRDefault="00F67557">
      <w:r>
        <w:separator/>
      </w:r>
    </w:p>
  </w:footnote>
  <w:footnote w:type="continuationSeparator" w:id="0">
    <w:p w14:paraId="3DAB780E" w14:textId="77777777" w:rsidR="00F67557" w:rsidRDefault="00F67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D41CB" w:rsidRPr="003B402B" w14:paraId="1BC7C04E" w14:textId="77777777" w:rsidTr="00483317">
      <w:trPr>
        <w:cantSplit/>
        <w:trHeight w:val="360"/>
      </w:trPr>
      <w:tc>
        <w:tcPr>
          <w:tcW w:w="6228" w:type="dxa"/>
          <w:vAlign w:val="center"/>
        </w:tcPr>
        <w:p w14:paraId="517B62F8" w14:textId="77777777" w:rsidR="002D41CB" w:rsidRPr="003B40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0590B6F6" w14:textId="77777777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D41CB" w:rsidRPr="003B402B" w14:paraId="1E296511" w14:textId="77777777" w:rsidTr="0048331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59292802" w14:textId="77777777" w:rsidR="002D41CB" w:rsidRPr="002F3AD7" w:rsidRDefault="007D046F" w:rsidP="002D41CB">
          <w:r>
            <w:rPr>
              <w:rFonts w:ascii="Arial" w:hAnsi="Arial" w:cs="Arial"/>
              <w:color w:val="000000" w:themeColor="text1"/>
              <w:sz w:val="20"/>
              <w:szCs w:val="20"/>
            </w:rPr>
            <w:t>Publishing - Electronic Common Technical Document Published Sequence Import and Validation Checklist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1AF0ACFF" w14:textId="0FF8B12D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74132"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6B78F4">
            <w:rPr>
              <w:rFonts w:ascii="Arial" w:hAnsi="Arial" w:cs="Arial"/>
              <w:noProof/>
              <w:snapToGrid w:val="0"/>
              <w:sz w:val="20"/>
              <w:szCs w:val="20"/>
            </w:rPr>
            <w:t>4</w: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3516FA05" w14:textId="77777777" w:rsidR="002D41CB" w:rsidRDefault="002D4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1872E925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5855E879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72C44059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z w:val="20"/>
              <w:szCs w:val="20"/>
            </w:rPr>
            <w:t>Template_Approved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DE580BA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8885D14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2678555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10792BE5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B66ED10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06A13045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0C5760B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24E7FED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88E91B8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7712D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1395A0F9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24445"/>
    <w:multiLevelType w:val="hybridMultilevel"/>
    <w:tmpl w:val="97EC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FA26259"/>
    <w:multiLevelType w:val="hybridMultilevel"/>
    <w:tmpl w:val="7F30DD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8174A"/>
    <w:multiLevelType w:val="hybridMultilevel"/>
    <w:tmpl w:val="C674C8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708BE"/>
    <w:rsid w:val="00073BB9"/>
    <w:rsid w:val="00094E1A"/>
    <w:rsid w:val="000959B3"/>
    <w:rsid w:val="000A5562"/>
    <w:rsid w:val="000A67BA"/>
    <w:rsid w:val="000B1011"/>
    <w:rsid w:val="000C0F3E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35627"/>
    <w:rsid w:val="001402CD"/>
    <w:rsid w:val="0016026F"/>
    <w:rsid w:val="00163D28"/>
    <w:rsid w:val="0016681E"/>
    <w:rsid w:val="00170F51"/>
    <w:rsid w:val="00172AB5"/>
    <w:rsid w:val="0018531E"/>
    <w:rsid w:val="0019433B"/>
    <w:rsid w:val="001A2567"/>
    <w:rsid w:val="001A2E28"/>
    <w:rsid w:val="001A40A6"/>
    <w:rsid w:val="001A79B2"/>
    <w:rsid w:val="001B6B7C"/>
    <w:rsid w:val="001C7F78"/>
    <w:rsid w:val="001D14F7"/>
    <w:rsid w:val="001D2894"/>
    <w:rsid w:val="001F5FAA"/>
    <w:rsid w:val="001F604B"/>
    <w:rsid w:val="00216963"/>
    <w:rsid w:val="002229C4"/>
    <w:rsid w:val="00230432"/>
    <w:rsid w:val="002339B5"/>
    <w:rsid w:val="00240423"/>
    <w:rsid w:val="00241092"/>
    <w:rsid w:val="002603E7"/>
    <w:rsid w:val="0028191C"/>
    <w:rsid w:val="00296DD7"/>
    <w:rsid w:val="00297ECE"/>
    <w:rsid w:val="002A6AA6"/>
    <w:rsid w:val="002B2EC4"/>
    <w:rsid w:val="002C419F"/>
    <w:rsid w:val="002D41CB"/>
    <w:rsid w:val="002D47C8"/>
    <w:rsid w:val="002E5969"/>
    <w:rsid w:val="00312E6E"/>
    <w:rsid w:val="00314E21"/>
    <w:rsid w:val="003217B7"/>
    <w:rsid w:val="00324B0B"/>
    <w:rsid w:val="00326452"/>
    <w:rsid w:val="003434C2"/>
    <w:rsid w:val="00343599"/>
    <w:rsid w:val="003561D7"/>
    <w:rsid w:val="00361C9B"/>
    <w:rsid w:val="00371E49"/>
    <w:rsid w:val="00376C65"/>
    <w:rsid w:val="00390AB8"/>
    <w:rsid w:val="00396AC8"/>
    <w:rsid w:val="00397047"/>
    <w:rsid w:val="003A10F2"/>
    <w:rsid w:val="003B139F"/>
    <w:rsid w:val="003B402B"/>
    <w:rsid w:val="003C2626"/>
    <w:rsid w:val="003D2089"/>
    <w:rsid w:val="003D5EED"/>
    <w:rsid w:val="003E4D1B"/>
    <w:rsid w:val="00404734"/>
    <w:rsid w:val="004209CD"/>
    <w:rsid w:val="00467B64"/>
    <w:rsid w:val="0047239C"/>
    <w:rsid w:val="00480D54"/>
    <w:rsid w:val="00481F18"/>
    <w:rsid w:val="004B04A1"/>
    <w:rsid w:val="004B082E"/>
    <w:rsid w:val="004B276B"/>
    <w:rsid w:val="004D3982"/>
    <w:rsid w:val="005008FE"/>
    <w:rsid w:val="00511B13"/>
    <w:rsid w:val="00534947"/>
    <w:rsid w:val="00537FD9"/>
    <w:rsid w:val="00547D3A"/>
    <w:rsid w:val="00551FC3"/>
    <w:rsid w:val="00555D20"/>
    <w:rsid w:val="00561363"/>
    <w:rsid w:val="0056235A"/>
    <w:rsid w:val="00570090"/>
    <w:rsid w:val="005823CB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336A5"/>
    <w:rsid w:val="00640A41"/>
    <w:rsid w:val="0066463D"/>
    <w:rsid w:val="006745BC"/>
    <w:rsid w:val="006B047F"/>
    <w:rsid w:val="006B78F4"/>
    <w:rsid w:val="006D67E6"/>
    <w:rsid w:val="006F60D0"/>
    <w:rsid w:val="0070237C"/>
    <w:rsid w:val="00705CBD"/>
    <w:rsid w:val="00720414"/>
    <w:rsid w:val="00720946"/>
    <w:rsid w:val="0073229A"/>
    <w:rsid w:val="00735B0D"/>
    <w:rsid w:val="00765215"/>
    <w:rsid w:val="00767FCF"/>
    <w:rsid w:val="007712D8"/>
    <w:rsid w:val="00776C11"/>
    <w:rsid w:val="007A22D1"/>
    <w:rsid w:val="007A5363"/>
    <w:rsid w:val="007D046F"/>
    <w:rsid w:val="007D1D52"/>
    <w:rsid w:val="007D46ED"/>
    <w:rsid w:val="007D4EAD"/>
    <w:rsid w:val="007E336E"/>
    <w:rsid w:val="007F1130"/>
    <w:rsid w:val="00813772"/>
    <w:rsid w:val="0081757B"/>
    <w:rsid w:val="008206BD"/>
    <w:rsid w:val="00820FD7"/>
    <w:rsid w:val="00824962"/>
    <w:rsid w:val="00860A59"/>
    <w:rsid w:val="00874132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90223C"/>
    <w:rsid w:val="00907562"/>
    <w:rsid w:val="0091504A"/>
    <w:rsid w:val="009244C4"/>
    <w:rsid w:val="0092776C"/>
    <w:rsid w:val="00931E3F"/>
    <w:rsid w:val="009377B5"/>
    <w:rsid w:val="00941C3B"/>
    <w:rsid w:val="00946271"/>
    <w:rsid w:val="0095736E"/>
    <w:rsid w:val="0097138F"/>
    <w:rsid w:val="00983DD8"/>
    <w:rsid w:val="009847D9"/>
    <w:rsid w:val="00984950"/>
    <w:rsid w:val="0099575E"/>
    <w:rsid w:val="009D3F8B"/>
    <w:rsid w:val="009E78E2"/>
    <w:rsid w:val="00A22C57"/>
    <w:rsid w:val="00A32B1C"/>
    <w:rsid w:val="00A34FE0"/>
    <w:rsid w:val="00A3604D"/>
    <w:rsid w:val="00A36D07"/>
    <w:rsid w:val="00A37FF5"/>
    <w:rsid w:val="00A4048E"/>
    <w:rsid w:val="00A62977"/>
    <w:rsid w:val="00A93E3A"/>
    <w:rsid w:val="00AA00DB"/>
    <w:rsid w:val="00AA322A"/>
    <w:rsid w:val="00AB06CF"/>
    <w:rsid w:val="00AB361D"/>
    <w:rsid w:val="00AB4F52"/>
    <w:rsid w:val="00AB526A"/>
    <w:rsid w:val="00AB7153"/>
    <w:rsid w:val="00AE4E14"/>
    <w:rsid w:val="00AF4EFE"/>
    <w:rsid w:val="00B1084F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C3C22"/>
    <w:rsid w:val="00BD19C4"/>
    <w:rsid w:val="00BD3962"/>
    <w:rsid w:val="00BE007D"/>
    <w:rsid w:val="00BF0D6D"/>
    <w:rsid w:val="00BF53F3"/>
    <w:rsid w:val="00C01465"/>
    <w:rsid w:val="00C44793"/>
    <w:rsid w:val="00C44D1B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7159"/>
    <w:rsid w:val="00D20472"/>
    <w:rsid w:val="00D20567"/>
    <w:rsid w:val="00D34700"/>
    <w:rsid w:val="00D70339"/>
    <w:rsid w:val="00D7795D"/>
    <w:rsid w:val="00D932A6"/>
    <w:rsid w:val="00D96709"/>
    <w:rsid w:val="00DB147D"/>
    <w:rsid w:val="00DC5FFD"/>
    <w:rsid w:val="00DE6F30"/>
    <w:rsid w:val="00DF6935"/>
    <w:rsid w:val="00E065CD"/>
    <w:rsid w:val="00E11D77"/>
    <w:rsid w:val="00E27723"/>
    <w:rsid w:val="00E31539"/>
    <w:rsid w:val="00E31C12"/>
    <w:rsid w:val="00E45B70"/>
    <w:rsid w:val="00E55E08"/>
    <w:rsid w:val="00E60590"/>
    <w:rsid w:val="00E62347"/>
    <w:rsid w:val="00E70F75"/>
    <w:rsid w:val="00E7447F"/>
    <w:rsid w:val="00E764D7"/>
    <w:rsid w:val="00E84AD7"/>
    <w:rsid w:val="00EA4A5E"/>
    <w:rsid w:val="00EB012A"/>
    <w:rsid w:val="00EB6CD2"/>
    <w:rsid w:val="00EC2A94"/>
    <w:rsid w:val="00EC2B71"/>
    <w:rsid w:val="00EE4F20"/>
    <w:rsid w:val="00EF549F"/>
    <w:rsid w:val="00F03683"/>
    <w:rsid w:val="00F1307F"/>
    <w:rsid w:val="00F131F2"/>
    <w:rsid w:val="00F23DC0"/>
    <w:rsid w:val="00F53968"/>
    <w:rsid w:val="00F6314C"/>
    <w:rsid w:val="00F64970"/>
    <w:rsid w:val="00F67557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472B9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BB9"/>
    <w:pPr>
      <w:keepNext/>
      <w:spacing w:before="240" w:after="60" w:line="276" w:lineRule="auto"/>
      <w:outlineLvl w:val="2"/>
    </w:pPr>
    <w:rPr>
      <w:rFonts w:ascii="Cambria" w:eastAsia="MS Gothic" w:hAnsi="Cambria"/>
      <w:b/>
      <w:bCs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73BB9"/>
    <w:rPr>
      <w:rFonts w:ascii="Cambria" w:eastAsia="MS Gothic" w:hAnsi="Cambria"/>
      <w:b/>
      <w:bCs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5B0B3F-46F9-4002-9C38-E33EBD2D4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27</TotalTime>
  <Pages>4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Singh, Priti</cp:lastModifiedBy>
  <cp:revision>13</cp:revision>
  <cp:lastPrinted>2017-11-06T17:27:00Z</cp:lastPrinted>
  <dcterms:created xsi:type="dcterms:W3CDTF">2017-12-19T15:57:00Z</dcterms:created>
  <dcterms:modified xsi:type="dcterms:W3CDTF">2023-01-12T16:43:00Z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