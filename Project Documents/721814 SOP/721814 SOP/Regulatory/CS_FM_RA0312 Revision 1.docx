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DAE3B" w14:textId="77777777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p w14:paraId="72AC8BFF" w14:textId="77777777" w:rsidR="00613C10" w:rsidRPr="00613C10" w:rsidRDefault="00613C10" w:rsidP="00613C10">
      <w:pPr>
        <w:spacing w:after="160" w:line="259" w:lineRule="auto"/>
        <w:jc w:val="center"/>
        <w:rPr>
          <w:rFonts w:ascii="Calibri" w:eastAsia="Calibri" w:hAnsi="Calibri"/>
          <w:b/>
          <w:bCs/>
          <w:sz w:val="32"/>
          <w:szCs w:val="32"/>
          <w:u w:val="single"/>
        </w:rPr>
      </w:pPr>
      <w:r w:rsidRPr="00613C10">
        <w:rPr>
          <w:rFonts w:ascii="Calibri" w:eastAsia="Calibri" w:hAnsi="Calibri"/>
          <w:b/>
          <w:bCs/>
          <w:sz w:val="32"/>
          <w:szCs w:val="32"/>
          <w:u w:val="single"/>
        </w:rPr>
        <w:t>IQVIA-Self-Identification Form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4"/>
        <w:gridCol w:w="5316"/>
        <w:gridCol w:w="1851"/>
        <w:gridCol w:w="1709"/>
      </w:tblGrid>
      <w:tr w:rsidR="00613C10" w:rsidRPr="00613C10" w14:paraId="3699DFA8" w14:textId="77777777" w:rsidTr="00455E4C">
        <w:trPr>
          <w:trHeight w:val="280"/>
        </w:trPr>
        <w:tc>
          <w:tcPr>
            <w:tcW w:w="25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083A461" w14:textId="77777777" w:rsidR="00613C10" w:rsidRPr="00613C10" w:rsidRDefault="00613C10" w:rsidP="00613C10">
            <w:pPr>
              <w:jc w:val="center"/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  <w:t>Doc</w:t>
            </w:r>
          </w:p>
        </w:tc>
        <w:tc>
          <w:tcPr>
            <w:tcW w:w="284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60910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SPL Submission Type</w:t>
            </w:r>
          </w:p>
        </w:tc>
        <w:tc>
          <w:tcPr>
            <w:tcW w:w="990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66CE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1C9555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2092575B" w14:textId="77777777" w:rsidTr="00455E4C">
        <w:trPr>
          <w:trHeight w:val="290"/>
        </w:trPr>
        <w:tc>
          <w:tcPr>
            <w:tcW w:w="25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5FA96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B1C10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SPL Revision Date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08E4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9EBBAA" w14:textId="77777777" w:rsidR="00613C10" w:rsidRPr="00613C10" w:rsidRDefault="00613C10" w:rsidP="00613C10">
            <w:pPr>
              <w:ind w:firstLineChars="200" w:firstLine="4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61505DBB" w14:textId="77777777" w:rsidTr="00455E4C">
        <w:trPr>
          <w:trHeight w:val="280"/>
        </w:trPr>
        <w:tc>
          <w:tcPr>
            <w:tcW w:w="253" w:type="pct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92DF56F" w14:textId="77777777" w:rsidR="00613C10" w:rsidRPr="00613C10" w:rsidRDefault="00613C10" w:rsidP="00613C10">
            <w:pPr>
              <w:jc w:val="center"/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  <w:t>Registrant</w:t>
            </w: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D5FB7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DD8C1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3145D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0A69C1" w14:paraId="623F254A" w14:textId="77777777" w:rsidTr="00455E4C">
        <w:trPr>
          <w:trHeight w:val="31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8C3F8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F6A8" w14:textId="77777777" w:rsidR="00613C10" w:rsidRPr="000A69C1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0A69C1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0A69C1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0A69C1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D64A5" w14:textId="77777777" w:rsidR="00613C10" w:rsidRPr="000A69C1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0A69C1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AF113" w14:textId="77777777" w:rsidR="00613C10" w:rsidRPr="000A69C1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</w:p>
        </w:tc>
      </w:tr>
      <w:tr w:rsidR="00613C10" w:rsidRPr="00613C10" w14:paraId="00DB3DEF" w14:textId="77777777" w:rsidTr="00455E4C">
        <w:trPr>
          <w:trHeight w:val="28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67B59" w14:textId="77777777" w:rsidR="00613C10" w:rsidRPr="000A69C1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  <w:lang w:val="nl-BE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6DBA6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552BD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93D18F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13BA2BA7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3AB46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2E9823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F57E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2BDC9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288DCD85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9723E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0A6CB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DB6D4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2FCD54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71346701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235EA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B409A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A31A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B0C2F8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78188E30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0731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B4DFC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B8B3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F8EFE8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02B77AE3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3D1C1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2BEF1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3F79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7F60F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46D60EDF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20ECF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F0BD3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541FF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218AC8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0AEA91A6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05504A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5E119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F9817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E8254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5C7E61F5" w14:textId="77777777" w:rsidTr="00455E4C">
        <w:trPr>
          <w:trHeight w:val="27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24F04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E31C1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A921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B0461B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3C10" w:rsidRPr="00613C10" w14:paraId="40DF12B3" w14:textId="77777777" w:rsidTr="00455E4C">
        <w:trPr>
          <w:trHeight w:val="585"/>
        </w:trPr>
        <w:tc>
          <w:tcPr>
            <w:tcW w:w="3095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780E046" w14:textId="77777777" w:rsidR="00613C10" w:rsidRPr="00613C10" w:rsidRDefault="00613C10" w:rsidP="00613C10">
            <w:pPr>
              <w:jc w:val="center"/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  <w:t>Enter one or more Establishments</w:t>
            </w:r>
          </w:p>
        </w:tc>
        <w:tc>
          <w:tcPr>
            <w:tcW w:w="9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8C954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1</w:t>
            </w:r>
          </w:p>
        </w:tc>
        <w:tc>
          <w:tcPr>
            <w:tcW w:w="91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0649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Establishment 2</w:t>
            </w:r>
          </w:p>
        </w:tc>
      </w:tr>
      <w:tr w:rsidR="00613C10" w:rsidRPr="00613C10" w14:paraId="65174B88" w14:textId="77777777" w:rsidTr="00455E4C">
        <w:trPr>
          <w:trHeight w:val="280"/>
        </w:trPr>
        <w:tc>
          <w:tcPr>
            <w:tcW w:w="25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8DD38D0" w14:textId="77777777" w:rsidR="00613C10" w:rsidRPr="00613C10" w:rsidRDefault="00613C10" w:rsidP="00613C10">
            <w:pPr>
              <w:jc w:val="center"/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  <w:t>Establishment</w:t>
            </w: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970F5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F485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6E33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0A69C1" w14:paraId="2F18732D" w14:textId="77777777" w:rsidTr="00455E4C">
        <w:trPr>
          <w:trHeight w:val="30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99418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347F0" w14:textId="77777777" w:rsidR="00613C10" w:rsidRPr="000A69C1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</w:pPr>
            <w:r w:rsidRPr="000A69C1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>D-U-N-S</w:t>
            </w:r>
            <w:r w:rsidRPr="000A69C1">
              <w:rPr>
                <w:rFonts w:ascii="Calibri" w:hAnsi="Calibri" w:cs="Calibri"/>
                <w:b/>
                <w:bCs/>
                <w:sz w:val="20"/>
                <w:szCs w:val="20"/>
                <w:vertAlign w:val="superscript"/>
                <w:lang w:val="nl-BE"/>
              </w:rPr>
              <w:t>®</w:t>
            </w:r>
            <w:r w:rsidRPr="000A69C1">
              <w:rPr>
                <w:rFonts w:ascii="Calibri" w:hAnsi="Calibri" w:cs="Calibri"/>
                <w:b/>
                <w:bCs/>
                <w:sz w:val="20"/>
                <w:szCs w:val="20"/>
                <w:lang w:val="nl-BE"/>
              </w:rPr>
              <w:t xml:space="preserve"> Number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BBF9E" w14:textId="77777777" w:rsidR="00613C10" w:rsidRPr="000A69C1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0A69C1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2ECEF" w14:textId="77777777" w:rsidR="00613C10" w:rsidRPr="000A69C1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  <w:lang w:val="nl-BE"/>
              </w:rPr>
            </w:pPr>
            <w:r w:rsidRPr="000A69C1">
              <w:rPr>
                <w:rFonts w:ascii="Calibri" w:hAnsi="Calibri" w:cs="Calibri"/>
                <w:sz w:val="20"/>
                <w:szCs w:val="20"/>
                <w:lang w:val="nl-BE"/>
              </w:rPr>
              <w:t> </w:t>
            </w:r>
          </w:p>
        </w:tc>
      </w:tr>
      <w:tr w:rsidR="00613C10" w:rsidRPr="00613C10" w14:paraId="0E997DC4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0763D5" w14:textId="77777777" w:rsidR="00613C10" w:rsidRPr="000A69C1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  <w:lang w:val="nl-BE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BE18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FEI Number </w:t>
            </w:r>
            <w:r w:rsidRPr="00613C10">
              <w:rPr>
                <w:rFonts w:ascii="Calibri" w:hAnsi="Calibri" w:cs="Calibri"/>
                <w:sz w:val="20"/>
                <w:szCs w:val="20"/>
              </w:rPr>
              <w:t>("</w:t>
            </w:r>
            <w:proofErr w:type="spellStart"/>
            <w:r w:rsidRPr="00613C10">
              <w:rPr>
                <w:rFonts w:ascii="Calibri" w:hAnsi="Calibri" w:cs="Calibri"/>
                <w:sz w:val="20"/>
                <w:szCs w:val="20"/>
              </w:rPr>
              <w:t>Estab</w:t>
            </w:r>
            <w:proofErr w:type="spellEnd"/>
            <w:r w:rsidRPr="00613C10">
              <w:rPr>
                <w:rFonts w:ascii="Calibri" w:hAnsi="Calibri" w:cs="Calibri"/>
                <w:sz w:val="20"/>
                <w:szCs w:val="20"/>
              </w:rPr>
              <w:t>. Registration No.")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25EC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B041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487D496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A88A5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8DD82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6AD93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DC91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1CDF36E3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373E8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256F6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EE061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2A7E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5160B480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95558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BD142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7A4F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0AFAF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5F30FF9F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969DF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3B8B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31C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EFA9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10903445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B6581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F18A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BEF5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A670D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7DF9A56E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1E6AE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B49C0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9087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7970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EC732B9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C6E82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73AE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A96D5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91AD5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06F8576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F1B8C7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A6E68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A4387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D7147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6FA3C70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FE37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5759E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DE2C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9E7F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3853EFDC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D6769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4EF01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1B44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D18F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929936D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597E1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034C1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4BBC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4E88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D8D9802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9BD9F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C74B9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6AFB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F65B5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FE8BD39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0D7AF6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3217B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85E1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ECCE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38F7CA2D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B009BA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1EC21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C735F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E4F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75A55CB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3FB6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FD30A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00AD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BA1C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738C5B9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A01F2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97967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3521D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1F96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1364A772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6089F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A15E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C525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EA5A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7BCAB888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787C5C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794E4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79C8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D05F8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9DBDCEE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16378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C6B0B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33F4B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FDFD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5DC351FC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7606A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AA70F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7E1A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8E9EF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D9BA77D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D1A6C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B6DF6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65035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FD2ED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88ADC92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7534A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11CF7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Business Operation</w:t>
            </w:r>
            <w:r w:rsidRPr="00613C10">
              <w:rPr>
                <w:rFonts w:ascii="Calibri" w:hAnsi="Calibri" w:cs="Calibri"/>
                <w:sz w:val="20"/>
                <w:szCs w:val="20"/>
              </w:rPr>
              <w:t xml:space="preserve"> (if applicable)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1221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4ED9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BBFA973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3CA169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900DA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also engage in manufacturing of non-generic drugs?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27E8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C673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FDB6A09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49B23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5905" w14:textId="77777777" w:rsidR="00613C10" w:rsidRPr="00613C10" w:rsidRDefault="00613C10" w:rsidP="00613C10">
            <w:pPr>
              <w:ind w:firstLineChars="400" w:firstLine="803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exclusively a Contract Manufacturer?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3DD5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F729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74F39019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7FC60B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D679D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CE725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9C72F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BABCCD3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C0086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EED1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2B578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8AC03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77D588D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DD9D69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C880F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C62C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6DA31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3F6F5AE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AEF64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EA4D2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5EFC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D20FA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70566031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BEC67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8FD3E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7F47D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B256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7924B690" w14:textId="77777777" w:rsidTr="00455E4C">
        <w:trPr>
          <w:trHeight w:val="27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52319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0541F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6977DB2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61FB30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7C66BCB9" w14:textId="77777777" w:rsidTr="00455E4C">
        <w:trPr>
          <w:trHeight w:val="28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7C9F09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DE554" w14:textId="77777777" w:rsidR="00613C10" w:rsidRPr="00613C10" w:rsidRDefault="00613C10" w:rsidP="00613C10">
            <w:pPr>
              <w:ind w:firstLineChars="100" w:firstLine="20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37ED1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4CD5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8196985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30CE8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2D1F5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6D8E40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71CD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B2A1649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F20D3A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31DA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F527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BC342B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2040BCAF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5BEFF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CF342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Street Address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D14C7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DC0C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3A7774D7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35705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45AB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3657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991B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68B45D8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A3CC4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9EAD1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State (U.S.) or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235EE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BDBC8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4FEA0B1A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036689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13AF0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Province/State (non-U.S.)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EC04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29139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64BE89A8" w14:textId="77777777" w:rsidTr="00455E4C">
        <w:trPr>
          <w:trHeight w:val="26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8C4A7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1D33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Postal Code</w:t>
            </w: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601E6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39C42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  <w:tr w:rsidR="00613C10" w:rsidRPr="00613C10" w14:paraId="02B94E84" w14:textId="77777777" w:rsidTr="00455E4C">
        <w:trPr>
          <w:trHeight w:val="270"/>
        </w:trPr>
        <w:tc>
          <w:tcPr>
            <w:tcW w:w="25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3F1A1" w14:textId="77777777" w:rsidR="00613C10" w:rsidRPr="00613C10" w:rsidRDefault="00613C10" w:rsidP="00613C10">
            <w:pPr>
              <w:rPr>
                <w:rFonts w:ascii="Calibri" w:hAnsi="Calibri" w:cs="Calibri"/>
                <w:b/>
                <w:bCs/>
                <w:color w:val="0D0D0D"/>
                <w:sz w:val="20"/>
                <w:szCs w:val="20"/>
              </w:rPr>
            </w:pPr>
          </w:p>
        </w:tc>
        <w:tc>
          <w:tcPr>
            <w:tcW w:w="284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9BA81" w14:textId="77777777" w:rsidR="00613C10" w:rsidRPr="00613C10" w:rsidRDefault="00613C10" w:rsidP="00613C10">
            <w:pPr>
              <w:ind w:firstLineChars="300" w:firstLine="602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3C10">
              <w:rPr>
                <w:rFonts w:ascii="Calibri" w:hAnsi="Calibri" w:cs="Calibri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990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D84BB03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80714E4" w14:textId="77777777" w:rsidR="00613C10" w:rsidRPr="00613C10" w:rsidRDefault="00613C10" w:rsidP="00613C10">
            <w:pPr>
              <w:ind w:firstLineChars="100" w:firstLine="200"/>
              <w:rPr>
                <w:rFonts w:ascii="Calibri" w:hAnsi="Calibri" w:cs="Calibri"/>
                <w:sz w:val="20"/>
                <w:szCs w:val="20"/>
              </w:rPr>
            </w:pPr>
            <w:r w:rsidRPr="00613C10">
              <w:rPr>
                <w:rFonts w:ascii="Calibri" w:hAnsi="Calibri" w:cs="Calibri"/>
                <w:sz w:val="20"/>
                <w:szCs w:val="20"/>
              </w:rPr>
              <w:t> </w:t>
            </w:r>
          </w:p>
        </w:tc>
      </w:tr>
    </w:tbl>
    <w:p w14:paraId="1A05CFB5" w14:textId="77777777" w:rsidR="00613C10" w:rsidRPr="00613C10" w:rsidRDefault="00613C10" w:rsidP="00613C10">
      <w:pPr>
        <w:spacing w:after="160" w:line="259" w:lineRule="auto"/>
        <w:rPr>
          <w:rFonts w:ascii="Calibri" w:eastAsia="Calibri" w:hAnsi="Calibri"/>
          <w:sz w:val="16"/>
          <w:szCs w:val="16"/>
        </w:rPr>
      </w:pPr>
      <w:r w:rsidRPr="00613C10">
        <w:rPr>
          <w:rFonts w:ascii="Calibri" w:eastAsia="Calibri" w:hAnsi="Calibri"/>
          <w:sz w:val="16"/>
          <w:szCs w:val="16"/>
        </w:rPr>
        <w:t># Do NOT submit this form to the FDA, this will result in a submission failure.</w:t>
      </w:r>
    </w:p>
    <w:p w14:paraId="6BFE1D9B" w14:textId="77777777" w:rsidR="00613C10" w:rsidRPr="00613C10" w:rsidRDefault="00613C10" w:rsidP="00613C10">
      <w:pPr>
        <w:spacing w:after="160" w:line="259" w:lineRule="auto"/>
        <w:rPr>
          <w:rFonts w:ascii="Calibri" w:eastAsia="Calibri" w:hAnsi="Calibri"/>
        </w:rPr>
      </w:pPr>
      <w:r w:rsidRPr="00613C10">
        <w:rPr>
          <w:rFonts w:ascii="Calibri" w:eastAsia="Calibri" w:hAnsi="Calibri"/>
        </w:rPr>
        <w:t xml:space="preserve">Requested By:- </w:t>
      </w:r>
    </w:p>
    <w:p w14:paraId="0EC2C5C3" w14:textId="77777777" w:rsidR="00613C10" w:rsidRPr="00613C10" w:rsidRDefault="00613C10" w:rsidP="00613C10">
      <w:pPr>
        <w:spacing w:after="160" w:line="259" w:lineRule="auto"/>
        <w:rPr>
          <w:rFonts w:ascii="Calibri" w:eastAsia="Calibri" w:hAnsi="Calibri"/>
        </w:rPr>
      </w:pPr>
      <w:r w:rsidRPr="00613C10">
        <w:rPr>
          <w:rFonts w:ascii="Calibri" w:eastAsia="Calibri" w:hAnsi="Calibri"/>
        </w:rPr>
        <w:t>Date of Request:-</w:t>
      </w:r>
    </w:p>
    <w:p w14:paraId="0601DEBC" w14:textId="77777777" w:rsidR="00373C17" w:rsidRDefault="00373C17" w:rsidP="00DF01CB">
      <w:pPr>
        <w:rPr>
          <w:rFonts w:ascii="Arial" w:hAnsi="Arial" w:cs="Arial"/>
          <w:color w:val="548DD4" w:themeColor="text2" w:themeTint="99"/>
          <w:sz w:val="22"/>
          <w:szCs w:val="22"/>
        </w:rPr>
      </w:pPr>
    </w:p>
    <w:p w14:paraId="73721C5C" w14:textId="77777777" w:rsidR="00DF01CB" w:rsidRPr="00893ECA" w:rsidRDefault="00DF01CB" w:rsidP="00DF01CB">
      <w:pPr>
        <w:rPr>
          <w:rFonts w:ascii="Arial" w:hAnsi="Arial" w:cs="Arial"/>
          <w:b/>
          <w:sz w:val="22"/>
          <w:szCs w:val="22"/>
        </w:rPr>
      </w:pPr>
    </w:p>
    <w:p w14:paraId="7BB6E00B" w14:textId="77777777" w:rsidR="002D47C8" w:rsidRPr="00DF01CB" w:rsidRDefault="002D47C8" w:rsidP="00DF01CB"/>
    <w:sectPr w:rsidR="002D47C8" w:rsidRPr="00DF01CB" w:rsidSect="008C7D0A">
      <w:headerReference w:type="default" r:id="rId11"/>
      <w:footerReference w:type="default" r:id="rId12"/>
      <w:pgSz w:w="12240" w:h="15840" w:code="1"/>
      <w:pgMar w:top="1440" w:right="1440" w:bottom="1440" w:left="1440" w:header="45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D8D4C" w14:textId="77777777" w:rsidR="00B045AF" w:rsidRDefault="00B045AF">
      <w:r>
        <w:separator/>
      </w:r>
    </w:p>
  </w:endnote>
  <w:endnote w:type="continuationSeparator" w:id="0">
    <w:p w14:paraId="485B9BBA" w14:textId="77777777" w:rsidR="00B045AF" w:rsidRDefault="00B04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DE837" w14:textId="77777777" w:rsidR="00B8055A" w:rsidRDefault="00B8055A" w:rsidP="00B8055A"/>
  <w:tbl>
    <w:tblPr>
      <w:tblStyle w:val="TableGrid"/>
      <w:tblW w:w="918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592"/>
    </w:tblGrid>
    <w:tr w:rsidR="008C7D0A" w:rsidRPr="00DF01CB" w14:paraId="47F3F6D5" w14:textId="77777777" w:rsidTr="00327295">
      <w:tc>
        <w:tcPr>
          <w:tcW w:w="6588" w:type="dxa"/>
        </w:tcPr>
        <w:p w14:paraId="56925E65" w14:textId="4F0461E4" w:rsidR="008C7D0A" w:rsidRPr="00DF01CB" w:rsidRDefault="008C7D0A" w:rsidP="00327295">
          <w:pPr>
            <w:pStyle w:val="Footer"/>
            <w:spacing w:before="120"/>
            <w:ind w:left="-100"/>
            <w:jc w:val="both"/>
            <w:rPr>
              <w:rFonts w:ascii="Arial" w:hAnsi="Arial" w:cs="Arial"/>
              <w:sz w:val="18"/>
              <w:szCs w:val="18"/>
            </w:rPr>
          </w:pPr>
          <w:r w:rsidRPr="00DF01CB">
            <w:rPr>
              <w:rStyle w:val="PageNumber"/>
              <w:rFonts w:ascii="Arial" w:hAnsi="Arial" w:cs="Arial"/>
              <w:sz w:val="18"/>
              <w:szCs w:val="18"/>
            </w:rPr>
            <w:t>Form</w:t>
          </w:r>
          <w:r w:rsidRPr="00DF01CB">
            <w:rPr>
              <w:rFonts w:ascii="Arial" w:hAnsi="Arial" w:cs="Arial"/>
              <w:sz w:val="18"/>
              <w:szCs w:val="18"/>
            </w:rPr>
            <w:t xml:space="preserve"> No: </w:t>
          </w:r>
          <w:r w:rsidR="00B53D37" w:rsidRPr="00B53D37">
            <w:rPr>
              <w:rFonts w:ascii="Arial" w:hAnsi="Arial" w:cs="Arial"/>
              <w:sz w:val="18"/>
              <w:szCs w:val="18"/>
            </w:rPr>
            <w:t>CS_FM_RA0312 Revision 1</w:t>
          </w:r>
        </w:p>
      </w:tc>
      <w:tc>
        <w:tcPr>
          <w:tcW w:w="2592" w:type="dxa"/>
        </w:tcPr>
        <w:p w14:paraId="483C2F6B" w14:textId="0345A99F" w:rsidR="008C7D0A" w:rsidRPr="00DF01CB" w:rsidRDefault="008C7D0A" w:rsidP="00327295">
          <w:pPr>
            <w:pStyle w:val="Footer"/>
            <w:tabs>
              <w:tab w:val="clear" w:pos="4320"/>
            </w:tabs>
            <w:spacing w:before="120"/>
            <w:ind w:right="-104"/>
            <w:jc w:val="right"/>
            <w:rPr>
              <w:rFonts w:ascii="Arial" w:hAnsi="Arial" w:cs="Arial"/>
              <w:sz w:val="18"/>
              <w:szCs w:val="18"/>
            </w:rPr>
          </w:pPr>
          <w:r w:rsidRPr="00DF01CB">
            <w:rPr>
              <w:rFonts w:ascii="Arial" w:hAnsi="Arial" w:cs="Arial"/>
              <w:sz w:val="18"/>
              <w:szCs w:val="18"/>
            </w:rPr>
            <w:t>Reference:  CS_WI_</w:t>
          </w:r>
          <w:r w:rsidR="00E60B2E" w:rsidRPr="00E60B2E">
            <w:rPr>
              <w:rFonts w:ascii="Arial" w:hAnsi="Arial" w:cs="Arial"/>
              <w:sz w:val="18"/>
              <w:szCs w:val="18"/>
            </w:rPr>
            <w:t>RA0307</w:t>
          </w:r>
        </w:p>
      </w:tc>
    </w:tr>
    <w:tr w:rsidR="008C7D0A" w:rsidRPr="00893ECA" w14:paraId="1461EB33" w14:textId="77777777" w:rsidTr="00327295">
      <w:tc>
        <w:tcPr>
          <w:tcW w:w="6588" w:type="dxa"/>
        </w:tcPr>
        <w:p w14:paraId="755136D9" w14:textId="7BF2E6A9" w:rsidR="008C7D0A" w:rsidRPr="00893ECA" w:rsidRDefault="008C7D0A" w:rsidP="00327295">
          <w:pPr>
            <w:pStyle w:val="Footer"/>
            <w:ind w:left="-100"/>
            <w:rPr>
              <w:rFonts w:ascii="Arial" w:hAnsi="Arial" w:cs="Arial"/>
              <w:sz w:val="18"/>
              <w:szCs w:val="18"/>
            </w:rPr>
          </w:pPr>
          <w:r w:rsidRPr="00893ECA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703C7">
            <w:rPr>
              <w:rFonts w:ascii="Arial" w:hAnsi="Arial" w:cs="Arial"/>
              <w:sz w:val="18"/>
              <w:szCs w:val="18"/>
            </w:rPr>
            <w:t>01</w:t>
          </w:r>
          <w:r w:rsidR="008B4130">
            <w:rPr>
              <w:rFonts w:ascii="Arial" w:hAnsi="Arial" w:cs="Arial"/>
              <w:sz w:val="18"/>
              <w:szCs w:val="18"/>
            </w:rPr>
            <w:t>Mar</w:t>
          </w:r>
          <w:r w:rsidR="00153997">
            <w:rPr>
              <w:rFonts w:ascii="Arial" w:hAnsi="Arial" w:cs="Arial"/>
              <w:sz w:val="18"/>
              <w:szCs w:val="18"/>
            </w:rPr>
            <w:t>202</w:t>
          </w:r>
          <w:r w:rsidR="006703C7">
            <w:rPr>
              <w:rFonts w:ascii="Arial" w:hAnsi="Arial" w:cs="Arial"/>
              <w:sz w:val="18"/>
              <w:szCs w:val="18"/>
            </w:rPr>
            <w:t>3</w:t>
          </w:r>
        </w:p>
      </w:tc>
      <w:tc>
        <w:tcPr>
          <w:tcW w:w="2592" w:type="dxa"/>
        </w:tcPr>
        <w:p w14:paraId="47B20B22" w14:textId="77777777" w:rsidR="008C7D0A" w:rsidRPr="00893ECA" w:rsidRDefault="008C7D0A" w:rsidP="008C7D0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B88C0D2" w14:textId="26FAC608" w:rsidR="00B8055A" w:rsidRPr="00EC321F" w:rsidRDefault="008C7D0A" w:rsidP="00B8055A">
    <w:pPr>
      <w:pStyle w:val="Footer"/>
      <w:rPr>
        <w:rFonts w:ascii="Arial" w:hAnsi="Arial" w:cs="Arial"/>
        <w:sz w:val="16"/>
        <w:szCs w:val="16"/>
      </w:rPr>
    </w:pPr>
    <w:r w:rsidRPr="00893ECA">
      <w:rPr>
        <w:rStyle w:val="PageNumber"/>
        <w:rFonts w:ascii="Arial" w:hAnsi="Arial" w:cs="Arial"/>
        <w:sz w:val="16"/>
        <w:szCs w:val="16"/>
      </w:rPr>
      <w:t xml:space="preserve">Copyright © </w:t>
    </w:r>
    <w:r w:rsidR="000A69C1">
      <w:rPr>
        <w:rStyle w:val="PageNumber"/>
        <w:rFonts w:ascii="Arial" w:hAnsi="Arial" w:cs="Arial"/>
        <w:sz w:val="16"/>
        <w:szCs w:val="16"/>
      </w:rPr>
      <w:t>2023</w:t>
    </w:r>
    <w:r w:rsidR="00C67210">
      <w:rPr>
        <w:rStyle w:val="PageNumber"/>
        <w:rFonts w:ascii="Arial" w:hAnsi="Arial" w:cs="Arial"/>
        <w:sz w:val="16"/>
        <w:szCs w:val="16"/>
      </w:rPr>
      <w:t>.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6FB24" w14:textId="77777777" w:rsidR="00B045AF" w:rsidRDefault="00B045AF">
      <w:r>
        <w:separator/>
      </w:r>
    </w:p>
  </w:footnote>
  <w:footnote w:type="continuationSeparator" w:id="0">
    <w:p w14:paraId="2D925110" w14:textId="77777777" w:rsidR="00B045AF" w:rsidRDefault="00B04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DF01CB" w:rsidRPr="008F0353" w14:paraId="3523232F" w14:textId="77777777" w:rsidTr="0032729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1898377F" w14:textId="77777777" w:rsidR="00DF01CB" w:rsidRDefault="008C7D0A" w:rsidP="00DF01CB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0B1A12E" wp14:editId="698152DA">
                <wp:extent cx="2314286" cy="666667"/>
                <wp:effectExtent l="0" t="0" r="0" b="63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295CA2C" w14:textId="36B81284" w:rsidR="00DF01CB" w:rsidRPr="00EC321F" w:rsidRDefault="00875DBB" w:rsidP="00327295">
          <w:pPr>
            <w:ind w:left="-10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Self</w:t>
          </w:r>
          <w:r w:rsidR="00E32CD9">
            <w:rPr>
              <w:rFonts w:ascii="Arial" w:hAnsi="Arial" w:cs="Arial"/>
              <w:bCs/>
              <w:sz w:val="20"/>
              <w:szCs w:val="20"/>
            </w:rPr>
            <w:t>-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Identification </w:t>
          </w:r>
          <w:r w:rsidR="00E32CD9">
            <w:rPr>
              <w:rFonts w:ascii="Arial" w:hAnsi="Arial" w:cs="Arial"/>
              <w:bCs/>
              <w:sz w:val="20"/>
              <w:szCs w:val="20"/>
            </w:rPr>
            <w:t>Form (</w:t>
          </w:r>
          <w:r w:rsidR="002A41BB">
            <w:rPr>
              <w:rFonts w:ascii="Arial" w:hAnsi="Arial" w:cs="Arial"/>
              <w:bCs/>
              <w:sz w:val="20"/>
              <w:szCs w:val="20"/>
            </w:rPr>
            <w:t>IQVIA-</w:t>
          </w:r>
          <w:r w:rsidR="00E32CD9">
            <w:rPr>
              <w:rFonts w:ascii="Arial" w:hAnsi="Arial" w:cs="Arial"/>
              <w:bCs/>
              <w:sz w:val="20"/>
              <w:szCs w:val="20"/>
            </w:rPr>
            <w:t>SIDF)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79B4F3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31FCC9B" w14:textId="77777777" w:rsidR="00DF01CB" w:rsidRPr="008F0353" w:rsidRDefault="00DF01CB" w:rsidP="00DF0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F93997" w14:textId="29497644" w:rsidR="00DF01CB" w:rsidRPr="008F0353" w:rsidRDefault="00DF01CB" w:rsidP="00327295">
          <w:pPr>
            <w:ind w:right="-37"/>
            <w:jc w:val="right"/>
            <w:rPr>
              <w:rFonts w:ascii="Arial" w:hAnsi="Arial" w:cs="Arial"/>
              <w:sz w:val="20"/>
              <w:szCs w:val="20"/>
            </w:rPr>
          </w:pP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8C7D0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8F0353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737609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775075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00986F0" w14:textId="77777777" w:rsidR="00DF01CB" w:rsidRDefault="00DF01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029A7"/>
    <w:rsid w:val="00012F33"/>
    <w:rsid w:val="000218A8"/>
    <w:rsid w:val="0003032A"/>
    <w:rsid w:val="00032856"/>
    <w:rsid w:val="000341A2"/>
    <w:rsid w:val="00036190"/>
    <w:rsid w:val="0004508F"/>
    <w:rsid w:val="00046D5A"/>
    <w:rsid w:val="00054DF2"/>
    <w:rsid w:val="0006605F"/>
    <w:rsid w:val="000712FB"/>
    <w:rsid w:val="00094E1A"/>
    <w:rsid w:val="000959B3"/>
    <w:rsid w:val="000A5562"/>
    <w:rsid w:val="000A67BA"/>
    <w:rsid w:val="000A69C1"/>
    <w:rsid w:val="000B1011"/>
    <w:rsid w:val="000C0F3E"/>
    <w:rsid w:val="000C2523"/>
    <w:rsid w:val="000C5011"/>
    <w:rsid w:val="000E72F4"/>
    <w:rsid w:val="000E7ED7"/>
    <w:rsid w:val="000F1C85"/>
    <w:rsid w:val="000F7785"/>
    <w:rsid w:val="00100228"/>
    <w:rsid w:val="00112969"/>
    <w:rsid w:val="001153CE"/>
    <w:rsid w:val="001219A4"/>
    <w:rsid w:val="001235F5"/>
    <w:rsid w:val="0013126C"/>
    <w:rsid w:val="001336F4"/>
    <w:rsid w:val="00135627"/>
    <w:rsid w:val="001402CD"/>
    <w:rsid w:val="00146581"/>
    <w:rsid w:val="00153997"/>
    <w:rsid w:val="00156F6F"/>
    <w:rsid w:val="00163D28"/>
    <w:rsid w:val="0016681E"/>
    <w:rsid w:val="00172AB5"/>
    <w:rsid w:val="0018531E"/>
    <w:rsid w:val="001A130B"/>
    <w:rsid w:val="001A2567"/>
    <w:rsid w:val="001A2E28"/>
    <w:rsid w:val="001A40A6"/>
    <w:rsid w:val="001A79B2"/>
    <w:rsid w:val="001B6B7C"/>
    <w:rsid w:val="001C7F78"/>
    <w:rsid w:val="001D2894"/>
    <w:rsid w:val="001F604B"/>
    <w:rsid w:val="002049EB"/>
    <w:rsid w:val="00216963"/>
    <w:rsid w:val="00227F99"/>
    <w:rsid w:val="002339B5"/>
    <w:rsid w:val="00240423"/>
    <w:rsid w:val="002603E7"/>
    <w:rsid w:val="0028191C"/>
    <w:rsid w:val="00286F3B"/>
    <w:rsid w:val="00296DD7"/>
    <w:rsid w:val="002A41BB"/>
    <w:rsid w:val="002B2EC4"/>
    <w:rsid w:val="002D47C8"/>
    <w:rsid w:val="002D4AFD"/>
    <w:rsid w:val="002E5969"/>
    <w:rsid w:val="00312E6E"/>
    <w:rsid w:val="00314E21"/>
    <w:rsid w:val="003217B7"/>
    <w:rsid w:val="00324B0B"/>
    <w:rsid w:val="00326452"/>
    <w:rsid w:val="00327295"/>
    <w:rsid w:val="003434C2"/>
    <w:rsid w:val="00361C9B"/>
    <w:rsid w:val="00362230"/>
    <w:rsid w:val="00373C17"/>
    <w:rsid w:val="00376260"/>
    <w:rsid w:val="00390AB8"/>
    <w:rsid w:val="00396AC8"/>
    <w:rsid w:val="00397047"/>
    <w:rsid w:val="003B402B"/>
    <w:rsid w:val="003C54A4"/>
    <w:rsid w:val="003E4D1B"/>
    <w:rsid w:val="00404734"/>
    <w:rsid w:val="004209CD"/>
    <w:rsid w:val="00471B3B"/>
    <w:rsid w:val="0047239C"/>
    <w:rsid w:val="00480D54"/>
    <w:rsid w:val="00481F18"/>
    <w:rsid w:val="004926C2"/>
    <w:rsid w:val="004B04A1"/>
    <w:rsid w:val="004B082E"/>
    <w:rsid w:val="004B1EFD"/>
    <w:rsid w:val="004B276B"/>
    <w:rsid w:val="004D3982"/>
    <w:rsid w:val="005008FE"/>
    <w:rsid w:val="00511B13"/>
    <w:rsid w:val="00532E35"/>
    <w:rsid w:val="00537FD9"/>
    <w:rsid w:val="00544314"/>
    <w:rsid w:val="00547D3A"/>
    <w:rsid w:val="00555D20"/>
    <w:rsid w:val="00561363"/>
    <w:rsid w:val="0056235A"/>
    <w:rsid w:val="005823CB"/>
    <w:rsid w:val="005A1EA6"/>
    <w:rsid w:val="005E5079"/>
    <w:rsid w:val="005F0E0D"/>
    <w:rsid w:val="005F1CBC"/>
    <w:rsid w:val="00604E57"/>
    <w:rsid w:val="00613C10"/>
    <w:rsid w:val="00621010"/>
    <w:rsid w:val="00626646"/>
    <w:rsid w:val="0063087F"/>
    <w:rsid w:val="00631429"/>
    <w:rsid w:val="00640A41"/>
    <w:rsid w:val="00646070"/>
    <w:rsid w:val="0066463D"/>
    <w:rsid w:val="006703C7"/>
    <w:rsid w:val="006745BC"/>
    <w:rsid w:val="00694BAE"/>
    <w:rsid w:val="006B047F"/>
    <w:rsid w:val="006B4702"/>
    <w:rsid w:val="006D67E6"/>
    <w:rsid w:val="006F60D0"/>
    <w:rsid w:val="00705CBD"/>
    <w:rsid w:val="00735B0D"/>
    <w:rsid w:val="00737609"/>
    <w:rsid w:val="00765215"/>
    <w:rsid w:val="00767FCF"/>
    <w:rsid w:val="00775075"/>
    <w:rsid w:val="00776C11"/>
    <w:rsid w:val="007A5363"/>
    <w:rsid w:val="007D1D52"/>
    <w:rsid w:val="007D46ED"/>
    <w:rsid w:val="007D4EAD"/>
    <w:rsid w:val="00813772"/>
    <w:rsid w:val="0081757B"/>
    <w:rsid w:val="00824962"/>
    <w:rsid w:val="008519EB"/>
    <w:rsid w:val="00860A59"/>
    <w:rsid w:val="00875DBB"/>
    <w:rsid w:val="00876272"/>
    <w:rsid w:val="00876887"/>
    <w:rsid w:val="00881AA9"/>
    <w:rsid w:val="00881AF8"/>
    <w:rsid w:val="008831D5"/>
    <w:rsid w:val="00891481"/>
    <w:rsid w:val="00892319"/>
    <w:rsid w:val="00893084"/>
    <w:rsid w:val="00895310"/>
    <w:rsid w:val="00896556"/>
    <w:rsid w:val="008A7622"/>
    <w:rsid w:val="008B21BC"/>
    <w:rsid w:val="008B4130"/>
    <w:rsid w:val="008C7D0A"/>
    <w:rsid w:val="0090223C"/>
    <w:rsid w:val="0091504A"/>
    <w:rsid w:val="0092776C"/>
    <w:rsid w:val="00931E3F"/>
    <w:rsid w:val="009377B5"/>
    <w:rsid w:val="00941C3B"/>
    <w:rsid w:val="00984950"/>
    <w:rsid w:val="0099280D"/>
    <w:rsid w:val="0099575E"/>
    <w:rsid w:val="009E78E2"/>
    <w:rsid w:val="00A11CC7"/>
    <w:rsid w:val="00A22C57"/>
    <w:rsid w:val="00A308DE"/>
    <w:rsid w:val="00A32B1C"/>
    <w:rsid w:val="00A34FE0"/>
    <w:rsid w:val="00A3604D"/>
    <w:rsid w:val="00A36D07"/>
    <w:rsid w:val="00A62977"/>
    <w:rsid w:val="00A8665E"/>
    <w:rsid w:val="00AA00DB"/>
    <w:rsid w:val="00AA322A"/>
    <w:rsid w:val="00AB06CF"/>
    <w:rsid w:val="00AB361D"/>
    <w:rsid w:val="00AB4F52"/>
    <w:rsid w:val="00AB526A"/>
    <w:rsid w:val="00AE4E14"/>
    <w:rsid w:val="00AF4EFE"/>
    <w:rsid w:val="00B045AF"/>
    <w:rsid w:val="00B167F1"/>
    <w:rsid w:val="00B16D17"/>
    <w:rsid w:val="00B261DD"/>
    <w:rsid w:val="00B30390"/>
    <w:rsid w:val="00B30F62"/>
    <w:rsid w:val="00B3224B"/>
    <w:rsid w:val="00B323D0"/>
    <w:rsid w:val="00B3294E"/>
    <w:rsid w:val="00B423DE"/>
    <w:rsid w:val="00B53D37"/>
    <w:rsid w:val="00B67A75"/>
    <w:rsid w:val="00B7164E"/>
    <w:rsid w:val="00B72363"/>
    <w:rsid w:val="00B7455A"/>
    <w:rsid w:val="00B74628"/>
    <w:rsid w:val="00B74A34"/>
    <w:rsid w:val="00B8055A"/>
    <w:rsid w:val="00B8158A"/>
    <w:rsid w:val="00BB6B12"/>
    <w:rsid w:val="00BC14DA"/>
    <w:rsid w:val="00BC3C22"/>
    <w:rsid w:val="00BD19C4"/>
    <w:rsid w:val="00BD3962"/>
    <w:rsid w:val="00BD6C31"/>
    <w:rsid w:val="00BE007D"/>
    <w:rsid w:val="00BF0D6D"/>
    <w:rsid w:val="00C01465"/>
    <w:rsid w:val="00C643BD"/>
    <w:rsid w:val="00C67210"/>
    <w:rsid w:val="00C676D1"/>
    <w:rsid w:val="00C82C11"/>
    <w:rsid w:val="00C90C95"/>
    <w:rsid w:val="00C92BE4"/>
    <w:rsid w:val="00C96C34"/>
    <w:rsid w:val="00C97A65"/>
    <w:rsid w:val="00CA0C81"/>
    <w:rsid w:val="00CB1CF8"/>
    <w:rsid w:val="00CC5CB2"/>
    <w:rsid w:val="00CE76DA"/>
    <w:rsid w:val="00CF60FD"/>
    <w:rsid w:val="00D034AE"/>
    <w:rsid w:val="00D17159"/>
    <w:rsid w:val="00D176FC"/>
    <w:rsid w:val="00D23FA0"/>
    <w:rsid w:val="00D34700"/>
    <w:rsid w:val="00D56C73"/>
    <w:rsid w:val="00D7795D"/>
    <w:rsid w:val="00D932A6"/>
    <w:rsid w:val="00D94CEC"/>
    <w:rsid w:val="00D96FF8"/>
    <w:rsid w:val="00DB147D"/>
    <w:rsid w:val="00DB36FB"/>
    <w:rsid w:val="00DE6F30"/>
    <w:rsid w:val="00DF01CB"/>
    <w:rsid w:val="00E065CD"/>
    <w:rsid w:val="00E11D77"/>
    <w:rsid w:val="00E21B34"/>
    <w:rsid w:val="00E27723"/>
    <w:rsid w:val="00E31539"/>
    <w:rsid w:val="00E31C12"/>
    <w:rsid w:val="00E32CD9"/>
    <w:rsid w:val="00E45B70"/>
    <w:rsid w:val="00E60590"/>
    <w:rsid w:val="00E60B2E"/>
    <w:rsid w:val="00E62347"/>
    <w:rsid w:val="00E70F75"/>
    <w:rsid w:val="00E7447F"/>
    <w:rsid w:val="00E764D7"/>
    <w:rsid w:val="00E84AD7"/>
    <w:rsid w:val="00EA4A5E"/>
    <w:rsid w:val="00EB012A"/>
    <w:rsid w:val="00EB6CD2"/>
    <w:rsid w:val="00EC2A94"/>
    <w:rsid w:val="00EC74AD"/>
    <w:rsid w:val="00EF191C"/>
    <w:rsid w:val="00EF549F"/>
    <w:rsid w:val="00F23DC0"/>
    <w:rsid w:val="00F53968"/>
    <w:rsid w:val="00F62E6C"/>
    <w:rsid w:val="00F6314C"/>
    <w:rsid w:val="00F70E9C"/>
    <w:rsid w:val="00F72EDA"/>
    <w:rsid w:val="00F73D41"/>
    <w:rsid w:val="00F75598"/>
    <w:rsid w:val="00F77C81"/>
    <w:rsid w:val="00F83A16"/>
    <w:rsid w:val="00F944E1"/>
    <w:rsid w:val="00F94C45"/>
    <w:rsid w:val="00FA6C08"/>
    <w:rsid w:val="00FA7DC7"/>
    <w:rsid w:val="00FC2102"/>
    <w:rsid w:val="00FC6326"/>
    <w:rsid w:val="00FC6556"/>
    <w:rsid w:val="00FD50C2"/>
    <w:rsid w:val="00FE2599"/>
    <w:rsid w:val="00FE636C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6CB52"/>
  <w15:docId w15:val="{E31C9FCD-2745-4AC9-A77A-C42A560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19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91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91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19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1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A3CA89911FC84E9067FE674EACAF30" ma:contentTypeVersion="6" ma:contentTypeDescription="Create a new document." ma:contentTypeScope="" ma:versionID="4821376becd2c870eea460622f3bd788">
  <xsd:schema xmlns:xsd="http://www.w3.org/2001/XMLSchema" xmlns:xs="http://www.w3.org/2001/XMLSchema" xmlns:p="http://schemas.microsoft.com/office/2006/metadata/properties" xmlns:ns2="6c8e4475-b9f4-48e2-9eb3-d3512d7de1c8" xmlns:ns3="ae04cde0-ddbe-4013-97e5-7a5f61c8ba39" targetNamespace="http://schemas.microsoft.com/office/2006/metadata/properties" ma:root="true" ma:fieldsID="00aeeb91c1aaad0121e3d38db13ae683" ns2:_="" ns3:_="">
    <xsd:import namespace="6c8e4475-b9f4-48e2-9eb3-d3512d7de1c8"/>
    <xsd:import namespace="ae04cde0-ddbe-4013-97e5-7a5f61c8ba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e4475-b9f4-48e2-9eb3-d3512d7de1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4cde0-ddbe-4013-97e5-7a5f61c8ba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9B0B01-4F11-40E0-BEE2-3A4CCCA23B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4B4979-2857-4C8F-94FE-17201FB3BC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8e4475-b9f4-48e2-9eb3-d3512d7de1c8"/>
    <ds:schemaRef ds:uri="ae04cde0-ddbe-4013-97e5-7a5f61c8ba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809628-EEED-48AF-A9BF-FF15B9B996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0D8123-BD7B-4973-A217-497EC0B3511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McMahon, Brian</cp:lastModifiedBy>
  <cp:revision>4</cp:revision>
  <cp:lastPrinted>2008-10-03T14:55:00Z</cp:lastPrinted>
  <dcterms:created xsi:type="dcterms:W3CDTF">2023-01-13T16:12:00Z</dcterms:created>
  <dcterms:modified xsi:type="dcterms:W3CDTF">2023-01-23T18:42:00Z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0x01010044A3CA89911FC84E9067FE674EACAF30</vt:lpwstr>
  </property>
</Properties>
</file>