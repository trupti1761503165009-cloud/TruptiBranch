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4C0C6" w14:textId="77777777" w:rsidR="00D7692E" w:rsidRPr="00D7692E" w:rsidRDefault="00D7692E" w:rsidP="00D7692E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  <w:r w:rsidRPr="00D7692E">
        <w:rPr>
          <w:rFonts w:ascii="Calibri" w:eastAsia="Calibri" w:hAnsi="Calibri"/>
          <w:b/>
          <w:bCs/>
          <w:sz w:val="32"/>
          <w:szCs w:val="32"/>
          <w:u w:val="single"/>
        </w:rPr>
        <w:t>IQVIA Establishment Registration Form</w:t>
      </w: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"/>
        <w:gridCol w:w="3966"/>
        <w:gridCol w:w="2551"/>
        <w:gridCol w:w="2201"/>
      </w:tblGrid>
      <w:tr w:rsidR="00D7692E" w:rsidRPr="00D7692E" w14:paraId="3B91C391" w14:textId="77777777" w:rsidTr="000952C7">
        <w:trPr>
          <w:trHeight w:val="468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FA42FAA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Doc</w:t>
            </w:r>
          </w:p>
        </w:tc>
        <w:tc>
          <w:tcPr>
            <w:tcW w:w="1993" w:type="pct"/>
            <w:shd w:val="clear" w:color="auto" w:fill="auto"/>
            <w:noWrap/>
            <w:vAlign w:val="center"/>
            <w:hideMark/>
          </w:tcPr>
          <w:p w14:paraId="08C56E65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SPL Submission Type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1928BFE2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pct"/>
            <w:shd w:val="clear" w:color="auto" w:fill="auto"/>
            <w:vAlign w:val="bottom"/>
          </w:tcPr>
          <w:p w14:paraId="4B55F481" w14:textId="77777777" w:rsidR="00D7692E" w:rsidRPr="00D7692E" w:rsidRDefault="00D7692E" w:rsidP="00D7692E">
            <w:pPr>
              <w:ind w:firstLineChars="200" w:firstLine="402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D7692E" w:rsidRPr="00D7692E" w14:paraId="63C52A5C" w14:textId="77777777" w:rsidTr="000952C7">
        <w:trPr>
          <w:trHeight w:val="29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62086F2F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vAlign w:val="center"/>
            <w:hideMark/>
          </w:tcPr>
          <w:p w14:paraId="789E5249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SPL Revision Date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6CC7B02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43BDCF44" w14:textId="77777777" w:rsidR="00D7692E" w:rsidRPr="00D7692E" w:rsidRDefault="00D7692E" w:rsidP="00D7692E">
            <w:pPr>
              <w:ind w:firstLineChars="200" w:firstLine="4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4D5F1AA4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DF6F047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Registrant</w:t>
            </w:r>
          </w:p>
        </w:tc>
        <w:tc>
          <w:tcPr>
            <w:tcW w:w="1993" w:type="pct"/>
            <w:shd w:val="clear" w:color="auto" w:fill="auto"/>
            <w:noWrap/>
            <w:hideMark/>
          </w:tcPr>
          <w:p w14:paraId="256C9A01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525CD36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4E271BB7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96190F" w14:paraId="3623786D" w14:textId="77777777" w:rsidTr="000952C7">
        <w:trPr>
          <w:trHeight w:val="31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48DD347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5FEF327E" w14:textId="77777777" w:rsidR="00D7692E" w:rsidRPr="0096190F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7670F498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219" w:type="pct"/>
            <w:shd w:val="clear" w:color="auto" w:fill="auto"/>
            <w:noWrap/>
            <w:vAlign w:val="center"/>
            <w:hideMark/>
          </w:tcPr>
          <w:p w14:paraId="66646FD7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</w:p>
        </w:tc>
      </w:tr>
      <w:tr w:rsidR="00D7692E" w:rsidRPr="00D7692E" w14:paraId="109A2BB9" w14:textId="77777777" w:rsidTr="000952C7">
        <w:trPr>
          <w:trHeight w:val="28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09CFC7F7" w14:textId="77777777" w:rsidR="00D7692E" w:rsidRPr="0096190F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03370475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Name</w:t>
            </w:r>
          </w:p>
        </w:tc>
        <w:tc>
          <w:tcPr>
            <w:tcW w:w="1406" w:type="pct"/>
            <w:shd w:val="clear" w:color="auto" w:fill="auto"/>
            <w:hideMark/>
          </w:tcPr>
          <w:p w14:paraId="70B2B90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1371D236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3A77C9C9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058C2457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C5ABFB2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406" w:type="pct"/>
            <w:shd w:val="clear" w:color="auto" w:fill="auto"/>
            <w:hideMark/>
          </w:tcPr>
          <w:p w14:paraId="7079024D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6D5A40E0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1FDF541F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2084F9F7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28763952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406" w:type="pct"/>
            <w:shd w:val="clear" w:color="auto" w:fill="auto"/>
            <w:vAlign w:val="bottom"/>
            <w:hideMark/>
          </w:tcPr>
          <w:p w14:paraId="5A81C84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3FEDC65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06976075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5AAF28A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1A278AB3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Street Address</w:t>
            </w:r>
          </w:p>
        </w:tc>
        <w:tc>
          <w:tcPr>
            <w:tcW w:w="1406" w:type="pct"/>
            <w:shd w:val="clear" w:color="auto" w:fill="auto"/>
            <w:hideMark/>
          </w:tcPr>
          <w:p w14:paraId="7A00C473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0A7D5E4D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0E044FFA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785C099E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DE9FD89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406" w:type="pct"/>
            <w:shd w:val="clear" w:color="auto" w:fill="auto"/>
            <w:hideMark/>
          </w:tcPr>
          <w:p w14:paraId="14B07CD0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51B0FDC5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2B87C2D7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67CE264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1005F57E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State (U.S.) or</w:t>
            </w:r>
          </w:p>
        </w:tc>
        <w:tc>
          <w:tcPr>
            <w:tcW w:w="1406" w:type="pct"/>
            <w:shd w:val="clear" w:color="auto" w:fill="auto"/>
            <w:hideMark/>
          </w:tcPr>
          <w:p w14:paraId="4FA78A1C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696A3BDF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7A21D31C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124A6A01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BD16F2C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Province/State (non-U.S.)</w:t>
            </w:r>
          </w:p>
        </w:tc>
        <w:tc>
          <w:tcPr>
            <w:tcW w:w="1406" w:type="pct"/>
            <w:shd w:val="clear" w:color="auto" w:fill="auto"/>
            <w:hideMark/>
          </w:tcPr>
          <w:p w14:paraId="3CA2B769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49631B79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38244093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7EACD76C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7D14CFC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Postal Code</w:t>
            </w:r>
          </w:p>
        </w:tc>
        <w:tc>
          <w:tcPr>
            <w:tcW w:w="1406" w:type="pct"/>
            <w:shd w:val="clear" w:color="auto" w:fill="auto"/>
            <w:hideMark/>
          </w:tcPr>
          <w:p w14:paraId="4383380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1C099EF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27CF46EA" w14:textId="77777777" w:rsidTr="000952C7">
        <w:trPr>
          <w:trHeight w:val="27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61CE0EE2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391DD8E2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1406" w:type="pct"/>
            <w:shd w:val="clear" w:color="auto" w:fill="auto"/>
            <w:hideMark/>
          </w:tcPr>
          <w:p w14:paraId="49161557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6F3D9021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7692E" w:rsidRPr="00D7692E" w14:paraId="22F8B05B" w14:textId="77777777" w:rsidTr="000952C7">
        <w:trPr>
          <w:trHeight w:val="290"/>
        </w:trPr>
        <w:tc>
          <w:tcPr>
            <w:tcW w:w="2375" w:type="pct"/>
            <w:gridSpan w:val="2"/>
            <w:shd w:val="clear" w:color="auto" w:fill="auto"/>
            <w:noWrap/>
            <w:vAlign w:val="center"/>
            <w:hideMark/>
          </w:tcPr>
          <w:p w14:paraId="55E03B79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Enter one or more Establishments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16568134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1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0FA75F1E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2</w:t>
            </w:r>
          </w:p>
        </w:tc>
      </w:tr>
      <w:tr w:rsidR="00D7692E" w:rsidRPr="00D7692E" w14:paraId="174ADC27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39925E36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Establishment</w:t>
            </w:r>
          </w:p>
        </w:tc>
        <w:tc>
          <w:tcPr>
            <w:tcW w:w="1993" w:type="pct"/>
            <w:shd w:val="clear" w:color="auto" w:fill="auto"/>
            <w:noWrap/>
            <w:hideMark/>
          </w:tcPr>
          <w:p w14:paraId="3F351E93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73E2C8E3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5E41A459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96190F" w14:paraId="575F83CD" w14:textId="77777777" w:rsidTr="000952C7">
        <w:trPr>
          <w:trHeight w:val="30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2DEC7446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3356C6E" w14:textId="77777777" w:rsidR="00D7692E" w:rsidRPr="0096190F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138DB159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3DD960B3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D7692E" w:rsidRPr="00D7692E" w14:paraId="50D2C6D9" w14:textId="77777777" w:rsidTr="000952C7">
        <w:trPr>
          <w:trHeight w:val="27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065021F9" w14:textId="77777777" w:rsidR="00D7692E" w:rsidRPr="0096190F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B340068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FEI Number </w:t>
            </w:r>
            <w:r w:rsidRPr="00D7692E">
              <w:rPr>
                <w:rFonts w:ascii="Calibri" w:hAnsi="Calibri" w:cs="Calibri"/>
                <w:sz w:val="20"/>
                <w:szCs w:val="20"/>
              </w:rPr>
              <w:t>("</w:t>
            </w:r>
            <w:proofErr w:type="spellStart"/>
            <w:r w:rsidRPr="00D7692E">
              <w:rPr>
                <w:rFonts w:ascii="Calibri" w:hAnsi="Calibri" w:cs="Calibri"/>
                <w:sz w:val="20"/>
                <w:szCs w:val="20"/>
              </w:rPr>
              <w:t>Estab</w:t>
            </w:r>
            <w:proofErr w:type="spellEnd"/>
            <w:r w:rsidRPr="00D7692E">
              <w:rPr>
                <w:rFonts w:ascii="Calibri" w:hAnsi="Calibri" w:cs="Calibri"/>
                <w:sz w:val="20"/>
                <w:szCs w:val="20"/>
              </w:rPr>
              <w:t>. Registration No.")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25008367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1FBDD64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3415BA26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4123573C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03D681ED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57430E81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4290478D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4A5483B1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40931A0C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65B1AD2" w14:textId="77777777" w:rsidR="00D7692E" w:rsidRPr="00D7692E" w:rsidRDefault="00D7692E" w:rsidP="00D7692E">
            <w:pPr>
              <w:ind w:firstLineChars="400" w:firstLine="803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Qualifier</w:t>
            </w:r>
            <w:r w:rsidRPr="00D7692E">
              <w:rPr>
                <w:rFonts w:ascii="Calibri" w:hAnsi="Calibri" w:cs="Calibri"/>
                <w:sz w:val="20"/>
                <w:szCs w:val="20"/>
              </w:rPr>
              <w:t xml:space="preserve"> (required)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5020C9AC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14E5AE1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152E6F6D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274D0740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511BF5F2" w14:textId="77777777" w:rsidR="00D7692E" w:rsidRPr="00D7692E" w:rsidRDefault="00D7692E" w:rsidP="00D7692E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Qualifier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38B71AA2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63858AE5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C97FB57" w14:textId="77777777" w:rsidTr="000952C7">
        <w:trPr>
          <w:trHeight w:val="27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31756238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F45CBF7" w14:textId="77777777" w:rsidR="00D7692E" w:rsidRPr="00D7692E" w:rsidRDefault="00D7692E" w:rsidP="00D7692E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Qualifier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33AEC9D4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538190AC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38A4D118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D91FED0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4E952F8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  <w:r w:rsidRPr="00D7692E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4620D307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744C92B3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6F7B7905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25F64722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413ACC7" w14:textId="77777777" w:rsidR="00D7692E" w:rsidRPr="00D7692E" w:rsidRDefault="00D7692E" w:rsidP="00D7692E">
            <w:pPr>
              <w:ind w:firstLineChars="400" w:firstLine="803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Qualifier</w:t>
            </w:r>
            <w:r w:rsidRPr="00D7692E">
              <w:rPr>
                <w:rFonts w:ascii="Calibri" w:hAnsi="Calibri" w:cs="Calibri"/>
                <w:sz w:val="20"/>
                <w:szCs w:val="20"/>
              </w:rPr>
              <w:t xml:space="preserve"> (required if applicable)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31D84ECC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5253AF5E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6050DCA2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6EDEA6C8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EB12B22" w14:textId="77777777" w:rsidR="00D7692E" w:rsidRPr="00D7692E" w:rsidRDefault="00D7692E" w:rsidP="00D7692E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Qualifier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1DD0A786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68B77002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75B12088" w14:textId="77777777" w:rsidTr="000952C7">
        <w:trPr>
          <w:trHeight w:val="27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192D1FE0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32C92DD" w14:textId="77777777" w:rsidR="00D7692E" w:rsidRPr="00D7692E" w:rsidRDefault="00D7692E" w:rsidP="00D7692E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Qualifier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100B14DC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142BF70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0C34E8E9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273A02CF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78A8D59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Street Address</w:t>
            </w:r>
          </w:p>
        </w:tc>
        <w:tc>
          <w:tcPr>
            <w:tcW w:w="1406" w:type="pct"/>
            <w:shd w:val="clear" w:color="auto" w:fill="auto"/>
            <w:hideMark/>
          </w:tcPr>
          <w:p w14:paraId="195D7A7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323090EF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155CEBB7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64D7DC14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822D643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406" w:type="pct"/>
            <w:shd w:val="clear" w:color="auto" w:fill="auto"/>
            <w:hideMark/>
          </w:tcPr>
          <w:p w14:paraId="7B82B0DD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5FC7F709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498097EC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28CB7DFC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21ACF05C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State (U.S.) or</w:t>
            </w:r>
          </w:p>
        </w:tc>
        <w:tc>
          <w:tcPr>
            <w:tcW w:w="1406" w:type="pct"/>
            <w:shd w:val="clear" w:color="auto" w:fill="auto"/>
            <w:hideMark/>
          </w:tcPr>
          <w:p w14:paraId="028DBBA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12650BC1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46E26E26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65511B0A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3873475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Province/State (non-U.S.)</w:t>
            </w:r>
          </w:p>
        </w:tc>
        <w:tc>
          <w:tcPr>
            <w:tcW w:w="1406" w:type="pct"/>
            <w:shd w:val="clear" w:color="auto" w:fill="auto"/>
            <w:hideMark/>
          </w:tcPr>
          <w:p w14:paraId="24F466F0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4F1DD78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097B707D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77A8774D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14F5BA77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Postal Code</w:t>
            </w:r>
          </w:p>
        </w:tc>
        <w:tc>
          <w:tcPr>
            <w:tcW w:w="1406" w:type="pct"/>
            <w:shd w:val="clear" w:color="auto" w:fill="auto"/>
            <w:hideMark/>
          </w:tcPr>
          <w:p w14:paraId="31FF1384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219C6FD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5EBA60B5" w14:textId="77777777" w:rsidTr="000952C7">
        <w:trPr>
          <w:trHeight w:val="27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F9715AB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2272C0B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1406" w:type="pct"/>
            <w:shd w:val="clear" w:color="auto" w:fill="auto"/>
            <w:hideMark/>
          </w:tcPr>
          <w:p w14:paraId="73D1838D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47B0A51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C0B35F3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vAlign w:val="center"/>
            <w:hideMark/>
          </w:tcPr>
          <w:p w14:paraId="2F1CFB89" w14:textId="382062F5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05EA934F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Name</w:t>
            </w:r>
          </w:p>
        </w:tc>
        <w:tc>
          <w:tcPr>
            <w:tcW w:w="1406" w:type="pct"/>
            <w:shd w:val="clear" w:color="auto" w:fill="auto"/>
            <w:hideMark/>
          </w:tcPr>
          <w:p w14:paraId="1321FDB1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1A0E276D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7DFA742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45216B57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2E1FCE0F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406" w:type="pct"/>
            <w:shd w:val="clear" w:color="auto" w:fill="auto"/>
            <w:hideMark/>
          </w:tcPr>
          <w:p w14:paraId="1530ED0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11027F70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63F560C8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4A2051F6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54F5330B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406" w:type="pct"/>
            <w:shd w:val="clear" w:color="auto" w:fill="auto"/>
            <w:vAlign w:val="bottom"/>
            <w:hideMark/>
          </w:tcPr>
          <w:p w14:paraId="5DB3FD51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5D0A01D6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0C09FDBB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78EC407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1B03258D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Street Address</w:t>
            </w:r>
          </w:p>
        </w:tc>
        <w:tc>
          <w:tcPr>
            <w:tcW w:w="1406" w:type="pct"/>
            <w:shd w:val="clear" w:color="auto" w:fill="auto"/>
            <w:hideMark/>
          </w:tcPr>
          <w:p w14:paraId="62C44001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1DD83F8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FAB35D3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7657A0AF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1ABC4ACB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406" w:type="pct"/>
            <w:shd w:val="clear" w:color="auto" w:fill="auto"/>
            <w:hideMark/>
          </w:tcPr>
          <w:p w14:paraId="448E12E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19781ADC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3BF007AD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63CB991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2A7C850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State (U.S.) or</w:t>
            </w:r>
          </w:p>
        </w:tc>
        <w:tc>
          <w:tcPr>
            <w:tcW w:w="1406" w:type="pct"/>
            <w:shd w:val="clear" w:color="auto" w:fill="auto"/>
            <w:hideMark/>
          </w:tcPr>
          <w:p w14:paraId="29BCA0B2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446D9B6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1A497C5C" w14:textId="77777777" w:rsidTr="000952C7">
        <w:trPr>
          <w:trHeight w:val="313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02634D58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369AE61C" w14:textId="5D93A863" w:rsidR="003A34B3" w:rsidRPr="008D7260" w:rsidRDefault="00D7692E" w:rsidP="00925C98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Province/State (non-U.S.)</w:t>
            </w:r>
          </w:p>
        </w:tc>
        <w:tc>
          <w:tcPr>
            <w:tcW w:w="1406" w:type="pct"/>
            <w:shd w:val="clear" w:color="auto" w:fill="auto"/>
            <w:hideMark/>
          </w:tcPr>
          <w:p w14:paraId="6F7AA267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4EB53F4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0A2A165E" w14:textId="77777777" w:rsidTr="000952C7">
        <w:trPr>
          <w:trHeight w:val="26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103488AD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A6C119D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Postal Code</w:t>
            </w:r>
          </w:p>
        </w:tc>
        <w:tc>
          <w:tcPr>
            <w:tcW w:w="1406" w:type="pct"/>
            <w:shd w:val="clear" w:color="auto" w:fill="auto"/>
            <w:hideMark/>
          </w:tcPr>
          <w:p w14:paraId="2EEC99C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45D4A77C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1DC578E" w14:textId="77777777" w:rsidTr="000952C7">
        <w:trPr>
          <w:trHeight w:val="27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0BA8D138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66F063E" w14:textId="77777777" w:rsidR="00D7692E" w:rsidRPr="00D7692E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1406" w:type="pct"/>
            <w:shd w:val="clear" w:color="auto" w:fill="auto"/>
            <w:hideMark/>
          </w:tcPr>
          <w:p w14:paraId="4C4F5B81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1B763BAF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0B2362C" w14:textId="77777777" w:rsidTr="000952C7">
        <w:trPr>
          <w:trHeight w:val="290"/>
        </w:trPr>
        <w:tc>
          <w:tcPr>
            <w:tcW w:w="2375" w:type="pct"/>
            <w:gridSpan w:val="2"/>
            <w:shd w:val="clear" w:color="auto" w:fill="auto"/>
            <w:noWrap/>
            <w:vAlign w:val="center"/>
            <w:hideMark/>
          </w:tcPr>
          <w:p w14:paraId="1D17B828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For Non-U.S. Establishments, enter a U.S. Agent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32009AA4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1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5C3963B0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2</w:t>
            </w:r>
          </w:p>
        </w:tc>
      </w:tr>
      <w:tr w:rsidR="00D7692E" w:rsidRPr="00D7692E" w14:paraId="77707C63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FD50AA7" w14:textId="22D939AE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U.S. Agent</w:t>
            </w:r>
          </w:p>
        </w:tc>
        <w:tc>
          <w:tcPr>
            <w:tcW w:w="1993" w:type="pct"/>
            <w:shd w:val="clear" w:color="auto" w:fill="auto"/>
            <w:noWrap/>
            <w:hideMark/>
          </w:tcPr>
          <w:p w14:paraId="5B068C3F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253F362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050DA49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96190F" w14:paraId="794D46F7" w14:textId="77777777" w:rsidTr="000952C7">
        <w:trPr>
          <w:trHeight w:val="30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3160D701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B2510B6" w14:textId="77777777" w:rsidR="00D7692E" w:rsidRPr="0096190F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07FEFDAC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5C566428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D7692E" w:rsidRPr="00D7692E" w14:paraId="0710E4F2" w14:textId="77777777" w:rsidTr="000952C7">
        <w:trPr>
          <w:trHeight w:val="28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24A87C46" w14:textId="77777777" w:rsidR="00D7692E" w:rsidRPr="0096190F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EB45DB9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Phone</w:t>
            </w:r>
          </w:p>
        </w:tc>
        <w:tc>
          <w:tcPr>
            <w:tcW w:w="1406" w:type="pct"/>
            <w:shd w:val="clear" w:color="auto" w:fill="auto"/>
            <w:hideMark/>
          </w:tcPr>
          <w:p w14:paraId="187C6950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77E0D323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1A3AC85" w14:textId="77777777" w:rsidTr="000952C7">
        <w:trPr>
          <w:trHeight w:val="29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2E2BDBE0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39EF08C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Email</w:t>
            </w:r>
          </w:p>
        </w:tc>
        <w:tc>
          <w:tcPr>
            <w:tcW w:w="1406" w:type="pct"/>
            <w:shd w:val="clear" w:color="auto" w:fill="auto"/>
            <w:vAlign w:val="bottom"/>
            <w:hideMark/>
          </w:tcPr>
          <w:p w14:paraId="637F1255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1CEF412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CCB89D7" w14:textId="77777777" w:rsidTr="000952C7">
        <w:trPr>
          <w:trHeight w:val="290"/>
        </w:trPr>
        <w:tc>
          <w:tcPr>
            <w:tcW w:w="2375" w:type="pct"/>
            <w:gridSpan w:val="2"/>
            <w:shd w:val="clear" w:color="auto" w:fill="auto"/>
            <w:noWrap/>
            <w:vAlign w:val="center"/>
            <w:hideMark/>
          </w:tcPr>
          <w:p w14:paraId="1F1E3001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Non-U.S. Establishments, enter all Importers 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642446FD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1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5EC453B1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2</w:t>
            </w:r>
          </w:p>
        </w:tc>
      </w:tr>
      <w:tr w:rsidR="00D7692E" w:rsidRPr="00D7692E" w14:paraId="79DFE9F6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773BD19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Importer 1</w:t>
            </w:r>
          </w:p>
        </w:tc>
        <w:tc>
          <w:tcPr>
            <w:tcW w:w="1993" w:type="pct"/>
            <w:shd w:val="clear" w:color="auto" w:fill="auto"/>
            <w:noWrap/>
            <w:hideMark/>
          </w:tcPr>
          <w:p w14:paraId="4E2A2034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4122469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5AFB685F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96190F" w14:paraId="6D49B906" w14:textId="77777777" w:rsidTr="000952C7">
        <w:trPr>
          <w:trHeight w:val="30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1E1F8053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398AB0AB" w14:textId="77777777" w:rsidR="00D7692E" w:rsidRPr="0096190F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18A852A9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0C77DC43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D7692E" w:rsidRPr="00D7692E" w14:paraId="0CB505B5" w14:textId="77777777" w:rsidTr="000952C7">
        <w:trPr>
          <w:trHeight w:val="28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404C0E58" w14:textId="77777777" w:rsidR="00D7692E" w:rsidRPr="0096190F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0CF26DA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Phone</w:t>
            </w:r>
          </w:p>
        </w:tc>
        <w:tc>
          <w:tcPr>
            <w:tcW w:w="1406" w:type="pct"/>
            <w:shd w:val="clear" w:color="auto" w:fill="auto"/>
            <w:hideMark/>
          </w:tcPr>
          <w:p w14:paraId="66124DB6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673C3B1F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0537CEC2" w14:textId="77777777" w:rsidTr="000952C7">
        <w:trPr>
          <w:trHeight w:val="29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17A8A462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3BB6FCD9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Email</w:t>
            </w:r>
          </w:p>
        </w:tc>
        <w:tc>
          <w:tcPr>
            <w:tcW w:w="1406" w:type="pct"/>
            <w:shd w:val="clear" w:color="auto" w:fill="auto"/>
            <w:vAlign w:val="bottom"/>
            <w:hideMark/>
          </w:tcPr>
          <w:p w14:paraId="760EE1F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34002929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1346AC41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903992E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Importer 2</w:t>
            </w:r>
          </w:p>
        </w:tc>
        <w:tc>
          <w:tcPr>
            <w:tcW w:w="1993" w:type="pct"/>
            <w:shd w:val="clear" w:color="auto" w:fill="auto"/>
            <w:noWrap/>
            <w:hideMark/>
          </w:tcPr>
          <w:p w14:paraId="2A185619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02ABD580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152A4FDE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96190F" w14:paraId="3C19D340" w14:textId="77777777" w:rsidTr="000952C7">
        <w:trPr>
          <w:trHeight w:val="30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194AF15D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B1A35A7" w14:textId="77777777" w:rsidR="00D7692E" w:rsidRPr="0096190F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678942B3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17D0B0C2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D7692E" w:rsidRPr="00D7692E" w14:paraId="16D3A830" w14:textId="77777777" w:rsidTr="000952C7">
        <w:trPr>
          <w:trHeight w:val="28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45CA10BF" w14:textId="77777777" w:rsidR="00D7692E" w:rsidRPr="0096190F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3F148B3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Phone</w:t>
            </w:r>
          </w:p>
        </w:tc>
        <w:tc>
          <w:tcPr>
            <w:tcW w:w="1406" w:type="pct"/>
            <w:shd w:val="clear" w:color="auto" w:fill="auto"/>
            <w:hideMark/>
          </w:tcPr>
          <w:p w14:paraId="0A7EE8A7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41AFF841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3A4A196B" w14:textId="77777777" w:rsidTr="000952C7">
        <w:trPr>
          <w:trHeight w:val="29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0E7F35B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D6FD38E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Email</w:t>
            </w:r>
          </w:p>
        </w:tc>
        <w:tc>
          <w:tcPr>
            <w:tcW w:w="1406" w:type="pct"/>
            <w:shd w:val="clear" w:color="auto" w:fill="auto"/>
            <w:vAlign w:val="bottom"/>
            <w:hideMark/>
          </w:tcPr>
          <w:p w14:paraId="7613E532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744C9DAE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31887E40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7BDE56D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Importer 3</w:t>
            </w:r>
          </w:p>
        </w:tc>
        <w:tc>
          <w:tcPr>
            <w:tcW w:w="1993" w:type="pct"/>
            <w:shd w:val="clear" w:color="auto" w:fill="auto"/>
            <w:noWrap/>
            <w:hideMark/>
          </w:tcPr>
          <w:p w14:paraId="5B177258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2D8A7B74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34AED0AE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96190F" w14:paraId="46C7748B" w14:textId="77777777" w:rsidTr="000952C7">
        <w:trPr>
          <w:trHeight w:val="30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5C602B53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06AF354" w14:textId="77777777" w:rsidR="00D7692E" w:rsidRPr="0096190F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5205D819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45401737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D7692E" w:rsidRPr="00D7692E" w14:paraId="3A3F7C44" w14:textId="77777777" w:rsidTr="000952C7">
        <w:trPr>
          <w:trHeight w:val="28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6CCED0FC" w14:textId="77777777" w:rsidR="00D7692E" w:rsidRPr="0096190F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5534413E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Phone</w:t>
            </w:r>
          </w:p>
        </w:tc>
        <w:tc>
          <w:tcPr>
            <w:tcW w:w="1406" w:type="pct"/>
            <w:shd w:val="clear" w:color="auto" w:fill="auto"/>
            <w:hideMark/>
          </w:tcPr>
          <w:p w14:paraId="50B7BE5D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340EE3A2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06C177DB" w14:textId="77777777" w:rsidTr="000952C7">
        <w:trPr>
          <w:trHeight w:val="29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308F224F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7E23EFDC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Email</w:t>
            </w:r>
          </w:p>
        </w:tc>
        <w:tc>
          <w:tcPr>
            <w:tcW w:w="1406" w:type="pct"/>
            <w:shd w:val="clear" w:color="auto" w:fill="auto"/>
            <w:vAlign w:val="bottom"/>
            <w:hideMark/>
          </w:tcPr>
          <w:p w14:paraId="43B5CFD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30F3744D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208DC57F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471FC3C8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Importer 4</w:t>
            </w:r>
          </w:p>
        </w:tc>
        <w:tc>
          <w:tcPr>
            <w:tcW w:w="1993" w:type="pct"/>
            <w:shd w:val="clear" w:color="auto" w:fill="auto"/>
            <w:noWrap/>
            <w:hideMark/>
          </w:tcPr>
          <w:p w14:paraId="28A6A47A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1C00A77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6025ADE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96190F" w14:paraId="79FBCABA" w14:textId="77777777" w:rsidTr="000952C7">
        <w:trPr>
          <w:trHeight w:val="30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79DE6AA8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4AEA0D8" w14:textId="77777777" w:rsidR="00D7692E" w:rsidRPr="0096190F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1A5D7B60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0F52E3DA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D7692E" w:rsidRPr="00D7692E" w14:paraId="5906ACA4" w14:textId="77777777" w:rsidTr="000952C7">
        <w:trPr>
          <w:trHeight w:val="28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4B9D4C0A" w14:textId="77777777" w:rsidR="00D7692E" w:rsidRPr="0096190F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6C7AE8E2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Phone</w:t>
            </w:r>
          </w:p>
        </w:tc>
        <w:tc>
          <w:tcPr>
            <w:tcW w:w="1406" w:type="pct"/>
            <w:shd w:val="clear" w:color="auto" w:fill="auto"/>
            <w:hideMark/>
          </w:tcPr>
          <w:p w14:paraId="42450A5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6DAB2065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478F7251" w14:textId="77777777" w:rsidTr="000952C7">
        <w:trPr>
          <w:trHeight w:val="29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7019E36C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2C3689E4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Email</w:t>
            </w:r>
          </w:p>
        </w:tc>
        <w:tc>
          <w:tcPr>
            <w:tcW w:w="1406" w:type="pct"/>
            <w:shd w:val="clear" w:color="auto" w:fill="auto"/>
            <w:vAlign w:val="bottom"/>
            <w:hideMark/>
          </w:tcPr>
          <w:p w14:paraId="4354B9C8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24681236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19A549D0" w14:textId="77777777" w:rsidTr="000952C7">
        <w:trPr>
          <w:trHeight w:val="280"/>
        </w:trPr>
        <w:tc>
          <w:tcPr>
            <w:tcW w:w="382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52158F4" w14:textId="77777777" w:rsidR="00D7692E" w:rsidRPr="00D7692E" w:rsidRDefault="00D7692E" w:rsidP="00D769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Importer 5</w:t>
            </w:r>
          </w:p>
        </w:tc>
        <w:tc>
          <w:tcPr>
            <w:tcW w:w="1993" w:type="pct"/>
            <w:shd w:val="clear" w:color="auto" w:fill="auto"/>
            <w:noWrap/>
            <w:hideMark/>
          </w:tcPr>
          <w:p w14:paraId="4B5E6613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7F7ED425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3F9D8933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96190F" w14:paraId="61593F05" w14:textId="77777777" w:rsidTr="000952C7">
        <w:trPr>
          <w:trHeight w:val="30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750D73B2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201C6A47" w14:textId="77777777" w:rsidR="00D7692E" w:rsidRPr="0096190F" w:rsidRDefault="00D7692E" w:rsidP="00D7692E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96190F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406" w:type="pct"/>
            <w:shd w:val="clear" w:color="auto" w:fill="auto"/>
            <w:vAlign w:val="center"/>
            <w:hideMark/>
          </w:tcPr>
          <w:p w14:paraId="7D25EDF2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219" w:type="pct"/>
            <w:shd w:val="clear" w:color="auto" w:fill="auto"/>
            <w:vAlign w:val="center"/>
            <w:hideMark/>
          </w:tcPr>
          <w:p w14:paraId="33265A0C" w14:textId="77777777" w:rsidR="00D7692E" w:rsidRPr="0096190F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96190F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D7692E" w:rsidRPr="00D7692E" w14:paraId="794A3FA7" w14:textId="77777777" w:rsidTr="000952C7">
        <w:trPr>
          <w:trHeight w:val="28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37D399A7" w14:textId="77777777" w:rsidR="00D7692E" w:rsidRPr="0096190F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4BBA78A7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Phone</w:t>
            </w:r>
          </w:p>
        </w:tc>
        <w:tc>
          <w:tcPr>
            <w:tcW w:w="1406" w:type="pct"/>
            <w:shd w:val="clear" w:color="auto" w:fill="auto"/>
            <w:hideMark/>
          </w:tcPr>
          <w:p w14:paraId="4BB38877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hideMark/>
          </w:tcPr>
          <w:p w14:paraId="4187295A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D7692E" w:rsidRPr="00D7692E" w14:paraId="7C305EE4" w14:textId="77777777" w:rsidTr="000952C7">
        <w:trPr>
          <w:trHeight w:val="290"/>
        </w:trPr>
        <w:tc>
          <w:tcPr>
            <w:tcW w:w="382" w:type="pct"/>
            <w:vMerge/>
            <w:shd w:val="clear" w:color="auto" w:fill="auto"/>
            <w:vAlign w:val="center"/>
            <w:hideMark/>
          </w:tcPr>
          <w:p w14:paraId="3078E154" w14:textId="77777777" w:rsidR="00D7692E" w:rsidRPr="00D7692E" w:rsidRDefault="00D7692E" w:rsidP="00D7692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993" w:type="pct"/>
            <w:shd w:val="clear" w:color="auto" w:fill="auto"/>
            <w:noWrap/>
            <w:hideMark/>
          </w:tcPr>
          <w:p w14:paraId="28693081" w14:textId="77777777" w:rsidR="00D7692E" w:rsidRPr="00D7692E" w:rsidRDefault="00D7692E" w:rsidP="00D7692E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7692E">
              <w:rPr>
                <w:rFonts w:ascii="Calibri" w:hAnsi="Calibri" w:cs="Calibri"/>
                <w:b/>
                <w:bCs/>
                <w:sz w:val="20"/>
                <w:szCs w:val="20"/>
              </w:rPr>
              <w:t>Contact Email</w:t>
            </w:r>
          </w:p>
        </w:tc>
        <w:tc>
          <w:tcPr>
            <w:tcW w:w="1406" w:type="pct"/>
            <w:shd w:val="clear" w:color="auto" w:fill="auto"/>
            <w:vAlign w:val="bottom"/>
            <w:hideMark/>
          </w:tcPr>
          <w:p w14:paraId="6676884C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219" w:type="pct"/>
            <w:shd w:val="clear" w:color="auto" w:fill="auto"/>
            <w:vAlign w:val="bottom"/>
            <w:hideMark/>
          </w:tcPr>
          <w:p w14:paraId="6C57B7BB" w14:textId="77777777" w:rsidR="00D7692E" w:rsidRPr="00D7692E" w:rsidRDefault="00D7692E" w:rsidP="00D7692E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D7692E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14:paraId="66B548A3" w14:textId="77777777" w:rsidR="00D7692E" w:rsidRPr="00D7692E" w:rsidRDefault="00D7692E" w:rsidP="00D7692E">
      <w:pPr>
        <w:spacing w:after="160" w:line="259" w:lineRule="auto"/>
        <w:rPr>
          <w:rFonts w:ascii="Calibri" w:eastAsia="Calibri" w:hAnsi="Calibri"/>
          <w:sz w:val="16"/>
          <w:szCs w:val="16"/>
        </w:rPr>
      </w:pPr>
      <w:r w:rsidRPr="00D7692E">
        <w:rPr>
          <w:rFonts w:ascii="Calibri" w:eastAsia="Calibri" w:hAnsi="Calibri"/>
          <w:sz w:val="16"/>
          <w:szCs w:val="16"/>
        </w:rPr>
        <w:t># Do NOT submit this form to the FDA, this will result in a submission failure.</w:t>
      </w:r>
    </w:p>
    <w:p w14:paraId="53B08023" w14:textId="77777777" w:rsidR="00D7692E" w:rsidRPr="00D7692E" w:rsidRDefault="00D7692E" w:rsidP="00D7692E">
      <w:pPr>
        <w:spacing w:after="160" w:line="259" w:lineRule="auto"/>
        <w:rPr>
          <w:rFonts w:ascii="Calibri" w:eastAsia="Calibri" w:hAnsi="Calibri"/>
        </w:rPr>
      </w:pPr>
      <w:r w:rsidRPr="00D7692E">
        <w:rPr>
          <w:rFonts w:ascii="Calibri" w:eastAsia="Calibri" w:hAnsi="Calibri"/>
        </w:rPr>
        <w:t xml:space="preserve">Requested By:- </w:t>
      </w:r>
    </w:p>
    <w:p w14:paraId="3530A046" w14:textId="77777777" w:rsidR="00D7692E" w:rsidRPr="00D7692E" w:rsidRDefault="00D7692E" w:rsidP="00D7692E">
      <w:pPr>
        <w:spacing w:after="160" w:line="259" w:lineRule="auto"/>
        <w:rPr>
          <w:rFonts w:ascii="Calibri" w:eastAsia="Calibri" w:hAnsi="Calibri"/>
        </w:rPr>
      </w:pPr>
      <w:r w:rsidRPr="00D7692E">
        <w:rPr>
          <w:rFonts w:ascii="Calibri" w:eastAsia="Calibri" w:hAnsi="Calibri"/>
        </w:rPr>
        <w:t>Date of Request:-</w:t>
      </w:r>
    </w:p>
    <w:p w14:paraId="34ADAE3B" w14:textId="2D5CC8D2" w:rsidR="00373C17" w:rsidRDefault="00373C17" w:rsidP="00DF01CB">
      <w:pPr>
        <w:rPr>
          <w:rFonts w:ascii="Arial" w:hAnsi="Arial" w:cs="Arial"/>
          <w:color w:val="548DD4" w:themeColor="text2" w:themeTint="99"/>
          <w:sz w:val="22"/>
          <w:szCs w:val="22"/>
        </w:rPr>
      </w:pPr>
    </w:p>
    <w:p w14:paraId="5B90FA80" w14:textId="63E6F503" w:rsidR="002E61CE" w:rsidRPr="002E61CE" w:rsidRDefault="002E61CE" w:rsidP="002E61CE">
      <w:pPr>
        <w:rPr>
          <w:rFonts w:ascii="Arial" w:hAnsi="Arial" w:cs="Arial"/>
          <w:sz w:val="22"/>
          <w:szCs w:val="22"/>
        </w:rPr>
      </w:pPr>
    </w:p>
    <w:p w14:paraId="2E525F3D" w14:textId="6AD341BA" w:rsidR="002E61CE" w:rsidRDefault="002E61CE" w:rsidP="002E61CE">
      <w:pPr>
        <w:rPr>
          <w:rFonts w:ascii="Arial" w:hAnsi="Arial" w:cs="Arial"/>
          <w:color w:val="548DD4" w:themeColor="text2" w:themeTint="99"/>
          <w:sz w:val="22"/>
          <w:szCs w:val="22"/>
        </w:rPr>
      </w:pPr>
    </w:p>
    <w:p w14:paraId="458D682B" w14:textId="77B40109" w:rsidR="002E61CE" w:rsidRPr="002E61CE" w:rsidRDefault="002E61CE" w:rsidP="002E61CE">
      <w:pPr>
        <w:tabs>
          <w:tab w:val="left" w:pos="273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sectPr w:rsidR="002E61CE" w:rsidRPr="002E61CE" w:rsidSect="008C7D0A">
      <w:headerReference w:type="default" r:id="rId11"/>
      <w:footerReference w:type="default" r:id="rId12"/>
      <w:pgSz w:w="12240" w:h="15840" w:code="1"/>
      <w:pgMar w:top="1440" w:right="1440" w:bottom="1440" w:left="1440" w:header="45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F0049" w14:textId="77777777" w:rsidR="00661E32" w:rsidRDefault="00661E32">
      <w:r>
        <w:separator/>
      </w:r>
    </w:p>
  </w:endnote>
  <w:endnote w:type="continuationSeparator" w:id="0">
    <w:p w14:paraId="00009CC4" w14:textId="77777777" w:rsidR="00661E32" w:rsidRDefault="00661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DE837" w14:textId="77777777" w:rsidR="00B8055A" w:rsidRDefault="00B8055A" w:rsidP="00B8055A"/>
  <w:tbl>
    <w:tblPr>
      <w:tblStyle w:val="TableGrid"/>
      <w:tblW w:w="918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592"/>
    </w:tblGrid>
    <w:tr w:rsidR="008C7D0A" w:rsidRPr="00DF01CB" w14:paraId="47F3F6D5" w14:textId="77777777" w:rsidTr="00327295">
      <w:tc>
        <w:tcPr>
          <w:tcW w:w="6588" w:type="dxa"/>
        </w:tcPr>
        <w:p w14:paraId="56925E65" w14:textId="6A1C6681" w:rsidR="008C7D0A" w:rsidRPr="00DF01CB" w:rsidRDefault="008C7D0A" w:rsidP="00327295">
          <w:pPr>
            <w:pStyle w:val="Footer"/>
            <w:spacing w:before="120"/>
            <w:ind w:left="-100"/>
            <w:jc w:val="both"/>
            <w:rPr>
              <w:rFonts w:ascii="Arial" w:hAnsi="Arial" w:cs="Arial"/>
              <w:sz w:val="18"/>
              <w:szCs w:val="18"/>
            </w:rPr>
          </w:pPr>
          <w:r w:rsidRPr="00DF01CB">
            <w:rPr>
              <w:rStyle w:val="PageNumber"/>
              <w:rFonts w:ascii="Arial" w:hAnsi="Arial" w:cs="Arial"/>
              <w:sz w:val="18"/>
              <w:szCs w:val="18"/>
            </w:rPr>
            <w:t>Form</w:t>
          </w:r>
          <w:r w:rsidRPr="00DF01CB">
            <w:rPr>
              <w:rFonts w:ascii="Arial" w:hAnsi="Arial" w:cs="Arial"/>
              <w:sz w:val="18"/>
              <w:szCs w:val="18"/>
            </w:rPr>
            <w:t xml:space="preserve"> No: </w:t>
          </w:r>
          <w:r w:rsidR="00C5645A" w:rsidRPr="00C5645A">
            <w:rPr>
              <w:rFonts w:ascii="Arial" w:hAnsi="Arial" w:cs="Arial"/>
              <w:sz w:val="18"/>
              <w:szCs w:val="18"/>
            </w:rPr>
            <w:t>CS_FM_RA0309 Revision 1</w:t>
          </w:r>
        </w:p>
      </w:tc>
      <w:tc>
        <w:tcPr>
          <w:tcW w:w="2592" w:type="dxa"/>
        </w:tcPr>
        <w:p w14:paraId="483C2F6B" w14:textId="0345A99F" w:rsidR="008C7D0A" w:rsidRPr="00DF01CB" w:rsidRDefault="008C7D0A" w:rsidP="00327295">
          <w:pPr>
            <w:pStyle w:val="Footer"/>
            <w:tabs>
              <w:tab w:val="clear" w:pos="4320"/>
            </w:tabs>
            <w:spacing w:before="120"/>
            <w:ind w:right="-104"/>
            <w:jc w:val="right"/>
            <w:rPr>
              <w:rFonts w:ascii="Arial" w:hAnsi="Arial" w:cs="Arial"/>
              <w:sz w:val="18"/>
              <w:szCs w:val="18"/>
            </w:rPr>
          </w:pPr>
          <w:r w:rsidRPr="00DF01CB">
            <w:rPr>
              <w:rFonts w:ascii="Arial" w:hAnsi="Arial" w:cs="Arial"/>
              <w:sz w:val="18"/>
              <w:szCs w:val="18"/>
            </w:rPr>
            <w:t>Reference:  CS_WI_</w:t>
          </w:r>
          <w:r w:rsidR="00E60B2E" w:rsidRPr="00E60B2E">
            <w:rPr>
              <w:rFonts w:ascii="Arial" w:hAnsi="Arial" w:cs="Arial"/>
              <w:sz w:val="18"/>
              <w:szCs w:val="18"/>
            </w:rPr>
            <w:t>RA0307</w:t>
          </w:r>
        </w:p>
      </w:tc>
    </w:tr>
    <w:tr w:rsidR="008C7D0A" w:rsidRPr="00893ECA" w14:paraId="1461EB33" w14:textId="77777777" w:rsidTr="00327295">
      <w:tc>
        <w:tcPr>
          <w:tcW w:w="6588" w:type="dxa"/>
        </w:tcPr>
        <w:p w14:paraId="755136D9" w14:textId="5CE9BA0A" w:rsidR="008C7D0A" w:rsidRPr="00893ECA" w:rsidRDefault="008C7D0A" w:rsidP="00327295">
          <w:pPr>
            <w:pStyle w:val="Footer"/>
            <w:ind w:left="-100"/>
            <w:rPr>
              <w:rFonts w:ascii="Arial" w:hAnsi="Arial" w:cs="Arial"/>
              <w:sz w:val="18"/>
              <w:szCs w:val="18"/>
            </w:rPr>
          </w:pPr>
          <w:r w:rsidRPr="00893ECA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703C7">
            <w:rPr>
              <w:rFonts w:ascii="Arial" w:hAnsi="Arial" w:cs="Arial"/>
              <w:sz w:val="18"/>
              <w:szCs w:val="18"/>
            </w:rPr>
            <w:t>01</w:t>
          </w:r>
          <w:r w:rsidR="002E61CE">
            <w:rPr>
              <w:rFonts w:ascii="Arial" w:hAnsi="Arial" w:cs="Arial"/>
              <w:sz w:val="18"/>
              <w:szCs w:val="18"/>
            </w:rPr>
            <w:t>Mar</w:t>
          </w:r>
          <w:r w:rsidR="00153997">
            <w:rPr>
              <w:rFonts w:ascii="Arial" w:hAnsi="Arial" w:cs="Arial"/>
              <w:sz w:val="18"/>
              <w:szCs w:val="18"/>
            </w:rPr>
            <w:t>202</w:t>
          </w:r>
          <w:r w:rsidR="006703C7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592" w:type="dxa"/>
        </w:tcPr>
        <w:p w14:paraId="47B20B22" w14:textId="77777777" w:rsidR="008C7D0A" w:rsidRPr="00893ECA" w:rsidRDefault="008C7D0A" w:rsidP="008C7D0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B88C0D2" w14:textId="4C814291" w:rsidR="00B8055A" w:rsidRPr="00EC321F" w:rsidRDefault="008C7D0A" w:rsidP="00B8055A">
    <w:pPr>
      <w:pStyle w:val="Footer"/>
      <w:rPr>
        <w:rFonts w:ascii="Arial" w:hAnsi="Arial" w:cs="Arial"/>
        <w:sz w:val="16"/>
        <w:szCs w:val="16"/>
      </w:rPr>
    </w:pPr>
    <w:r w:rsidRPr="00893ECA">
      <w:rPr>
        <w:rStyle w:val="PageNumber"/>
        <w:rFonts w:ascii="Arial" w:hAnsi="Arial" w:cs="Arial"/>
        <w:sz w:val="16"/>
        <w:szCs w:val="16"/>
      </w:rPr>
      <w:t xml:space="preserve">Copyright © </w:t>
    </w:r>
    <w:r w:rsidR="003A34B3">
      <w:rPr>
        <w:rStyle w:val="PageNumber"/>
        <w:rFonts w:ascii="Arial" w:hAnsi="Arial" w:cs="Arial"/>
        <w:sz w:val="16"/>
        <w:szCs w:val="16"/>
      </w:rPr>
      <w:t>2023</w:t>
    </w:r>
    <w:r w:rsidR="00C67210">
      <w:rPr>
        <w:rStyle w:val="PageNumber"/>
        <w:rFonts w:ascii="Arial" w:hAnsi="Arial" w:cs="Arial"/>
        <w:sz w:val="16"/>
        <w:szCs w:val="16"/>
      </w:rPr>
      <w:t>.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AC531" w14:textId="77777777" w:rsidR="00661E32" w:rsidRDefault="00661E32">
      <w:r>
        <w:separator/>
      </w:r>
    </w:p>
  </w:footnote>
  <w:footnote w:type="continuationSeparator" w:id="0">
    <w:p w14:paraId="09DE24AF" w14:textId="77777777" w:rsidR="00661E32" w:rsidRDefault="00661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DF01CB" w:rsidRPr="008F0353" w14:paraId="3523232F" w14:textId="77777777" w:rsidTr="0032729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898377F" w14:textId="77777777" w:rsidR="00DF01CB" w:rsidRDefault="008C7D0A" w:rsidP="00DF01CB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0B1A12E" wp14:editId="698152DA">
                <wp:extent cx="2314286" cy="666667"/>
                <wp:effectExtent l="0" t="0" r="0" b="63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95CA2C" w14:textId="427E7943" w:rsidR="00DF01CB" w:rsidRPr="00EC321F" w:rsidRDefault="0096190F" w:rsidP="00327295">
          <w:pPr>
            <w:ind w:left="-100"/>
            <w:rPr>
              <w:rFonts w:ascii="Arial" w:hAnsi="Arial" w:cs="Arial"/>
              <w:sz w:val="20"/>
              <w:szCs w:val="20"/>
            </w:rPr>
          </w:pPr>
          <w:r w:rsidRPr="0096190F">
            <w:rPr>
              <w:rFonts w:ascii="Arial" w:hAnsi="Arial" w:cs="Arial"/>
              <w:bCs/>
              <w:sz w:val="20"/>
              <w:szCs w:val="20"/>
            </w:rPr>
            <w:t>Establishment Registration Form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(IQVIA</w:t>
          </w:r>
          <w:r w:rsidR="002D1F35">
            <w:rPr>
              <w:rFonts w:ascii="Arial" w:hAnsi="Arial" w:cs="Arial"/>
              <w:bCs/>
              <w:sz w:val="20"/>
              <w:szCs w:val="20"/>
            </w:rPr>
            <w:t xml:space="preserve">-ERF) 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779B4F3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31FCC9B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5F93997" w14:textId="11C1C49F" w:rsidR="00DF01CB" w:rsidRPr="008F0353" w:rsidRDefault="00DF01CB" w:rsidP="00327295">
          <w:pPr>
            <w:ind w:right="-37"/>
            <w:jc w:val="right"/>
            <w:rPr>
              <w:rFonts w:ascii="Arial" w:hAnsi="Arial" w:cs="Arial"/>
              <w:sz w:val="20"/>
              <w:szCs w:val="20"/>
            </w:rPr>
          </w:pP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C7D0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0952C7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00986F0" w14:textId="77777777" w:rsidR="00DF01CB" w:rsidRDefault="00DF01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029A7"/>
    <w:rsid w:val="00012F33"/>
    <w:rsid w:val="000218A8"/>
    <w:rsid w:val="0003032A"/>
    <w:rsid w:val="00032856"/>
    <w:rsid w:val="000341A2"/>
    <w:rsid w:val="00036190"/>
    <w:rsid w:val="0004508F"/>
    <w:rsid w:val="00046D5A"/>
    <w:rsid w:val="00054DF2"/>
    <w:rsid w:val="0006605F"/>
    <w:rsid w:val="000712FB"/>
    <w:rsid w:val="00094E1A"/>
    <w:rsid w:val="000952C7"/>
    <w:rsid w:val="000959B3"/>
    <w:rsid w:val="000A47D6"/>
    <w:rsid w:val="000A5562"/>
    <w:rsid w:val="000A67BA"/>
    <w:rsid w:val="000B1011"/>
    <w:rsid w:val="000C0F3E"/>
    <w:rsid w:val="000C2523"/>
    <w:rsid w:val="000C5011"/>
    <w:rsid w:val="000E72F4"/>
    <w:rsid w:val="000E7ED7"/>
    <w:rsid w:val="000F1C85"/>
    <w:rsid w:val="000F7785"/>
    <w:rsid w:val="00100228"/>
    <w:rsid w:val="00112969"/>
    <w:rsid w:val="001153CE"/>
    <w:rsid w:val="001219A4"/>
    <w:rsid w:val="001235F5"/>
    <w:rsid w:val="0013126C"/>
    <w:rsid w:val="001336F4"/>
    <w:rsid w:val="00135627"/>
    <w:rsid w:val="001402CD"/>
    <w:rsid w:val="00146581"/>
    <w:rsid w:val="00153997"/>
    <w:rsid w:val="00156F6F"/>
    <w:rsid w:val="00163D28"/>
    <w:rsid w:val="0016681E"/>
    <w:rsid w:val="00172AB5"/>
    <w:rsid w:val="0018531E"/>
    <w:rsid w:val="001A130B"/>
    <w:rsid w:val="001A2567"/>
    <w:rsid w:val="001A2E28"/>
    <w:rsid w:val="001A40A6"/>
    <w:rsid w:val="001A79B2"/>
    <w:rsid w:val="001B6B7C"/>
    <w:rsid w:val="001C7F78"/>
    <w:rsid w:val="001D2894"/>
    <w:rsid w:val="001F604B"/>
    <w:rsid w:val="002049EB"/>
    <w:rsid w:val="00216963"/>
    <w:rsid w:val="00227F99"/>
    <w:rsid w:val="002339B5"/>
    <w:rsid w:val="00240423"/>
    <w:rsid w:val="002603E7"/>
    <w:rsid w:val="0028191C"/>
    <w:rsid w:val="00286F3B"/>
    <w:rsid w:val="00296DD7"/>
    <w:rsid w:val="002B2EC4"/>
    <w:rsid w:val="002D1F35"/>
    <w:rsid w:val="002D4112"/>
    <w:rsid w:val="002D47C8"/>
    <w:rsid w:val="002D4AFD"/>
    <w:rsid w:val="002E5969"/>
    <w:rsid w:val="002E61CE"/>
    <w:rsid w:val="00312E6E"/>
    <w:rsid w:val="00314E21"/>
    <w:rsid w:val="003217B7"/>
    <w:rsid w:val="0032322A"/>
    <w:rsid w:val="00324B0B"/>
    <w:rsid w:val="00326452"/>
    <w:rsid w:val="00327295"/>
    <w:rsid w:val="003434C2"/>
    <w:rsid w:val="00361C9B"/>
    <w:rsid w:val="00362230"/>
    <w:rsid w:val="00373C17"/>
    <w:rsid w:val="00390AB8"/>
    <w:rsid w:val="00396AC8"/>
    <w:rsid w:val="00397047"/>
    <w:rsid w:val="003A34B3"/>
    <w:rsid w:val="003B402B"/>
    <w:rsid w:val="003C54A4"/>
    <w:rsid w:val="003E4D1B"/>
    <w:rsid w:val="003F797C"/>
    <w:rsid w:val="00404734"/>
    <w:rsid w:val="004209CD"/>
    <w:rsid w:val="00471B3B"/>
    <w:rsid w:val="0047239C"/>
    <w:rsid w:val="00480D54"/>
    <w:rsid w:val="00481F18"/>
    <w:rsid w:val="004926C2"/>
    <w:rsid w:val="004B04A1"/>
    <w:rsid w:val="004B082E"/>
    <w:rsid w:val="004B1EFD"/>
    <w:rsid w:val="004B276B"/>
    <w:rsid w:val="004D3982"/>
    <w:rsid w:val="005008FE"/>
    <w:rsid w:val="00511B13"/>
    <w:rsid w:val="00532E35"/>
    <w:rsid w:val="00537FD9"/>
    <w:rsid w:val="00544314"/>
    <w:rsid w:val="00547D3A"/>
    <w:rsid w:val="00555D20"/>
    <w:rsid w:val="00561363"/>
    <w:rsid w:val="0056235A"/>
    <w:rsid w:val="005823CB"/>
    <w:rsid w:val="005A1EA6"/>
    <w:rsid w:val="005B026F"/>
    <w:rsid w:val="005E5079"/>
    <w:rsid w:val="005F0E0D"/>
    <w:rsid w:val="005F1CBC"/>
    <w:rsid w:val="00613C10"/>
    <w:rsid w:val="00621010"/>
    <w:rsid w:val="00626646"/>
    <w:rsid w:val="0063087F"/>
    <w:rsid w:val="00631429"/>
    <w:rsid w:val="00640A41"/>
    <w:rsid w:val="00646070"/>
    <w:rsid w:val="00661E32"/>
    <w:rsid w:val="0066463D"/>
    <w:rsid w:val="006703C7"/>
    <w:rsid w:val="006745BC"/>
    <w:rsid w:val="00694BAE"/>
    <w:rsid w:val="006B047F"/>
    <w:rsid w:val="006B4702"/>
    <w:rsid w:val="006D67E6"/>
    <w:rsid w:val="006F60D0"/>
    <w:rsid w:val="00705CBD"/>
    <w:rsid w:val="00735B0D"/>
    <w:rsid w:val="00765215"/>
    <w:rsid w:val="007666AB"/>
    <w:rsid w:val="00767FCF"/>
    <w:rsid w:val="00775075"/>
    <w:rsid w:val="00776C11"/>
    <w:rsid w:val="007A5363"/>
    <w:rsid w:val="007D1D52"/>
    <w:rsid w:val="007D46ED"/>
    <w:rsid w:val="007D4EAD"/>
    <w:rsid w:val="00813772"/>
    <w:rsid w:val="0081757B"/>
    <w:rsid w:val="00824962"/>
    <w:rsid w:val="008519EB"/>
    <w:rsid w:val="00860A4A"/>
    <w:rsid w:val="00860A59"/>
    <w:rsid w:val="00876272"/>
    <w:rsid w:val="00876887"/>
    <w:rsid w:val="00881AA9"/>
    <w:rsid w:val="00881AF8"/>
    <w:rsid w:val="008831D5"/>
    <w:rsid w:val="00891481"/>
    <w:rsid w:val="00892319"/>
    <w:rsid w:val="00893084"/>
    <w:rsid w:val="00895310"/>
    <w:rsid w:val="00896556"/>
    <w:rsid w:val="008A7622"/>
    <w:rsid w:val="008B21BC"/>
    <w:rsid w:val="008B4130"/>
    <w:rsid w:val="008C7D0A"/>
    <w:rsid w:val="008D7260"/>
    <w:rsid w:val="008F4359"/>
    <w:rsid w:val="0090223C"/>
    <w:rsid w:val="0091504A"/>
    <w:rsid w:val="00925C98"/>
    <w:rsid w:val="0092776C"/>
    <w:rsid w:val="00931E3F"/>
    <w:rsid w:val="009377B5"/>
    <w:rsid w:val="00941C3B"/>
    <w:rsid w:val="0096190F"/>
    <w:rsid w:val="00984950"/>
    <w:rsid w:val="0099280D"/>
    <w:rsid w:val="0099575E"/>
    <w:rsid w:val="009E78E2"/>
    <w:rsid w:val="00A11CC7"/>
    <w:rsid w:val="00A22C57"/>
    <w:rsid w:val="00A308DE"/>
    <w:rsid w:val="00A32B1C"/>
    <w:rsid w:val="00A34FE0"/>
    <w:rsid w:val="00A3604D"/>
    <w:rsid w:val="00A36D07"/>
    <w:rsid w:val="00A62977"/>
    <w:rsid w:val="00A8665E"/>
    <w:rsid w:val="00AA00DB"/>
    <w:rsid w:val="00AA322A"/>
    <w:rsid w:val="00AB06CF"/>
    <w:rsid w:val="00AB361D"/>
    <w:rsid w:val="00AB4F52"/>
    <w:rsid w:val="00AB526A"/>
    <w:rsid w:val="00AE4E14"/>
    <w:rsid w:val="00AF4EFE"/>
    <w:rsid w:val="00B167F1"/>
    <w:rsid w:val="00B16D17"/>
    <w:rsid w:val="00B261DD"/>
    <w:rsid w:val="00B30390"/>
    <w:rsid w:val="00B30F62"/>
    <w:rsid w:val="00B3224B"/>
    <w:rsid w:val="00B323D0"/>
    <w:rsid w:val="00B3294E"/>
    <w:rsid w:val="00B423DE"/>
    <w:rsid w:val="00B67A75"/>
    <w:rsid w:val="00B7164E"/>
    <w:rsid w:val="00B72363"/>
    <w:rsid w:val="00B7455A"/>
    <w:rsid w:val="00B74628"/>
    <w:rsid w:val="00B74A34"/>
    <w:rsid w:val="00B8055A"/>
    <w:rsid w:val="00B8158A"/>
    <w:rsid w:val="00BB6B12"/>
    <w:rsid w:val="00BC14DA"/>
    <w:rsid w:val="00BC3C22"/>
    <w:rsid w:val="00BD19C4"/>
    <w:rsid w:val="00BD3962"/>
    <w:rsid w:val="00BD6C31"/>
    <w:rsid w:val="00BE007D"/>
    <w:rsid w:val="00BF0D6D"/>
    <w:rsid w:val="00C01465"/>
    <w:rsid w:val="00C5645A"/>
    <w:rsid w:val="00C643BD"/>
    <w:rsid w:val="00C67210"/>
    <w:rsid w:val="00C676D1"/>
    <w:rsid w:val="00C82C11"/>
    <w:rsid w:val="00C90C95"/>
    <w:rsid w:val="00C92BE4"/>
    <w:rsid w:val="00C96C34"/>
    <w:rsid w:val="00C97A65"/>
    <w:rsid w:val="00CA0C81"/>
    <w:rsid w:val="00CA52C4"/>
    <w:rsid w:val="00CC5CB2"/>
    <w:rsid w:val="00CE76DA"/>
    <w:rsid w:val="00CF60FD"/>
    <w:rsid w:val="00D05104"/>
    <w:rsid w:val="00D17159"/>
    <w:rsid w:val="00D176FC"/>
    <w:rsid w:val="00D23FA0"/>
    <w:rsid w:val="00D34700"/>
    <w:rsid w:val="00D56C73"/>
    <w:rsid w:val="00D7692E"/>
    <w:rsid w:val="00D7795D"/>
    <w:rsid w:val="00D932A6"/>
    <w:rsid w:val="00D94CEC"/>
    <w:rsid w:val="00D96FF8"/>
    <w:rsid w:val="00DB147D"/>
    <w:rsid w:val="00DB36FB"/>
    <w:rsid w:val="00DD0518"/>
    <w:rsid w:val="00DE6F30"/>
    <w:rsid w:val="00DF01CB"/>
    <w:rsid w:val="00E065CD"/>
    <w:rsid w:val="00E11D77"/>
    <w:rsid w:val="00E21B34"/>
    <w:rsid w:val="00E27723"/>
    <w:rsid w:val="00E31539"/>
    <w:rsid w:val="00E31C12"/>
    <w:rsid w:val="00E45B70"/>
    <w:rsid w:val="00E60590"/>
    <w:rsid w:val="00E60B2E"/>
    <w:rsid w:val="00E62347"/>
    <w:rsid w:val="00E635C3"/>
    <w:rsid w:val="00E70F75"/>
    <w:rsid w:val="00E7447F"/>
    <w:rsid w:val="00E764D7"/>
    <w:rsid w:val="00E84AD7"/>
    <w:rsid w:val="00EA4A5E"/>
    <w:rsid w:val="00EB012A"/>
    <w:rsid w:val="00EB6CD2"/>
    <w:rsid w:val="00EC2A94"/>
    <w:rsid w:val="00EC3B92"/>
    <w:rsid w:val="00EC74AD"/>
    <w:rsid w:val="00EF01E7"/>
    <w:rsid w:val="00EF191C"/>
    <w:rsid w:val="00EF549F"/>
    <w:rsid w:val="00F23DC0"/>
    <w:rsid w:val="00F53968"/>
    <w:rsid w:val="00F62E6C"/>
    <w:rsid w:val="00F6314C"/>
    <w:rsid w:val="00F70E9C"/>
    <w:rsid w:val="00F72EDA"/>
    <w:rsid w:val="00F73D41"/>
    <w:rsid w:val="00F75598"/>
    <w:rsid w:val="00F77C81"/>
    <w:rsid w:val="00F83A16"/>
    <w:rsid w:val="00F93244"/>
    <w:rsid w:val="00F944E1"/>
    <w:rsid w:val="00F94C45"/>
    <w:rsid w:val="00FA6C08"/>
    <w:rsid w:val="00FA7DC7"/>
    <w:rsid w:val="00FC1631"/>
    <w:rsid w:val="00FC2102"/>
    <w:rsid w:val="00FC6326"/>
    <w:rsid w:val="00FC6556"/>
    <w:rsid w:val="00FD11A9"/>
    <w:rsid w:val="00FD50C2"/>
    <w:rsid w:val="00FE2599"/>
    <w:rsid w:val="00FE636C"/>
    <w:rsid w:val="00FE6D09"/>
    <w:rsid w:val="00FF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6CB52"/>
  <w15:docId w15:val="{E31C9FCD-2745-4AC9-A77A-C42A5601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F19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9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91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9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3CA89911FC84E9067FE674EACAF30" ma:contentTypeVersion="6" ma:contentTypeDescription="Create a new document." ma:contentTypeScope="" ma:versionID="4821376becd2c870eea460622f3bd788">
  <xsd:schema xmlns:xsd="http://www.w3.org/2001/XMLSchema" xmlns:xs="http://www.w3.org/2001/XMLSchema" xmlns:p="http://schemas.microsoft.com/office/2006/metadata/properties" xmlns:ns2="6c8e4475-b9f4-48e2-9eb3-d3512d7de1c8" xmlns:ns3="ae04cde0-ddbe-4013-97e5-7a5f61c8ba39" targetNamespace="http://schemas.microsoft.com/office/2006/metadata/properties" ma:root="true" ma:fieldsID="00aeeb91c1aaad0121e3d38db13ae683" ns2:_="" ns3:_="">
    <xsd:import namespace="6c8e4475-b9f4-48e2-9eb3-d3512d7de1c8"/>
    <xsd:import namespace="ae04cde0-ddbe-4013-97e5-7a5f61c8ba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e4475-b9f4-48e2-9eb3-d3512d7de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4cde0-ddbe-4013-97e5-7a5f61c8ba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DFEF3-9F65-4957-9BD8-3746E10804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E2A31D-D09F-400D-9B23-C067CB84F5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809628-EEED-48AF-A9BF-FF15B9B996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A1F8DB-611F-4C72-ADB8-463604F63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e4475-b9f4-48e2-9eb3-d3512d7de1c8"/>
    <ds:schemaRef ds:uri="ae04cde0-ddbe-4013-97e5-7a5f61c8ba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1</TotalTime>
  <Pages>2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Cupo, Mariana</cp:lastModifiedBy>
  <cp:revision>5</cp:revision>
  <cp:lastPrinted>2008-10-03T14:55:00Z</cp:lastPrinted>
  <dcterms:created xsi:type="dcterms:W3CDTF">2023-01-13T16:20:00Z</dcterms:created>
  <dcterms:modified xsi:type="dcterms:W3CDTF">2023-02-02T12:30:00Z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0x01010044A3CA89911FC84E9067FE674EACAF30</vt:lpwstr>
  </property>
</Properties>
</file>