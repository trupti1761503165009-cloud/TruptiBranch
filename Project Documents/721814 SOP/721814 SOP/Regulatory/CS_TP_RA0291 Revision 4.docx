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46D0" w14:textId="77777777" w:rsidR="00485C97" w:rsidRPr="009E5B88" w:rsidRDefault="00485C97" w:rsidP="00485C97">
      <w:pPr>
        <w:tabs>
          <w:tab w:val="center" w:pos="4320"/>
          <w:tab w:val="right" w:pos="8640"/>
        </w:tabs>
        <w:rPr>
          <w:rFonts w:ascii="Arial" w:hAnsi="Arial"/>
          <w:bCs/>
          <w:sz w:val="22"/>
          <w:szCs w:val="22"/>
        </w:rPr>
      </w:pPr>
      <w:r w:rsidRPr="00B3730F">
        <w:rPr>
          <w:rFonts w:ascii="Arial" w:hAnsi="Arial"/>
          <w:bCs/>
          <w:sz w:val="22"/>
          <w:szCs w:val="22"/>
        </w:rPr>
        <w:t>This template is used for</w:t>
      </w:r>
      <w:r>
        <w:rPr>
          <w:rFonts w:ascii="Arial" w:hAnsi="Arial"/>
          <w:bCs/>
          <w:sz w:val="22"/>
          <w:szCs w:val="22"/>
        </w:rPr>
        <w:t xml:space="preserve"> </w:t>
      </w:r>
      <w:r w:rsidRPr="009E5B88">
        <w:rPr>
          <w:rFonts w:ascii="Arial" w:hAnsi="Arial"/>
          <w:bCs/>
          <w:sz w:val="22"/>
          <w:szCs w:val="22"/>
        </w:rPr>
        <w:t>all pre-published documents prior to inclusion in an electronic submission, integration into an overall electronic deliverable or stand-alone submission-ready document publishing</w:t>
      </w:r>
    </w:p>
    <w:p w14:paraId="0BE26206" w14:textId="77777777" w:rsidR="00485C97" w:rsidRDefault="00485C97" w:rsidP="00485C9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4916"/>
      </w:tblGrid>
      <w:tr w:rsidR="00485C97" w:rsidRPr="009E5B88" w14:paraId="707E4591" w14:textId="77777777" w:rsidTr="00E54496">
        <w:tc>
          <w:tcPr>
            <w:tcW w:w="4434" w:type="dxa"/>
          </w:tcPr>
          <w:p w14:paraId="06D72619" w14:textId="39703B08" w:rsidR="00485C97" w:rsidRPr="009E5B88" w:rsidRDefault="004241C8" w:rsidP="00E5449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Requestor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Name</w:t>
            </w:r>
            <w:r w:rsidR="00485C97" w:rsidRPr="009E5B88">
              <w:rPr>
                <w:rFonts w:ascii="Arial" w:hAnsi="Arial"/>
                <w:b/>
                <w:sz w:val="22"/>
                <w:szCs w:val="22"/>
              </w:rPr>
              <w:t>:</w:t>
            </w:r>
          </w:p>
        </w:tc>
        <w:tc>
          <w:tcPr>
            <w:tcW w:w="4916" w:type="dxa"/>
          </w:tcPr>
          <w:p w14:paraId="06DD3D1D" w14:textId="77777777" w:rsidR="00485C97" w:rsidRPr="009E5B88" w:rsidRDefault="00485C97" w:rsidP="00E5449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485C97" w:rsidRPr="009E5B88" w14:paraId="506BB957" w14:textId="77777777" w:rsidTr="00E54496">
        <w:tc>
          <w:tcPr>
            <w:tcW w:w="4434" w:type="dxa"/>
          </w:tcPr>
          <w:p w14:paraId="373FC92E" w14:textId="5260921E" w:rsidR="00485C97" w:rsidRPr="009E5B88" w:rsidRDefault="004241C8" w:rsidP="00E5449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Reviewer</w:t>
            </w:r>
            <w:r w:rsidRPr="004241C8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485C97" w:rsidRPr="009E5B88">
              <w:rPr>
                <w:rFonts w:ascii="Arial" w:hAnsi="Arial"/>
                <w:b/>
                <w:sz w:val="22"/>
                <w:szCs w:val="22"/>
              </w:rPr>
              <w:t>Name:</w:t>
            </w:r>
          </w:p>
        </w:tc>
        <w:tc>
          <w:tcPr>
            <w:tcW w:w="4916" w:type="dxa"/>
          </w:tcPr>
          <w:p w14:paraId="2515CD25" w14:textId="77777777" w:rsidR="00485C97" w:rsidRPr="009E5B88" w:rsidRDefault="00485C97" w:rsidP="00E5449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485C97" w:rsidRPr="009E5B88" w14:paraId="69525F0A" w14:textId="77777777" w:rsidTr="00E54496">
        <w:tc>
          <w:tcPr>
            <w:tcW w:w="4434" w:type="dxa"/>
          </w:tcPr>
          <w:p w14:paraId="4FB22196" w14:textId="77777777" w:rsidR="00485C97" w:rsidRPr="009E5B88" w:rsidRDefault="00485C97" w:rsidP="00E5449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9E5B88">
              <w:rPr>
                <w:rFonts w:ascii="Arial" w:hAnsi="Arial"/>
                <w:b/>
                <w:sz w:val="22"/>
                <w:szCs w:val="22"/>
              </w:rPr>
              <w:t>Deliverable Type:</w:t>
            </w:r>
          </w:p>
        </w:tc>
        <w:tc>
          <w:tcPr>
            <w:tcW w:w="4916" w:type="dxa"/>
          </w:tcPr>
          <w:p w14:paraId="7FBF4F4E" w14:textId="77777777" w:rsidR="00485C97" w:rsidRPr="009E5B88" w:rsidRDefault="00485C97" w:rsidP="00E5449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color w:val="FF0000"/>
                <w:sz w:val="22"/>
                <w:szCs w:val="22"/>
              </w:rPr>
            </w:pPr>
            <w:r w:rsidRPr="009E5B88">
              <w:rPr>
                <w:color w:val="FF0000"/>
              </w:rPr>
              <w:t xml:space="preserve">Please indicate the Deliverable type here, </w:t>
            </w:r>
            <w:proofErr w:type="gramStart"/>
            <w:r w:rsidRPr="009E5B88">
              <w:rPr>
                <w:color w:val="FF0000"/>
              </w:rPr>
              <w:t>e.g.</w:t>
            </w:r>
            <w:proofErr w:type="gramEnd"/>
            <w:r w:rsidRPr="009E5B88">
              <w:rPr>
                <w:color w:val="FF0000"/>
              </w:rPr>
              <w:t xml:space="preserve"> Electronic Common Technical Document (eCTD), Protocol, Study Report, Define package, Other (describe).  Please change the text color to black and delete the instructions</w:t>
            </w:r>
          </w:p>
        </w:tc>
      </w:tr>
    </w:tbl>
    <w:p w14:paraId="1814FEA4" w14:textId="77777777" w:rsidR="00485C97" w:rsidRDefault="00485C97" w:rsidP="00485C9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7879A4A7" w14:textId="77777777" w:rsidR="00485C97" w:rsidRPr="009E5B88" w:rsidRDefault="00485C97" w:rsidP="00485C97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2"/>
          <w:szCs w:val="22"/>
        </w:rPr>
      </w:pPr>
      <w:bookmarkStart w:id="0" w:name="_Hlk76493371"/>
      <w:r>
        <w:rPr>
          <w:rFonts w:ascii="Arial" w:hAnsi="Arial"/>
          <w:b/>
          <w:sz w:val="22"/>
          <w:szCs w:val="22"/>
        </w:rPr>
        <w:t>Please include below a s</w:t>
      </w:r>
      <w:r w:rsidRPr="009E5B88">
        <w:rPr>
          <w:rFonts w:ascii="Arial" w:hAnsi="Arial"/>
          <w:b/>
          <w:sz w:val="22"/>
          <w:szCs w:val="22"/>
        </w:rPr>
        <w:t xml:space="preserve">creen shot of document(s) QC reviewed: (Note: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 xml:space="preserve">screen shot should clearly include date/time stamp of folders/files, as appropriate, and include file path [or include file path separately]). </w:t>
      </w:r>
      <w:r>
        <w:rPr>
          <w:rFonts w:ascii="Arial" w:hAnsi="Arial"/>
          <w:b/>
          <w:sz w:val="22"/>
          <w:szCs w:val="22"/>
        </w:rPr>
        <w:t>If</w:t>
      </w:r>
      <w:r w:rsidRPr="009E5B88">
        <w:rPr>
          <w:rFonts w:ascii="Arial" w:hAnsi="Arial"/>
          <w:b/>
          <w:sz w:val="22"/>
          <w:szCs w:val="22"/>
        </w:rPr>
        <w:t xml:space="preserve"> the screenshot is not possible,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 xml:space="preserve">main folder path </w:t>
      </w:r>
      <w:r>
        <w:rPr>
          <w:rFonts w:ascii="Arial" w:hAnsi="Arial"/>
          <w:b/>
          <w:sz w:val="22"/>
          <w:szCs w:val="22"/>
        </w:rPr>
        <w:t>should</w:t>
      </w:r>
      <w:r w:rsidRPr="009E5B88">
        <w:rPr>
          <w:rFonts w:ascii="Arial" w:hAnsi="Arial"/>
          <w:b/>
          <w:sz w:val="22"/>
          <w:szCs w:val="22"/>
        </w:rPr>
        <w:t xml:space="preserve"> be included</w:t>
      </w:r>
      <w:bookmarkEnd w:id="0"/>
      <w:r w:rsidRPr="009E5B88">
        <w:rPr>
          <w:rFonts w:ascii="Arial" w:hAnsi="Arial"/>
          <w:b/>
          <w:sz w:val="22"/>
          <w:szCs w:val="22"/>
        </w:rPr>
        <w:t>.</w:t>
      </w:r>
    </w:p>
    <w:p w14:paraId="6DAE9B05" w14:textId="77777777" w:rsidR="00485C97" w:rsidRPr="008B3C56" w:rsidRDefault="00485C97" w:rsidP="00485C97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0"/>
          <w:szCs w:val="20"/>
        </w:rPr>
      </w:pPr>
    </w:p>
    <w:p w14:paraId="5E7DEE80" w14:textId="77777777" w:rsidR="00485C97" w:rsidRPr="008B3C56" w:rsidRDefault="00485C97" w:rsidP="00485C97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0"/>
          <w:szCs w:val="20"/>
        </w:rPr>
      </w:pPr>
    </w:p>
    <w:p w14:paraId="20337CB1" w14:textId="77777777" w:rsidR="00485C97" w:rsidRPr="008B3C56" w:rsidRDefault="00485C97" w:rsidP="00485C97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0"/>
          <w:szCs w:val="20"/>
        </w:rPr>
      </w:pPr>
    </w:p>
    <w:p w14:paraId="7243641F" w14:textId="77777777" w:rsidR="00485C97" w:rsidRDefault="00485C97" w:rsidP="00485C97">
      <w:pPr>
        <w:pStyle w:val="Footer"/>
        <w:jc w:val="both"/>
        <w:rPr>
          <w:rFonts w:ascii="Arial" w:hAnsi="Arial" w:cs="Arial"/>
          <w:sz w:val="20"/>
          <w:szCs w:val="20"/>
        </w:rPr>
      </w:pPr>
      <w:bookmarkStart w:id="1" w:name="_Hlk73993153"/>
      <w:r w:rsidRPr="00C73600">
        <w:rPr>
          <w:rFonts w:ascii="Arial" w:hAnsi="Arial" w:cs="Arial"/>
          <w:b/>
          <w:sz w:val="20"/>
          <w:szCs w:val="20"/>
        </w:rPr>
        <w:t>Instructions for Checklist Use:</w:t>
      </w:r>
      <w:r w:rsidRPr="00C73600">
        <w:rPr>
          <w:rFonts w:ascii="Arial" w:hAnsi="Arial" w:cs="Arial"/>
          <w:sz w:val="20"/>
          <w:szCs w:val="20"/>
        </w:rPr>
        <w:t xml:space="preserve"> </w:t>
      </w:r>
    </w:p>
    <w:p w14:paraId="1E64E097" w14:textId="77777777" w:rsidR="00485C97" w:rsidRDefault="00485C97" w:rsidP="00485C9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1F08C6EA" w14:textId="0CB7599A" w:rsidR="00485C97" w:rsidRPr="00C73600" w:rsidRDefault="00485C97" w:rsidP="00485C97">
      <w:pPr>
        <w:pStyle w:val="Footer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5FBB01DB">
        <w:rPr>
          <w:rFonts w:ascii="Arial" w:hAnsi="Arial" w:cs="Arial"/>
          <w:sz w:val="20"/>
          <w:szCs w:val="20"/>
        </w:rPr>
        <w:t xml:space="preserve">The </w:t>
      </w:r>
      <w:r w:rsidR="0049446B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r w:rsidR="0049446B">
        <w:rPr>
          <w:rFonts w:cs="Arial"/>
        </w:rPr>
        <w:t xml:space="preserve"> </w:t>
      </w:r>
      <w:r w:rsidRPr="5FBB01DB">
        <w:rPr>
          <w:rFonts w:ascii="Arial" w:hAnsi="Arial" w:cs="Arial"/>
          <w:sz w:val="20"/>
          <w:szCs w:val="20"/>
        </w:rPr>
        <w:t xml:space="preserve">should include a check mark (X) in the “Y” column to indicate a finding is noted; a checkmark in the “N” column to indicate data has been verified and </w:t>
      </w:r>
      <w:r w:rsidRPr="5FBB01DB">
        <w:rPr>
          <w:rFonts w:ascii="Arial" w:hAnsi="Arial" w:cs="Arial"/>
          <w:b/>
          <w:bCs/>
          <w:sz w:val="20"/>
          <w:szCs w:val="20"/>
        </w:rPr>
        <w:t>no</w:t>
      </w:r>
      <w:r w:rsidRPr="5FBB01DB">
        <w:rPr>
          <w:rFonts w:ascii="Arial" w:hAnsi="Arial" w:cs="Arial"/>
          <w:sz w:val="20"/>
          <w:szCs w:val="20"/>
        </w:rPr>
        <w:t xml:space="preserve"> revisions necessary; and a checkmark in the “N/A” column to indicate the item is not applicable for the document. Findings that require a</w:t>
      </w:r>
      <w:r w:rsidR="00F50EBF">
        <w:rPr>
          <w:rFonts w:ascii="Arial" w:hAnsi="Arial" w:cs="Arial"/>
          <w:sz w:val="20"/>
          <w:szCs w:val="20"/>
        </w:rPr>
        <w:t xml:space="preserve"> </w:t>
      </w:r>
      <w:r w:rsidRPr="5FBB01DB">
        <w:rPr>
          <w:rFonts w:ascii="Arial" w:hAnsi="Arial" w:cs="Arial"/>
          <w:sz w:val="20"/>
          <w:szCs w:val="20"/>
        </w:rPr>
        <w:t>revision should be further explained, if needed, in the ADDITIONAL DETAILS ON QC FINDINGS (IF NEEDED) section. Upon completion of the QC review, the QC Reviewer should include his/her full name and the date in the “QC Complete” portion of the template.</w:t>
      </w:r>
    </w:p>
    <w:p w14:paraId="2EC3D27B" w14:textId="77777777" w:rsidR="00485C97" w:rsidRPr="00C73600" w:rsidRDefault="00485C97" w:rsidP="00485C9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296E7980" w14:textId="3F7254CE" w:rsidR="00485C97" w:rsidRPr="00C73600" w:rsidRDefault="00485C97" w:rsidP="00485C97">
      <w:pPr>
        <w:pStyle w:val="Footer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49446B" w:rsidRPr="0049446B">
        <w:rPr>
          <w:rFonts w:ascii="Arial" w:hAnsi="Arial" w:cs="Arial"/>
          <w:b/>
          <w:i/>
          <w:sz w:val="20"/>
          <w:szCs w:val="20"/>
        </w:rPr>
        <w:t>Publishing QC Requestor</w:t>
      </w:r>
      <w:r w:rsidRPr="00C73600">
        <w:rPr>
          <w:rFonts w:ascii="Arial" w:hAnsi="Arial" w:cs="Arial"/>
          <w:sz w:val="20"/>
          <w:szCs w:val="20"/>
        </w:rPr>
        <w:t xml:space="preserve"> should review the findings</w:t>
      </w:r>
      <w:r>
        <w:rPr>
          <w:rFonts w:ascii="Arial" w:hAnsi="Arial" w:cs="Arial"/>
          <w:sz w:val="20"/>
          <w:szCs w:val="20"/>
        </w:rPr>
        <w:t xml:space="preserve">, </w:t>
      </w:r>
      <w:proofErr w:type="gramStart"/>
      <w:r>
        <w:rPr>
          <w:rFonts w:ascii="Arial" w:hAnsi="Arial" w:cs="Arial"/>
          <w:sz w:val="20"/>
          <w:szCs w:val="20"/>
        </w:rPr>
        <w:t>i.e.</w:t>
      </w:r>
      <w:proofErr w:type="gramEnd"/>
      <w:r>
        <w:rPr>
          <w:rFonts w:ascii="Arial" w:hAnsi="Arial" w:cs="Arial"/>
          <w:sz w:val="20"/>
          <w:szCs w:val="20"/>
        </w:rPr>
        <w:t xml:space="preserve"> where a check mark (X) was included 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>column.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proposed change is implemented, the Publisher includes his/her full name and date in the “Publisher” section to confirm that the finding(s) has been addressed, otherwise includes a </w:t>
      </w:r>
      <w:r w:rsidRPr="00C73600">
        <w:rPr>
          <w:rFonts w:ascii="Arial" w:hAnsi="Arial" w:cs="Arial"/>
          <w:sz w:val="20"/>
          <w:szCs w:val="20"/>
        </w:rPr>
        <w:t xml:space="preserve">reason </w:t>
      </w:r>
      <w:r>
        <w:rPr>
          <w:rFonts w:ascii="Arial" w:hAnsi="Arial" w:cs="Arial"/>
          <w:sz w:val="20"/>
          <w:szCs w:val="20"/>
        </w:rPr>
        <w:t>against to the finding(s) for not implementing it.</w:t>
      </w:r>
    </w:p>
    <w:p w14:paraId="0E37DB8D" w14:textId="77777777" w:rsidR="00485C97" w:rsidRPr="00C73600" w:rsidRDefault="00485C97" w:rsidP="00485C9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0FEE5E9B" w14:textId="586F1223" w:rsidR="00485C97" w:rsidRPr="00C73600" w:rsidRDefault="00485C97" w:rsidP="00485C97">
      <w:pPr>
        <w:pStyle w:val="Footer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49446B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r w:rsidR="0049446B" w:rsidRPr="00C73600">
        <w:rPr>
          <w:rFonts w:ascii="Arial" w:hAnsi="Arial" w:cs="Arial"/>
          <w:b/>
          <w:i/>
          <w:sz w:val="20"/>
          <w:szCs w:val="20"/>
        </w:rPr>
        <w:t xml:space="preserve"> </w:t>
      </w:r>
      <w:r w:rsidRPr="00C73600">
        <w:rPr>
          <w:rFonts w:ascii="Arial" w:hAnsi="Arial" w:cs="Arial"/>
          <w:sz w:val="20"/>
          <w:szCs w:val="20"/>
        </w:rPr>
        <w:t xml:space="preserve">should verify the changes and </w:t>
      </w:r>
      <w:r>
        <w:rPr>
          <w:rFonts w:ascii="Arial" w:hAnsi="Arial" w:cs="Arial"/>
          <w:sz w:val="20"/>
          <w:szCs w:val="20"/>
        </w:rPr>
        <w:t>confirm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changes have been verified by including his/her full name and date </w:t>
      </w:r>
      <w:r w:rsidRPr="00C73600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>“</w:t>
      </w:r>
      <w:r w:rsidRPr="00C73600">
        <w:rPr>
          <w:rFonts w:ascii="Arial" w:hAnsi="Arial" w:cs="Arial"/>
          <w:sz w:val="20"/>
          <w:szCs w:val="20"/>
        </w:rPr>
        <w:t>Changes Verified</w:t>
      </w:r>
      <w:r>
        <w:rPr>
          <w:rFonts w:ascii="Arial" w:hAnsi="Arial" w:cs="Arial"/>
          <w:sz w:val="20"/>
          <w:szCs w:val="20"/>
        </w:rPr>
        <w:t>”</w:t>
      </w:r>
      <w:r w:rsidRPr="00C73600">
        <w:rPr>
          <w:rFonts w:ascii="Arial" w:hAnsi="Arial" w:cs="Arial"/>
          <w:sz w:val="20"/>
          <w:szCs w:val="20"/>
        </w:rPr>
        <w:t xml:space="preserve"> portion of the </w:t>
      </w:r>
      <w:r>
        <w:rPr>
          <w:rFonts w:ascii="Arial" w:hAnsi="Arial" w:cs="Arial"/>
          <w:sz w:val="20"/>
          <w:szCs w:val="20"/>
        </w:rPr>
        <w:t>“Completed” section of the template</w:t>
      </w:r>
      <w:r w:rsidRPr="00C73600">
        <w:rPr>
          <w:rFonts w:ascii="Arial" w:hAnsi="Arial" w:cs="Arial"/>
          <w:sz w:val="20"/>
          <w:szCs w:val="20"/>
        </w:rPr>
        <w:t>.</w:t>
      </w:r>
    </w:p>
    <w:bookmarkEnd w:id="1"/>
    <w:p w14:paraId="6E74DAD9" w14:textId="4AFC8611" w:rsidR="00485C97" w:rsidRDefault="00485C97" w:rsidP="00D86D47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350"/>
        <w:gridCol w:w="765"/>
        <w:gridCol w:w="630"/>
        <w:gridCol w:w="593"/>
        <w:gridCol w:w="2012"/>
      </w:tblGrid>
      <w:tr w:rsidR="00D86D47" w:rsidRPr="000C6ECF" w14:paraId="056FA3D9" w14:textId="77777777" w:rsidTr="00961F5E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A8867" w14:textId="410ED4CE" w:rsidR="00D86D47" w:rsidRPr="000C6ECF" w:rsidRDefault="00D86D47" w:rsidP="000C6ECF">
            <w:pPr>
              <w:spacing w:before="60" w:after="60"/>
              <w:jc w:val="center"/>
              <w:rPr>
                <w:rFonts w:ascii="Arial" w:hAnsi="Arial" w:cs="Arial"/>
                <w:b/>
                <w:u w:val="single"/>
              </w:rPr>
            </w:pPr>
            <w:r w:rsidRPr="000C6ECF">
              <w:rPr>
                <w:rFonts w:ascii="Arial" w:hAnsi="Arial" w:cs="Arial"/>
                <w:b/>
                <w:u w:val="single"/>
              </w:rPr>
              <w:lastRenderedPageBreak/>
              <w:t xml:space="preserve">Word Formatting </w:t>
            </w:r>
            <w:r w:rsidR="0049446B" w:rsidRPr="000C6ECF">
              <w:rPr>
                <w:rFonts w:ascii="Arial" w:hAnsi="Arial" w:cs="Arial"/>
                <w:b/>
                <w:u w:val="single"/>
              </w:rPr>
              <w:t xml:space="preserve">Level </w:t>
            </w:r>
            <w:r w:rsidRPr="000C6ECF">
              <w:rPr>
                <w:rFonts w:ascii="Arial" w:hAnsi="Arial" w:cs="Arial"/>
                <w:b/>
                <w:u w:val="single"/>
              </w:rPr>
              <w:t>Verification</w:t>
            </w:r>
          </w:p>
        </w:tc>
      </w:tr>
      <w:tr w:rsidR="00D86D47" w:rsidRPr="000C6ECF" w14:paraId="579EFC9B" w14:textId="77777777" w:rsidTr="00961F5E">
        <w:trPr>
          <w:cantSplit/>
          <w:tblHeader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6ED79CD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ECF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10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F666943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ECF">
              <w:rPr>
                <w:rFonts w:ascii="Arial" w:hAnsi="Arial" w:cs="Arial"/>
                <w:b/>
                <w:sz w:val="20"/>
                <w:szCs w:val="20"/>
              </w:rPr>
              <w:t>Revisions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6E12D99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ECF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</w:tr>
      <w:tr w:rsidR="00961F5E" w:rsidRPr="000C6ECF" w14:paraId="1F84A143" w14:textId="77777777" w:rsidTr="00A46874">
        <w:trPr>
          <w:cantSplit/>
          <w:tblHeader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94D9EBA" w14:textId="77777777" w:rsidR="00961F5E" w:rsidRPr="000C6ECF" w:rsidRDefault="00961F5E" w:rsidP="00961F5E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CF05F0" w14:textId="60E845EC" w:rsidR="00961F5E" w:rsidRPr="000C6ECF" w:rsidRDefault="00961F5E" w:rsidP="00961F5E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D50E6">
              <w:rPr>
                <w:rFonts w:ascii="Arial" w:hAnsi="Arial"/>
                <w:b/>
                <w:sz w:val="20"/>
              </w:rPr>
              <w:t>Y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237CC9" w14:textId="327E85CA" w:rsidR="00961F5E" w:rsidRPr="000C6ECF" w:rsidRDefault="00961F5E" w:rsidP="00961F5E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50E6"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77187E" w14:textId="24FB9942" w:rsidR="00961F5E" w:rsidRPr="000C6ECF" w:rsidRDefault="00961F5E" w:rsidP="00961F5E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5E8E"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DF372B7" w14:textId="77777777" w:rsidR="00961F5E" w:rsidRPr="000C6ECF" w:rsidRDefault="00961F5E" w:rsidP="00961F5E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86D47" w:rsidRPr="000C6ECF" w14:paraId="1D14633C" w14:textId="77777777" w:rsidTr="00961F5E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E2B4575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ECF">
              <w:rPr>
                <w:rFonts w:ascii="Arial" w:hAnsi="Arial" w:cs="Arial"/>
                <w:b/>
                <w:sz w:val="20"/>
                <w:szCs w:val="20"/>
              </w:rPr>
              <w:t>Not limited to below parameters, can also be checked against client specific standards</w:t>
            </w:r>
          </w:p>
        </w:tc>
      </w:tr>
      <w:tr w:rsidR="0049446B" w:rsidRPr="000C6ECF" w14:paraId="31CD4C8F" w14:textId="77777777" w:rsidTr="00961F5E">
        <w:trPr>
          <w:cantSplit/>
          <w:trHeight w:val="1925"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C472" w14:textId="77777777" w:rsidR="00D86D47" w:rsidRPr="000C6ECF" w:rsidRDefault="00D86D47" w:rsidP="000C6ECF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t>Headings</w:t>
            </w:r>
            <w:r w:rsidRPr="000C6ECF">
              <w:rPr>
                <w:rFonts w:ascii="Arial" w:hAnsi="Arial" w:cs="Arial"/>
                <w:bCs/>
                <w:sz w:val="18"/>
                <w:szCs w:val="18"/>
              </w:rPr>
              <w:t xml:space="preserve">: </w:t>
            </w:r>
          </w:p>
          <w:p w14:paraId="6D902679" w14:textId="77777777" w:rsidR="00D86D47" w:rsidRPr="000C6ECF" w:rsidRDefault="00D86D47" w:rsidP="000C6ECF">
            <w:pPr>
              <w:pStyle w:val="ListParagraph"/>
              <w:contextualSpacing w:val="0"/>
              <w:rPr>
                <w:rFonts w:ascii="Arial" w:hAnsi="Arial" w:cs="Arial"/>
                <w:sz w:val="18"/>
                <w:szCs w:val="18"/>
              </w:rPr>
            </w:pPr>
          </w:p>
          <w:p w14:paraId="4E20E0B9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>Heading styles must be applied to all section headings to enable a table of contents to be generated</w:t>
            </w:r>
          </w:p>
          <w:p w14:paraId="5E5A0148" w14:textId="77777777" w:rsidR="00D86D47" w:rsidRPr="000C6ECF" w:rsidRDefault="00D86D47" w:rsidP="000C6ECF">
            <w:pPr>
              <w:pStyle w:val="ListParagraph"/>
              <w:contextualSpacing w:val="0"/>
              <w:rPr>
                <w:rFonts w:ascii="Arial" w:hAnsi="Arial" w:cs="Arial"/>
                <w:sz w:val="18"/>
                <w:szCs w:val="18"/>
              </w:rPr>
            </w:pPr>
          </w:p>
          <w:p w14:paraId="3DF00C76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>For the numbered sections, the heading style should be correct as per the heading level. (Follow the template style)</w:t>
            </w:r>
          </w:p>
          <w:p w14:paraId="3D1AD486" w14:textId="77777777" w:rsidR="00D86D47" w:rsidRPr="000C6ECF" w:rsidRDefault="00D86D47" w:rsidP="000C6ECF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57E15C" w14:textId="77777777" w:rsidR="00D86D47" w:rsidRPr="000C6ECF" w:rsidRDefault="00D86D47" w:rsidP="000C6ECF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2E1BC348" wp14:editId="7A1F75E6">
                  <wp:extent cx="3282950" cy="5651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50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6D679A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2C6F57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B821C4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F428C9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9446B" w:rsidRPr="000C6ECF" w14:paraId="39249BF4" w14:textId="77777777" w:rsidTr="00961F5E">
        <w:trPr>
          <w:cantSplit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E3DE" w14:textId="24496B82" w:rsidR="00D86D47" w:rsidRPr="000C6ECF" w:rsidRDefault="00D86D47" w:rsidP="000C6ECF">
            <w:pPr>
              <w:pStyle w:val="ListParagraph"/>
              <w:numPr>
                <w:ilvl w:val="0"/>
                <w:numId w:val="35"/>
              </w:numPr>
              <w:spacing w:after="120"/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t xml:space="preserve">Tables and Figures: </w:t>
            </w:r>
          </w:p>
          <w:p w14:paraId="64D72E83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Figure and table numbering should be performed using the “insert caption” function that will automatically apply the “caption” style</w:t>
            </w:r>
          </w:p>
          <w:p w14:paraId="2E204D01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>No overlapping / hidden text in the cells</w:t>
            </w:r>
          </w:p>
          <w:p w14:paraId="2836EB0B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 xml:space="preserve">Header rows of </w:t>
            </w:r>
            <w:r w:rsidRPr="000C6ECF">
              <w:rPr>
                <w:rFonts w:ascii="Arial" w:hAnsi="Arial" w:cs="Arial"/>
                <w:b/>
                <w:bCs/>
                <w:sz w:val="18"/>
                <w:szCs w:val="18"/>
              </w:rPr>
              <w:t>Tables</w:t>
            </w:r>
            <w:r w:rsidRPr="000C6ECF">
              <w:rPr>
                <w:rFonts w:ascii="Arial" w:hAnsi="Arial" w:cs="Arial"/>
                <w:sz w:val="18"/>
                <w:szCs w:val="18"/>
              </w:rPr>
              <w:t xml:space="preserve"> to be aligned and repeat across pages</w:t>
            </w:r>
          </w:p>
          <w:p w14:paraId="5DE3CA01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 xml:space="preserve">Extra spaces and blank cells in </w:t>
            </w:r>
            <w:r w:rsidRPr="000C6ECF">
              <w:rPr>
                <w:rFonts w:ascii="Arial" w:hAnsi="Arial" w:cs="Arial"/>
                <w:b/>
                <w:bCs/>
                <w:sz w:val="18"/>
                <w:szCs w:val="18"/>
              </w:rPr>
              <w:t>table</w:t>
            </w:r>
            <w:r w:rsidRPr="000C6ECF">
              <w:rPr>
                <w:rFonts w:ascii="Arial" w:hAnsi="Arial" w:cs="Arial"/>
                <w:sz w:val="18"/>
                <w:szCs w:val="18"/>
              </w:rPr>
              <w:t xml:space="preserve"> to be deleted</w:t>
            </w:r>
          </w:p>
          <w:p w14:paraId="06C96D5F" w14:textId="77777777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 xml:space="preserve">Auto fit the </w:t>
            </w:r>
            <w:r w:rsidRPr="000C6ECF">
              <w:rPr>
                <w:rFonts w:ascii="Arial" w:hAnsi="Arial" w:cs="Arial"/>
                <w:b/>
                <w:bCs/>
                <w:sz w:val="18"/>
                <w:szCs w:val="18"/>
              </w:rPr>
              <w:t>table</w:t>
            </w:r>
            <w:r w:rsidRPr="000C6ECF">
              <w:rPr>
                <w:rFonts w:ascii="Arial" w:hAnsi="Arial" w:cs="Arial"/>
                <w:sz w:val="18"/>
                <w:szCs w:val="18"/>
              </w:rPr>
              <w:t xml:space="preserve"> content.</w:t>
            </w:r>
          </w:p>
          <w:p w14:paraId="4F3AAD69" w14:textId="39B53993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0C6ECF">
              <w:rPr>
                <w:rFonts w:ascii="Arial" w:hAnsi="Arial" w:cs="Arial"/>
                <w:b/>
                <w:bCs/>
                <w:sz w:val="18"/>
                <w:szCs w:val="18"/>
              </w:rPr>
              <w:t>Figures</w:t>
            </w:r>
            <w:r w:rsidRPr="000C6ECF">
              <w:rPr>
                <w:rFonts w:ascii="Arial" w:hAnsi="Arial" w:cs="Arial"/>
                <w:sz w:val="18"/>
                <w:szCs w:val="18"/>
              </w:rPr>
              <w:t xml:space="preserve"> should be represented clearly and should not have any content issues, for example blurred due to lack of image quality.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1B74FB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6380DF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53D3FC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F856BF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9446B" w:rsidRPr="000C6ECF" w14:paraId="491CF96F" w14:textId="77777777" w:rsidTr="00961F5E">
        <w:trPr>
          <w:cantSplit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ACD1" w14:textId="77777777" w:rsidR="00D86D47" w:rsidRPr="000C6ECF" w:rsidRDefault="00D86D47" w:rsidP="00961F5E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Content: </w:t>
            </w:r>
          </w:p>
          <w:p w14:paraId="5915AB36" w14:textId="77777777" w:rsidR="00D86D47" w:rsidRPr="000C6ECF" w:rsidRDefault="00D86D47" w:rsidP="00961F5E">
            <w:pPr>
              <w:pStyle w:val="ListParagraph"/>
              <w:tabs>
                <w:tab w:val="right" w:pos="8640"/>
              </w:tabs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F5615ED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Consistent font size and font type as per the template.</w:t>
            </w:r>
          </w:p>
          <w:p w14:paraId="149400BD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No different colors to be used. Black text all over and blue text for the linked text.</w:t>
            </w:r>
          </w:p>
          <w:p w14:paraId="0CED0BC2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For the content final document, the guidance and instructions text to be removed</w:t>
            </w:r>
          </w:p>
          <w:p w14:paraId="7CE8D4AF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 xml:space="preserve">No hidden text </w:t>
            </w:r>
          </w:p>
          <w:p w14:paraId="0B343B28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No comments related to content should be available or pending for the confirmation</w:t>
            </w:r>
          </w:p>
          <w:p w14:paraId="6DCE317D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Superscripts and subscripts should be aligned properly.</w:t>
            </w:r>
          </w:p>
          <w:p w14:paraId="1A4D7EF3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Bulleted and numbered Lists to be defined to make sure it is not merged with the body text.</w:t>
            </w:r>
          </w:p>
          <w:p w14:paraId="2A0BF18B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Document should not have any formatting comments, and track changes comments in review panel</w:t>
            </w:r>
          </w:p>
          <w:p w14:paraId="273E1CFE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Extra spaces to be deleted</w:t>
            </w:r>
          </w:p>
          <w:p w14:paraId="14EAF84B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No manual (hard) page breaks (Use soft page break button)</w:t>
            </w:r>
          </w:p>
          <w:p w14:paraId="15441BAE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Remove the extra / unnecessary page breaks to keep the text together.</w:t>
            </w:r>
          </w:p>
          <w:p w14:paraId="70E6B228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Turn on Paragraph Symbol to see empty spaces or unwanted paragraph mark that can be removed. Only keep empty space with discretion for good readability</w:t>
            </w:r>
          </w:p>
          <w:p w14:paraId="063832AB" w14:textId="6BFE659C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 xml:space="preserve">For the track change documents, the revision text to appear in only red color (based on the template). Before Updating TOCs ensure Track Changes is OFF. 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FC74D5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1AD762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C5B9CC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58FDD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9446B" w:rsidRPr="000C6ECF" w14:paraId="6035B241" w14:textId="77777777" w:rsidTr="00961F5E">
        <w:trPr>
          <w:cantSplit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398" w14:textId="77777777" w:rsidR="00D86D47" w:rsidRPr="000C6ECF" w:rsidRDefault="00D86D47" w:rsidP="00961F5E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t xml:space="preserve">Table of Contents: </w:t>
            </w:r>
          </w:p>
          <w:p w14:paraId="6A88CA1D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Correct Table of Contents pagination, section or table numbering</w:t>
            </w:r>
          </w:p>
          <w:p w14:paraId="598AD34D" w14:textId="092DEC19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If Tables or Figures are in a document, Verify List of Tables or List of Figures are present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D90CC3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CB5BDF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905B57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0D16F0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9446B" w:rsidRPr="000C6ECF" w14:paraId="09FF6059" w14:textId="77777777" w:rsidTr="00961F5E">
        <w:trPr>
          <w:cantSplit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42E1" w14:textId="77777777" w:rsidR="00D86D47" w:rsidRPr="000C6ECF" w:rsidRDefault="00D86D47" w:rsidP="00961F5E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t xml:space="preserve">Cross-Reference: </w:t>
            </w:r>
          </w:p>
          <w:p w14:paraId="49866E5B" w14:textId="1F136676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 xml:space="preserve">All cross-references should be active. </w:t>
            </w:r>
          </w:p>
          <w:p w14:paraId="454470E0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 xml:space="preserve">Make sure that the links are created for the full citation. </w:t>
            </w:r>
          </w:p>
          <w:p w14:paraId="6DAB16B7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Document does not contain active hyperlink for external web pages.</w:t>
            </w:r>
          </w:p>
          <w:p w14:paraId="4CCCB4C4" w14:textId="01DB1995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All cross-references text should be blue in color.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3FAF3F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33013D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C37CF2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9D0617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9446B" w:rsidRPr="000C6ECF" w14:paraId="7B011D9E" w14:textId="77777777" w:rsidTr="00961F5E">
        <w:trPr>
          <w:cantSplit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FEE75" w14:textId="77777777" w:rsidR="00D86D47" w:rsidRPr="000C6ECF" w:rsidRDefault="00D86D47" w:rsidP="00961F5E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t xml:space="preserve">Header and Footer: </w:t>
            </w:r>
          </w:p>
          <w:p w14:paraId="550BB3DA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Header information is accordance to the template</w:t>
            </w:r>
          </w:p>
          <w:p w14:paraId="3CFF989F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Check for consistent alignment throughout the document (portrait / landscape pages).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8EF137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C8A292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1A1D8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7A9709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9446B" w:rsidRPr="000C6ECF" w14:paraId="0835AA57" w14:textId="77777777" w:rsidTr="00961F5E">
        <w:trPr>
          <w:cantSplit/>
        </w:trPr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1F38" w14:textId="77777777" w:rsidR="00D86D47" w:rsidRPr="000C6ECF" w:rsidRDefault="00D86D47" w:rsidP="00961F5E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0C6ECF">
              <w:rPr>
                <w:rFonts w:ascii="Arial" w:hAnsi="Arial" w:cs="Arial"/>
                <w:b/>
                <w:sz w:val="18"/>
                <w:szCs w:val="18"/>
              </w:rPr>
              <w:t xml:space="preserve">Pages: </w:t>
            </w:r>
          </w:p>
          <w:p w14:paraId="6EECAC0A" w14:textId="77777777" w:rsidR="00D86D47" w:rsidRPr="000C6ECF" w:rsidRDefault="00D86D47" w:rsidP="00961F5E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No blank pages.</w:t>
            </w:r>
          </w:p>
          <w:p w14:paraId="3B4E272F" w14:textId="69E7FC6E" w:rsidR="00D86D47" w:rsidRPr="000C6ECF" w:rsidRDefault="00D86D47" w:rsidP="000C6ECF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Arial" w:hAnsi="Arial" w:cs="Arial"/>
                <w:bCs/>
                <w:sz w:val="18"/>
                <w:szCs w:val="18"/>
              </w:rPr>
            </w:pPr>
            <w:r w:rsidRPr="000C6ECF">
              <w:rPr>
                <w:rFonts w:ascii="Arial" w:hAnsi="Arial" w:cs="Arial"/>
                <w:bCs/>
                <w:sz w:val="18"/>
                <w:szCs w:val="18"/>
              </w:rPr>
              <w:t>Page orientation including portrait and landscape are correct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41F743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B7A03A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8AB792" w14:textId="77777777" w:rsidR="00D86D47" w:rsidRPr="000C6ECF" w:rsidRDefault="00D86D47" w:rsidP="000C6ECF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B14877" w14:textId="77777777" w:rsidR="00D86D47" w:rsidRPr="000C6ECF" w:rsidRDefault="00D86D47" w:rsidP="000C6ECF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DD48C6C" w14:textId="77777777" w:rsidR="00D86D47" w:rsidRDefault="00D86D47" w:rsidP="00D23D32">
      <w:pPr>
        <w:keepNext/>
        <w:keepLines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14:paraId="54B0295E" w14:textId="77777777" w:rsidR="00D86D47" w:rsidRPr="00543E28" w:rsidRDefault="00D86D47" w:rsidP="00D86D47">
      <w:pPr>
        <w:rPr>
          <w:rFonts w:ascii="Arial" w:hAnsi="Arial" w:cs="Arial"/>
          <w:sz w:val="20"/>
          <w:szCs w:val="16"/>
        </w:rPr>
      </w:pPr>
    </w:p>
    <w:tbl>
      <w:tblPr>
        <w:tblW w:w="946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6661"/>
        <w:gridCol w:w="427"/>
        <w:gridCol w:w="425"/>
        <w:gridCol w:w="420"/>
        <w:gridCol w:w="1528"/>
      </w:tblGrid>
      <w:tr w:rsidR="00485C97" w:rsidRPr="001D50E6" w14:paraId="29982A3A" w14:textId="77777777" w:rsidTr="00E54496">
        <w:trPr>
          <w:cantSplit/>
          <w:tblHeader/>
        </w:trPr>
        <w:tc>
          <w:tcPr>
            <w:tcW w:w="6661" w:type="dxa"/>
            <w:tcBorders>
              <w:bottom w:val="single" w:sz="4" w:space="0" w:color="auto"/>
            </w:tcBorders>
            <w:vAlign w:val="bottom"/>
          </w:tcPr>
          <w:p w14:paraId="13FCB850" w14:textId="77777777" w:rsidR="00485C97" w:rsidRPr="00E91248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w="1272" w:type="dxa"/>
            <w:gridSpan w:val="3"/>
            <w:tcBorders>
              <w:bottom w:val="single" w:sz="4" w:space="0" w:color="auto"/>
            </w:tcBorders>
            <w:shd w:val="pct5" w:color="auto" w:fill="auto"/>
            <w:vAlign w:val="bottom"/>
          </w:tcPr>
          <w:p w14:paraId="613783BE" w14:textId="77777777" w:rsidR="00485C97" w:rsidRPr="001D50E6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8B3C56">
              <w:rPr>
                <w:rFonts w:ascii="Arial" w:hAnsi="Arial"/>
                <w:b/>
                <w:sz w:val="20"/>
              </w:rPr>
              <w:t>Revision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pct5" w:color="auto" w:fill="auto"/>
            <w:vAlign w:val="bottom"/>
          </w:tcPr>
          <w:p w14:paraId="29C5F015" w14:textId="77777777" w:rsidR="00485C97" w:rsidRPr="001D50E6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Comments</w:t>
            </w:r>
          </w:p>
        </w:tc>
      </w:tr>
      <w:tr w:rsidR="00485C97" w:rsidRPr="001D50E6" w14:paraId="60797415" w14:textId="77777777" w:rsidTr="00E54496">
        <w:trPr>
          <w:cantSplit/>
          <w:trHeight w:val="288"/>
          <w:tblHeader/>
        </w:trPr>
        <w:tc>
          <w:tcPr>
            <w:tcW w:w="6661" w:type="dxa"/>
            <w:tcBorders>
              <w:bottom w:val="single" w:sz="4" w:space="0" w:color="auto"/>
            </w:tcBorders>
            <w:shd w:val="pct10" w:color="auto" w:fill="auto"/>
          </w:tcPr>
          <w:p w14:paraId="4D98A951" w14:textId="77777777" w:rsidR="00485C97" w:rsidRPr="00E91248" w:rsidRDefault="00485C97" w:rsidP="00E54496">
            <w:pPr>
              <w:rPr>
                <w:rFonts w:ascii="Arial" w:hAnsi="Arial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74A475BE" w14:textId="77777777" w:rsidR="00485C97" w:rsidRPr="001D50E6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Y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6445FAC0" w14:textId="77777777" w:rsidR="00485C97" w:rsidRPr="001D50E6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6BB173FC" w14:textId="77777777" w:rsidR="00485C97" w:rsidRPr="00AA5E8E" w:rsidRDefault="00485C97" w:rsidP="00E54496">
            <w:pPr>
              <w:tabs>
                <w:tab w:val="right" w:pos="8640"/>
              </w:tabs>
              <w:rPr>
                <w:rFonts w:ascii="Arial" w:hAnsi="Arial"/>
                <w:b/>
                <w:sz w:val="20"/>
              </w:rPr>
            </w:pPr>
            <w:r w:rsidRPr="00AA5E8E"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11BB7B64" w14:textId="77777777" w:rsidR="00485C97" w:rsidRPr="001D50E6" w:rsidRDefault="00485C97" w:rsidP="00E54496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485C97" w:rsidRPr="00394743" w14:paraId="47ED8B90" w14:textId="77777777" w:rsidTr="00E54496">
        <w:trPr>
          <w:cantSplit/>
        </w:trPr>
        <w:tc>
          <w:tcPr>
            <w:tcW w:w="9461" w:type="dxa"/>
            <w:gridSpan w:val="5"/>
            <w:shd w:val="clear" w:color="auto" w:fill="EEECE1" w:themeFill="background2"/>
          </w:tcPr>
          <w:p w14:paraId="2E6731C8" w14:textId="77777777" w:rsidR="00485C97" w:rsidRPr="008B3C56" w:rsidRDefault="00485C97" w:rsidP="00D86D47">
            <w:pPr>
              <w:tabs>
                <w:tab w:val="right" w:pos="8640"/>
              </w:tabs>
              <w:ind w:left="32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B3C56">
              <w:rPr>
                <w:rFonts w:ascii="Arial" w:hAnsi="Arial" w:cs="Arial"/>
                <w:b/>
                <w:bCs/>
                <w:color w:val="000000"/>
                <w:szCs w:val="22"/>
              </w:rPr>
              <w:t>Document Level Verification</w:t>
            </w:r>
          </w:p>
        </w:tc>
      </w:tr>
      <w:tr w:rsidR="00485C97" w:rsidRPr="0074606F" w14:paraId="38E3E410" w14:textId="77777777" w:rsidTr="00E54496">
        <w:trPr>
          <w:cantSplit/>
        </w:trPr>
        <w:tc>
          <w:tcPr>
            <w:tcW w:w="6661" w:type="dxa"/>
          </w:tcPr>
          <w:p w14:paraId="7F0FFF35" w14:textId="77777777" w:rsidR="00485C97" w:rsidRPr="008B3C56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PDF Properties: </w:t>
            </w:r>
          </w:p>
          <w:p w14:paraId="23BE83AD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Acrobat PDF version is 1.4 (PDF 1.4-1.7) </w:t>
            </w:r>
          </w:p>
          <w:p w14:paraId="5ECE3B38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sz w:val="18"/>
                <w:szCs w:val="18"/>
              </w:rPr>
              <w:t>File is Optimized for</w:t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 fast web view </w:t>
            </w:r>
            <w:r w:rsidRPr="008B3C56">
              <w:rPr>
                <w:rFonts w:ascii="Arial" w:hAnsi="Arial" w:cs="Arial"/>
                <w:sz w:val="18"/>
                <w:szCs w:val="18"/>
              </w:rPr>
              <w:t>and</w:t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 all fonts embedded, </w:t>
            </w:r>
            <w:r w:rsidRPr="008B3C56">
              <w:rPr>
                <w:rFonts w:ascii="Arial" w:hAnsi="Arial" w:cs="Arial"/>
                <w:sz w:val="18"/>
                <w:szCs w:val="18"/>
              </w:rPr>
              <w:t>if possible</w:t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</w:p>
          <w:p w14:paraId="28C2B61A" w14:textId="77777777" w:rsidR="00485C97" w:rsidRPr="008B3C56" w:rsidRDefault="00485C97" w:rsidP="00E54496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0D0C65B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  <w:t xml:space="preserve">Tagged PDF:  No </w:t>
            </w:r>
          </w:p>
          <w:p w14:paraId="745672C3" w14:textId="77777777" w:rsidR="00485C97" w:rsidRPr="008B3C56" w:rsidRDefault="00485C97" w:rsidP="00E54496">
            <w:p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37D9DA6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</w:pPr>
            <w:r w:rsidRPr="008B3C56"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inline distT="0" distB="0" distL="0" distR="0" wp14:anchorId="71D0D558" wp14:editId="7395967D">
                  <wp:extent cx="1173480" cy="274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5B80D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</w:pPr>
          </w:p>
          <w:p w14:paraId="5D42C741" w14:textId="77777777" w:rsidR="00485C97" w:rsidRPr="008B3C56" w:rsidRDefault="00485C97" w:rsidP="00E54496">
            <w:pPr>
              <w:tabs>
                <w:tab w:val="right" w:pos="8640"/>
              </w:tabs>
              <w:ind w:left="432"/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</w:pPr>
            <w:r w:rsidRPr="008B3C56"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  <w:t xml:space="preserve">Note: </w:t>
            </w:r>
            <w:r w:rsidRPr="008B3C56">
              <w:rPr>
                <w:rFonts w:ascii="Arial" w:hAnsi="Arial" w:cs="Arial"/>
                <w:noProof/>
                <w:sz w:val="18"/>
                <w:szCs w:val="18"/>
                <w:lang w:eastAsia="ja-JP"/>
              </w:rPr>
              <w:t xml:space="preserve">Confirm Tagged PDF=No on Properties </w:t>
            </w:r>
            <w:r w:rsidRPr="008B3C56">
              <w:rPr>
                <w:rFonts w:ascii="Arial" w:hAnsi="Arial" w:cs="Arial"/>
                <w:noProof/>
                <w:sz w:val="18"/>
                <w:szCs w:val="18"/>
                <w:u w:val="single"/>
                <w:lang w:eastAsia="ja-JP"/>
              </w:rPr>
              <w:t>AND</w:t>
            </w:r>
            <w:r w:rsidRPr="008B3C56">
              <w:rPr>
                <w:rFonts w:ascii="Arial" w:hAnsi="Arial" w:cs="Arial"/>
                <w:noProof/>
                <w:sz w:val="18"/>
                <w:szCs w:val="18"/>
                <w:lang w:eastAsia="ja-JP"/>
              </w:rPr>
              <w:t xml:space="preserve"> check the </w:t>
            </w:r>
            <w:r w:rsidRPr="008B3C56"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  <w:t>Tags Navigation Pane</w:t>
            </w:r>
            <w:r w:rsidRPr="008B3C56">
              <w:rPr>
                <w:rFonts w:ascii="Arial" w:hAnsi="Arial" w:cs="Arial"/>
                <w:noProof/>
                <w:sz w:val="18"/>
                <w:szCs w:val="18"/>
                <w:lang w:eastAsia="ja-JP"/>
              </w:rPr>
              <w:t xml:space="preserve"> to ensure this indicates</w:t>
            </w:r>
            <w:r w:rsidRPr="008B3C56"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  <w:t xml:space="preserve"> No Attachments and annotations.</w:t>
            </w:r>
          </w:p>
          <w:p w14:paraId="65E2DE41" w14:textId="77777777" w:rsidR="00485C97" w:rsidRPr="008B3C56" w:rsidRDefault="00485C97" w:rsidP="00E54496">
            <w:pPr>
              <w:tabs>
                <w:tab w:val="right" w:pos="8640"/>
              </w:tabs>
              <w:ind w:left="432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8B3C56">
              <w:rPr>
                <w:rFonts w:ascii="Arial" w:hAnsi="Arial" w:cs="Arial"/>
                <w:i/>
                <w:iCs/>
                <w:sz w:val="18"/>
                <w:szCs w:val="18"/>
              </w:rPr>
              <w:t>(</w:t>
            </w:r>
            <w:r w:rsidRPr="008B3C56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Exceptions for doc. like </w:t>
            </w:r>
            <w:r w:rsidRPr="008B3C56">
              <w:rPr>
                <w:rFonts w:ascii="Arial" w:hAnsi="Arial" w:cs="Arial"/>
                <w:i/>
                <w:iCs/>
                <w:sz w:val="18"/>
                <w:szCs w:val="18"/>
              </w:rPr>
              <w:t>form, cover letter, SPL and datasets files etc.)</w:t>
            </w:r>
          </w:p>
          <w:p w14:paraId="4B75550E" w14:textId="77777777" w:rsidR="00485C97" w:rsidRPr="008B3C56" w:rsidRDefault="00485C97" w:rsidP="00E54496">
            <w:pPr>
              <w:tabs>
                <w:tab w:val="right" w:pos="8640"/>
              </w:tabs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6F4CD412" w14:textId="77777777" w:rsidR="00485C97" w:rsidRPr="008B3C56" w:rsidRDefault="00485C97" w:rsidP="00E54496">
            <w:pPr>
              <w:pStyle w:val="Defaul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File Name: </w:t>
            </w:r>
            <w:r w:rsidRPr="008B3C56">
              <w:rPr>
                <w:rFonts w:ascii="Arial" w:hAnsi="Arial" w:cs="Arial"/>
                <w:sz w:val="18"/>
                <w:szCs w:val="18"/>
              </w:rPr>
              <w:t>Should not exceed 64 characters in length including the extension. All lower case and no special characters other than hyphen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170BC82" w14:textId="77777777" w:rsidR="00485C97" w:rsidRPr="008B3C56" w:rsidRDefault="00485C97" w:rsidP="00E54496">
            <w:pPr>
              <w:pStyle w:val="Default"/>
              <w:ind w:left="432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CFCBEBE" w14:textId="77777777" w:rsidR="00485C97" w:rsidRPr="00E91248" w:rsidRDefault="00485C97" w:rsidP="00E54496">
            <w:pPr>
              <w:pStyle w:val="Default"/>
              <w:spacing w:after="120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Granularity: </w:t>
            </w:r>
            <w:r w:rsidRPr="008B3C56">
              <w:rPr>
                <w:rFonts w:ascii="Arial" w:hAnsi="Arial" w:cs="Arial"/>
                <w:sz w:val="18"/>
                <w:szCs w:val="18"/>
              </w:rPr>
              <w:t>The document is split as per ICH granularity based on the module/section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27" w:type="dxa"/>
            <w:shd w:val="pct10" w:color="auto" w:fill="auto"/>
          </w:tcPr>
          <w:p w14:paraId="572E27B5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shd w:val="pct10" w:color="auto" w:fill="auto"/>
          </w:tcPr>
          <w:p w14:paraId="20B63CCC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shd w:val="pct10" w:color="auto" w:fill="auto"/>
          </w:tcPr>
          <w:p w14:paraId="0A47231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shd w:val="pct10" w:color="auto" w:fill="auto"/>
          </w:tcPr>
          <w:p w14:paraId="661B1AE6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2745BE47" w14:textId="77777777" w:rsidTr="00E54496">
        <w:trPr>
          <w:cantSplit/>
        </w:trPr>
        <w:tc>
          <w:tcPr>
            <w:tcW w:w="6661" w:type="dxa"/>
          </w:tcPr>
          <w:p w14:paraId="19B112FB" w14:textId="77777777" w:rsidR="00485C97" w:rsidRPr="008B3C56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Document properties </w:t>
            </w:r>
            <w:r w:rsidRPr="008B3C56">
              <w:rPr>
                <w:rFonts w:ascii="Arial" w:hAnsi="Arial" w:cs="Arial"/>
                <w:sz w:val="18"/>
                <w:szCs w:val="18"/>
              </w:rPr>
              <w:t>are set to:</w:t>
            </w:r>
            <w:r w:rsidRPr="008B3C56">
              <w:rPr>
                <w:rFonts w:ascii="Arial" w:hAnsi="Arial" w:cs="Arial"/>
                <w:sz w:val="18"/>
                <w:szCs w:val="18"/>
              </w:rPr>
              <w:br/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Initial View:  </w:t>
            </w:r>
            <w:r w:rsidRPr="008B3C56">
              <w:rPr>
                <w:rFonts w:ascii="Arial" w:hAnsi="Arial" w:cs="Arial"/>
                <w:sz w:val="18"/>
                <w:szCs w:val="18"/>
              </w:rPr>
              <w:t>Bookmarks Panel and Page</w:t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br/>
              <w:t>Page Layout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t>Magnification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set to Default</w:t>
            </w:r>
          </w:p>
          <w:p w14:paraId="3931E081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>Window and User Interface Options should be unchecked.</w:t>
            </w:r>
          </w:p>
          <w:p w14:paraId="497E8CFB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6F3440A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8B3C56"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inline distT="0" distB="0" distL="0" distR="0" wp14:anchorId="4CBB2DA0" wp14:editId="43D22279">
                  <wp:extent cx="2278380" cy="13258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3C56"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inline distT="0" distB="0" distL="0" distR="0" wp14:anchorId="6F816381" wp14:editId="51D34D1D">
                  <wp:extent cx="1417320" cy="17983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5F8B8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noProof/>
                <w:sz w:val="18"/>
                <w:szCs w:val="18"/>
                <w:lang w:eastAsia="ja-JP"/>
              </w:rPr>
            </w:pPr>
          </w:p>
          <w:p w14:paraId="67A37073" w14:textId="77777777" w:rsidR="00485C97" w:rsidRPr="0074606F" w:rsidRDefault="00485C97" w:rsidP="00E54496">
            <w:pPr>
              <w:pStyle w:val="CommentText"/>
              <w:spacing w:after="120"/>
              <w:ind w:left="432"/>
              <w:rPr>
                <w:rFonts w:ascii="Arial" w:hAnsi="Arial" w:cs="Arial"/>
                <w:b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>Custom Properties</w:t>
            </w:r>
            <w:r w:rsidRPr="008B3C56">
              <w:rPr>
                <w:rFonts w:ascii="Arial" w:hAnsi="Arial" w:cs="Arial"/>
                <w:sz w:val="18"/>
                <w:szCs w:val="18"/>
              </w:rPr>
              <w:t>: Should not contain any Names and Value</w:t>
            </w:r>
            <w:r w:rsidRPr="008B3C56">
              <w:rPr>
                <w:rFonts w:ascii="Arial" w:hAnsi="Arial" w:cs="Arial"/>
              </w:rPr>
              <w:t>.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041DE22B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097A3ECD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31C7F44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5EF2E4F0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59E6B91B" w14:textId="77777777" w:rsidTr="00E54496">
        <w:trPr>
          <w:cantSplit/>
        </w:trPr>
        <w:tc>
          <w:tcPr>
            <w:tcW w:w="6661" w:type="dxa"/>
          </w:tcPr>
          <w:p w14:paraId="39A183A2" w14:textId="77777777" w:rsidR="00485C97" w:rsidRPr="008B3C56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/>
                <w:b/>
                <w:sz w:val="18"/>
                <w:szCs w:val="18"/>
              </w:rPr>
            </w:pPr>
            <w:r w:rsidRPr="008B3C56">
              <w:rPr>
                <w:rFonts w:ascii="Arial" w:hAnsi="Arial"/>
                <w:b/>
                <w:sz w:val="18"/>
                <w:szCs w:val="18"/>
              </w:rPr>
              <w:lastRenderedPageBreak/>
              <w:t>PDF Document Title Fields (when required):</w:t>
            </w:r>
          </w:p>
          <w:p w14:paraId="0443AF87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i/>
                <w:sz w:val="18"/>
                <w:szCs w:val="18"/>
              </w:rPr>
            </w:pPr>
            <w:r w:rsidRPr="008B3C56">
              <w:rPr>
                <w:rFonts w:ascii="Arial" w:hAnsi="Arial" w:cs="Arial"/>
                <w:i/>
                <w:sz w:val="18"/>
                <w:szCs w:val="18"/>
              </w:rPr>
              <w:t>For specified projects,</w:t>
            </w:r>
            <w:r w:rsidRPr="008B3C56">
              <w:rPr>
                <w:rFonts w:ascii="Arial" w:hAnsi="Arial"/>
                <w:i/>
                <w:sz w:val="18"/>
                <w:szCs w:val="18"/>
              </w:rPr>
              <w:t xml:space="preserve"> PDF Document Title Field </w:t>
            </w:r>
            <w:r w:rsidRPr="008B3C56">
              <w:rPr>
                <w:rFonts w:ascii="Arial" w:hAnsi="Arial" w:cs="Arial"/>
                <w:i/>
                <w:sz w:val="18"/>
                <w:szCs w:val="18"/>
              </w:rPr>
              <w:t>is filled out correctly (</w:t>
            </w:r>
            <w:r w:rsidRPr="008B3C56">
              <w:rPr>
                <w:rFonts w:ascii="Arial" w:hAnsi="Arial"/>
                <w:i/>
                <w:sz w:val="18"/>
                <w:szCs w:val="18"/>
              </w:rPr>
              <w:t xml:space="preserve">as </w:t>
            </w:r>
            <w:r w:rsidRPr="008B3C56">
              <w:rPr>
                <w:rFonts w:ascii="Arial" w:hAnsi="Arial" w:cs="Arial"/>
                <w:i/>
                <w:sz w:val="18"/>
                <w:szCs w:val="18"/>
              </w:rPr>
              <w:t>a default, projects do not require).</w:t>
            </w:r>
          </w:p>
          <w:p w14:paraId="33B18112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i/>
                <w:sz w:val="18"/>
                <w:szCs w:val="18"/>
              </w:rPr>
            </w:pPr>
          </w:p>
          <w:p w14:paraId="3BB15DC4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>For</w:t>
            </w:r>
            <w:r w:rsidRPr="008B3C56">
              <w:rPr>
                <w:rFonts w:ascii="Arial" w:hAnsi="Arial"/>
                <w:b/>
                <w:sz w:val="18"/>
                <w:szCs w:val="18"/>
              </w:rPr>
              <w:t xml:space="preserve"> eCTD submissions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- to match International Council for Harmonization (</w:t>
            </w:r>
            <w:smartTag w:uri="urn:schemas-microsoft-com:office:smarttags" w:element="stockticker">
              <w:r w:rsidRPr="008B3C56">
                <w:rPr>
                  <w:rFonts w:ascii="Arial" w:hAnsi="Arial" w:cs="Arial"/>
                  <w:i/>
                  <w:sz w:val="18"/>
                  <w:szCs w:val="18"/>
                </w:rPr>
                <w:t>ICH)</w:t>
              </w:r>
            </w:smartTag>
            <w:r w:rsidRPr="008B3C56">
              <w:rPr>
                <w:rFonts w:ascii="Arial" w:hAnsi="Arial" w:cs="Arial"/>
                <w:i/>
                <w:sz w:val="18"/>
                <w:szCs w:val="18"/>
              </w:rPr>
              <w:t xml:space="preserve"> eCTD Granularity-</w:t>
            </w:r>
            <w:r w:rsidRPr="008B3C56">
              <w:rPr>
                <w:sz w:val="18"/>
                <w:szCs w:val="18"/>
              </w:rPr>
              <w:t xml:space="preserve"> </w:t>
            </w:r>
            <w:r w:rsidRPr="008B3C56">
              <w:rPr>
                <w:rFonts w:ascii="Arial" w:hAnsi="Arial" w:cs="Arial"/>
                <w:i/>
                <w:sz w:val="18"/>
                <w:szCs w:val="18"/>
              </w:rPr>
              <w:t xml:space="preserve">document information field (DIF) Quick Reference 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and Electronic Standards Document </w:t>
            </w:r>
            <w:r w:rsidRPr="008B3C56">
              <w:rPr>
                <w:rFonts w:ascii="Arial" w:hAnsi="Arial"/>
                <w:sz w:val="18"/>
                <w:szCs w:val="18"/>
              </w:rPr>
              <w:t xml:space="preserve">in </w:t>
            </w:r>
            <w:r w:rsidRPr="008B3C56">
              <w:rPr>
                <w:rFonts w:ascii="Arial" w:hAnsi="Arial" w:cs="Arial"/>
                <w:i/>
                <w:sz w:val="18"/>
                <w:szCs w:val="18"/>
              </w:rPr>
              <w:t>the pub\Clients\07 Approved Documentation\Standards area.</w:t>
            </w:r>
          </w:p>
          <w:p w14:paraId="1E66F3F5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6EA9C9FB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sz w:val="18"/>
                <w:szCs w:val="18"/>
              </w:rPr>
              <w:t xml:space="preserve">Literature references will be </w:t>
            </w:r>
            <w:r w:rsidRPr="008B3C56">
              <w:rPr>
                <w:rFonts w:ascii="Arial" w:hAnsi="Arial" w:cs="Arial"/>
                <w:b/>
                <w:i/>
                <w:sz w:val="18"/>
                <w:szCs w:val="18"/>
              </w:rPr>
              <w:t>Author Year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8B3C56">
              <w:rPr>
                <w:rFonts w:ascii="Arial" w:hAnsi="Arial" w:cs="Arial"/>
                <w:sz w:val="18"/>
                <w:szCs w:val="18"/>
              </w:rPr>
              <w:br/>
              <w:t xml:space="preserve">CRFs will be </w:t>
            </w:r>
            <w:proofErr w:type="spellStart"/>
            <w:r w:rsidRPr="008B3C56">
              <w:rPr>
                <w:rFonts w:ascii="Arial" w:hAnsi="Arial" w:cs="Arial"/>
                <w:b/>
                <w:i/>
                <w:sz w:val="18"/>
                <w:szCs w:val="18"/>
              </w:rPr>
              <w:t>crf</w:t>
            </w:r>
            <w:proofErr w:type="spellEnd"/>
            <w:r w:rsidRPr="008B3C5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 study 102, site 001, PID 102-001-112. </w:t>
            </w:r>
            <w:r w:rsidRPr="008B3C56">
              <w:rPr>
                <w:rFonts w:ascii="Arial" w:hAnsi="Arial" w:cs="Arial"/>
                <w:sz w:val="18"/>
                <w:szCs w:val="18"/>
              </w:rPr>
              <w:br/>
              <w:t xml:space="preserve">Assembled </w:t>
            </w:r>
            <w:r w:rsidRPr="008B3C56">
              <w:rPr>
                <w:rFonts w:ascii="Arial" w:hAnsi="Arial"/>
                <w:sz w:val="18"/>
                <w:szCs w:val="18"/>
              </w:rPr>
              <w:t xml:space="preserve">Study </w:t>
            </w:r>
            <w:r w:rsidRPr="008B3C56">
              <w:rPr>
                <w:rFonts w:ascii="Arial" w:hAnsi="Arial" w:cs="Arial"/>
                <w:sz w:val="18"/>
                <w:szCs w:val="18"/>
              </w:rPr>
              <w:t>report components</w:t>
            </w:r>
            <w:r w:rsidRPr="008B3C56">
              <w:rPr>
                <w:rFonts w:ascii="Arial" w:hAnsi="Arial"/>
                <w:sz w:val="18"/>
                <w:szCs w:val="18"/>
              </w:rPr>
              <w:t xml:space="preserve"> will be 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>Study 1234</w:t>
            </w:r>
            <w:smartTag w:uri="urn:schemas-microsoft-com:office:smarttags" w:element="stockticker">
              <w:r w:rsidRPr="008B3C56">
                <w:rPr>
                  <w:rFonts w:ascii="Arial" w:hAnsi="Arial"/>
                  <w:b/>
                  <w:i/>
                  <w:sz w:val="18"/>
                  <w:szCs w:val="18"/>
                </w:rPr>
                <w:t>ABC</w:t>
              </w:r>
            </w:smartTag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 xml:space="preserve"> Study Report Body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br/>
              <w:t>Study 1234</w:t>
            </w:r>
            <w:smartTag w:uri="urn:schemas-microsoft-com:office:smarttags" w:element="stockticker">
              <w:r w:rsidRPr="008B3C56">
                <w:rPr>
                  <w:rFonts w:ascii="Arial" w:hAnsi="Arial"/>
                  <w:b/>
                  <w:i/>
                  <w:sz w:val="18"/>
                  <w:szCs w:val="18"/>
                </w:rPr>
                <w:t>ABC</w:t>
              </w:r>
            </w:smartTag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 xml:space="preserve"> Synopsis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br/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Assembled </w:t>
            </w:r>
            <w:r w:rsidRPr="008B3C56">
              <w:rPr>
                <w:rFonts w:ascii="Arial" w:hAnsi="Arial"/>
                <w:sz w:val="18"/>
                <w:szCs w:val="18"/>
              </w:rPr>
              <w:t>CSR Appendices will not have the Study 1234</w:t>
            </w:r>
            <w:smartTag w:uri="urn:schemas-microsoft-com:office:smarttags" w:element="stockticker">
              <w:r w:rsidRPr="008B3C56">
                <w:rPr>
                  <w:rFonts w:ascii="Arial" w:hAnsi="Arial"/>
                  <w:sz w:val="18"/>
                  <w:szCs w:val="18"/>
                </w:rPr>
                <w:t>ABC</w:t>
              </w:r>
            </w:smartTag>
            <w:r w:rsidRPr="008B3C56">
              <w:rPr>
                <w:rFonts w:ascii="Arial" w:hAnsi="Arial"/>
                <w:sz w:val="18"/>
                <w:szCs w:val="18"/>
              </w:rPr>
              <w:t xml:space="preserve"> in the DIF nor the appendix number. Only the appendix 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number and </w:t>
            </w:r>
            <w:r w:rsidRPr="008B3C56">
              <w:rPr>
                <w:rFonts w:ascii="Arial" w:hAnsi="Arial"/>
                <w:sz w:val="18"/>
                <w:szCs w:val="18"/>
              </w:rPr>
              <w:t>name will appear. For example:</w:t>
            </w:r>
          </w:p>
          <w:p w14:paraId="02B68312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b/>
                <w:i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i/>
                <w:sz w:val="18"/>
                <w:szCs w:val="18"/>
              </w:rPr>
              <w:t>1611-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>Protocol or amendment</w:t>
            </w:r>
          </w:p>
          <w:p w14:paraId="2ECEF7C5" w14:textId="77777777" w:rsidR="00485C97" w:rsidRPr="008B3C56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i/>
                <w:sz w:val="18"/>
                <w:szCs w:val="18"/>
              </w:rPr>
            </w:pP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 xml:space="preserve">Define.pdf </w:t>
            </w:r>
            <w:r w:rsidRPr="008B3C56">
              <w:rPr>
                <w:rFonts w:ascii="Arial" w:hAnsi="Arial"/>
                <w:i/>
                <w:sz w:val="18"/>
                <w:szCs w:val="18"/>
              </w:rPr>
              <w:t xml:space="preserve">will be 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>Study 1234</w:t>
            </w:r>
            <w:smartTag w:uri="urn:schemas-microsoft-com:office:smarttags" w:element="stockticker">
              <w:r w:rsidRPr="008B3C56">
                <w:rPr>
                  <w:rFonts w:ascii="Arial" w:hAnsi="Arial"/>
                  <w:b/>
                  <w:i/>
                  <w:sz w:val="18"/>
                  <w:szCs w:val="18"/>
                </w:rPr>
                <w:t>ABC</w:t>
              </w:r>
            </w:smartTag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 xml:space="preserve"> Data Definition – Tabulations [or Analysis]</w:t>
            </w:r>
          </w:p>
          <w:p w14:paraId="55041D2E" w14:textId="77777777" w:rsidR="00485C97" w:rsidRPr="0074606F" w:rsidRDefault="00485C97" w:rsidP="00E54496">
            <w:pPr>
              <w:tabs>
                <w:tab w:val="right" w:pos="8640"/>
              </w:tabs>
              <w:spacing w:after="120"/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None required for 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>Cover Letter</w:t>
            </w:r>
            <w:r w:rsidRPr="008B3C56">
              <w:rPr>
                <w:rFonts w:ascii="Arial" w:hAnsi="Arial" w:cs="Arial"/>
                <w:b/>
                <w:i/>
                <w:sz w:val="18"/>
                <w:szCs w:val="18"/>
              </w:rPr>
              <w:t>, Forms or other Module 1</w:t>
            </w:r>
            <w:r w:rsidRPr="008B3C56">
              <w:rPr>
                <w:rFonts w:ascii="Arial" w:hAnsi="Arial"/>
                <w:b/>
                <w:i/>
                <w:sz w:val="18"/>
                <w:szCs w:val="18"/>
              </w:rPr>
              <w:t xml:space="preserve"> documents</w:t>
            </w:r>
          </w:p>
        </w:tc>
        <w:tc>
          <w:tcPr>
            <w:tcW w:w="427" w:type="dxa"/>
            <w:shd w:val="pct10" w:color="auto" w:fill="auto"/>
          </w:tcPr>
          <w:p w14:paraId="19E04BAC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shd w:val="pct10" w:color="auto" w:fill="auto"/>
          </w:tcPr>
          <w:p w14:paraId="4CC3D6C8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shd w:val="pct10" w:color="auto" w:fill="auto"/>
          </w:tcPr>
          <w:p w14:paraId="10139392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shd w:val="pct10" w:color="auto" w:fill="auto"/>
          </w:tcPr>
          <w:p w14:paraId="5A110481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03C5A" w14:paraId="7ECA78B6" w14:textId="77777777" w:rsidTr="00E54496">
        <w:trPr>
          <w:cantSplit/>
          <w:trHeight w:val="1430"/>
        </w:trPr>
        <w:tc>
          <w:tcPr>
            <w:tcW w:w="6661" w:type="dxa"/>
          </w:tcPr>
          <w:p w14:paraId="03581E66" w14:textId="77777777" w:rsidR="00485C97" w:rsidRPr="008B3C56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b/>
                <w:sz w:val="18"/>
                <w:szCs w:val="18"/>
              </w:rPr>
              <w:t xml:space="preserve">Individual file size does not exceed Health Authority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file size </w:t>
            </w:r>
            <w:r w:rsidRPr="008B3C56">
              <w:rPr>
                <w:rFonts w:ascii="Arial" w:hAnsi="Arial" w:cs="Arial"/>
                <w:b/>
                <w:sz w:val="18"/>
                <w:szCs w:val="18"/>
              </w:rPr>
              <w:t>limit:</w:t>
            </w:r>
          </w:p>
          <w:p w14:paraId="6692DD82" w14:textId="77777777" w:rsidR="00485C97" w:rsidRPr="008B3C56" w:rsidRDefault="00485C97" w:rsidP="00E54496">
            <w:pPr>
              <w:pStyle w:val="ListParagraph"/>
              <w:numPr>
                <w:ilvl w:val="0"/>
                <w:numId w:val="32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3730F"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>Center for Devices and Radiological Health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Pr="008B3C56">
              <w:rPr>
                <w:rFonts w:ascii="Arial" w:hAnsi="Arial" w:cs="Arial"/>
                <w:sz w:val="18"/>
                <w:szCs w:val="18"/>
              </w:rPr>
              <w:t>CDRH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8B3C56">
              <w:rPr>
                <w:rFonts w:ascii="Arial" w:hAnsi="Arial" w:cs="Arial"/>
                <w:sz w:val="18"/>
                <w:szCs w:val="18"/>
              </w:rPr>
              <w:t xml:space="preserve"> / FDA (QCON e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8B3C56">
              <w:rPr>
                <w:rFonts w:ascii="Arial" w:hAnsi="Arial" w:cs="Arial"/>
                <w:sz w:val="18"/>
                <w:szCs w:val="18"/>
              </w:rPr>
              <w:t>copy submissions) – cannot exceed 50 MB (note any files larger than 40 MB)</w:t>
            </w:r>
          </w:p>
          <w:p w14:paraId="2B48B5BF" w14:textId="77777777" w:rsidR="00485C97" w:rsidRPr="008B3C56" w:rsidRDefault="00485C97" w:rsidP="00E54496">
            <w:pPr>
              <w:pStyle w:val="ListParagraph"/>
              <w:numPr>
                <w:ilvl w:val="0"/>
                <w:numId w:val="32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8B3C56">
              <w:rPr>
                <w:rFonts w:ascii="Arial" w:hAnsi="Arial" w:cs="Arial"/>
                <w:sz w:val="18"/>
                <w:szCs w:val="18"/>
              </w:rPr>
              <w:t>EU/FDA/Other – 100 MB (note any files larger than 90 MB)</w:t>
            </w:r>
          </w:p>
          <w:p w14:paraId="1F711AFC" w14:textId="77777777" w:rsidR="00485C97" w:rsidRPr="00E91248" w:rsidRDefault="00485C97" w:rsidP="00E54496">
            <w:pPr>
              <w:pStyle w:val="ListParagraph"/>
              <w:numPr>
                <w:ilvl w:val="0"/>
                <w:numId w:val="32"/>
              </w:numPr>
              <w:tabs>
                <w:tab w:val="right" w:pos="8640"/>
              </w:tabs>
              <w:rPr>
                <w:rFonts w:ascii="Arial" w:hAnsi="Arial" w:cs="Arial"/>
                <w:i/>
                <w:sz w:val="18"/>
                <w:szCs w:val="18"/>
              </w:rPr>
            </w:pPr>
            <w:r w:rsidRPr="008B3C56">
              <w:rPr>
                <w:rFonts w:ascii="Arial" w:hAnsi="Arial" w:cs="Arial"/>
                <w:sz w:val="18"/>
                <w:szCs w:val="18"/>
              </w:rPr>
              <w:t>Clinical Study Reports - not any files larger than 90 MB)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5124EAAC" w14:textId="77777777" w:rsidR="00485C97" w:rsidRPr="00703C5A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104B9A02" w14:textId="77777777" w:rsidR="00485C97" w:rsidRPr="00703C5A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3F600A2E" w14:textId="77777777" w:rsidR="00485C97" w:rsidRPr="00703C5A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62735D2D" w14:textId="77777777" w:rsidR="00485C97" w:rsidRPr="00703C5A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5D229760" w14:textId="77777777" w:rsidTr="00E54496">
        <w:trPr>
          <w:cantSplit/>
        </w:trPr>
        <w:tc>
          <w:tcPr>
            <w:tcW w:w="6661" w:type="dxa"/>
          </w:tcPr>
          <w:p w14:paraId="3885D780" w14:textId="77777777" w:rsidR="00485C97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Spot check of converted text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if converted from MS Word (or other source) to PDF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Look for accurate symbol conversion and overall text spacing, etc. for readability).</w:t>
            </w:r>
          </w:p>
          <w:p w14:paraId="01A92D3C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Report any Content issues such as </w:t>
            </w:r>
          </w:p>
          <w:p w14:paraId="52390135" w14:textId="77777777" w:rsidR="00485C97" w:rsidRPr="00293A29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a. Overlapping text </w:t>
            </w:r>
          </w:p>
          <w:p w14:paraId="6FF020C0" w14:textId="77777777" w:rsidR="00485C97" w:rsidRPr="00293A29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b. Quality of the image in a scanned document/page  </w:t>
            </w:r>
          </w:p>
          <w:p w14:paraId="6A254A87" w14:textId="77777777" w:rsidR="00485C97" w:rsidRPr="0074606F" w:rsidRDefault="00485C97" w:rsidP="00E54496">
            <w:pPr>
              <w:tabs>
                <w:tab w:val="right" w:pos="8640"/>
              </w:tabs>
              <w:spacing w:after="120"/>
              <w:ind w:left="360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c. Page rotation (landscape displayed in portrait, </w:t>
            </w:r>
            <w:proofErr w:type="spellStart"/>
            <w:r w:rsidRPr="00293A29">
              <w:rPr>
                <w:rFonts w:ascii="Arial" w:hAnsi="Arial" w:cs="Arial"/>
                <w:sz w:val="18"/>
                <w:szCs w:val="18"/>
              </w:rPr>
              <w:t>etc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293A29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27" w:type="dxa"/>
            <w:shd w:val="pct10" w:color="auto" w:fill="auto"/>
          </w:tcPr>
          <w:p w14:paraId="33A902B9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shd w:val="pct10" w:color="auto" w:fill="auto"/>
          </w:tcPr>
          <w:p w14:paraId="75DA395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shd w:val="pct10" w:color="auto" w:fill="auto"/>
          </w:tcPr>
          <w:p w14:paraId="4FD6990B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shd w:val="pct10" w:color="auto" w:fill="auto"/>
          </w:tcPr>
          <w:p w14:paraId="76BA1E20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5FF472AF" w14:textId="77777777" w:rsidTr="00E54496">
        <w:trPr>
          <w:cantSplit/>
        </w:trPr>
        <w:tc>
          <w:tcPr>
            <w:tcW w:w="6661" w:type="dxa"/>
            <w:tcBorders>
              <w:bottom w:val="single" w:sz="4" w:space="0" w:color="auto"/>
            </w:tcBorders>
          </w:tcPr>
          <w:p w14:paraId="1316317E" w14:textId="77777777" w:rsidR="00485C97" w:rsidRPr="009570F0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9570F0">
              <w:rPr>
                <w:rFonts w:ascii="Arial" w:hAnsi="Arial" w:cs="Arial"/>
                <w:sz w:val="18"/>
                <w:szCs w:val="18"/>
              </w:rPr>
              <w:lastRenderedPageBreak/>
              <w:t>Margins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of at least 0.</w:t>
            </w:r>
            <w:r>
              <w:rPr>
                <w:rFonts w:ascii="Arial" w:hAnsi="Arial" w:cs="Arial"/>
                <w:sz w:val="18"/>
                <w:szCs w:val="18"/>
              </w:rPr>
              <w:t>38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” on all sides (the running header and footer data that </w:t>
            </w:r>
            <w:r>
              <w:rPr>
                <w:rFonts w:ascii="Arial" w:hAnsi="Arial" w:cs="Arial"/>
                <w:sz w:val="18"/>
                <w:szCs w:val="18"/>
              </w:rPr>
              <w:t>IQVIA</w:t>
            </w:r>
            <w:r w:rsidRPr="0074343F">
              <w:rPr>
                <w:rFonts w:ascii="Arial" w:hAnsi="Arial" w:cs="Arial"/>
                <w:sz w:val="18"/>
                <w:szCs w:val="18"/>
                <w:vertAlign w:val="superscript"/>
              </w:rPr>
              <w:t>TM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adds can be within this margin area</w:t>
            </w:r>
            <w:r w:rsidRPr="009570F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5756CAA" w14:textId="77777777" w:rsidR="00485C97" w:rsidRPr="00E91248" w:rsidRDefault="00485C97" w:rsidP="00E54496">
            <w:pPr>
              <w:pStyle w:val="ListParagraph"/>
              <w:tabs>
                <w:tab w:val="right" w:pos="8640"/>
              </w:tabs>
              <w:ind w:left="1080"/>
              <w:rPr>
                <w:rFonts w:ascii="Arial" w:hAnsi="Arial" w:cs="Arial"/>
                <w:sz w:val="18"/>
                <w:szCs w:val="18"/>
              </w:rPr>
            </w:pPr>
          </w:p>
          <w:p w14:paraId="14D690F3" w14:textId="77777777" w:rsidR="00485C97" w:rsidRPr="00E91248" w:rsidRDefault="00485C97" w:rsidP="00E54496">
            <w:pPr>
              <w:pStyle w:val="ListParagraph"/>
              <w:numPr>
                <w:ilvl w:val="0"/>
                <w:numId w:val="29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E91248">
              <w:rPr>
                <w:rFonts w:ascii="Arial" w:hAnsi="Arial" w:cs="Arial"/>
                <w:sz w:val="18"/>
                <w:szCs w:val="18"/>
              </w:rPr>
              <w:t>For ODPD documents (marketing materials) documents are left as-is.</w:t>
            </w:r>
          </w:p>
          <w:p w14:paraId="06836FEE" w14:textId="77777777" w:rsidR="00485C97" w:rsidRPr="009570F0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7B69B308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9570F0">
              <w:rPr>
                <w:rFonts w:ascii="Arial" w:hAnsi="Arial" w:cs="Arial"/>
                <w:sz w:val="18"/>
                <w:szCs w:val="18"/>
              </w:rPr>
              <w:t>Page siz</w:t>
            </w:r>
            <w:r w:rsidRPr="00293A29">
              <w:rPr>
                <w:rFonts w:ascii="Arial" w:hAnsi="Arial" w:cs="Arial"/>
                <w:sz w:val="18"/>
                <w:szCs w:val="18"/>
              </w:rPr>
              <w:t>e need not be ver</w:t>
            </w:r>
            <w:r w:rsidRPr="0074606F">
              <w:rPr>
                <w:rFonts w:ascii="Arial" w:hAnsi="Arial" w:cs="Arial"/>
                <w:sz w:val="18"/>
                <w:szCs w:val="18"/>
              </w:rPr>
              <w:t>ified unless indicated by Requestor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Electronic deliverables can be a mixture of paper sizes unless indicated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If the Requestor does indicate that all documents must be a designated paper size, it does not need to be exact</w:t>
            </w:r>
            <w:r>
              <w:rPr>
                <w:rFonts w:ascii="Arial" w:hAnsi="Arial" w:cs="Arial"/>
                <w:sz w:val="18"/>
                <w:szCs w:val="18"/>
              </w:rPr>
              <w:t xml:space="preserve"> (for example:  for 8.50 x 11, </w:t>
            </w:r>
            <w:r w:rsidRPr="0074606F">
              <w:rPr>
                <w:rFonts w:ascii="Arial" w:hAnsi="Arial" w:cs="Arial"/>
                <w:sz w:val="18"/>
                <w:szCs w:val="18"/>
              </w:rPr>
              <w:t>8.42 x 10.97 is adequate)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It can deviate up to 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Pr="0074606F">
              <w:rPr>
                <w:rFonts w:ascii="Arial" w:hAnsi="Arial" w:cs="Arial"/>
                <w:sz w:val="18"/>
                <w:szCs w:val="18"/>
              </w:rPr>
              <w:t>.10 on length or width.</w:t>
            </w:r>
          </w:p>
          <w:p w14:paraId="2106353E" w14:textId="77777777" w:rsidR="00485C97" w:rsidRDefault="00485C97" w:rsidP="00E54496">
            <w:pPr>
              <w:pStyle w:val="Default"/>
              <w:rPr>
                <w:rFonts w:cs="Times New Roman"/>
                <w:color w:val="auto"/>
              </w:rPr>
            </w:pPr>
          </w:p>
          <w:p w14:paraId="06353E67" w14:textId="77777777" w:rsidR="00485C97" w:rsidRPr="00293A29" w:rsidRDefault="00485C97" w:rsidP="00E54496">
            <w:pPr>
              <w:pStyle w:val="Defaul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Check for </w:t>
            </w:r>
            <w:r w:rsidRPr="00293A2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Page Size </w:t>
            </w:r>
            <w:r w:rsidRPr="00293A29">
              <w:rPr>
                <w:rFonts w:ascii="Arial" w:hAnsi="Arial" w:cs="Arial"/>
                <w:sz w:val="18"/>
                <w:szCs w:val="18"/>
              </w:rPr>
              <w:t>is set as per region.</w:t>
            </w:r>
          </w:p>
          <w:p w14:paraId="43A7B5B5" w14:textId="77777777" w:rsidR="00485C97" w:rsidRPr="00293A29" w:rsidRDefault="00485C97" w:rsidP="00E54496">
            <w:pPr>
              <w:pStyle w:val="Defaul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13F2B4C0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</w:pPr>
            <w:r w:rsidRPr="00293A29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(US submission - </w:t>
            </w:r>
            <w:r w:rsidRPr="00293A2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Letter </w:t>
            </w:r>
            <w:r w:rsidRPr="00293A29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and EU submission - </w:t>
            </w:r>
            <w:r w:rsidRPr="00293A2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A4</w:t>
            </w:r>
            <w:r w:rsidRPr="00293A29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  <w:p w14:paraId="610CF4FA" w14:textId="77777777" w:rsidR="00485C97" w:rsidRPr="00293A29" w:rsidRDefault="00485C97" w:rsidP="00E54496">
            <w:pPr>
              <w:pStyle w:val="Default"/>
              <w:ind w:left="432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491F02BF" w14:textId="77777777" w:rsidR="00485C97" w:rsidRPr="00293A29" w:rsidRDefault="00485C97" w:rsidP="00E54496">
            <w:pPr>
              <w:pStyle w:val="Defaul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Check for </w:t>
            </w:r>
            <w:r w:rsidRPr="00293A2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Blank Pages </w:t>
            </w:r>
            <w:r w:rsidRPr="00293A29">
              <w:rPr>
                <w:rFonts w:ascii="Arial" w:hAnsi="Arial" w:cs="Arial"/>
                <w:sz w:val="18"/>
                <w:szCs w:val="18"/>
              </w:rPr>
              <w:t>and need to be reported</w:t>
            </w:r>
          </w:p>
          <w:p w14:paraId="45B930C1" w14:textId="77777777" w:rsidR="00485C97" w:rsidRPr="00293A29" w:rsidRDefault="00485C97" w:rsidP="00E54496">
            <w:pPr>
              <w:pStyle w:val="Defaul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6C902E02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3A29">
              <w:rPr>
                <w:rFonts w:ascii="Arial" w:hAnsi="Arial" w:cs="Arial"/>
                <w:i/>
                <w:iCs/>
                <w:sz w:val="18"/>
                <w:szCs w:val="18"/>
              </w:rPr>
              <w:t>(If blank page is retained in the doc. then the page should be stamped as "</w:t>
            </w:r>
            <w:r w:rsidRPr="00293A2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Page is intentionally left blank</w:t>
            </w:r>
            <w:r w:rsidRPr="00293A29">
              <w:rPr>
                <w:rFonts w:ascii="Arial" w:hAnsi="Arial" w:cs="Arial"/>
                <w:i/>
                <w:iCs/>
                <w:sz w:val="18"/>
                <w:szCs w:val="18"/>
              </w:rPr>
              <w:t>" after confirmation from client or request to provide the updated document).</w:t>
            </w:r>
          </w:p>
          <w:p w14:paraId="7241F105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66C8350A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Check Scanned pages are Legible for review and if is not properly De-skewed.</w:t>
            </w:r>
          </w:p>
          <w:p w14:paraId="29A7B3F3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21AF39A9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Check OCR is performed in all scanned pages</w:t>
            </w:r>
          </w:p>
          <w:p w14:paraId="5A43CDB4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76374CE7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File should not open without any Error or Warning</w:t>
            </w:r>
          </w:p>
          <w:p w14:paraId="428E23F1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Message and all the pages load and display correctly.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93A29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I</w:t>
            </w:r>
            <w:r w:rsidRPr="00293A29">
              <w:rPr>
                <w:rFonts w:ascii="Arial" w:hAnsi="Arial" w:cs="Arial"/>
                <w:sz w:val="18"/>
                <w:szCs w:val="18"/>
              </w:rPr>
              <w:t>f you come across any warning message during reduce</w:t>
            </w: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293A29">
              <w:rPr>
                <w:rFonts w:ascii="Arial" w:hAnsi="Arial" w:cs="Arial"/>
                <w:sz w:val="18"/>
                <w:szCs w:val="18"/>
              </w:rPr>
              <w:t xml:space="preserve"> file size or while processing the doc</w:t>
            </w:r>
            <w:r>
              <w:rPr>
                <w:rFonts w:ascii="Arial" w:hAnsi="Arial" w:cs="Arial"/>
                <w:sz w:val="18"/>
                <w:szCs w:val="18"/>
              </w:rPr>
              <w:t>ument</w:t>
            </w:r>
            <w:r w:rsidRPr="00293A29">
              <w:rPr>
                <w:rFonts w:ascii="Arial" w:hAnsi="Arial" w:cs="Arial"/>
                <w:sz w:val="18"/>
                <w:szCs w:val="18"/>
              </w:rPr>
              <w:t xml:space="preserve"> report it in comments column)</w:t>
            </w:r>
          </w:p>
          <w:p w14:paraId="6205AF4A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0F228274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Documents with more than 5 </w:t>
            </w:r>
            <w:r>
              <w:rPr>
                <w:rFonts w:ascii="Arial" w:hAnsi="Arial" w:cs="Arial"/>
                <w:sz w:val="18"/>
                <w:szCs w:val="18"/>
              </w:rPr>
              <w:t>p</w:t>
            </w:r>
            <w:r w:rsidRPr="00293A29">
              <w:rPr>
                <w:rFonts w:ascii="Arial" w:hAnsi="Arial" w:cs="Arial"/>
                <w:sz w:val="18"/>
                <w:szCs w:val="18"/>
              </w:rPr>
              <w:t>ages must have a TOC.</w:t>
            </w:r>
          </w:p>
          <w:p w14:paraId="39F34414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448785FD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1E2C02C5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1972FA7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6AFF51DD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66469C1C" w14:textId="77777777" w:rsidTr="00E54496">
        <w:trPr>
          <w:cantSplit/>
        </w:trPr>
        <w:tc>
          <w:tcPr>
            <w:tcW w:w="6661" w:type="dxa"/>
            <w:tcBorders>
              <w:bottom w:val="single" w:sz="4" w:space="0" w:color="auto"/>
            </w:tcBorders>
          </w:tcPr>
          <w:p w14:paraId="3FE096E4" w14:textId="77777777" w:rsidR="00485C97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sz w:val="18"/>
                <w:szCs w:val="18"/>
              </w:rPr>
              <w:t xml:space="preserve">Pages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oriented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appropriately.</w:t>
            </w:r>
          </w:p>
          <w:p w14:paraId="26097136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5348E9ED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2F43039D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38EE61B2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2C26C454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4F464759" w14:textId="77777777" w:rsidTr="00E54496">
        <w:trPr>
          <w:cantSplit/>
        </w:trPr>
        <w:tc>
          <w:tcPr>
            <w:tcW w:w="94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DFD6F5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0BDD2BE6" w14:textId="77777777" w:rsidTr="00E54496">
        <w:trPr>
          <w:cantSplit/>
        </w:trPr>
        <w:tc>
          <w:tcPr>
            <w:tcW w:w="6661" w:type="dxa"/>
            <w:tcBorders>
              <w:top w:val="single" w:sz="4" w:space="0" w:color="auto"/>
            </w:tcBorders>
            <w:shd w:val="clear" w:color="auto" w:fill="EEECE1" w:themeFill="background2"/>
          </w:tcPr>
          <w:p w14:paraId="562C1312" w14:textId="77777777" w:rsidR="00485C97" w:rsidRPr="00121667" w:rsidRDefault="00485C97" w:rsidP="00E54496">
            <w:pPr>
              <w:tabs>
                <w:tab w:val="right" w:pos="8640"/>
              </w:tabs>
              <w:ind w:left="324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121667">
              <w:rPr>
                <w:rFonts w:ascii="Arial" w:hAnsi="Arial" w:cs="Arial"/>
                <w:b/>
                <w:bCs/>
                <w:color w:val="000000"/>
                <w:szCs w:val="22"/>
              </w:rPr>
              <w:t>Bookmark Standards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73E48F6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225E318B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129F7425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0A377055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49EA3642" w14:textId="77777777" w:rsidTr="00E54496">
        <w:tc>
          <w:tcPr>
            <w:tcW w:w="6661" w:type="dxa"/>
            <w:tcBorders>
              <w:bottom w:val="single" w:sz="4" w:space="0" w:color="auto"/>
            </w:tcBorders>
          </w:tcPr>
          <w:p w14:paraId="3EE9C0D1" w14:textId="77777777" w:rsidR="00485C97" w:rsidRPr="0089491C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9491C">
              <w:rPr>
                <w:rFonts w:ascii="Arial" w:hAnsi="Arial" w:cs="Arial"/>
                <w:b/>
                <w:sz w:val="18"/>
                <w:szCs w:val="18"/>
                <w:u w:val="single"/>
              </w:rPr>
              <w:t>Bookmarks:</w:t>
            </w:r>
          </w:p>
          <w:p w14:paraId="2896D67D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AF349B" w14:textId="77777777" w:rsidR="00485C97" w:rsidRPr="00073212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073212">
              <w:rPr>
                <w:rFonts w:ascii="Arial" w:hAnsi="Arial" w:cs="Arial"/>
                <w:sz w:val="18"/>
                <w:szCs w:val="18"/>
              </w:rPr>
              <w:t xml:space="preserve">Check bookmark display when document is open. </w:t>
            </w:r>
            <w:r>
              <w:rPr>
                <w:rFonts w:ascii="Arial" w:hAnsi="Arial" w:cs="Arial"/>
                <w:sz w:val="18"/>
                <w:szCs w:val="18"/>
              </w:rPr>
              <w:t>Verify that</w:t>
            </w:r>
            <w:r w:rsidRPr="00073212">
              <w:rPr>
                <w:rFonts w:ascii="Arial" w:hAnsi="Arial" w:cs="Arial"/>
                <w:sz w:val="18"/>
                <w:szCs w:val="18"/>
              </w:rPr>
              <w:t xml:space="preserve"> bookmarks are expanded to </w:t>
            </w:r>
            <w:r>
              <w:rPr>
                <w:rFonts w:ascii="Arial" w:hAnsi="Arial" w:cs="Arial"/>
                <w:sz w:val="18"/>
                <w:szCs w:val="18"/>
              </w:rPr>
              <w:t xml:space="preserve">first </w:t>
            </w:r>
            <w:r w:rsidRPr="00073212">
              <w:rPr>
                <w:rFonts w:ascii="Arial" w:hAnsi="Arial" w:cs="Arial"/>
                <w:sz w:val="18"/>
                <w:szCs w:val="18"/>
              </w:rPr>
              <w:t>level.</w:t>
            </w:r>
          </w:p>
          <w:p w14:paraId="0581E4D2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333FCD7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Bookmarked </w:t>
            </w:r>
            <w:r w:rsidRPr="0074606F">
              <w:rPr>
                <w:rFonts w:ascii="Arial" w:hAnsi="Arial" w:cs="Arial"/>
                <w:sz w:val="18"/>
                <w:szCs w:val="18"/>
              </w:rPr>
              <w:t>to provide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 compliant navigation </w:t>
            </w:r>
            <w:r w:rsidRPr="0074606F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 xml:space="preserve">at least </w:t>
            </w:r>
            <w:r w:rsidRPr="00885FFF">
              <w:rPr>
                <w:rFonts w:ascii="Arial" w:hAnsi="Arial" w:cs="Arial"/>
                <w:b/>
                <w:sz w:val="18"/>
                <w:szCs w:val="18"/>
              </w:rPr>
              <w:t>e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very </w:t>
            </w:r>
            <w:r>
              <w:rPr>
                <w:rFonts w:ascii="Arial" w:hAnsi="Arial" w:cs="Arial"/>
                <w:b/>
                <w:sz w:val="18"/>
                <w:szCs w:val="18"/>
              </w:rPr>
              <w:t>Table of Contents [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TOC</w:t>
            </w:r>
            <w:r>
              <w:rPr>
                <w:rFonts w:ascii="Arial" w:hAnsi="Arial" w:cs="Arial"/>
                <w:b/>
                <w:sz w:val="18"/>
                <w:szCs w:val="18"/>
              </w:rPr>
              <w:t>]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 entry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should have a bookmark</w:t>
            </w:r>
            <w:r>
              <w:rPr>
                <w:rFonts w:ascii="Arial" w:hAnsi="Arial" w:cs="Arial"/>
                <w:sz w:val="18"/>
                <w:szCs w:val="18"/>
              </w:rPr>
              <w:t>). If there are additional headings, tables, figures, etc. that are not in the TOC, these should also be bookmarked.</w:t>
            </w:r>
          </w:p>
          <w:p w14:paraId="5C77B8EB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77FDF007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sz w:val="18"/>
                <w:szCs w:val="18"/>
              </w:rPr>
              <w:t xml:space="preserve">If there is no </w:t>
            </w:r>
            <w:smartTag w:uri="urn:schemas-microsoft-com:office:smarttags" w:element="stockticker">
              <w:r w:rsidRPr="0074606F">
                <w:rPr>
                  <w:rFonts w:ascii="Arial" w:hAnsi="Arial" w:cs="Arial"/>
                  <w:sz w:val="18"/>
                  <w:szCs w:val="18"/>
                </w:rPr>
                <w:t>TOC</w:t>
              </w:r>
            </w:smartTag>
            <w:r w:rsidRPr="0074606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every section heading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Table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Figure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Appendix,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and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Listing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should be bookmarked, Bookmarks should appear in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sequential order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as they appear in the document text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63EE2285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1AF2A66" w14:textId="77777777" w:rsidR="00485C97" w:rsidRDefault="00485C97" w:rsidP="00E54496">
            <w:pPr>
              <w:keepNext/>
              <w:keepLines/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Tables/Figures Bookmarks:</w:t>
            </w:r>
          </w:p>
          <w:p w14:paraId="77FA5BF9" w14:textId="77777777" w:rsidR="00485C97" w:rsidRDefault="00485C97" w:rsidP="00E54496">
            <w:pPr>
              <w:keepNext/>
              <w:keepLines/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89491C">
              <w:rPr>
                <w:rFonts w:ascii="Arial" w:hAnsi="Arial" w:cs="Arial"/>
                <w:sz w:val="18"/>
                <w:szCs w:val="18"/>
              </w:rPr>
              <w:t>Bookmarks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9491C">
              <w:rPr>
                <w:rFonts w:ascii="Arial" w:hAnsi="Arial" w:cs="Arial"/>
                <w:sz w:val="18"/>
                <w:szCs w:val="18"/>
              </w:rPr>
              <w:t>for Tables, Figures, and Listings will appear in sequential order as underneath their parent bookmark for List of Tables, List of Figures, etc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89491C">
              <w:rPr>
                <w:rFonts w:ascii="Arial" w:hAnsi="Arial" w:cs="Arial"/>
                <w:sz w:val="18"/>
                <w:szCs w:val="18"/>
              </w:rPr>
              <w:t xml:space="preserve"> and not be manually moved to the section they appear in the document text.</w:t>
            </w:r>
          </w:p>
          <w:p w14:paraId="5AA76640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630A9CC2" w14:textId="77777777" w:rsidR="00485C97" w:rsidRPr="00494E0D" w:rsidRDefault="00485C97" w:rsidP="00E54496">
            <w:pPr>
              <w:keepNext/>
              <w:keepLines/>
              <w:tabs>
                <w:tab w:val="right" w:pos="8640"/>
              </w:tabs>
              <w:ind w:left="432"/>
              <w:rPr>
                <w:rFonts w:ascii="Arial" w:hAnsi="Arial" w:cs="Arial"/>
                <w:sz w:val="18"/>
                <w:szCs w:val="18"/>
              </w:rPr>
            </w:pPr>
            <w:r w:rsidRPr="00494E0D">
              <w:rPr>
                <w:rFonts w:ascii="Arial" w:hAnsi="Arial" w:cs="Arial"/>
                <w:sz w:val="18"/>
                <w:szCs w:val="18"/>
              </w:rPr>
              <w:t>Make Sure all Special Characters/Symbols are captured accurately in bookmark title. (</w:t>
            </w:r>
            <w:r w:rsidRPr="00494E0D">
              <w:rPr>
                <w:rFonts w:ascii="Arial" w:hAnsi="Arial" w:cs="Arial"/>
                <w:i/>
                <w:sz w:val="18"/>
                <w:szCs w:val="18"/>
              </w:rPr>
              <w:t>scientific symbols, medical terms and equations</w:t>
            </w:r>
            <w:r w:rsidRPr="00494E0D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292CB3D1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2FB1DA3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Module 3/4/5 Literature Refs: </w:t>
            </w:r>
            <w:r>
              <w:rPr>
                <w:rFonts w:ascii="Arial" w:hAnsi="Arial" w:cs="Arial"/>
                <w:sz w:val="18"/>
                <w:szCs w:val="18"/>
              </w:rPr>
              <w:t xml:space="preserve">only one bookmark –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LastName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Year (or Journal Name Year) even if a TOC exists (unless the Literature Reference is actually a report, then it should be bookmarked to match the TOC).</w:t>
            </w:r>
          </w:p>
          <w:p w14:paraId="66ACBF58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0C35779A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Check for Bookmark Case formatting consisten</w:t>
            </w:r>
            <w:r>
              <w:rPr>
                <w:rFonts w:ascii="Arial" w:hAnsi="Arial" w:cs="Arial"/>
                <w:sz w:val="18"/>
                <w:szCs w:val="18"/>
              </w:rPr>
              <w:t>cy</w:t>
            </w:r>
          </w:p>
          <w:p w14:paraId="7A3A003F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1E285EA9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Bookmarks</w:t>
            </w:r>
            <w:r>
              <w:rPr>
                <w:rFonts w:ascii="Arial" w:hAnsi="Arial" w:cs="Arial"/>
                <w:sz w:val="18"/>
                <w:szCs w:val="18"/>
              </w:rPr>
              <w:t xml:space="preserve"> cases </w:t>
            </w:r>
            <w:r w:rsidRPr="00293A29">
              <w:rPr>
                <w:rFonts w:ascii="Arial" w:hAnsi="Arial" w:cs="Arial"/>
                <w:sz w:val="18"/>
                <w:szCs w:val="18"/>
              </w:rPr>
              <w:t>should match the TABLE OF CONTENT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  <w:p w14:paraId="0DC430EB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(TOC), LIST OF TABLES (LOT), LIST OF FIGURES (LOF), LIST OF LISTING (LOL), and LIST OF APPENDICES (LOA) Hierarchy.</w:t>
            </w:r>
          </w:p>
          <w:p w14:paraId="3A9571B3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If the TOC is present, the Bookmarks should match the TOC structure.</w:t>
            </w:r>
          </w:p>
          <w:p w14:paraId="1237C110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Note: additional bookmarks can be created when the TOC has limited number of section headings than what is present in the document.</w:t>
            </w:r>
          </w:p>
          <w:p w14:paraId="7FF63EE7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24D817AF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If TOC is not present, bookmarks should be created using the section headings using the same format as section headings (title case/upper case/etc.) the Bookmarks should be created to cover a minimum of 4 levels.</w:t>
            </w:r>
            <w:r>
              <w:rPr>
                <w:rFonts w:ascii="Arial" w:hAnsi="Arial" w:cs="Arial"/>
                <w:sz w:val="18"/>
                <w:szCs w:val="18"/>
              </w:rPr>
              <w:t xml:space="preserve"> Level 1 case be in caps, Level 2 and their subsequent levels be in Title case. Consistency should be retained between the documents of similar nature i.e. multiple validation reports should be published in similar format.</w:t>
            </w:r>
          </w:p>
          <w:p w14:paraId="1111607B" w14:textId="77777777" w:rsidR="00485C97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</w:p>
          <w:p w14:paraId="62AF023C" w14:textId="77777777" w:rsidR="00485C97" w:rsidRPr="00293A29" w:rsidRDefault="00485C97" w:rsidP="00E54496">
            <w:pPr>
              <w:pStyle w:val="CommentText"/>
              <w:ind w:left="432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>Instructions for Tables, Figures &amp; Lists (TFL) Bookmarks if there are separate entries on the TOC for TFL’s group them under TOC as child bookmark.</w:t>
            </w:r>
          </w:p>
          <w:p w14:paraId="6EF5906F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DB2EDF4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For published ODPD submissions,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C77A4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each document has a </w:t>
            </w:r>
            <w:r w:rsidRPr="0074606F">
              <w:rPr>
                <w:rFonts w:ascii="Arial" w:hAnsi="Arial" w:cs="Arial"/>
                <w:i/>
                <w:sz w:val="18"/>
                <w:szCs w:val="18"/>
              </w:rPr>
              <w:t>GO TO MAIN TOC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return bookmark at the top and typically only have one bookmark to describe the document.</w:t>
            </w:r>
          </w:p>
          <w:p w14:paraId="345F9EC1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535A2848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For Module 5 define/programs define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a bookmark appears for every dataset definition table contained and a main bookmark for the overall define </w:t>
            </w:r>
            <w:smartTag w:uri="urn:schemas-microsoft-com:office:smarttags" w:element="stockticker">
              <w:r w:rsidRPr="0074606F">
                <w:rPr>
                  <w:rFonts w:ascii="Arial" w:hAnsi="Arial" w:cs="Arial"/>
                  <w:sz w:val="18"/>
                  <w:szCs w:val="18"/>
                </w:rPr>
                <w:t>TOC</w:t>
              </w:r>
            </w:smartTag>
            <w:r w:rsidRPr="0074606F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44C827A6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4DA5EECF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Case Report Forms (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CRFs</w:t>
            </w:r>
            <w:r>
              <w:rPr>
                <w:rFonts w:ascii="Arial" w:hAnsi="Arial" w:cs="Arial"/>
                <w:b/>
                <w:sz w:val="18"/>
                <w:szCs w:val="18"/>
              </w:rPr>
              <w:t>):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use separate checklist for </w:t>
            </w:r>
            <w:r>
              <w:rPr>
                <w:rFonts w:ascii="Arial" w:hAnsi="Arial" w:cs="Arial"/>
                <w:sz w:val="18"/>
                <w:szCs w:val="18"/>
              </w:rPr>
              <w:t>CRFs</w:t>
            </w:r>
            <w:r w:rsidRPr="0074606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C75D6D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085823D3" w14:textId="77777777" w:rsidR="00485C97" w:rsidRPr="009570F0" w:rsidRDefault="00485C97" w:rsidP="00E54496">
            <w:pPr>
              <w:tabs>
                <w:tab w:val="right" w:pos="8640"/>
              </w:tabs>
              <w:spacing w:after="120"/>
              <w:ind w:left="360"/>
              <w:rPr>
                <w:rFonts w:ascii="Arial" w:hAnsi="Arial"/>
                <w:sz w:val="18"/>
              </w:rPr>
            </w:pPr>
            <w:r w:rsidRPr="002955D7">
              <w:rPr>
                <w:rFonts w:ascii="Arial" w:hAnsi="Arial" w:cs="Arial"/>
                <w:b/>
                <w:sz w:val="18"/>
                <w:szCs w:val="18"/>
              </w:rPr>
              <w:t>Study Reports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89491C">
              <w:rPr>
                <w:rFonts w:ascii="Arial" w:hAnsi="Arial" w:cs="Arial"/>
                <w:sz w:val="18"/>
                <w:szCs w:val="18"/>
              </w:rPr>
              <w:t>A Top bookmark should appear for the overall document (i.e., Protocol XXX, Study Report XXX (CSR Publishing), Study XXX (M4/M5 reports)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386307A1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4A288B3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1072CEF9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1F7AED31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7967026E" w14:textId="77777777" w:rsidTr="00E54496">
        <w:trPr>
          <w:cantSplit/>
        </w:trPr>
        <w:tc>
          <w:tcPr>
            <w:tcW w:w="6661" w:type="dxa"/>
            <w:tcBorders>
              <w:bottom w:val="single" w:sz="4" w:space="0" w:color="auto"/>
            </w:tcBorders>
          </w:tcPr>
          <w:p w14:paraId="39306A6D" w14:textId="77777777" w:rsidR="00485C97" w:rsidRPr="0074606F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All bookmarks are valid</w:t>
            </w:r>
            <w:r>
              <w:rPr>
                <w:rFonts w:ascii="Arial" w:hAnsi="Arial" w:cs="Arial"/>
                <w:sz w:val="18"/>
                <w:szCs w:val="18"/>
              </w:rPr>
              <w:t>, and complete</w:t>
            </w:r>
          </w:p>
          <w:p w14:paraId="116FB962" w14:textId="77777777" w:rsidR="00485C97" w:rsidRPr="0074606F" w:rsidRDefault="00485C97" w:rsidP="00E54496">
            <w:pPr>
              <w:keepLines/>
              <w:tabs>
                <w:tab w:val="decimal" w:pos="270"/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  <w:r w:rsidRPr="0074606F">
              <w:rPr>
                <w:rFonts w:ascii="Arial" w:hAnsi="Arial"/>
                <w:b/>
                <w:sz w:val="18"/>
                <w:szCs w:val="18"/>
              </w:rPr>
              <w:t>For bookmarks created manually</w:t>
            </w:r>
            <w:r>
              <w:rPr>
                <w:rFonts w:ascii="Arial" w:hAnsi="Arial"/>
                <w:sz w:val="18"/>
                <w:szCs w:val="18"/>
              </w:rPr>
              <w:t>, perform 100% click check.</w:t>
            </w:r>
          </w:p>
          <w:p w14:paraId="062799A8" w14:textId="77777777" w:rsidR="00485C97" w:rsidRPr="0074606F" w:rsidRDefault="00485C97" w:rsidP="00E54496">
            <w:pPr>
              <w:keepLines/>
              <w:tabs>
                <w:tab w:val="decimal" w:pos="270"/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</w:p>
          <w:p w14:paraId="383E6639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  <w:r w:rsidRPr="0074606F">
              <w:rPr>
                <w:rFonts w:ascii="Arial" w:hAnsi="Arial"/>
                <w:b/>
                <w:sz w:val="18"/>
                <w:szCs w:val="18"/>
              </w:rPr>
              <w:t xml:space="preserve">If the </w:t>
            </w:r>
            <w:smartTag w:uri="urn:schemas-microsoft-com:office:smarttags" w:element="stockticker">
              <w:r w:rsidRPr="0074606F">
                <w:rPr>
                  <w:rFonts w:ascii="Arial" w:hAnsi="Arial"/>
                  <w:b/>
                  <w:sz w:val="18"/>
                  <w:szCs w:val="18"/>
                </w:rPr>
                <w:t>TOC</w:t>
              </w:r>
            </w:smartTag>
            <w:r w:rsidRPr="0074606F">
              <w:rPr>
                <w:rFonts w:ascii="Arial" w:hAnsi="Arial"/>
                <w:b/>
                <w:sz w:val="18"/>
                <w:szCs w:val="18"/>
              </w:rPr>
              <w:t xml:space="preserve"> Bookmarks and Links tool was used to create</w:t>
            </w:r>
            <w:r>
              <w:rPr>
                <w:rFonts w:ascii="Arial" w:hAnsi="Arial"/>
                <w:sz w:val="18"/>
                <w:szCs w:val="18"/>
              </w:rPr>
              <w:t xml:space="preserve"> (used for text</w:t>
            </w:r>
            <w:r>
              <w:rPr>
                <w:rFonts w:ascii="Arial" w:hAnsi="Arial"/>
                <w:sz w:val="18"/>
                <w:szCs w:val="18"/>
              </w:rPr>
              <w:noBreakHyphen/>
            </w:r>
            <w:r w:rsidRPr="0074606F">
              <w:rPr>
                <w:rFonts w:ascii="Arial" w:hAnsi="Arial"/>
                <w:sz w:val="18"/>
                <w:szCs w:val="18"/>
              </w:rPr>
              <w:t>based TOCs), perform 25% click check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4CE46848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7181683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0C892DC7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05ADEC8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7C58E570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B77DD2" w14:paraId="2EA61C5F" w14:textId="77777777" w:rsidTr="00E54496">
        <w:trPr>
          <w:cantSplit/>
        </w:trPr>
        <w:tc>
          <w:tcPr>
            <w:tcW w:w="946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D522D4" w14:textId="77777777" w:rsidR="00485C97" w:rsidRPr="00293A29" w:rsidRDefault="00485C97" w:rsidP="00E54496">
            <w:pPr>
              <w:tabs>
                <w:tab w:val="right" w:pos="8640"/>
              </w:tabs>
              <w:rPr>
                <w:rFonts w:ascii="Arial" w:hAnsi="Arial"/>
                <w:strike/>
                <w:sz w:val="18"/>
                <w:szCs w:val="18"/>
              </w:rPr>
            </w:pPr>
          </w:p>
        </w:tc>
      </w:tr>
      <w:tr w:rsidR="00485C97" w:rsidRPr="0074606F" w14:paraId="0ED351C1" w14:textId="77777777" w:rsidTr="00E54496">
        <w:trPr>
          <w:cantSplit/>
          <w:trHeight w:val="288"/>
        </w:trPr>
        <w:tc>
          <w:tcPr>
            <w:tcW w:w="6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359B3E02" w14:textId="77777777" w:rsidR="00485C97" w:rsidRPr="0089491C" w:rsidRDefault="00485C97" w:rsidP="00E54496">
            <w:pPr>
              <w:keepNext/>
              <w:keepLines/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BA3177">
              <w:rPr>
                <w:rFonts w:ascii="Calibri" w:hAnsi="Calibri" w:cs="Calibri"/>
                <w:b/>
                <w:bCs/>
                <w:color w:val="000000"/>
                <w:szCs w:val="22"/>
              </w:rPr>
              <w:lastRenderedPageBreak/>
              <w:t xml:space="preserve"> Hyperlinking Standards</w:t>
            </w:r>
          </w:p>
        </w:tc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1FA68FD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53EA19E1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56EFAB99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4396E4C6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367E616C" w14:textId="77777777" w:rsidTr="00E54496">
        <w:trPr>
          <w:cantSplit/>
          <w:trHeight w:val="4850"/>
        </w:trPr>
        <w:tc>
          <w:tcPr>
            <w:tcW w:w="6661" w:type="dxa"/>
            <w:tcBorders>
              <w:top w:val="single" w:sz="4" w:space="0" w:color="auto"/>
            </w:tcBorders>
          </w:tcPr>
          <w:p w14:paraId="5BF41A13" w14:textId="77777777" w:rsidR="00485C97" w:rsidRPr="0089491C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H</w:t>
            </w:r>
            <w:r w:rsidRPr="0089491C">
              <w:rPr>
                <w:rFonts w:ascii="Arial" w:hAnsi="Arial" w:cs="Arial"/>
                <w:b/>
                <w:sz w:val="18"/>
                <w:szCs w:val="18"/>
                <w:u w:val="single"/>
              </w:rPr>
              <w:t>ypertext links:</w:t>
            </w:r>
          </w:p>
          <w:p w14:paraId="3E993740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Hypertext links appear to provide compliant navigation </w:t>
            </w:r>
            <w:r>
              <w:rPr>
                <w:rFonts w:ascii="Arial" w:hAnsi="Arial" w:cs="Arial"/>
                <w:sz w:val="18"/>
                <w:szCs w:val="18"/>
              </w:rPr>
              <w:t>(e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very entire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Table of Contents </w:t>
            </w:r>
            <w:r w:rsidRPr="0074606F">
              <w:rPr>
                <w:rFonts w:ascii="Arial" w:hAnsi="Arial" w:cs="Arial"/>
                <w:sz w:val="18"/>
                <w:szCs w:val="18"/>
              </w:rPr>
              <w:t>entry should be an active link</w:t>
            </w:r>
            <w:r>
              <w:rPr>
                <w:rFonts w:ascii="Arial" w:hAnsi="Arial" w:cs="Arial"/>
                <w:sz w:val="18"/>
                <w:szCs w:val="18"/>
              </w:rPr>
              <w:t xml:space="preserve">).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Every reference </w:t>
            </w:r>
            <w:r w:rsidRPr="0074606F">
              <w:rPr>
                <w:rFonts w:ascii="Arial" w:hAnsi="Arial" w:cs="Arial"/>
                <w:b/>
                <w:sz w:val="18"/>
                <w:szCs w:val="18"/>
                <w:u w:val="single"/>
              </w:rPr>
              <w:t>within text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to Section, Table, Figure, Appendix, Listing or other submission documents (such as Reports, Literature References) should be active links </w:t>
            </w:r>
            <w:r w:rsidRPr="0074606F">
              <w:rPr>
                <w:rFonts w:ascii="Arial" w:hAnsi="Arial" w:cs="Arial"/>
                <w:b/>
                <w:sz w:val="18"/>
                <w:szCs w:val="18"/>
                <w:u w:val="single"/>
              </w:rPr>
              <w:t>(does not include same-page items – these do not receive links)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This includes Report appendices, such as Protocols/amendments, </w:t>
            </w:r>
            <w:r>
              <w:rPr>
                <w:rFonts w:ascii="Arial" w:hAnsi="Arial" w:cs="Arial"/>
                <w:sz w:val="18"/>
                <w:szCs w:val="18"/>
              </w:rPr>
              <w:t>statistical analysis plans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, Bioanalytical reports, etc. </w:t>
            </w:r>
          </w:p>
          <w:p w14:paraId="16E95EC1" w14:textId="77777777" w:rsidR="00485C97" w:rsidRDefault="00485C97" w:rsidP="00E54496">
            <w:p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1E4D70D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reference text is located within a heading it should be linked.</w:t>
            </w:r>
          </w:p>
          <w:p w14:paraId="131AC566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05138BF6" w14:textId="77777777" w:rsidR="00485C97" w:rsidRPr="00293A29" w:rsidRDefault="00485C97" w:rsidP="00E54496">
            <w:pPr>
              <w:pStyle w:val="Default"/>
              <w:ind w:left="288"/>
              <w:rPr>
                <w:rFonts w:ascii="Arial" w:hAnsi="Arial" w:cs="Arial"/>
                <w:sz w:val="18"/>
                <w:szCs w:val="18"/>
              </w:rPr>
            </w:pPr>
            <w:r w:rsidRPr="00293A29">
              <w:rPr>
                <w:rFonts w:ascii="Arial" w:hAnsi="Arial" w:cs="Arial"/>
                <w:sz w:val="18"/>
                <w:szCs w:val="18"/>
              </w:rPr>
              <w:t xml:space="preserve">Report if any citations are </w:t>
            </w:r>
            <w:r w:rsidRPr="00293A2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Not Available </w:t>
            </w:r>
            <w:r w:rsidRPr="00293A29">
              <w:rPr>
                <w:rFonts w:ascii="Arial" w:hAnsi="Arial" w:cs="Arial"/>
                <w:sz w:val="18"/>
                <w:szCs w:val="18"/>
              </w:rPr>
              <w:t>for linking.</w:t>
            </w:r>
          </w:p>
          <w:p w14:paraId="59ED0ECB" w14:textId="77777777" w:rsidR="00485C97" w:rsidRPr="0082292F" w:rsidRDefault="00485C97" w:rsidP="00E54496">
            <w:pPr>
              <w:tabs>
                <w:tab w:val="right" w:pos="8640"/>
              </w:tabs>
              <w:ind w:left="288"/>
              <w:rPr>
                <w:rFonts w:ascii="Arial" w:hAnsi="Arial" w:cs="Arial"/>
                <w:sz w:val="18"/>
                <w:szCs w:val="18"/>
              </w:rPr>
            </w:pPr>
          </w:p>
          <w:p w14:paraId="765D64F3" w14:textId="77777777" w:rsidR="00485C97" w:rsidRPr="00293A29" w:rsidRDefault="00485C97" w:rsidP="00E54496">
            <w:pPr>
              <w:tabs>
                <w:tab w:val="right" w:pos="8640"/>
              </w:tabs>
              <w:ind w:left="288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3A2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External Links </w:t>
            </w:r>
            <w:r w:rsidRPr="00293A29">
              <w:rPr>
                <w:rFonts w:ascii="Arial" w:hAnsi="Arial" w:cs="Arial"/>
                <w:sz w:val="18"/>
                <w:szCs w:val="18"/>
              </w:rPr>
              <w:t xml:space="preserve">should be Open in </w:t>
            </w:r>
            <w:r w:rsidRPr="00293A29">
              <w:rPr>
                <w:rFonts w:ascii="Arial" w:hAnsi="Arial" w:cs="Arial"/>
                <w:b/>
                <w:bCs/>
                <w:sz w:val="18"/>
                <w:szCs w:val="18"/>
              </w:rPr>
              <w:t>New Window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(for any region submissions)</w:t>
            </w:r>
          </w:p>
          <w:p w14:paraId="77F6AAFF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D0AE80E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N/A for Module 4/5 Lit Refs and redline (track changes) documents – </w:t>
            </w:r>
            <w:r w:rsidRPr="00C77A4E">
              <w:rPr>
                <w:rFonts w:ascii="Arial" w:hAnsi="Arial" w:cs="Arial"/>
                <w:sz w:val="18"/>
                <w:szCs w:val="18"/>
              </w:rPr>
              <w:t>delete links turn text black</w:t>
            </w:r>
            <w:r>
              <w:rPr>
                <w:rFonts w:ascii="Arial" w:hAnsi="Arial" w:cs="Arial"/>
                <w:sz w:val="18"/>
                <w:szCs w:val="18"/>
              </w:rPr>
              <w:t xml:space="preserve"> (including TOC links)</w:t>
            </w:r>
            <w:r w:rsidRPr="00C77A4E">
              <w:rPr>
                <w:rFonts w:ascii="Arial" w:hAnsi="Arial" w:cs="Arial"/>
                <w:sz w:val="18"/>
                <w:szCs w:val="18"/>
              </w:rPr>
              <w:br/>
            </w:r>
          </w:p>
          <w:p w14:paraId="36753ED2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For Module 5 define/programs define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hypertext links appear to .</w:t>
            </w:r>
            <w:proofErr w:type="spellStart"/>
            <w:r w:rsidRPr="0074606F">
              <w:rPr>
                <w:rFonts w:ascii="Arial" w:hAnsi="Arial" w:cs="Arial"/>
                <w:sz w:val="18"/>
                <w:szCs w:val="18"/>
              </w:rPr>
              <w:t>xpt</w:t>
            </w:r>
            <w:proofErr w:type="spellEnd"/>
            <w:r w:rsidRPr="0074606F">
              <w:rPr>
                <w:rFonts w:ascii="Arial" w:hAnsi="Arial" w:cs="Arial"/>
                <w:sz w:val="18"/>
                <w:szCs w:val="18"/>
              </w:rPr>
              <w:t xml:space="preserve"> and .</w:t>
            </w:r>
            <w:proofErr w:type="spellStart"/>
            <w:r w:rsidRPr="0074606F">
              <w:rPr>
                <w:rFonts w:ascii="Arial" w:hAnsi="Arial" w:cs="Arial"/>
                <w:sz w:val="18"/>
                <w:szCs w:val="18"/>
              </w:rPr>
              <w:t>sas</w:t>
            </w:r>
            <w:proofErr w:type="spellEnd"/>
            <w:r w:rsidRPr="0074606F">
              <w:rPr>
                <w:rFonts w:ascii="Arial" w:hAnsi="Arial" w:cs="Arial"/>
                <w:sz w:val="18"/>
                <w:szCs w:val="18"/>
              </w:rPr>
              <w:t xml:space="preserve"> (or other data files referred to) – these typically appear at the top of each new data definition table. </w:t>
            </w:r>
            <w:r w:rsidRPr="0074606F">
              <w:rPr>
                <w:rFonts w:ascii="Arial" w:hAnsi="Arial" w:cs="Arial"/>
                <w:sz w:val="18"/>
                <w:szCs w:val="18"/>
                <w:u w:val="single"/>
              </w:rPr>
              <w:t>Click checks are not performed on the links to data files - these should be verified from a Bookmark/Link Auditor report</w:t>
            </w: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Sort by Link Text and hide other columns to compare Link Tex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to Destination File to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they match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The action type for Data Files is “Open File” and magnification setting is N/A.</w:t>
            </w:r>
          </w:p>
          <w:p w14:paraId="4AF7E10B" w14:textId="77777777" w:rsidR="00485C97" w:rsidRPr="0074606F" w:rsidRDefault="00485C97" w:rsidP="00E54496">
            <w:pPr>
              <w:tabs>
                <w:tab w:val="right" w:pos="8640"/>
              </w:tabs>
              <w:spacing w:after="120"/>
              <w:ind w:left="720"/>
              <w:rPr>
                <w:rFonts w:ascii="Arial" w:hAnsi="Arial" w:cs="Arial"/>
                <w:i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Turn on the link tool and also </w:t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all occurrences of proper text (.</w:t>
            </w:r>
            <w:proofErr w:type="spellStart"/>
            <w:r w:rsidRPr="0074606F">
              <w:rPr>
                <w:rFonts w:ascii="Arial" w:hAnsi="Arial" w:cs="Arial"/>
                <w:b/>
                <w:i/>
                <w:sz w:val="18"/>
                <w:szCs w:val="18"/>
              </w:rPr>
              <w:t>sas</w:t>
            </w:r>
            <w:proofErr w:type="spellEnd"/>
            <w:r w:rsidRPr="0074606F">
              <w:rPr>
                <w:rFonts w:ascii="Arial" w:hAnsi="Arial" w:cs="Arial"/>
                <w:b/>
                <w:i/>
                <w:sz w:val="18"/>
                <w:szCs w:val="18"/>
              </w:rPr>
              <w:t>, .</w:t>
            </w:r>
            <w:proofErr w:type="spellStart"/>
            <w:r w:rsidRPr="0074606F">
              <w:rPr>
                <w:rFonts w:ascii="Arial" w:hAnsi="Arial" w:cs="Arial"/>
                <w:b/>
                <w:i/>
                <w:sz w:val="18"/>
                <w:szCs w:val="18"/>
              </w:rPr>
              <w:t>xpt</w:t>
            </w:r>
            <w:proofErr w:type="spellEnd"/>
            <w:r w:rsidRPr="0074606F">
              <w:rPr>
                <w:rFonts w:ascii="Arial" w:hAnsi="Arial" w:cs="Arial"/>
                <w:b/>
                <w:i/>
                <w:sz w:val="18"/>
                <w:szCs w:val="18"/>
              </w:rPr>
              <w:t>) are links</w:t>
            </w:r>
          </w:p>
        </w:tc>
        <w:tc>
          <w:tcPr>
            <w:tcW w:w="427" w:type="dxa"/>
            <w:tcBorders>
              <w:top w:val="single" w:sz="4" w:space="0" w:color="auto"/>
            </w:tcBorders>
            <w:shd w:val="pct10" w:color="auto" w:fill="auto"/>
          </w:tcPr>
          <w:p w14:paraId="22814C4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shd w:val="pct10" w:color="auto" w:fill="auto"/>
          </w:tcPr>
          <w:p w14:paraId="5557D4C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shd w:val="pct10" w:color="auto" w:fill="auto"/>
          </w:tcPr>
          <w:p w14:paraId="258A8460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top w:val="single" w:sz="4" w:space="0" w:color="auto"/>
            </w:tcBorders>
            <w:shd w:val="pct10" w:color="auto" w:fill="auto"/>
          </w:tcPr>
          <w:p w14:paraId="4E05258D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15269AD5" w14:textId="77777777" w:rsidTr="00E54496">
        <w:trPr>
          <w:cantSplit/>
        </w:trPr>
        <w:tc>
          <w:tcPr>
            <w:tcW w:w="6661" w:type="dxa"/>
          </w:tcPr>
          <w:p w14:paraId="296C45DA" w14:textId="77777777" w:rsidR="00485C97" w:rsidRPr="0074606F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ll active links </w:t>
            </w:r>
            <w:r w:rsidRPr="0074606F">
              <w:rPr>
                <w:rFonts w:ascii="Arial" w:hAnsi="Arial" w:cs="Arial"/>
                <w:sz w:val="18"/>
                <w:szCs w:val="18"/>
              </w:rPr>
              <w:t>are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 blue text (</w:t>
            </w:r>
            <w:r w:rsidRPr="0074606F">
              <w:rPr>
                <w:rFonts w:ascii="Arial" w:hAnsi="Arial" w:cs="Arial"/>
                <w:sz w:val="18"/>
                <w:szCs w:val="18"/>
              </w:rPr>
              <w:t>or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 blue box </w:t>
            </w:r>
            <w:r w:rsidRPr="0074606F">
              <w:rPr>
                <w:rFonts w:ascii="Arial" w:hAnsi="Arial" w:cs="Arial"/>
                <w:sz w:val="18"/>
                <w:szCs w:val="18"/>
              </w:rPr>
              <w:t>if a scanned image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and valid</w:t>
            </w:r>
            <w:r w:rsidRPr="0074606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9C078F6" w14:textId="77777777" w:rsidR="00485C97" w:rsidRPr="0074606F" w:rsidRDefault="00485C97" w:rsidP="00E54496">
            <w:pPr>
              <w:keepLines/>
              <w:tabs>
                <w:tab w:val="decimal" w:pos="270"/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  <w:r w:rsidRPr="0074606F">
              <w:rPr>
                <w:rFonts w:ascii="Arial" w:hAnsi="Arial"/>
                <w:b/>
                <w:sz w:val="18"/>
                <w:szCs w:val="18"/>
              </w:rPr>
              <w:t>For In-text links or scanned TOCs</w:t>
            </w:r>
            <w:r w:rsidRPr="0074606F">
              <w:rPr>
                <w:rFonts w:ascii="Arial" w:hAnsi="Arial"/>
                <w:sz w:val="18"/>
                <w:szCs w:val="18"/>
              </w:rPr>
              <w:t>, perform 100% click check (i.e., links were built manually)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7ED5B1F" w14:textId="77777777" w:rsidR="00485C97" w:rsidRPr="0074606F" w:rsidRDefault="00485C97" w:rsidP="00E54496">
            <w:pPr>
              <w:keepLines/>
              <w:tabs>
                <w:tab w:val="decimal" w:pos="270"/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</w:p>
          <w:p w14:paraId="57CD815D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sz w:val="18"/>
                <w:szCs w:val="18"/>
              </w:rPr>
            </w:pPr>
            <w:r w:rsidRPr="0074606F">
              <w:rPr>
                <w:rFonts w:ascii="Arial" w:hAnsi="Arial"/>
                <w:b/>
                <w:sz w:val="18"/>
                <w:szCs w:val="18"/>
              </w:rPr>
              <w:t xml:space="preserve">If the </w:t>
            </w:r>
            <w:smartTag w:uri="urn:schemas-microsoft-com:office:smarttags" w:element="stockticker">
              <w:r w:rsidRPr="0074606F">
                <w:rPr>
                  <w:rFonts w:ascii="Arial" w:hAnsi="Arial"/>
                  <w:b/>
                  <w:sz w:val="18"/>
                  <w:szCs w:val="18"/>
                </w:rPr>
                <w:t>TOC</w:t>
              </w:r>
            </w:smartTag>
            <w:r w:rsidRPr="0074606F">
              <w:rPr>
                <w:rFonts w:ascii="Arial" w:hAnsi="Arial"/>
                <w:b/>
                <w:sz w:val="18"/>
                <w:szCs w:val="18"/>
              </w:rPr>
              <w:t xml:space="preserve"> Bookmarks and Links tool was used to create</w:t>
            </w:r>
            <w:r>
              <w:rPr>
                <w:rFonts w:ascii="Arial" w:hAnsi="Arial"/>
                <w:sz w:val="18"/>
                <w:szCs w:val="18"/>
              </w:rPr>
              <w:t xml:space="preserve"> (used for text</w:t>
            </w:r>
            <w:r>
              <w:rPr>
                <w:rFonts w:ascii="Arial" w:hAnsi="Arial"/>
                <w:sz w:val="18"/>
                <w:szCs w:val="18"/>
              </w:rPr>
              <w:noBreakHyphen/>
            </w:r>
            <w:r w:rsidRPr="0074606F">
              <w:rPr>
                <w:rFonts w:ascii="Arial" w:hAnsi="Arial"/>
                <w:sz w:val="18"/>
                <w:szCs w:val="18"/>
              </w:rPr>
              <w:t xml:space="preserve">based TOCs), </w:t>
            </w:r>
            <w:r>
              <w:rPr>
                <w:rFonts w:ascii="Arial" w:hAnsi="Arial"/>
                <w:sz w:val="18"/>
                <w:szCs w:val="18"/>
              </w:rPr>
              <w:t xml:space="preserve">or Keyword linker (for in-text links) </w:t>
            </w:r>
            <w:r w:rsidRPr="0074606F">
              <w:rPr>
                <w:rFonts w:ascii="Arial" w:hAnsi="Arial"/>
                <w:sz w:val="18"/>
                <w:szCs w:val="18"/>
              </w:rPr>
              <w:t>perform 25% click check</w:t>
            </w:r>
            <w:r>
              <w:rPr>
                <w:rFonts w:ascii="Arial" w:hAnsi="Arial"/>
                <w:sz w:val="18"/>
                <w:szCs w:val="18"/>
              </w:rPr>
              <w:t xml:space="preserve"> and Auditor confirmation.</w:t>
            </w:r>
          </w:p>
          <w:p w14:paraId="01E8A31B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C5FFE0" w14:textId="77777777" w:rsidR="00485C97" w:rsidRPr="002955D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sz w:val="18"/>
                <w:szCs w:val="18"/>
              </w:rPr>
              <w:t>ote for Submission files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:  </w:t>
            </w:r>
            <w:r w:rsidRPr="002955D7">
              <w:rPr>
                <w:rFonts w:ascii="Arial" w:hAnsi="Arial" w:cs="Arial"/>
                <w:sz w:val="18"/>
                <w:szCs w:val="18"/>
              </w:rPr>
              <w:t xml:space="preserve">All inactive links (those that can’t be built yet) are red or black text but with </w:t>
            </w:r>
            <w:r w:rsidRPr="002955D7">
              <w:rPr>
                <w:rFonts w:ascii="Arial" w:hAnsi="Arial" w:cs="Arial"/>
                <w:sz w:val="18"/>
                <w:szCs w:val="18"/>
                <w:u w:val="single"/>
              </w:rPr>
              <w:t>red link box around it</w:t>
            </w:r>
            <w:r w:rsidRPr="002955D7">
              <w:rPr>
                <w:rFonts w:ascii="Arial" w:hAnsi="Arial" w:cs="Arial"/>
                <w:sz w:val="18"/>
                <w:szCs w:val="18"/>
              </w:rPr>
              <w:t xml:space="preserve"> – links cannot be checked at this stage.</w:t>
            </w:r>
          </w:p>
          <w:p w14:paraId="4AF60FA4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5CC2DA32" w14:textId="77777777" w:rsidR="00485C97" w:rsidRPr="0074606F" w:rsidRDefault="00485C97" w:rsidP="00E54496">
            <w:pPr>
              <w:tabs>
                <w:tab w:val="right" w:pos="8640"/>
              </w:tabs>
              <w:spacing w:after="120"/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For Module 5 define/programs define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for hypertext links to </w:t>
            </w:r>
            <w:proofErr w:type="spellStart"/>
            <w:r w:rsidRPr="0074606F">
              <w:rPr>
                <w:rFonts w:ascii="Arial" w:hAnsi="Arial" w:cs="Arial"/>
                <w:sz w:val="18"/>
                <w:szCs w:val="18"/>
              </w:rPr>
              <w:t>xpt</w:t>
            </w:r>
            <w:proofErr w:type="spellEnd"/>
            <w:r w:rsidRPr="0074606F">
              <w:rPr>
                <w:rFonts w:ascii="Arial" w:hAnsi="Arial" w:cs="Arial"/>
                <w:sz w:val="18"/>
                <w:szCs w:val="18"/>
              </w:rPr>
              <w:t xml:space="preserve"> and .</w:t>
            </w:r>
            <w:proofErr w:type="spellStart"/>
            <w:r w:rsidRPr="0074606F">
              <w:rPr>
                <w:rFonts w:ascii="Arial" w:hAnsi="Arial" w:cs="Arial"/>
                <w:sz w:val="18"/>
                <w:szCs w:val="18"/>
              </w:rPr>
              <w:t>sas</w:t>
            </w:r>
            <w:proofErr w:type="spellEnd"/>
            <w:r w:rsidRPr="0074606F">
              <w:rPr>
                <w:rFonts w:ascii="Arial" w:hAnsi="Arial" w:cs="Arial"/>
                <w:sz w:val="18"/>
                <w:szCs w:val="18"/>
              </w:rPr>
              <w:t xml:space="preserve"> (or other data files referred to)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Click checks are not performed on the links to data files - these </w:t>
            </w:r>
            <w:r w:rsidRPr="0074606F">
              <w:rPr>
                <w:rFonts w:ascii="Arial" w:hAnsi="Arial" w:cs="Arial"/>
                <w:sz w:val="18"/>
                <w:szCs w:val="18"/>
                <w:u w:val="single"/>
              </w:rPr>
              <w:t>should be verified from a Bookmark/Link Auditor report</w:t>
            </w: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Sort by Link Text and hide other columns to compare Link Tex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to Destination File to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they match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The action type for Data Files is “Open File” and magnification setting is N/A.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3A39A547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50866AF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4FC234DC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6872BF6D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40D6667C" w14:textId="77777777" w:rsidTr="00E54496">
        <w:trPr>
          <w:cantSplit/>
        </w:trPr>
        <w:tc>
          <w:tcPr>
            <w:tcW w:w="6661" w:type="dxa"/>
          </w:tcPr>
          <w:p w14:paraId="050E95E1" w14:textId="77777777" w:rsidR="00485C97" w:rsidRPr="0074606F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o blue text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or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boxes appears that is not a working hypertext link.</w:t>
            </w:r>
          </w:p>
        </w:tc>
        <w:tc>
          <w:tcPr>
            <w:tcW w:w="427" w:type="dxa"/>
            <w:shd w:val="pct10" w:color="auto" w:fill="auto"/>
          </w:tcPr>
          <w:p w14:paraId="1B988A91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shd w:val="pct10" w:color="auto" w:fill="auto"/>
          </w:tcPr>
          <w:p w14:paraId="4608AE7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shd w:val="pct10" w:color="auto" w:fill="auto"/>
          </w:tcPr>
          <w:p w14:paraId="561B2576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shd w:val="pct10" w:color="auto" w:fill="auto"/>
          </w:tcPr>
          <w:p w14:paraId="6A790C36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31D7AC77" w14:textId="77777777" w:rsidTr="00E54496">
        <w:trPr>
          <w:cantSplit/>
        </w:trPr>
        <w:tc>
          <w:tcPr>
            <w:tcW w:w="6661" w:type="dxa"/>
            <w:tcBorders>
              <w:bottom w:val="single" w:sz="4" w:space="0" w:color="auto"/>
            </w:tcBorders>
          </w:tcPr>
          <w:p w14:paraId="7C2667FA" w14:textId="77777777" w:rsidR="00485C97" w:rsidRPr="0074606F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o active links </w:t>
            </w:r>
            <w:r w:rsidRPr="0074606F">
              <w:rPr>
                <w:rFonts w:ascii="Arial" w:hAnsi="Arial" w:cs="Arial"/>
                <w:sz w:val="18"/>
                <w:szCs w:val="18"/>
              </w:rPr>
              <w:t>or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 blue text to web, URL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77A4E">
              <w:rPr>
                <w:rFonts w:ascii="Arial" w:hAnsi="Arial" w:cs="Arial"/>
                <w:b/>
                <w:sz w:val="18"/>
                <w:szCs w:val="18"/>
              </w:rPr>
              <w:t>addresses or email addresses.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686FE637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27DFCAB0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4F6F7B55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02DB4AF8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54D74121" w14:textId="77777777" w:rsidTr="00E54496">
        <w:trPr>
          <w:cantSplit/>
        </w:trPr>
        <w:tc>
          <w:tcPr>
            <w:tcW w:w="6661" w:type="dxa"/>
            <w:tcBorders>
              <w:bottom w:val="single" w:sz="4" w:space="0" w:color="auto"/>
            </w:tcBorders>
          </w:tcPr>
          <w:p w14:paraId="3A0016B1" w14:textId="77777777" w:rsidR="00485C97" w:rsidRPr="00E91248" w:rsidRDefault="00485C97" w:rsidP="00E54496">
            <w:pPr>
              <w:numPr>
                <w:ilvl w:val="0"/>
                <w:numId w:val="27"/>
              </w:numPr>
              <w:tabs>
                <w:tab w:val="clear" w:pos="360"/>
                <w:tab w:val="num" w:pos="673"/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Bookmarks and Links are Valid and Not Literal:</w:t>
            </w:r>
          </w:p>
          <w:p w14:paraId="30735D64" w14:textId="77777777" w:rsidR="00485C97" w:rsidRPr="00E91248" w:rsidRDefault="00485C97" w:rsidP="00E54496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ind w:left="673" w:hanging="313"/>
              <w:rPr>
                <w:rFonts w:ascii="Arial" w:hAnsi="Arial" w:cs="Arial"/>
                <w:sz w:val="18"/>
                <w:szCs w:val="18"/>
              </w:rPr>
            </w:pPr>
            <w:r w:rsidRPr="00E91248">
              <w:rPr>
                <w:rFonts w:ascii="Arial" w:hAnsi="Arial" w:cs="Arial"/>
                <w:sz w:val="18"/>
                <w:szCs w:val="18"/>
              </w:rPr>
              <w:t>Run Auditor and check that Bookmarks and links are set to Inherit Zoom Magnification, are all Valid, and have ‘NO’ in the Named Dest</w:t>
            </w:r>
            <w:r>
              <w:rPr>
                <w:rFonts w:ascii="Arial" w:hAnsi="Arial" w:cs="Arial"/>
                <w:sz w:val="18"/>
                <w:szCs w:val="18"/>
              </w:rPr>
              <w:t>ination</w:t>
            </w:r>
            <w:r w:rsidRPr="00E91248">
              <w:rPr>
                <w:rFonts w:ascii="Arial" w:hAnsi="Arial" w:cs="Arial"/>
                <w:sz w:val="18"/>
                <w:szCs w:val="18"/>
              </w:rPr>
              <w:t>. Column</w:t>
            </w:r>
          </w:p>
          <w:p w14:paraId="54D29E0B" w14:textId="77777777" w:rsidR="00485C97" w:rsidRPr="00E91248" w:rsidRDefault="00485C97" w:rsidP="00E54496">
            <w:pPr>
              <w:pStyle w:val="ListParagraph"/>
              <w:numPr>
                <w:ilvl w:val="0"/>
                <w:numId w:val="30"/>
              </w:numPr>
              <w:tabs>
                <w:tab w:val="num" w:pos="673"/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E91248">
              <w:rPr>
                <w:rFonts w:ascii="Arial" w:hAnsi="Arial" w:cs="Arial"/>
                <w:sz w:val="18"/>
                <w:szCs w:val="18"/>
              </w:rPr>
              <w:t>Run Spell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91248">
              <w:rPr>
                <w:rFonts w:ascii="Arial" w:hAnsi="Arial" w:cs="Arial"/>
                <w:sz w:val="18"/>
                <w:szCs w:val="18"/>
              </w:rPr>
              <w:t>Check within Auditor on the Bookmarks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2F05E83C" w14:textId="77777777" w:rsidR="00485C97" w:rsidRPr="00E91248" w:rsidRDefault="00485C97" w:rsidP="00E54496">
            <w:pPr>
              <w:pStyle w:val="ListParagraph"/>
              <w:numPr>
                <w:ilvl w:val="0"/>
                <w:numId w:val="30"/>
              </w:numPr>
              <w:tabs>
                <w:tab w:val="num" w:pos="673"/>
                <w:tab w:val="right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E91248">
              <w:rPr>
                <w:rFonts w:ascii="Arial" w:hAnsi="Arial" w:cs="Arial"/>
                <w:sz w:val="18"/>
                <w:szCs w:val="18"/>
              </w:rPr>
              <w:t>Ensure Destination column for external links do not list the file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91248">
              <w:rPr>
                <w:rFonts w:ascii="Arial" w:hAnsi="Arial" w:cs="Arial"/>
                <w:sz w:val="18"/>
                <w:szCs w:val="18"/>
              </w:rPr>
              <w:t>path we see (q:\clients\...). It should only show filename and folders (example:  ..\..\filename.pdf)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E91248">
              <w:rPr>
                <w:rFonts w:ascii="Arial" w:hAnsi="Arial" w:cs="Arial"/>
                <w:sz w:val="18"/>
                <w:szCs w:val="18"/>
              </w:rPr>
              <w:t xml:space="preserve"> If the q:\clients shows, the link is literal.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10AB1047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0D9C3C67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3DC5EF45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6D78F837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394743" w14:paraId="1A546F3E" w14:textId="77777777" w:rsidTr="00E54496">
        <w:trPr>
          <w:cantSplit/>
        </w:trPr>
        <w:tc>
          <w:tcPr>
            <w:tcW w:w="94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0EA5F3C" w14:textId="77777777" w:rsidR="00485C97" w:rsidRPr="009570F0" w:rsidRDefault="00485C97" w:rsidP="00E54496">
            <w:pPr>
              <w:keepNext/>
              <w:tabs>
                <w:tab w:val="right" w:pos="8640"/>
              </w:tabs>
              <w:ind w:left="331"/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485C97" w:rsidRPr="00394743" w14:paraId="0D3ACDCA" w14:textId="77777777" w:rsidTr="00E54496">
        <w:trPr>
          <w:cantSplit/>
        </w:trPr>
        <w:tc>
          <w:tcPr>
            <w:tcW w:w="946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343C6D53" w14:textId="77777777" w:rsidR="00485C97" w:rsidRPr="000D2FAB" w:rsidRDefault="00485C97" w:rsidP="00E54496">
            <w:pPr>
              <w:keepNext/>
              <w:tabs>
                <w:tab w:val="right" w:pos="8640"/>
              </w:tabs>
              <w:ind w:left="331"/>
              <w:rPr>
                <w:rFonts w:ascii="Arial" w:hAnsi="Arial"/>
                <w:b/>
              </w:rPr>
            </w:pPr>
            <w:r w:rsidRPr="000D2FAB">
              <w:rPr>
                <w:rFonts w:ascii="Arial" w:hAnsi="Arial"/>
                <w:b/>
              </w:rPr>
              <w:t>PDF Headers, Footers, TOC and Pagination</w:t>
            </w:r>
          </w:p>
        </w:tc>
      </w:tr>
      <w:tr w:rsidR="00485C97" w:rsidRPr="0074606F" w14:paraId="4E7FE4E0" w14:textId="77777777" w:rsidTr="00E54496">
        <w:trPr>
          <w:cantSplit/>
        </w:trPr>
        <w:tc>
          <w:tcPr>
            <w:tcW w:w="6661" w:type="dxa"/>
            <w:tcBorders>
              <w:top w:val="single" w:sz="4" w:space="0" w:color="auto"/>
            </w:tcBorders>
          </w:tcPr>
          <w:p w14:paraId="23F5808C" w14:textId="77777777" w:rsidR="00485C97" w:rsidRPr="0074606F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or eCTD,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all </w:t>
            </w:r>
            <w:r w:rsidRPr="00C77A4E">
              <w:rPr>
                <w:rFonts w:ascii="Arial" w:hAnsi="Arial" w:cs="Arial"/>
                <w:b/>
                <w:sz w:val="18"/>
                <w:szCs w:val="18"/>
              </w:rPr>
              <w:t>Module 1, 2 or 3 summary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documents</w:t>
            </w:r>
            <w:r w:rsidRPr="0074606F">
              <w:rPr>
                <w:rFonts w:ascii="Arial" w:hAnsi="Arial"/>
                <w:sz w:val="18"/>
                <w:szCs w:val="18"/>
              </w:rPr>
              <w:t xml:space="preserve"> have a </w:t>
            </w:r>
            <w:smartTag w:uri="urn:schemas-microsoft-com:office:smarttags" w:element="stockticker">
              <w:r w:rsidRPr="0074606F">
                <w:rPr>
                  <w:rFonts w:ascii="Arial" w:hAnsi="Arial"/>
                  <w:sz w:val="18"/>
                  <w:szCs w:val="18"/>
                </w:rPr>
                <w:t>TOC</w:t>
              </w:r>
            </w:smartTag>
            <w:r w:rsidRPr="0074606F">
              <w:rPr>
                <w:rFonts w:ascii="Arial" w:hAnsi="Arial"/>
                <w:sz w:val="18"/>
                <w:szCs w:val="18"/>
              </w:rPr>
              <w:t xml:space="preserve">, List of Tables, List of Figures </w:t>
            </w:r>
            <w:r w:rsidRPr="0074606F">
              <w:rPr>
                <w:rFonts w:ascii="Arial" w:hAnsi="Arial" w:cs="Arial"/>
                <w:sz w:val="18"/>
                <w:szCs w:val="18"/>
              </w:rPr>
              <w:t>(as appropriate)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A TOC is needed if the document is &gt;5 pages and has </w:t>
            </w:r>
            <w:r w:rsidRPr="0074606F">
              <w:rPr>
                <w:rFonts w:ascii="Arial" w:hAnsi="Arial" w:cs="Arial"/>
                <w:sz w:val="18"/>
                <w:szCs w:val="18"/>
              </w:rPr>
              <w:t>multiple headings</w:t>
            </w:r>
            <w:r>
              <w:rPr>
                <w:rFonts w:ascii="Arial" w:hAnsi="Arial" w:cs="Arial"/>
                <w:sz w:val="18"/>
                <w:szCs w:val="18"/>
              </w:rPr>
              <w:t xml:space="preserve">, tables, figures, etc.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74606F">
              <w:rPr>
                <w:rFonts w:ascii="Arial" w:hAnsi="Arial" w:cs="Arial"/>
                <w:sz w:val="18"/>
                <w:szCs w:val="18"/>
              </w:rPr>
              <w:t>TOCs are not needed for documents such as batch records, specs, analytical methods, Certificates of analyses, and similar type documentation (BSE/TSE statements, etc.).</w:t>
            </w:r>
          </w:p>
          <w:p w14:paraId="1C513D40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/>
                <w:b/>
                <w:sz w:val="18"/>
                <w:szCs w:val="18"/>
              </w:rPr>
            </w:pPr>
            <w:r w:rsidRPr="0074606F">
              <w:rPr>
                <w:rFonts w:ascii="Arial" w:hAnsi="Arial" w:cs="Arial"/>
                <w:sz w:val="18"/>
                <w:szCs w:val="18"/>
              </w:rPr>
              <w:br/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For published ODPD submissions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there is an </w:t>
            </w:r>
            <w:r>
              <w:rPr>
                <w:rFonts w:ascii="Arial" w:hAnsi="Arial" w:cs="Arial"/>
                <w:sz w:val="18"/>
                <w:szCs w:val="18"/>
              </w:rPr>
              <w:t xml:space="preserve">overall toc called </w:t>
            </w:r>
            <w:r w:rsidRPr="0074606F">
              <w:rPr>
                <w:rFonts w:ascii="Arial" w:hAnsi="Arial" w:cs="Arial"/>
                <w:i/>
                <w:sz w:val="18"/>
                <w:szCs w:val="18"/>
              </w:rPr>
              <w:t xml:space="preserve"> toc.pdf</w:t>
            </w:r>
            <w:r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</w:tc>
        <w:tc>
          <w:tcPr>
            <w:tcW w:w="427" w:type="dxa"/>
            <w:tcBorders>
              <w:top w:val="single" w:sz="4" w:space="0" w:color="auto"/>
            </w:tcBorders>
            <w:shd w:val="pct10" w:color="auto" w:fill="auto"/>
          </w:tcPr>
          <w:p w14:paraId="73A7712D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shd w:val="pct10" w:color="auto" w:fill="auto"/>
          </w:tcPr>
          <w:p w14:paraId="79ADBCA3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shd w:val="pct10" w:color="auto" w:fill="auto"/>
          </w:tcPr>
          <w:p w14:paraId="192AABA2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top w:val="single" w:sz="4" w:space="0" w:color="auto"/>
            </w:tcBorders>
            <w:shd w:val="pct10" w:color="auto" w:fill="auto"/>
          </w:tcPr>
          <w:p w14:paraId="1507276B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695E7A6D" w14:textId="77777777" w:rsidTr="00E54496">
        <w:trPr>
          <w:cantSplit/>
        </w:trPr>
        <w:tc>
          <w:tcPr>
            <w:tcW w:w="6661" w:type="dxa"/>
          </w:tcPr>
          <w:p w14:paraId="1B7C3746" w14:textId="77777777" w:rsidR="00485C97" w:rsidRPr="0074606F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ocument is paginated throughout beginning with 1 to match PDF pagination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(Pagination should be added to any document that does not already have pagination beginning with 1 and throughout the document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74606F">
              <w:rPr>
                <w:rFonts w:ascii="Arial" w:hAnsi="Arial" w:cs="Arial"/>
                <w:sz w:val="18"/>
                <w:szCs w:val="18"/>
              </w:rPr>
              <w:t>If not specified otherwise by the client, the pagination will appear as “Page X” or “Page X of Y” for eCTD/.)</w:t>
            </w:r>
          </w:p>
          <w:p w14:paraId="0761405D" w14:textId="77777777" w:rsidR="00485C97" w:rsidRPr="006D4F50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6D4F50">
              <w:rPr>
                <w:rFonts w:ascii="Arial" w:hAnsi="Arial" w:cs="Arial"/>
                <w:sz w:val="18"/>
                <w:szCs w:val="18"/>
              </w:rPr>
              <w:t>NOTE:  If the entire document is paginated except for Page 1 and the pagination on pages 2 through the end accurately match the PDF page, no additional pagination is needed.</w:t>
            </w:r>
          </w:p>
          <w:p w14:paraId="38EEF1A6" w14:textId="77777777" w:rsidR="00485C97" w:rsidRPr="006D4F50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41B93A2E" w14:textId="77777777" w:rsidR="00485C97" w:rsidRPr="006D4F50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6D4F50">
              <w:rPr>
                <w:rFonts w:ascii="Arial" w:hAnsi="Arial" w:cs="Arial"/>
                <w:sz w:val="18"/>
                <w:szCs w:val="18"/>
              </w:rPr>
              <w:t>Exception documents include:  Labeling documents, ODPD documents – pagination is not added.</w:t>
            </w:r>
            <w:r w:rsidRPr="006D4F50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79F9DE7C" w14:textId="77777777" w:rsidR="00485C97" w:rsidRPr="0074606F" w:rsidRDefault="00485C97" w:rsidP="00E54496">
            <w:pPr>
              <w:tabs>
                <w:tab w:val="right" w:pos="8640"/>
              </w:tabs>
              <w:spacing w:after="120"/>
              <w:ind w:left="36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>For CSRs: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 Document pagination is not required in the </w:t>
            </w:r>
            <w:r w:rsidRPr="0074606F">
              <w:rPr>
                <w:rFonts w:ascii="Arial" w:hAnsi="Arial" w:cs="Arial"/>
                <w:b/>
                <w:sz w:val="18"/>
                <w:szCs w:val="18"/>
                <w:u w:val="single"/>
              </w:rPr>
              <w:t>individual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pre-published files (but is required in the integrated published PDF files)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01D92AD8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034D5440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48A5BC12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192CDE72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  <w:tr w:rsidR="00485C97" w:rsidRPr="0074606F" w14:paraId="7AB988D3" w14:textId="77777777" w:rsidTr="00E54496">
        <w:trPr>
          <w:cantSplit/>
          <w:trHeight w:val="2448"/>
        </w:trPr>
        <w:tc>
          <w:tcPr>
            <w:tcW w:w="6661" w:type="dxa"/>
          </w:tcPr>
          <w:p w14:paraId="688B9E95" w14:textId="77777777" w:rsidR="00485C97" w:rsidRDefault="00485C97" w:rsidP="00E54496">
            <w:pPr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eCTD,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all documents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for </w:t>
            </w:r>
            <w:r w:rsidRPr="00C77A4E">
              <w:rPr>
                <w:rFonts w:ascii="Arial" w:hAnsi="Arial" w:cs="Arial"/>
                <w:b/>
                <w:sz w:val="18"/>
                <w:szCs w:val="18"/>
              </w:rPr>
              <w:t>Modules 1, 2 and 3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have accurate 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>stamped header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(CTD section is accurate, company name and other info is consistent among documents)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F4FA50D" w14:textId="77777777" w:rsidR="00485C97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7BC548" w14:textId="77777777" w:rsidR="00485C97" w:rsidRPr="00C77A4E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N/A for Module 4/5 Lit Refs – </w:t>
            </w:r>
            <w:r w:rsidRPr="00C77A4E">
              <w:rPr>
                <w:rFonts w:ascii="Arial" w:hAnsi="Arial" w:cs="Arial"/>
                <w:sz w:val="18"/>
                <w:szCs w:val="18"/>
              </w:rPr>
              <w:t>no stamped header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04C21AA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3B44DAD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For </w:t>
            </w:r>
            <w:r>
              <w:rPr>
                <w:rFonts w:ascii="Arial" w:hAnsi="Arial" w:cs="Arial"/>
                <w:b/>
                <w:sz w:val="18"/>
                <w:szCs w:val="18"/>
              </w:rPr>
              <w:t>ODPD</w:t>
            </w: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, N/A for individual documents </w:t>
            </w:r>
            <w:r w:rsidRPr="00C77A4E">
              <w:rPr>
                <w:rFonts w:ascii="Arial" w:hAnsi="Arial" w:cs="Arial"/>
                <w:sz w:val="18"/>
                <w:szCs w:val="18"/>
              </w:rPr>
              <w:t>(ODPD are used as-is)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714B44D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14:paraId="4055A844" w14:textId="77777777" w:rsidR="00485C97" w:rsidRPr="0074606F" w:rsidRDefault="00485C97" w:rsidP="00E54496">
            <w:pPr>
              <w:tabs>
                <w:tab w:val="right" w:pos="8640"/>
              </w:tabs>
              <w:ind w:left="360"/>
              <w:rPr>
                <w:rFonts w:ascii="Arial" w:hAnsi="Arial" w:cs="Arial"/>
                <w:sz w:val="18"/>
                <w:szCs w:val="18"/>
              </w:rPr>
            </w:pPr>
            <w:r w:rsidRPr="0074606F">
              <w:rPr>
                <w:rFonts w:ascii="Arial" w:hAnsi="Arial" w:cs="Arial"/>
                <w:b/>
                <w:sz w:val="18"/>
                <w:szCs w:val="18"/>
              </w:rPr>
              <w:t xml:space="preserve">For Module 5 define/programs define and Table of all studies or other “non-report documents”, </w:t>
            </w:r>
            <w:r>
              <w:rPr>
                <w:rFonts w:ascii="Arial" w:hAnsi="Arial" w:cs="Arial"/>
                <w:sz w:val="18"/>
                <w:szCs w:val="18"/>
              </w:rPr>
              <w:t>ensure</w:t>
            </w:r>
            <w:r w:rsidRPr="0074606F">
              <w:rPr>
                <w:rFonts w:ascii="Arial" w:hAnsi="Arial" w:cs="Arial"/>
                <w:sz w:val="18"/>
                <w:szCs w:val="18"/>
              </w:rPr>
              <w:t xml:space="preserve"> documents have accurate stamped header.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shd w:val="pct10" w:color="auto" w:fill="auto"/>
          </w:tcPr>
          <w:p w14:paraId="31251EAF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pct10" w:color="auto" w:fill="auto"/>
          </w:tcPr>
          <w:p w14:paraId="7816DB37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20" w:type="dxa"/>
            <w:tcBorders>
              <w:bottom w:val="single" w:sz="4" w:space="0" w:color="auto"/>
            </w:tcBorders>
            <w:shd w:val="pct10" w:color="auto" w:fill="auto"/>
          </w:tcPr>
          <w:p w14:paraId="1FE4BD4D" w14:textId="77777777" w:rsidR="00485C97" w:rsidRPr="0074606F" w:rsidRDefault="00485C97" w:rsidP="00E54496">
            <w:pPr>
              <w:tabs>
                <w:tab w:val="right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pct10" w:color="auto" w:fill="auto"/>
          </w:tcPr>
          <w:p w14:paraId="253EF13D" w14:textId="77777777" w:rsidR="00485C97" w:rsidRPr="0074606F" w:rsidRDefault="00485C97" w:rsidP="00E54496">
            <w:pPr>
              <w:tabs>
                <w:tab w:val="right" w:pos="8640"/>
              </w:tabs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AC2F46C" w14:textId="77777777" w:rsidR="00485C97" w:rsidRPr="003F71B8" w:rsidRDefault="00485C97" w:rsidP="00485C97">
      <w:pPr>
        <w:tabs>
          <w:tab w:val="right" w:pos="8640"/>
        </w:tabs>
        <w:rPr>
          <w:rFonts w:ascii="Arial" w:hAnsi="Arial"/>
          <w:b/>
          <w:sz w:val="16"/>
          <w:szCs w:val="16"/>
        </w:rPr>
      </w:pPr>
    </w:p>
    <w:p w14:paraId="6427B11E" w14:textId="77777777" w:rsidR="00485C97" w:rsidRDefault="00485C97" w:rsidP="00485C97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61C2BC97" w14:textId="77777777" w:rsidR="00485C97" w:rsidRPr="009E5B88" w:rsidRDefault="00485C97" w:rsidP="00485C97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9E5B88">
        <w:rPr>
          <w:rFonts w:ascii="Arial" w:hAnsi="Arial"/>
          <w:b/>
          <w:sz w:val="22"/>
          <w:szCs w:val="22"/>
        </w:rPr>
        <w:lastRenderedPageBreak/>
        <w:t>Completed: (signifying QC checklist was followed and findings documented or changes verified)</w:t>
      </w:r>
    </w:p>
    <w:p w14:paraId="06C9CDE4" w14:textId="77777777" w:rsidR="00485C97" w:rsidRDefault="00485C97" w:rsidP="00485C97">
      <w:pPr>
        <w:rPr>
          <w:rFonts w:ascii="Arial" w:hAnsi="Arial" w:cs="Arial"/>
          <w:b/>
          <w:sz w:val="21"/>
          <w:szCs w:val="32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4765"/>
        <w:gridCol w:w="4590"/>
      </w:tblGrid>
      <w:tr w:rsidR="00485C97" w:rsidRPr="009E5B88" w14:paraId="1BF5AA85" w14:textId="77777777" w:rsidTr="00E54496">
        <w:trPr>
          <w:trHeight w:val="1106"/>
        </w:trPr>
        <w:tc>
          <w:tcPr>
            <w:tcW w:w="4765" w:type="dxa"/>
            <w:shd w:val="pct5" w:color="auto" w:fill="auto"/>
          </w:tcPr>
          <w:p w14:paraId="06EC5FED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bookmarkStart w:id="2" w:name="_Hlk73993173"/>
          </w:p>
          <w:p w14:paraId="3528AE23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________________________________________</w:t>
            </w:r>
            <w:r w:rsidRPr="009E5B88">
              <w:rPr>
                <w:rFonts w:ascii="Arial" w:hAnsi="Arial" w:cs="Arial"/>
                <w:sz w:val="20"/>
                <w:szCs w:val="20"/>
              </w:rPr>
              <w:br/>
              <w:t xml:space="preserve">QC Complete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9E5B88">
              <w:rPr>
                <w:rFonts w:ascii="Arial" w:hAnsi="Arial" w:cs="Arial"/>
                <w:sz w:val="20"/>
                <w:szCs w:val="20"/>
              </w:rPr>
              <w:t>Date</w:t>
            </w:r>
          </w:p>
          <w:p w14:paraId="74AD408A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(Full name)                                 (DD-</w:t>
            </w:r>
            <w:proofErr w:type="spellStart"/>
            <w:r w:rsidRPr="009E5B88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9E5B88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  <w:tc>
          <w:tcPr>
            <w:tcW w:w="4590" w:type="dxa"/>
            <w:shd w:val="pct5" w:color="auto" w:fill="auto"/>
          </w:tcPr>
          <w:p w14:paraId="3591E771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3968B6E3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  <w:r w:rsidRPr="009E5B88">
              <w:rPr>
                <w:rFonts w:ascii="Arial" w:hAnsi="Arial" w:cs="Arial"/>
                <w:sz w:val="20"/>
                <w:szCs w:val="20"/>
              </w:rPr>
              <w:br/>
              <w:t xml:space="preserve">Changes Verified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9E5B88">
              <w:rPr>
                <w:rFonts w:ascii="Arial" w:hAnsi="Arial" w:cs="Arial"/>
                <w:sz w:val="20"/>
                <w:szCs w:val="20"/>
              </w:rPr>
              <w:t>Date</w:t>
            </w:r>
          </w:p>
          <w:p w14:paraId="013CFE55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 xml:space="preserve">(Full name)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9E5B88">
              <w:rPr>
                <w:rFonts w:ascii="Arial" w:hAnsi="Arial" w:cs="Arial"/>
                <w:sz w:val="20"/>
                <w:szCs w:val="20"/>
              </w:rPr>
              <w:t xml:space="preserve"> (DD-</w:t>
            </w:r>
            <w:proofErr w:type="spellStart"/>
            <w:r w:rsidRPr="009E5B88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9E5B88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</w:tr>
      <w:tr w:rsidR="00485C97" w:rsidRPr="009E5B88" w14:paraId="5921CDFE" w14:textId="77777777" w:rsidTr="00E54496">
        <w:trPr>
          <w:trHeight w:val="1106"/>
        </w:trPr>
        <w:tc>
          <w:tcPr>
            <w:tcW w:w="9355" w:type="dxa"/>
            <w:gridSpan w:val="2"/>
            <w:shd w:val="pct5" w:color="auto" w:fill="auto"/>
          </w:tcPr>
          <w:p w14:paraId="3A9B672A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76D19A19" w14:textId="24879324" w:rsidR="00485C97" w:rsidRPr="009E5B88" w:rsidRDefault="00485C97" w:rsidP="006A67CE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_____________________________________</w:t>
            </w:r>
            <w:r w:rsidR="006A67CE">
              <w:rPr>
                <w:rFonts w:ascii="Arial" w:hAnsi="Arial" w:cs="Arial"/>
                <w:sz w:val="20"/>
                <w:szCs w:val="20"/>
              </w:rPr>
              <w:br/>
            </w:r>
            <w:r w:rsidR="00961F5E"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Pr="009E5B88">
              <w:rPr>
                <w:rFonts w:ascii="Arial" w:hAnsi="Arial" w:cs="Arial"/>
                <w:sz w:val="20"/>
                <w:szCs w:val="20"/>
              </w:rPr>
              <w:t xml:space="preserve">                    Date</w:t>
            </w:r>
          </w:p>
          <w:p w14:paraId="62119F86" w14:textId="77777777" w:rsidR="00485C97" w:rsidRPr="009E5B88" w:rsidRDefault="00485C97" w:rsidP="00E5449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(Full name)                                 (DD-</w:t>
            </w:r>
            <w:proofErr w:type="spellStart"/>
            <w:r w:rsidRPr="009E5B88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9E5B88">
              <w:rPr>
                <w:rFonts w:ascii="Arial" w:hAnsi="Arial" w:cs="Arial"/>
                <w:sz w:val="20"/>
                <w:szCs w:val="20"/>
              </w:rPr>
              <w:t>-</w:t>
            </w:r>
            <w:r w:rsidRPr="006A67CE">
              <w:rPr>
                <w:rFonts w:ascii="Arial" w:hAnsi="Arial" w:cs="Arial"/>
                <w:sz w:val="20"/>
                <w:szCs w:val="20"/>
              </w:rPr>
              <w:t>YYYY)</w:t>
            </w:r>
          </w:p>
        </w:tc>
      </w:tr>
      <w:bookmarkEnd w:id="2"/>
    </w:tbl>
    <w:p w14:paraId="00E85BD9" w14:textId="77777777" w:rsidR="00485C97" w:rsidRPr="009570F0" w:rsidRDefault="00485C97" w:rsidP="00485C97">
      <w:pPr>
        <w:rPr>
          <w:rFonts w:ascii="Arial" w:hAnsi="Arial" w:cs="Arial"/>
          <w:b/>
          <w:sz w:val="18"/>
          <w:szCs w:val="18"/>
        </w:rPr>
      </w:pPr>
    </w:p>
    <w:p w14:paraId="6D184DC0" w14:textId="77777777" w:rsidR="00485C97" w:rsidRDefault="00485C97" w:rsidP="00485C97">
      <w:pPr>
        <w:pageBreakBefore/>
        <w:rPr>
          <w:rFonts w:ascii="Arial" w:hAnsi="Arial" w:cs="Arial"/>
          <w:b/>
          <w:sz w:val="32"/>
          <w:szCs w:val="32"/>
        </w:rPr>
      </w:pPr>
      <w:r w:rsidRPr="009E5B88">
        <w:rPr>
          <w:rFonts w:ascii="Arial" w:hAnsi="Arial" w:cs="Arial"/>
          <w:b/>
          <w:sz w:val="22"/>
          <w:szCs w:val="22"/>
        </w:rPr>
        <w:lastRenderedPageBreak/>
        <w:t>ADDITIONAL DETAILS ON QC FINDINGS (IF NEEDED</w:t>
      </w:r>
      <w:r w:rsidRPr="00543E28">
        <w:rPr>
          <w:rFonts w:ascii="Arial" w:hAnsi="Arial" w:cs="Arial"/>
          <w:b/>
          <w:sz w:val="32"/>
          <w:szCs w:val="32"/>
        </w:rPr>
        <w:t>)</w:t>
      </w:r>
    </w:p>
    <w:p w14:paraId="586BA840" w14:textId="77777777" w:rsidR="00485C97" w:rsidRDefault="00485C97" w:rsidP="00485C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5C97" w14:paraId="62E74B38" w14:textId="77777777" w:rsidTr="00E54496">
        <w:tc>
          <w:tcPr>
            <w:tcW w:w="9350" w:type="dxa"/>
          </w:tcPr>
          <w:p w14:paraId="35227B0A" w14:textId="77777777" w:rsidR="00485C97" w:rsidRDefault="00485C97" w:rsidP="00E54496">
            <w:p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>Notes:</w:t>
            </w:r>
          </w:p>
          <w:p w14:paraId="06D6F5AB" w14:textId="77777777" w:rsidR="00485C97" w:rsidRPr="00F7722B" w:rsidRDefault="00485C97" w:rsidP="00E54496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>Clearly indicate filename, folder path, and page number, as needed, so the Publisher can easily locate</w:t>
            </w:r>
            <w:r>
              <w:rPr>
                <w:rFonts w:ascii="Arial" w:hAnsi="Arial" w:cs="Arial"/>
                <w:b/>
                <w:sz w:val="21"/>
                <w:szCs w:val="32"/>
              </w:rPr>
              <w:t xml:space="preserve"> the finding</w:t>
            </w:r>
            <w:r w:rsidRPr="00F7722B">
              <w:rPr>
                <w:rFonts w:ascii="Arial" w:hAnsi="Arial" w:cs="Arial"/>
                <w:b/>
                <w:sz w:val="21"/>
                <w:szCs w:val="32"/>
              </w:rPr>
              <w:t xml:space="preserve">. </w:t>
            </w:r>
          </w:p>
          <w:p w14:paraId="7F9B5C16" w14:textId="77777777" w:rsidR="00485C97" w:rsidRPr="00F7722B" w:rsidRDefault="00485C97" w:rsidP="00E54496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 xml:space="preserve">Only include information for files with QC findings; do not list files that need no changes. </w:t>
            </w:r>
          </w:p>
          <w:p w14:paraId="0628B653" w14:textId="77777777" w:rsidR="00485C97" w:rsidRPr="00F7722B" w:rsidRDefault="00485C97" w:rsidP="00E54496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>Include screen shots, where possible.</w:t>
            </w:r>
          </w:p>
        </w:tc>
      </w:tr>
    </w:tbl>
    <w:p w14:paraId="5E3D7E9B" w14:textId="77777777" w:rsidR="00485C97" w:rsidRDefault="00485C97" w:rsidP="00485C97">
      <w:pPr>
        <w:rPr>
          <w:rFonts w:ascii="Arial" w:hAnsi="Arial" w:cs="Arial"/>
          <w:b/>
          <w:sz w:val="21"/>
          <w:szCs w:val="32"/>
        </w:rPr>
      </w:pPr>
    </w:p>
    <w:p w14:paraId="782EE349" w14:textId="77777777" w:rsidR="00485C97" w:rsidRPr="00DF04AB" w:rsidRDefault="00485C97" w:rsidP="00485C97"/>
    <w:p w14:paraId="39D265B3" w14:textId="77777777" w:rsidR="00485C97" w:rsidRPr="00793FFD" w:rsidRDefault="00485C97" w:rsidP="00485C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1"/>
        <w:gridCol w:w="2654"/>
        <w:gridCol w:w="1795"/>
      </w:tblGrid>
      <w:tr w:rsidR="00485C97" w:rsidRPr="009E5B88" w14:paraId="757FB4D8" w14:textId="77777777" w:rsidTr="00E54496">
        <w:tc>
          <w:tcPr>
            <w:tcW w:w="4901" w:type="dxa"/>
          </w:tcPr>
          <w:p w14:paraId="5794595F" w14:textId="77777777" w:rsidR="00485C97" w:rsidRPr="009E5B88" w:rsidRDefault="00485C97" w:rsidP="00E54496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73993185"/>
            <w:r w:rsidRPr="009E5B88">
              <w:rPr>
                <w:rFonts w:ascii="Arial" w:hAnsi="Arial" w:cs="Arial"/>
                <w:sz w:val="20"/>
                <w:szCs w:val="20"/>
              </w:rPr>
              <w:t>Additional Details</w:t>
            </w:r>
          </w:p>
        </w:tc>
        <w:tc>
          <w:tcPr>
            <w:tcW w:w="2654" w:type="dxa"/>
          </w:tcPr>
          <w:p w14:paraId="71356714" w14:textId="77777777" w:rsidR="00485C97" w:rsidRPr="009E5B88" w:rsidRDefault="00485C97" w:rsidP="00E54496">
            <w:pPr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Publisher implemented</w:t>
            </w:r>
          </w:p>
        </w:tc>
        <w:tc>
          <w:tcPr>
            <w:tcW w:w="1795" w:type="dxa"/>
          </w:tcPr>
          <w:p w14:paraId="28C054BE" w14:textId="77777777" w:rsidR="00485C97" w:rsidRPr="009E5B88" w:rsidRDefault="00485C97" w:rsidP="00E54496">
            <w:pPr>
              <w:rPr>
                <w:rFonts w:ascii="Arial" w:hAnsi="Arial" w:cs="Arial"/>
                <w:sz w:val="20"/>
                <w:szCs w:val="20"/>
              </w:rPr>
            </w:pPr>
            <w:r w:rsidRPr="009E5B88">
              <w:rPr>
                <w:rFonts w:ascii="Arial" w:hAnsi="Arial" w:cs="Arial"/>
                <w:sz w:val="20"/>
                <w:szCs w:val="20"/>
              </w:rPr>
              <w:t>QC Verification</w:t>
            </w:r>
          </w:p>
        </w:tc>
      </w:tr>
      <w:tr w:rsidR="00485C97" w:rsidRPr="009E5B88" w14:paraId="3E07B29A" w14:textId="77777777" w:rsidTr="00E54496">
        <w:tc>
          <w:tcPr>
            <w:tcW w:w="4901" w:type="dxa"/>
          </w:tcPr>
          <w:p w14:paraId="3F49A8AC" w14:textId="77777777" w:rsidR="00485C97" w:rsidRPr="009E5B88" w:rsidRDefault="00485C97" w:rsidP="00E544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4" w:type="dxa"/>
          </w:tcPr>
          <w:p w14:paraId="07D89F09" w14:textId="77777777" w:rsidR="00485C97" w:rsidRPr="009E5B88" w:rsidRDefault="00485C97" w:rsidP="00E5449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1C59D9DD" w14:textId="77777777" w:rsidR="00485C97" w:rsidRPr="009E5B88" w:rsidRDefault="00485C97" w:rsidP="00E544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85B8414" w14:textId="77777777" w:rsidR="00485C97" w:rsidRPr="00156F45" w:rsidRDefault="00485C97" w:rsidP="00485C97"/>
    <w:p w14:paraId="79E6CDB3" w14:textId="77777777" w:rsidR="00485C97" w:rsidRPr="008B3C56" w:rsidRDefault="00485C97" w:rsidP="00485C97"/>
    <w:p w14:paraId="266E5573" w14:textId="77777777" w:rsidR="00485C97" w:rsidRPr="00A33BB5" w:rsidRDefault="00485C97" w:rsidP="00485C97"/>
    <w:p w14:paraId="5B0191CC" w14:textId="77777777" w:rsidR="000D1956" w:rsidRPr="00A33BB5" w:rsidRDefault="000D1956" w:rsidP="00A33BB5"/>
    <w:sectPr w:rsidR="000D1956" w:rsidRPr="00A33BB5" w:rsidSect="00DF04AB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360" w:right="1440" w:bottom="135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DC8B" w14:textId="77777777" w:rsidR="009A2377" w:rsidRDefault="009A2377">
      <w:r>
        <w:separator/>
      </w:r>
    </w:p>
  </w:endnote>
  <w:endnote w:type="continuationSeparator" w:id="0">
    <w:p w14:paraId="78A78ACF" w14:textId="77777777" w:rsidR="009A2377" w:rsidRDefault="009A2377">
      <w:r>
        <w:continuationSeparator/>
      </w:r>
    </w:p>
  </w:endnote>
  <w:endnote w:type="continuationNotice" w:id="1">
    <w:p w14:paraId="61BBF4D3" w14:textId="77777777" w:rsidR="009A2377" w:rsidRDefault="009A23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AB2787" w:rsidRPr="003B402B" w14:paraId="0EE4E28E" w14:textId="77777777" w:rsidTr="00AB2787">
      <w:trPr>
        <w:trHeight w:val="393"/>
      </w:trPr>
      <w:tc>
        <w:tcPr>
          <w:tcW w:w="6588" w:type="dxa"/>
        </w:tcPr>
        <w:p w14:paraId="7F460874" w14:textId="0C7B1AD8" w:rsidR="00AB2787" w:rsidRPr="00941C3B" w:rsidRDefault="00AB2787" w:rsidP="00AB278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 No.:  CS_TP_</w:t>
          </w:r>
          <w:r w:rsidR="00952D11" w:rsidRPr="00952D11">
            <w:rPr>
              <w:rFonts w:ascii="Arial" w:hAnsi="Arial" w:cs="Arial"/>
              <w:sz w:val="18"/>
              <w:szCs w:val="18"/>
            </w:rPr>
            <w:t>RA0291</w:t>
          </w:r>
          <w:r w:rsidRPr="00952D11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4812A8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3CBF3870" w14:textId="5C875178" w:rsidR="00AB2787" w:rsidRPr="00941C3B" w:rsidRDefault="00AB2787" w:rsidP="00AB278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CC246E" w:rsidRPr="0076222B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3561D7" w:rsidRPr="003B402B" w14:paraId="3640576D" w14:textId="77777777" w:rsidTr="003561D7">
      <w:tc>
        <w:tcPr>
          <w:tcW w:w="6588" w:type="dxa"/>
        </w:tcPr>
        <w:p w14:paraId="7DD40818" w14:textId="534A5314" w:rsidR="003561D7" w:rsidRPr="00941C3B" w:rsidRDefault="00AB278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E013AB">
            <w:rPr>
              <w:rFonts w:ascii="Arial" w:hAnsi="Arial" w:cs="Arial"/>
              <w:sz w:val="18"/>
              <w:szCs w:val="18"/>
            </w:rPr>
            <w:t>1</w:t>
          </w:r>
          <w:r w:rsidR="00E85EF7">
            <w:rPr>
              <w:rFonts w:ascii="Arial" w:hAnsi="Arial" w:cs="Arial"/>
              <w:sz w:val="18"/>
              <w:szCs w:val="18"/>
            </w:rPr>
            <w:t>5</w:t>
          </w:r>
          <w:r w:rsidR="004812A8">
            <w:rPr>
              <w:rFonts w:ascii="Arial" w:hAnsi="Arial" w:cs="Arial"/>
              <w:sz w:val="18"/>
              <w:szCs w:val="18"/>
            </w:rPr>
            <w:t>Dec</w:t>
          </w:r>
          <w:r w:rsidR="009E01E3">
            <w:rPr>
              <w:rFonts w:ascii="Arial" w:hAnsi="Arial" w:cs="Arial"/>
              <w:sz w:val="18"/>
              <w:szCs w:val="18"/>
            </w:rPr>
            <w:t>202</w:t>
          </w:r>
          <w:r w:rsidR="004812A8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4A478EDB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D66D1B4" w14:textId="5F5CD876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</w:t>
    </w:r>
    <w:r w:rsidRPr="00AB2787">
      <w:rPr>
        <w:rFonts w:ascii="Arial" w:hAnsi="Arial" w:cs="Arial"/>
        <w:sz w:val="16"/>
        <w:szCs w:val="16"/>
      </w:rPr>
      <w:t xml:space="preserve">© </w:t>
    </w:r>
    <w:r w:rsidR="00955C87">
      <w:rPr>
        <w:rFonts w:ascii="Arial" w:hAnsi="Arial" w:cs="Arial"/>
        <w:sz w:val="16"/>
        <w:szCs w:val="16"/>
      </w:rPr>
      <w:t xml:space="preserve">2018, </w:t>
    </w:r>
    <w:r w:rsidRPr="00AB2787">
      <w:rPr>
        <w:rFonts w:ascii="Arial" w:hAnsi="Arial" w:cs="Arial"/>
        <w:sz w:val="16"/>
        <w:szCs w:val="16"/>
      </w:rPr>
      <w:t>20</w:t>
    </w:r>
    <w:r w:rsidR="00AB2787" w:rsidRPr="00AB2787">
      <w:rPr>
        <w:rFonts w:ascii="Arial" w:hAnsi="Arial" w:cs="Arial"/>
        <w:sz w:val="16"/>
        <w:szCs w:val="16"/>
      </w:rPr>
      <w:t>1</w:t>
    </w:r>
    <w:r w:rsidR="002B0725">
      <w:rPr>
        <w:rFonts w:ascii="Arial" w:hAnsi="Arial" w:cs="Arial"/>
        <w:sz w:val="16"/>
        <w:szCs w:val="16"/>
      </w:rPr>
      <w:t>9</w:t>
    </w:r>
    <w:r w:rsidR="00E013AB">
      <w:rPr>
        <w:rFonts w:ascii="Arial" w:hAnsi="Arial" w:cs="Arial"/>
        <w:sz w:val="16"/>
        <w:szCs w:val="16"/>
      </w:rPr>
      <w:t>, 2021</w:t>
    </w:r>
    <w:r w:rsidR="004812A8">
      <w:rPr>
        <w:rFonts w:ascii="Arial" w:hAnsi="Arial" w:cs="Arial"/>
        <w:sz w:val="16"/>
        <w:szCs w:val="16"/>
      </w:rPr>
      <w:t xml:space="preserve">, 2022 </w:t>
    </w:r>
    <w:r w:rsidRPr="00AB2787">
      <w:rPr>
        <w:rFonts w:ascii="Arial" w:hAnsi="Arial" w:cs="Arial"/>
        <w:sz w:val="16"/>
        <w:szCs w:val="16"/>
      </w:rPr>
      <w:t>IQVIA</w:t>
    </w:r>
    <w:r w:rsidRPr="0073229A">
      <w:rPr>
        <w:rFonts w:ascii="Arial" w:hAnsi="Arial" w:cs="Arial"/>
        <w:sz w:val="16"/>
        <w:szCs w:val="16"/>
      </w:rPr>
      <w:t>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4072A776" w14:textId="77777777" w:rsidTr="00E54496">
      <w:tc>
        <w:tcPr>
          <w:tcW w:w="6588" w:type="dxa"/>
        </w:tcPr>
        <w:p w14:paraId="770E5798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7C43647A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3CF121B6" w14:textId="77777777" w:rsidTr="00E54496">
      <w:tc>
        <w:tcPr>
          <w:tcW w:w="6588" w:type="dxa"/>
        </w:tcPr>
        <w:p w14:paraId="098F3F8C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5785A3FE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09A7262D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6C7044C4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027183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027183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027183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027183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7ED1001A" w14:textId="77777777" w:rsidTr="00E54496">
      <w:tc>
        <w:tcPr>
          <w:tcW w:w="6588" w:type="dxa"/>
        </w:tcPr>
        <w:p w14:paraId="2A0B0ACA" w14:textId="77777777" w:rsidR="001B6B7C" w:rsidRPr="003B402B" w:rsidRDefault="001B6B7C" w:rsidP="00E54496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04A9BD54" w14:textId="77777777" w:rsidR="001B6B7C" w:rsidRPr="003B402B" w:rsidRDefault="001B6B7C" w:rsidP="00E5449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7EA01DEA" w14:textId="77777777" w:rsidTr="00E54496">
      <w:tc>
        <w:tcPr>
          <w:tcW w:w="6588" w:type="dxa"/>
        </w:tcPr>
        <w:p w14:paraId="32FDD550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4EED3F3E" w14:textId="77777777" w:rsidR="001B6B7C" w:rsidRPr="003B402B" w:rsidRDefault="001B6B7C" w:rsidP="00E5449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FA88587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5F177F0E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467E3" w14:textId="77777777" w:rsidR="009A2377" w:rsidRDefault="009A2377">
      <w:r>
        <w:separator/>
      </w:r>
    </w:p>
  </w:footnote>
  <w:footnote w:type="continuationSeparator" w:id="0">
    <w:p w14:paraId="3C9E4A6D" w14:textId="77777777" w:rsidR="009A2377" w:rsidRDefault="009A2377">
      <w:r>
        <w:continuationSeparator/>
      </w:r>
    </w:p>
  </w:footnote>
  <w:footnote w:type="continuationNotice" w:id="1">
    <w:p w14:paraId="7608D6EF" w14:textId="77777777" w:rsidR="009A2377" w:rsidRDefault="009A23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5E5FEB18" w14:textId="77777777" w:rsidTr="00E54496">
      <w:trPr>
        <w:cantSplit/>
        <w:trHeight w:val="360"/>
      </w:trPr>
      <w:tc>
        <w:tcPr>
          <w:tcW w:w="6228" w:type="dxa"/>
          <w:vAlign w:val="center"/>
        </w:tcPr>
        <w:p w14:paraId="7788B0F2" w14:textId="77777777" w:rsidR="002D41CB" w:rsidRPr="007A1272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7A1272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5EAA0D24" wp14:editId="3CC71630">
                <wp:extent cx="2314286" cy="666667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51F92727" w14:textId="77777777" w:rsidR="002D41CB" w:rsidRPr="007A1272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CC246E" w:rsidRPr="003B402B" w14:paraId="3F6702C2" w14:textId="77777777" w:rsidTr="00E54496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0CACF16" w14:textId="77777777" w:rsidR="00CC246E" w:rsidRPr="007A1272" w:rsidRDefault="00CC246E" w:rsidP="00CC246E">
          <w:pPr>
            <w:rPr>
              <w:rFonts w:ascii="Arial" w:hAnsi="Arial" w:cs="Arial"/>
              <w:sz w:val="20"/>
              <w:szCs w:val="20"/>
            </w:rPr>
          </w:pPr>
          <w:r w:rsidRPr="008B3C56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 xml:space="preserve">Publishing - </w:t>
          </w:r>
          <w:r w:rsidRPr="007A1272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Pre-publish Quality Control Checklist - Electronic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1F7750E4" w14:textId="6AC7479E" w:rsidR="00CC246E" w:rsidRPr="007A1272" w:rsidRDefault="00CC246E" w:rsidP="00CC246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7A1272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7A1272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7A1272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7A1272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7A1272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7A1272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7A1272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7A1272">
            <w:rPr>
              <w:rFonts w:ascii="Arial" w:hAnsi="Arial" w:cs="Arial"/>
              <w:sz w:val="20"/>
              <w:szCs w:val="20"/>
            </w:rPr>
            <w:fldChar w:fldCharType="begin"/>
          </w:r>
          <w:r w:rsidRPr="007A1272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7A1272">
            <w:rPr>
              <w:rFonts w:ascii="Arial" w:hAnsi="Arial" w:cs="Arial"/>
              <w:sz w:val="20"/>
              <w:szCs w:val="20"/>
            </w:rPr>
            <w:fldChar w:fldCharType="separate"/>
          </w:r>
          <w:r w:rsidR="004241C8" w:rsidRPr="004241C8">
            <w:rPr>
              <w:rFonts w:ascii="Arial" w:hAnsi="Arial" w:cs="Arial"/>
              <w:noProof/>
              <w:snapToGrid w:val="0"/>
              <w:sz w:val="20"/>
              <w:szCs w:val="20"/>
            </w:rPr>
            <w:t>11</w:t>
          </w:r>
          <w:r w:rsidRPr="007A1272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DE1B4B3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54C7DE22" w14:textId="77777777" w:rsidTr="00E54496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13C4E35" w14:textId="77777777" w:rsidR="001B6B7C" w:rsidRPr="003B402B" w:rsidRDefault="0097138F" w:rsidP="00E54496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3CAB0FCC" wp14:editId="0989CF38">
                <wp:extent cx="954410" cy="34773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1911375" w14:textId="77777777" w:rsidR="001B6B7C" w:rsidRPr="003B402B" w:rsidRDefault="001B6B7C" w:rsidP="00E54496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45A43EEE" w14:textId="77777777" w:rsidR="001B6B7C" w:rsidRPr="003B402B" w:rsidRDefault="001B6B7C" w:rsidP="00E5449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90EF89E" w14:textId="77777777" w:rsidR="001B6B7C" w:rsidRPr="003B402B" w:rsidRDefault="001B6B7C" w:rsidP="00E5449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E649C2A" w14:textId="77777777" w:rsidR="001B6B7C" w:rsidRPr="003B402B" w:rsidRDefault="001B6B7C" w:rsidP="00E54496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03525E91" w14:textId="77777777" w:rsidTr="00E54496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2A1A741" w14:textId="77777777" w:rsidR="001B6B7C" w:rsidRPr="003B402B" w:rsidRDefault="0097138F" w:rsidP="00E54496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06DF3D1D" wp14:editId="3D3823A1">
                <wp:extent cx="954410" cy="347731"/>
                <wp:effectExtent l="0" t="0" r="0" b="0"/>
                <wp:docPr id="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E9A277A" w14:textId="77777777" w:rsidR="001B6B7C" w:rsidRPr="003B402B" w:rsidRDefault="001B6B7C" w:rsidP="00E54496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AE95C5E" w14:textId="77777777" w:rsidR="001B6B7C" w:rsidRPr="003B402B" w:rsidRDefault="001B6B7C" w:rsidP="00E5449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5897550" w14:textId="77777777" w:rsidR="001B6B7C" w:rsidRPr="003B402B" w:rsidRDefault="001B6B7C" w:rsidP="00E5449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5665EDF" w14:textId="77777777" w:rsidR="001B6B7C" w:rsidRPr="003B402B" w:rsidRDefault="001B6B7C" w:rsidP="00E54496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2718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A029415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F51"/>
    <w:multiLevelType w:val="hybridMultilevel"/>
    <w:tmpl w:val="E6F6E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368"/>
    <w:multiLevelType w:val="hybridMultilevel"/>
    <w:tmpl w:val="A30C8F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70EEE"/>
    <w:multiLevelType w:val="hybridMultilevel"/>
    <w:tmpl w:val="D378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65A5B"/>
    <w:multiLevelType w:val="hybridMultilevel"/>
    <w:tmpl w:val="38C6931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66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F3234E0"/>
    <w:multiLevelType w:val="hybridMultilevel"/>
    <w:tmpl w:val="5ADE605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2C5F22"/>
    <w:multiLevelType w:val="hybridMultilevel"/>
    <w:tmpl w:val="D7CEA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B3ED1"/>
    <w:multiLevelType w:val="hybridMultilevel"/>
    <w:tmpl w:val="27CE9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CF49C4"/>
    <w:multiLevelType w:val="hybridMultilevel"/>
    <w:tmpl w:val="6F7AF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71122"/>
    <w:multiLevelType w:val="hybridMultilevel"/>
    <w:tmpl w:val="01600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7D5A02"/>
    <w:multiLevelType w:val="hybridMultilevel"/>
    <w:tmpl w:val="829C1F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025570"/>
    <w:multiLevelType w:val="hybridMultilevel"/>
    <w:tmpl w:val="F6DCF9E6"/>
    <w:lvl w:ilvl="0" w:tplc="08090003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2" w15:restartNumberingAfterBreak="0">
    <w:nsid w:val="203E322F"/>
    <w:multiLevelType w:val="singleLevel"/>
    <w:tmpl w:val="95C068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13778FF"/>
    <w:multiLevelType w:val="hybridMultilevel"/>
    <w:tmpl w:val="4642C31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F5929"/>
    <w:multiLevelType w:val="hybridMultilevel"/>
    <w:tmpl w:val="99640C1C"/>
    <w:lvl w:ilvl="0" w:tplc="08090003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6" w15:restartNumberingAfterBreak="0">
    <w:nsid w:val="26635289"/>
    <w:multiLevelType w:val="hybridMultilevel"/>
    <w:tmpl w:val="5792CD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8E39FA"/>
    <w:multiLevelType w:val="hybridMultilevel"/>
    <w:tmpl w:val="2D94F22C"/>
    <w:lvl w:ilvl="0" w:tplc="0AD883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F5D6C"/>
    <w:multiLevelType w:val="hybridMultilevel"/>
    <w:tmpl w:val="89CCCE90"/>
    <w:lvl w:ilvl="0" w:tplc="08090003">
      <w:start w:val="1"/>
      <w:numFmt w:val="bullet"/>
      <w:lvlText w:val="o"/>
      <w:lvlJc w:val="left"/>
      <w:pPr>
        <w:ind w:left="96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9" w15:restartNumberingAfterBreak="0">
    <w:nsid w:val="2F946A9E"/>
    <w:multiLevelType w:val="hybridMultilevel"/>
    <w:tmpl w:val="DE52926E"/>
    <w:lvl w:ilvl="0" w:tplc="08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31607DA5"/>
    <w:multiLevelType w:val="hybridMultilevel"/>
    <w:tmpl w:val="C2F236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A457F3"/>
    <w:multiLevelType w:val="hybridMultilevel"/>
    <w:tmpl w:val="B5C84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3E4DDE"/>
    <w:multiLevelType w:val="singleLevel"/>
    <w:tmpl w:val="FA1E04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23" w15:restartNumberingAfterBreak="0">
    <w:nsid w:val="47C8174A"/>
    <w:multiLevelType w:val="hybridMultilevel"/>
    <w:tmpl w:val="C674C8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F6E5B"/>
    <w:multiLevelType w:val="hybridMultilevel"/>
    <w:tmpl w:val="C92673D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9087C"/>
    <w:multiLevelType w:val="hybridMultilevel"/>
    <w:tmpl w:val="78107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D5388"/>
    <w:multiLevelType w:val="hybridMultilevel"/>
    <w:tmpl w:val="87B81E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 w15:restartNumberingAfterBreak="0">
    <w:nsid w:val="54951D1D"/>
    <w:multiLevelType w:val="hybridMultilevel"/>
    <w:tmpl w:val="3EB07B1C"/>
    <w:lvl w:ilvl="0" w:tplc="08090003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29" w15:restartNumberingAfterBreak="0">
    <w:nsid w:val="64427E00"/>
    <w:multiLevelType w:val="hybridMultilevel"/>
    <w:tmpl w:val="3440EA8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1412B"/>
    <w:multiLevelType w:val="hybridMultilevel"/>
    <w:tmpl w:val="8580E3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F83713"/>
    <w:multiLevelType w:val="hybridMultilevel"/>
    <w:tmpl w:val="2E6EB576"/>
    <w:lvl w:ilvl="0" w:tplc="08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729C2635"/>
    <w:multiLevelType w:val="hybridMultilevel"/>
    <w:tmpl w:val="16E2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2D6D81"/>
    <w:multiLevelType w:val="hybridMultilevel"/>
    <w:tmpl w:val="90BA9E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3"/>
  </w:num>
  <w:num w:numId="3">
    <w:abstractNumId w:val="30"/>
  </w:num>
  <w:num w:numId="4">
    <w:abstractNumId w:val="32"/>
  </w:num>
  <w:num w:numId="5">
    <w:abstractNumId w:val="34"/>
  </w:num>
  <w:num w:numId="6">
    <w:abstractNumId w:val="7"/>
  </w:num>
  <w:num w:numId="7">
    <w:abstractNumId w:val="21"/>
  </w:num>
  <w:num w:numId="8">
    <w:abstractNumId w:val="4"/>
  </w:num>
  <w:num w:numId="9">
    <w:abstractNumId w:val="12"/>
  </w:num>
  <w:num w:numId="10">
    <w:abstractNumId w:val="20"/>
  </w:num>
  <w:num w:numId="11">
    <w:abstractNumId w:val="24"/>
  </w:num>
  <w:num w:numId="12">
    <w:abstractNumId w:val="35"/>
  </w:num>
  <w:num w:numId="13">
    <w:abstractNumId w:val="3"/>
  </w:num>
  <w:num w:numId="14">
    <w:abstractNumId w:val="29"/>
  </w:num>
  <w:num w:numId="15">
    <w:abstractNumId w:val="14"/>
  </w:num>
  <w:num w:numId="16">
    <w:abstractNumId w:val="31"/>
  </w:num>
  <w:num w:numId="17">
    <w:abstractNumId w:val="18"/>
  </w:num>
  <w:num w:numId="18">
    <w:abstractNumId w:val="33"/>
  </w:num>
  <w:num w:numId="19">
    <w:abstractNumId w:val="5"/>
  </w:num>
  <w:num w:numId="20">
    <w:abstractNumId w:val="19"/>
  </w:num>
  <w:num w:numId="21">
    <w:abstractNumId w:val="11"/>
  </w:num>
  <w:num w:numId="22">
    <w:abstractNumId w:val="28"/>
  </w:num>
  <w:num w:numId="23">
    <w:abstractNumId w:val="15"/>
  </w:num>
  <w:num w:numId="24">
    <w:abstractNumId w:val="16"/>
  </w:num>
  <w:num w:numId="25">
    <w:abstractNumId w:val="0"/>
  </w:num>
  <w:num w:numId="26">
    <w:abstractNumId w:val="9"/>
  </w:num>
  <w:num w:numId="27">
    <w:abstractNumId w:val="22"/>
  </w:num>
  <w:num w:numId="28">
    <w:abstractNumId w:val="10"/>
  </w:num>
  <w:num w:numId="29">
    <w:abstractNumId w:val="26"/>
  </w:num>
  <w:num w:numId="30">
    <w:abstractNumId w:val="25"/>
  </w:num>
  <w:num w:numId="31">
    <w:abstractNumId w:val="8"/>
  </w:num>
  <w:num w:numId="32">
    <w:abstractNumId w:val="1"/>
  </w:num>
  <w:num w:numId="33">
    <w:abstractNumId w:val="2"/>
  </w:num>
  <w:num w:numId="34">
    <w:abstractNumId w:val="23"/>
  </w:num>
  <w:num w:numId="35">
    <w:abstractNumId w:val="17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27183"/>
    <w:rsid w:val="0003032A"/>
    <w:rsid w:val="00032856"/>
    <w:rsid w:val="000341A2"/>
    <w:rsid w:val="00036190"/>
    <w:rsid w:val="0004508F"/>
    <w:rsid w:val="000454D9"/>
    <w:rsid w:val="00046D5A"/>
    <w:rsid w:val="00054DF2"/>
    <w:rsid w:val="00094E1A"/>
    <w:rsid w:val="000959B3"/>
    <w:rsid w:val="000A5562"/>
    <w:rsid w:val="000A67BA"/>
    <w:rsid w:val="000B1011"/>
    <w:rsid w:val="000B4038"/>
    <w:rsid w:val="000B4C83"/>
    <w:rsid w:val="000C0F3E"/>
    <w:rsid w:val="000C2523"/>
    <w:rsid w:val="000C46A2"/>
    <w:rsid w:val="000C6ECF"/>
    <w:rsid w:val="000D1956"/>
    <w:rsid w:val="000D2F0D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852E4"/>
    <w:rsid w:val="0018531E"/>
    <w:rsid w:val="0019433B"/>
    <w:rsid w:val="001A2567"/>
    <w:rsid w:val="001A2E28"/>
    <w:rsid w:val="001A40A6"/>
    <w:rsid w:val="001A79B2"/>
    <w:rsid w:val="001B6B7C"/>
    <w:rsid w:val="001C7F78"/>
    <w:rsid w:val="001D14F7"/>
    <w:rsid w:val="001D2894"/>
    <w:rsid w:val="001D31B1"/>
    <w:rsid w:val="001E0C3E"/>
    <w:rsid w:val="001E3D8A"/>
    <w:rsid w:val="001F5FAA"/>
    <w:rsid w:val="001F604B"/>
    <w:rsid w:val="00210497"/>
    <w:rsid w:val="00216963"/>
    <w:rsid w:val="002229C4"/>
    <w:rsid w:val="00230432"/>
    <w:rsid w:val="002339B5"/>
    <w:rsid w:val="002376F1"/>
    <w:rsid w:val="00240423"/>
    <w:rsid w:val="00241092"/>
    <w:rsid w:val="002603E7"/>
    <w:rsid w:val="00262728"/>
    <w:rsid w:val="0028191C"/>
    <w:rsid w:val="00284E26"/>
    <w:rsid w:val="00296DD7"/>
    <w:rsid w:val="00297ECE"/>
    <w:rsid w:val="002A055E"/>
    <w:rsid w:val="002B0725"/>
    <w:rsid w:val="002B2EC4"/>
    <w:rsid w:val="002B5FCE"/>
    <w:rsid w:val="002C419F"/>
    <w:rsid w:val="002D41CB"/>
    <w:rsid w:val="002D47C8"/>
    <w:rsid w:val="002E5969"/>
    <w:rsid w:val="00312E6E"/>
    <w:rsid w:val="00314E21"/>
    <w:rsid w:val="003217B7"/>
    <w:rsid w:val="00324B0B"/>
    <w:rsid w:val="00326452"/>
    <w:rsid w:val="003434C2"/>
    <w:rsid w:val="00343599"/>
    <w:rsid w:val="00344460"/>
    <w:rsid w:val="003561D7"/>
    <w:rsid w:val="00361C9B"/>
    <w:rsid w:val="00376C65"/>
    <w:rsid w:val="00390AB8"/>
    <w:rsid w:val="00396AC8"/>
    <w:rsid w:val="00397047"/>
    <w:rsid w:val="003A10F2"/>
    <w:rsid w:val="003B402B"/>
    <w:rsid w:val="003C2626"/>
    <w:rsid w:val="003D2089"/>
    <w:rsid w:val="003D5EED"/>
    <w:rsid w:val="003E4D1B"/>
    <w:rsid w:val="00404734"/>
    <w:rsid w:val="004151AD"/>
    <w:rsid w:val="004209CD"/>
    <w:rsid w:val="004241C8"/>
    <w:rsid w:val="00424FD3"/>
    <w:rsid w:val="004468B9"/>
    <w:rsid w:val="00467B64"/>
    <w:rsid w:val="0047239C"/>
    <w:rsid w:val="00480D54"/>
    <w:rsid w:val="004812A8"/>
    <w:rsid w:val="00481F18"/>
    <w:rsid w:val="00485C97"/>
    <w:rsid w:val="0049446B"/>
    <w:rsid w:val="00497B71"/>
    <w:rsid w:val="004B04A1"/>
    <w:rsid w:val="004B082E"/>
    <w:rsid w:val="004B276B"/>
    <w:rsid w:val="004D3982"/>
    <w:rsid w:val="004F43AA"/>
    <w:rsid w:val="005008FE"/>
    <w:rsid w:val="00511B13"/>
    <w:rsid w:val="00537FD9"/>
    <w:rsid w:val="00547D3A"/>
    <w:rsid w:val="00555D20"/>
    <w:rsid w:val="00561363"/>
    <w:rsid w:val="0056235A"/>
    <w:rsid w:val="00570090"/>
    <w:rsid w:val="005823CB"/>
    <w:rsid w:val="005A0DF4"/>
    <w:rsid w:val="005A1EA6"/>
    <w:rsid w:val="005B0D8A"/>
    <w:rsid w:val="005B50A5"/>
    <w:rsid w:val="005B5DBF"/>
    <w:rsid w:val="005C4673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A67CE"/>
    <w:rsid w:val="006B047F"/>
    <w:rsid w:val="006C070C"/>
    <w:rsid w:val="006D67E6"/>
    <w:rsid w:val="006E4C36"/>
    <w:rsid w:val="006E7D7D"/>
    <w:rsid w:val="006F1807"/>
    <w:rsid w:val="006F60D0"/>
    <w:rsid w:val="0070237C"/>
    <w:rsid w:val="00705CBD"/>
    <w:rsid w:val="00717958"/>
    <w:rsid w:val="00720414"/>
    <w:rsid w:val="00720946"/>
    <w:rsid w:val="00721902"/>
    <w:rsid w:val="0073229A"/>
    <w:rsid w:val="00735B0D"/>
    <w:rsid w:val="00765215"/>
    <w:rsid w:val="00767FCF"/>
    <w:rsid w:val="00776C11"/>
    <w:rsid w:val="007A1272"/>
    <w:rsid w:val="007A22D1"/>
    <w:rsid w:val="007A5363"/>
    <w:rsid w:val="007B3D3E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60A59"/>
    <w:rsid w:val="00872723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E732B"/>
    <w:rsid w:val="0090223C"/>
    <w:rsid w:val="00905135"/>
    <w:rsid w:val="00907562"/>
    <w:rsid w:val="0091504A"/>
    <w:rsid w:val="009244C4"/>
    <w:rsid w:val="0092776C"/>
    <w:rsid w:val="00931E3F"/>
    <w:rsid w:val="009377B5"/>
    <w:rsid w:val="00941C3B"/>
    <w:rsid w:val="00952D11"/>
    <w:rsid w:val="00955C87"/>
    <w:rsid w:val="0095736E"/>
    <w:rsid w:val="00961F5E"/>
    <w:rsid w:val="0097138F"/>
    <w:rsid w:val="00983DD8"/>
    <w:rsid w:val="00984950"/>
    <w:rsid w:val="00991FF2"/>
    <w:rsid w:val="0099575E"/>
    <w:rsid w:val="009A2377"/>
    <w:rsid w:val="009B69D6"/>
    <w:rsid w:val="009D3F8B"/>
    <w:rsid w:val="009E01E3"/>
    <w:rsid w:val="009E78E2"/>
    <w:rsid w:val="009F151B"/>
    <w:rsid w:val="00A01C80"/>
    <w:rsid w:val="00A22C57"/>
    <w:rsid w:val="00A32B1C"/>
    <w:rsid w:val="00A33BB5"/>
    <w:rsid w:val="00A34FE0"/>
    <w:rsid w:val="00A3604D"/>
    <w:rsid w:val="00A36D07"/>
    <w:rsid w:val="00A37FF5"/>
    <w:rsid w:val="00A4048E"/>
    <w:rsid w:val="00A552ED"/>
    <w:rsid w:val="00A62977"/>
    <w:rsid w:val="00A93E3A"/>
    <w:rsid w:val="00AA00DB"/>
    <w:rsid w:val="00AA322A"/>
    <w:rsid w:val="00AB06CF"/>
    <w:rsid w:val="00AB2787"/>
    <w:rsid w:val="00AB361D"/>
    <w:rsid w:val="00AB4F52"/>
    <w:rsid w:val="00AB524C"/>
    <w:rsid w:val="00AB526A"/>
    <w:rsid w:val="00AE4E14"/>
    <w:rsid w:val="00AF4EFE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6112C"/>
    <w:rsid w:val="00B71C8F"/>
    <w:rsid w:val="00B72363"/>
    <w:rsid w:val="00B737E1"/>
    <w:rsid w:val="00B74628"/>
    <w:rsid w:val="00B8158A"/>
    <w:rsid w:val="00BB26E1"/>
    <w:rsid w:val="00BC2833"/>
    <w:rsid w:val="00BC3C22"/>
    <w:rsid w:val="00BD19C4"/>
    <w:rsid w:val="00BD3962"/>
    <w:rsid w:val="00BE007D"/>
    <w:rsid w:val="00BF0D6D"/>
    <w:rsid w:val="00BF3209"/>
    <w:rsid w:val="00BF53F3"/>
    <w:rsid w:val="00C01465"/>
    <w:rsid w:val="00C10BF9"/>
    <w:rsid w:val="00C21DE9"/>
    <w:rsid w:val="00C41505"/>
    <w:rsid w:val="00C41F53"/>
    <w:rsid w:val="00C47526"/>
    <w:rsid w:val="00C676D1"/>
    <w:rsid w:val="00C90C95"/>
    <w:rsid w:val="00C92BE4"/>
    <w:rsid w:val="00C96C34"/>
    <w:rsid w:val="00C97A65"/>
    <w:rsid w:val="00C97A6C"/>
    <w:rsid w:val="00CA0C81"/>
    <w:rsid w:val="00CC246E"/>
    <w:rsid w:val="00CC79C9"/>
    <w:rsid w:val="00CE0E00"/>
    <w:rsid w:val="00CE2038"/>
    <w:rsid w:val="00CE4737"/>
    <w:rsid w:val="00CF60FD"/>
    <w:rsid w:val="00CF6867"/>
    <w:rsid w:val="00D17159"/>
    <w:rsid w:val="00D20472"/>
    <w:rsid w:val="00D23D32"/>
    <w:rsid w:val="00D34700"/>
    <w:rsid w:val="00D4034D"/>
    <w:rsid w:val="00D611CD"/>
    <w:rsid w:val="00D70339"/>
    <w:rsid w:val="00D7795D"/>
    <w:rsid w:val="00D86D47"/>
    <w:rsid w:val="00D932A6"/>
    <w:rsid w:val="00D96709"/>
    <w:rsid w:val="00DA4269"/>
    <w:rsid w:val="00DB147D"/>
    <w:rsid w:val="00DB7C9E"/>
    <w:rsid w:val="00DC5FFD"/>
    <w:rsid w:val="00DD46FE"/>
    <w:rsid w:val="00DE6F30"/>
    <w:rsid w:val="00DF04AB"/>
    <w:rsid w:val="00DF6935"/>
    <w:rsid w:val="00E013AB"/>
    <w:rsid w:val="00E065CD"/>
    <w:rsid w:val="00E11D77"/>
    <w:rsid w:val="00E27723"/>
    <w:rsid w:val="00E31539"/>
    <w:rsid w:val="00E31C12"/>
    <w:rsid w:val="00E45B70"/>
    <w:rsid w:val="00E54496"/>
    <w:rsid w:val="00E55E08"/>
    <w:rsid w:val="00E60590"/>
    <w:rsid w:val="00E62347"/>
    <w:rsid w:val="00E70F75"/>
    <w:rsid w:val="00E7447F"/>
    <w:rsid w:val="00E764D7"/>
    <w:rsid w:val="00E84AD7"/>
    <w:rsid w:val="00E85EF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37FB8"/>
    <w:rsid w:val="00F50EBF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97A27"/>
    <w:rsid w:val="00FA3B27"/>
    <w:rsid w:val="00FA6C08"/>
    <w:rsid w:val="00FA7DC7"/>
    <w:rsid w:val="00FC2102"/>
    <w:rsid w:val="00FD2C57"/>
    <w:rsid w:val="00FE2599"/>
    <w:rsid w:val="00FE6D09"/>
    <w:rsid w:val="0147C48D"/>
    <w:rsid w:val="5FBB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12866C99"/>
  <w15:docId w15:val="{8F74E320-A882-4333-840F-99EE3DBC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A33B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3BB5"/>
  </w:style>
  <w:style w:type="paragraph" w:customStyle="1" w:styleId="Default">
    <w:name w:val="Default"/>
    <w:rsid w:val="00A33BB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E0C3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C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B91A02-065B-49FF-9A60-E92AF296C8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79572D-271C-4CBF-84E1-EA840A4252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BC438D-19E7-473E-9853-A020CF918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5E36F3-640B-4849-B1AA-E1DAF64AD5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57</TotalTime>
  <Pages>11</Pages>
  <Words>2515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6</cp:revision>
  <cp:lastPrinted>2017-11-07T02:27:00Z</cp:lastPrinted>
  <dcterms:created xsi:type="dcterms:W3CDTF">2022-11-07T15:32:00Z</dcterms:created>
  <dcterms:modified xsi:type="dcterms:W3CDTF">2022-11-14T13:39:00Z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