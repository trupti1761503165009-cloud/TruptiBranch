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855BE" w14:textId="77777777" w:rsidR="0015747D" w:rsidRPr="0015747D" w:rsidRDefault="0015747D" w:rsidP="0015747D">
      <w:pPr>
        <w:spacing w:after="160" w:line="259" w:lineRule="auto"/>
        <w:jc w:val="center"/>
        <w:rPr>
          <w:rFonts w:ascii="Calibri" w:eastAsia="Calibri" w:hAnsi="Calibri"/>
          <w:b/>
          <w:bCs/>
          <w:sz w:val="32"/>
          <w:szCs w:val="32"/>
          <w:u w:val="single"/>
        </w:rPr>
      </w:pPr>
      <w:r w:rsidRPr="0015747D">
        <w:rPr>
          <w:rFonts w:ascii="Calibri" w:eastAsia="Calibri" w:hAnsi="Calibri"/>
          <w:b/>
          <w:bCs/>
          <w:sz w:val="32"/>
          <w:szCs w:val="32"/>
          <w:u w:val="single"/>
        </w:rPr>
        <w:t>IQVIA-Blanket No Change Certification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3"/>
        <w:gridCol w:w="2568"/>
        <w:gridCol w:w="3149"/>
        <w:gridCol w:w="3160"/>
      </w:tblGrid>
      <w:tr w:rsidR="0015747D" w:rsidRPr="0015747D" w14:paraId="518338C8" w14:textId="77777777" w:rsidTr="00455E4C">
        <w:trPr>
          <w:trHeight w:val="560"/>
        </w:trPr>
        <w:tc>
          <w:tcPr>
            <w:tcW w:w="253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7DCE50A2" w14:textId="77777777" w:rsidR="0015747D" w:rsidRPr="0015747D" w:rsidRDefault="0015747D" w:rsidP="0015747D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5747D">
              <w:rPr>
                <w:rFonts w:ascii="Calibri" w:eastAsia="Calibri" w:hAnsi="Calibri"/>
                <w:color w:val="000000"/>
                <w:sz w:val="22"/>
                <w:szCs w:val="22"/>
              </w:rPr>
              <w:t xml:space="preserve"> </w:t>
            </w:r>
            <w:r w:rsidRPr="0015747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Doc</w:t>
            </w:r>
          </w:p>
        </w:tc>
        <w:tc>
          <w:tcPr>
            <w:tcW w:w="1373" w:type="pct"/>
            <w:shd w:val="clear" w:color="auto" w:fill="auto"/>
            <w:noWrap/>
            <w:vAlign w:val="center"/>
            <w:hideMark/>
          </w:tcPr>
          <w:p w14:paraId="6EF8455E" w14:textId="77777777" w:rsidR="0015747D" w:rsidRPr="0015747D" w:rsidRDefault="0015747D" w:rsidP="0015747D">
            <w:pPr>
              <w:ind w:firstLineChars="100" w:firstLine="201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5747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SPL Submission Type</w:t>
            </w:r>
          </w:p>
        </w:tc>
        <w:tc>
          <w:tcPr>
            <w:tcW w:w="1684" w:type="pct"/>
            <w:shd w:val="clear" w:color="auto" w:fill="auto"/>
            <w:vAlign w:val="center"/>
            <w:hideMark/>
          </w:tcPr>
          <w:p w14:paraId="458A245B" w14:textId="77777777" w:rsidR="0015747D" w:rsidRPr="0015747D" w:rsidRDefault="0015747D" w:rsidP="0015747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90" w:type="pct"/>
            <w:shd w:val="clear" w:color="auto" w:fill="auto"/>
            <w:noWrap/>
            <w:vAlign w:val="bottom"/>
            <w:hideMark/>
          </w:tcPr>
          <w:p w14:paraId="5FA17E9D" w14:textId="77777777" w:rsidR="0015747D" w:rsidRPr="0015747D" w:rsidRDefault="0015747D" w:rsidP="001574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15747D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747D" w:rsidRPr="0015747D" w14:paraId="080EC8E5" w14:textId="77777777" w:rsidTr="00455E4C">
        <w:trPr>
          <w:trHeight w:val="300"/>
        </w:trPr>
        <w:tc>
          <w:tcPr>
            <w:tcW w:w="253" w:type="pct"/>
            <w:vMerge/>
            <w:shd w:val="clear" w:color="auto" w:fill="auto"/>
            <w:vAlign w:val="center"/>
            <w:hideMark/>
          </w:tcPr>
          <w:p w14:paraId="32263224" w14:textId="77777777" w:rsidR="0015747D" w:rsidRPr="0015747D" w:rsidRDefault="0015747D" w:rsidP="0015747D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73" w:type="pct"/>
            <w:shd w:val="clear" w:color="auto" w:fill="auto"/>
            <w:noWrap/>
            <w:vAlign w:val="center"/>
            <w:hideMark/>
          </w:tcPr>
          <w:p w14:paraId="7E5E4E9D" w14:textId="77777777" w:rsidR="0015747D" w:rsidRPr="0015747D" w:rsidRDefault="0015747D" w:rsidP="0015747D">
            <w:pPr>
              <w:ind w:firstLineChars="100" w:firstLine="201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5747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SPL Revision Date</w:t>
            </w:r>
          </w:p>
        </w:tc>
        <w:tc>
          <w:tcPr>
            <w:tcW w:w="1684" w:type="pct"/>
            <w:shd w:val="clear" w:color="auto" w:fill="auto"/>
            <w:vAlign w:val="center"/>
            <w:hideMark/>
          </w:tcPr>
          <w:p w14:paraId="02FADE71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690" w:type="pct"/>
            <w:shd w:val="clear" w:color="auto" w:fill="auto"/>
            <w:noWrap/>
            <w:vAlign w:val="bottom"/>
            <w:hideMark/>
          </w:tcPr>
          <w:p w14:paraId="6D343CD6" w14:textId="77777777" w:rsidR="0015747D" w:rsidRPr="0015747D" w:rsidRDefault="0015747D" w:rsidP="001574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15747D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747D" w:rsidRPr="0015747D" w14:paraId="0BDFB2EF" w14:textId="77777777" w:rsidTr="00455E4C">
        <w:trPr>
          <w:trHeight w:val="300"/>
        </w:trPr>
        <w:tc>
          <w:tcPr>
            <w:tcW w:w="253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3A3DBA01" w14:textId="77777777" w:rsidR="0015747D" w:rsidRPr="0015747D" w:rsidRDefault="0015747D" w:rsidP="0015747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5747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Auth. Agent</w:t>
            </w:r>
          </w:p>
        </w:tc>
        <w:tc>
          <w:tcPr>
            <w:tcW w:w="1373" w:type="pct"/>
            <w:shd w:val="clear" w:color="auto" w:fill="auto"/>
            <w:noWrap/>
            <w:hideMark/>
          </w:tcPr>
          <w:p w14:paraId="6D1596C5" w14:textId="77777777" w:rsidR="0015747D" w:rsidRPr="0015747D" w:rsidRDefault="0015747D" w:rsidP="0015747D">
            <w:pPr>
              <w:ind w:firstLineChars="100" w:firstLine="201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5747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Company Name</w:t>
            </w:r>
          </w:p>
        </w:tc>
        <w:tc>
          <w:tcPr>
            <w:tcW w:w="1684" w:type="pct"/>
            <w:shd w:val="clear" w:color="auto" w:fill="auto"/>
            <w:hideMark/>
          </w:tcPr>
          <w:p w14:paraId="7045FEAC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color w:val="333333"/>
                <w:sz w:val="20"/>
                <w:szCs w:val="20"/>
              </w:rPr>
            </w:pPr>
            <w:r w:rsidRPr="0015747D">
              <w:rPr>
                <w:rFonts w:ascii="Calibri" w:hAnsi="Calibri" w:cs="Calibri"/>
                <w:color w:val="333333"/>
                <w:sz w:val="20"/>
                <w:szCs w:val="20"/>
              </w:rPr>
              <w:t> </w:t>
            </w:r>
          </w:p>
        </w:tc>
        <w:tc>
          <w:tcPr>
            <w:tcW w:w="1690" w:type="pct"/>
            <w:shd w:val="clear" w:color="auto" w:fill="auto"/>
            <w:noWrap/>
            <w:vAlign w:val="bottom"/>
            <w:hideMark/>
          </w:tcPr>
          <w:p w14:paraId="4847F71B" w14:textId="77777777" w:rsidR="0015747D" w:rsidRPr="0015747D" w:rsidRDefault="0015747D" w:rsidP="001574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15747D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747D" w:rsidRPr="0038357E" w14:paraId="6DA95BDA" w14:textId="77777777" w:rsidTr="00455E4C">
        <w:trPr>
          <w:trHeight w:val="300"/>
        </w:trPr>
        <w:tc>
          <w:tcPr>
            <w:tcW w:w="253" w:type="pct"/>
            <w:vMerge/>
            <w:shd w:val="clear" w:color="auto" w:fill="auto"/>
            <w:vAlign w:val="center"/>
            <w:hideMark/>
          </w:tcPr>
          <w:p w14:paraId="1FE0326C" w14:textId="77777777" w:rsidR="0015747D" w:rsidRPr="0015747D" w:rsidRDefault="0015747D" w:rsidP="0015747D">
            <w:pP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373" w:type="pct"/>
            <w:shd w:val="clear" w:color="auto" w:fill="auto"/>
            <w:noWrap/>
            <w:hideMark/>
          </w:tcPr>
          <w:p w14:paraId="76FB2A87" w14:textId="77777777" w:rsidR="0015747D" w:rsidRPr="0038357E" w:rsidRDefault="0015747D" w:rsidP="0015747D">
            <w:pPr>
              <w:ind w:firstLineChars="300" w:firstLine="602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nl-BE"/>
              </w:rPr>
            </w:pPr>
            <w:r w:rsidRPr="0038357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nl-BE"/>
              </w:rPr>
              <w:t>D-U-N-S® Number</w:t>
            </w:r>
          </w:p>
        </w:tc>
        <w:tc>
          <w:tcPr>
            <w:tcW w:w="1684" w:type="pct"/>
            <w:shd w:val="clear" w:color="auto" w:fill="auto"/>
            <w:vAlign w:val="center"/>
            <w:hideMark/>
          </w:tcPr>
          <w:p w14:paraId="1C9B8052" w14:textId="77777777" w:rsidR="0015747D" w:rsidRPr="0038357E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  <w:lang w:val="nl-BE"/>
              </w:rPr>
            </w:pPr>
            <w:r w:rsidRPr="0038357E">
              <w:rPr>
                <w:rFonts w:ascii="Calibri" w:hAnsi="Calibri" w:cs="Calibri"/>
                <w:sz w:val="20"/>
                <w:szCs w:val="20"/>
                <w:lang w:val="nl-BE"/>
              </w:rPr>
              <w:t> </w:t>
            </w:r>
          </w:p>
        </w:tc>
        <w:tc>
          <w:tcPr>
            <w:tcW w:w="1690" w:type="pct"/>
            <w:shd w:val="clear" w:color="auto" w:fill="auto"/>
            <w:noWrap/>
            <w:vAlign w:val="bottom"/>
            <w:hideMark/>
          </w:tcPr>
          <w:p w14:paraId="14968642" w14:textId="77777777" w:rsidR="0015747D" w:rsidRPr="0038357E" w:rsidRDefault="0015747D" w:rsidP="0015747D">
            <w:pPr>
              <w:rPr>
                <w:rFonts w:ascii="Calibri" w:hAnsi="Calibri" w:cs="Calibri"/>
                <w:color w:val="000000"/>
                <w:sz w:val="20"/>
                <w:szCs w:val="20"/>
                <w:lang w:val="nl-BE"/>
              </w:rPr>
            </w:pPr>
            <w:r w:rsidRPr="0038357E">
              <w:rPr>
                <w:rFonts w:ascii="Calibri" w:hAnsi="Calibri" w:cs="Calibri"/>
                <w:color w:val="000000"/>
                <w:sz w:val="20"/>
                <w:szCs w:val="20"/>
                <w:lang w:val="nl-BE"/>
              </w:rPr>
              <w:t> </w:t>
            </w:r>
          </w:p>
        </w:tc>
      </w:tr>
      <w:tr w:rsidR="0015747D" w:rsidRPr="0015747D" w14:paraId="6DA6E69F" w14:textId="77777777" w:rsidTr="00455E4C">
        <w:trPr>
          <w:trHeight w:val="290"/>
        </w:trPr>
        <w:tc>
          <w:tcPr>
            <w:tcW w:w="253" w:type="pct"/>
            <w:vMerge/>
            <w:shd w:val="clear" w:color="auto" w:fill="auto"/>
            <w:vAlign w:val="center"/>
            <w:hideMark/>
          </w:tcPr>
          <w:p w14:paraId="1535BE26" w14:textId="77777777" w:rsidR="0015747D" w:rsidRPr="0038357E" w:rsidRDefault="0015747D" w:rsidP="0015747D">
            <w:pP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nl-BE"/>
              </w:rPr>
            </w:pPr>
          </w:p>
        </w:tc>
        <w:tc>
          <w:tcPr>
            <w:tcW w:w="1373" w:type="pct"/>
            <w:shd w:val="clear" w:color="auto" w:fill="auto"/>
            <w:noWrap/>
            <w:hideMark/>
          </w:tcPr>
          <w:p w14:paraId="49CC6656" w14:textId="77777777" w:rsidR="0015747D" w:rsidRPr="0015747D" w:rsidRDefault="0015747D" w:rsidP="0015747D">
            <w:pPr>
              <w:ind w:firstLineChars="100" w:firstLine="201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5747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Contact Name</w:t>
            </w:r>
          </w:p>
        </w:tc>
        <w:tc>
          <w:tcPr>
            <w:tcW w:w="1684" w:type="pct"/>
            <w:shd w:val="clear" w:color="auto" w:fill="auto"/>
            <w:vAlign w:val="center"/>
            <w:hideMark/>
          </w:tcPr>
          <w:p w14:paraId="417EC35D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690" w:type="pct"/>
            <w:shd w:val="clear" w:color="auto" w:fill="auto"/>
            <w:noWrap/>
            <w:vAlign w:val="bottom"/>
            <w:hideMark/>
          </w:tcPr>
          <w:p w14:paraId="3719A39F" w14:textId="77777777" w:rsidR="0015747D" w:rsidRPr="0015747D" w:rsidRDefault="0015747D" w:rsidP="001574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15747D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747D" w:rsidRPr="0015747D" w14:paraId="11800E41" w14:textId="77777777" w:rsidTr="00455E4C">
        <w:trPr>
          <w:trHeight w:val="290"/>
        </w:trPr>
        <w:tc>
          <w:tcPr>
            <w:tcW w:w="253" w:type="pct"/>
            <w:vMerge/>
            <w:shd w:val="clear" w:color="auto" w:fill="auto"/>
            <w:vAlign w:val="center"/>
            <w:hideMark/>
          </w:tcPr>
          <w:p w14:paraId="36EA5620" w14:textId="77777777" w:rsidR="0015747D" w:rsidRPr="0015747D" w:rsidRDefault="0015747D" w:rsidP="0015747D">
            <w:pP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373" w:type="pct"/>
            <w:shd w:val="clear" w:color="auto" w:fill="auto"/>
            <w:noWrap/>
            <w:hideMark/>
          </w:tcPr>
          <w:p w14:paraId="56F6E6E9" w14:textId="77777777" w:rsidR="0015747D" w:rsidRPr="0015747D" w:rsidRDefault="0015747D" w:rsidP="0015747D">
            <w:pPr>
              <w:ind w:firstLineChars="300" w:firstLine="602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5747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Phone</w:t>
            </w:r>
          </w:p>
        </w:tc>
        <w:tc>
          <w:tcPr>
            <w:tcW w:w="1684" w:type="pct"/>
            <w:shd w:val="clear" w:color="auto" w:fill="auto"/>
            <w:hideMark/>
          </w:tcPr>
          <w:p w14:paraId="590557F4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690" w:type="pct"/>
            <w:shd w:val="clear" w:color="auto" w:fill="auto"/>
            <w:noWrap/>
            <w:vAlign w:val="bottom"/>
            <w:hideMark/>
          </w:tcPr>
          <w:p w14:paraId="3D0C0747" w14:textId="77777777" w:rsidR="0015747D" w:rsidRPr="0015747D" w:rsidRDefault="0015747D" w:rsidP="001574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15747D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747D" w:rsidRPr="0015747D" w14:paraId="4D4C9BF7" w14:textId="77777777" w:rsidTr="00455E4C">
        <w:trPr>
          <w:trHeight w:val="300"/>
        </w:trPr>
        <w:tc>
          <w:tcPr>
            <w:tcW w:w="253" w:type="pct"/>
            <w:vMerge/>
            <w:shd w:val="clear" w:color="auto" w:fill="auto"/>
            <w:vAlign w:val="center"/>
            <w:hideMark/>
          </w:tcPr>
          <w:p w14:paraId="78AF96D2" w14:textId="77777777" w:rsidR="0015747D" w:rsidRPr="0015747D" w:rsidRDefault="0015747D" w:rsidP="0015747D">
            <w:pP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373" w:type="pct"/>
            <w:shd w:val="clear" w:color="auto" w:fill="auto"/>
            <w:noWrap/>
            <w:hideMark/>
          </w:tcPr>
          <w:p w14:paraId="0339F3DF" w14:textId="77777777" w:rsidR="0015747D" w:rsidRPr="0015747D" w:rsidRDefault="0015747D" w:rsidP="0015747D">
            <w:pPr>
              <w:ind w:firstLineChars="300" w:firstLine="602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5747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1684" w:type="pct"/>
            <w:shd w:val="clear" w:color="auto" w:fill="auto"/>
            <w:vAlign w:val="bottom"/>
            <w:hideMark/>
          </w:tcPr>
          <w:p w14:paraId="614D75F8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690" w:type="pct"/>
            <w:shd w:val="clear" w:color="auto" w:fill="auto"/>
            <w:noWrap/>
            <w:vAlign w:val="bottom"/>
            <w:hideMark/>
          </w:tcPr>
          <w:p w14:paraId="73B3A1A1" w14:textId="77777777" w:rsidR="0015747D" w:rsidRPr="0015747D" w:rsidRDefault="0015747D" w:rsidP="001574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15747D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747D" w:rsidRPr="0015747D" w14:paraId="4F35EB05" w14:textId="77777777" w:rsidTr="00455E4C">
        <w:trPr>
          <w:trHeight w:val="320"/>
        </w:trPr>
        <w:tc>
          <w:tcPr>
            <w:tcW w:w="253" w:type="pct"/>
            <w:shd w:val="clear" w:color="auto" w:fill="auto"/>
            <w:noWrap/>
            <w:textDirection w:val="btLr"/>
            <w:vAlign w:val="center"/>
            <w:hideMark/>
          </w:tcPr>
          <w:p w14:paraId="0F0843F3" w14:textId="77777777" w:rsidR="0015747D" w:rsidRPr="0015747D" w:rsidRDefault="0015747D" w:rsidP="0015747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15747D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1373" w:type="pct"/>
            <w:shd w:val="clear" w:color="auto" w:fill="auto"/>
            <w:noWrap/>
            <w:vAlign w:val="bottom"/>
            <w:hideMark/>
          </w:tcPr>
          <w:p w14:paraId="4B23865C" w14:textId="77777777" w:rsidR="0015747D" w:rsidRPr="0015747D" w:rsidRDefault="0015747D" w:rsidP="0015747D">
            <w:pPr>
              <w:rPr>
                <w:rFonts w:ascii="Calibri" w:hAnsi="Calibri" w:cs="Calibri"/>
                <w:color w:val="FFFFFF"/>
                <w:sz w:val="20"/>
                <w:szCs w:val="20"/>
              </w:rPr>
            </w:pPr>
            <w:r w:rsidRPr="0015747D">
              <w:rPr>
                <w:rFonts w:ascii="Calibri" w:hAnsi="Calibri" w:cs="Calibri"/>
                <w:color w:val="FFFFFF"/>
                <w:sz w:val="20"/>
                <w:szCs w:val="20"/>
              </w:rPr>
              <w:t> </w:t>
            </w:r>
          </w:p>
        </w:tc>
        <w:tc>
          <w:tcPr>
            <w:tcW w:w="1684" w:type="pct"/>
            <w:shd w:val="clear" w:color="auto" w:fill="auto"/>
            <w:noWrap/>
            <w:vAlign w:val="bottom"/>
            <w:hideMark/>
          </w:tcPr>
          <w:p w14:paraId="2CE66365" w14:textId="77777777" w:rsidR="0015747D" w:rsidRPr="0015747D" w:rsidRDefault="0015747D" w:rsidP="0015747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5747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Establishment 1</w:t>
            </w:r>
          </w:p>
        </w:tc>
        <w:tc>
          <w:tcPr>
            <w:tcW w:w="1690" w:type="pct"/>
            <w:shd w:val="clear" w:color="auto" w:fill="auto"/>
            <w:noWrap/>
            <w:vAlign w:val="bottom"/>
            <w:hideMark/>
          </w:tcPr>
          <w:p w14:paraId="1D7FE9B8" w14:textId="77777777" w:rsidR="0015747D" w:rsidRPr="0015747D" w:rsidRDefault="0015747D" w:rsidP="0015747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5747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Establishment 2</w:t>
            </w:r>
          </w:p>
        </w:tc>
      </w:tr>
      <w:tr w:rsidR="0015747D" w:rsidRPr="0015747D" w14:paraId="6D39FC4A" w14:textId="77777777" w:rsidTr="00455E4C">
        <w:trPr>
          <w:trHeight w:val="300"/>
        </w:trPr>
        <w:tc>
          <w:tcPr>
            <w:tcW w:w="253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6285FAFA" w14:textId="77777777" w:rsidR="0015747D" w:rsidRPr="0015747D" w:rsidRDefault="0015747D" w:rsidP="0015747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15747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Establishment and NDC Product Code(s)</w:t>
            </w:r>
          </w:p>
        </w:tc>
        <w:tc>
          <w:tcPr>
            <w:tcW w:w="1373" w:type="pct"/>
            <w:shd w:val="clear" w:color="auto" w:fill="auto"/>
            <w:noWrap/>
            <w:hideMark/>
          </w:tcPr>
          <w:p w14:paraId="48FA32B2" w14:textId="77777777" w:rsidR="0015747D" w:rsidRPr="0015747D" w:rsidRDefault="0015747D" w:rsidP="0015747D">
            <w:pPr>
              <w:ind w:firstLineChars="100" w:firstLine="201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5747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Company Name</w:t>
            </w:r>
          </w:p>
        </w:tc>
        <w:tc>
          <w:tcPr>
            <w:tcW w:w="1684" w:type="pct"/>
            <w:shd w:val="clear" w:color="auto" w:fill="auto"/>
            <w:vAlign w:val="center"/>
            <w:hideMark/>
          </w:tcPr>
          <w:p w14:paraId="4177A364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690" w:type="pct"/>
            <w:shd w:val="clear" w:color="auto" w:fill="auto"/>
            <w:vAlign w:val="center"/>
            <w:hideMark/>
          </w:tcPr>
          <w:p w14:paraId="25C40D2B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5747D" w:rsidRPr="0038357E" w14:paraId="454E91A6" w14:textId="77777777" w:rsidTr="00455E4C">
        <w:trPr>
          <w:trHeight w:val="300"/>
        </w:trPr>
        <w:tc>
          <w:tcPr>
            <w:tcW w:w="253" w:type="pct"/>
            <w:vMerge/>
            <w:shd w:val="clear" w:color="auto" w:fill="auto"/>
            <w:vAlign w:val="center"/>
            <w:hideMark/>
          </w:tcPr>
          <w:p w14:paraId="6490A2A2" w14:textId="77777777" w:rsidR="0015747D" w:rsidRPr="0015747D" w:rsidRDefault="0015747D" w:rsidP="0015747D">
            <w:pP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373" w:type="pct"/>
            <w:shd w:val="clear" w:color="auto" w:fill="auto"/>
            <w:noWrap/>
            <w:hideMark/>
          </w:tcPr>
          <w:p w14:paraId="1BBC1584" w14:textId="77777777" w:rsidR="0015747D" w:rsidRPr="0038357E" w:rsidRDefault="0015747D" w:rsidP="0015747D">
            <w:pPr>
              <w:ind w:firstLineChars="300" w:firstLine="602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nl-BE"/>
              </w:rPr>
            </w:pPr>
            <w:r w:rsidRPr="0038357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nl-BE"/>
              </w:rPr>
              <w:t>D-U-N-S® Number</w:t>
            </w:r>
          </w:p>
        </w:tc>
        <w:tc>
          <w:tcPr>
            <w:tcW w:w="1684" w:type="pct"/>
            <w:shd w:val="clear" w:color="auto" w:fill="auto"/>
            <w:vAlign w:val="center"/>
            <w:hideMark/>
          </w:tcPr>
          <w:p w14:paraId="19923BAD" w14:textId="77777777" w:rsidR="0015747D" w:rsidRPr="0038357E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  <w:lang w:val="nl-BE"/>
              </w:rPr>
            </w:pPr>
            <w:r w:rsidRPr="0038357E">
              <w:rPr>
                <w:rFonts w:ascii="Calibri" w:hAnsi="Calibri" w:cs="Calibri"/>
                <w:sz w:val="20"/>
                <w:szCs w:val="20"/>
                <w:lang w:val="nl-BE"/>
              </w:rPr>
              <w:t> </w:t>
            </w:r>
          </w:p>
        </w:tc>
        <w:tc>
          <w:tcPr>
            <w:tcW w:w="1690" w:type="pct"/>
            <w:shd w:val="clear" w:color="auto" w:fill="auto"/>
            <w:vAlign w:val="center"/>
            <w:hideMark/>
          </w:tcPr>
          <w:p w14:paraId="1A0823B5" w14:textId="77777777" w:rsidR="0015747D" w:rsidRPr="0038357E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  <w:lang w:val="nl-BE"/>
              </w:rPr>
            </w:pPr>
            <w:r w:rsidRPr="0038357E">
              <w:rPr>
                <w:rFonts w:ascii="Calibri" w:hAnsi="Calibri" w:cs="Calibri"/>
                <w:sz w:val="20"/>
                <w:szCs w:val="20"/>
                <w:lang w:val="nl-BE"/>
              </w:rPr>
              <w:t> </w:t>
            </w:r>
          </w:p>
        </w:tc>
      </w:tr>
      <w:tr w:rsidR="0015747D" w:rsidRPr="0015747D" w14:paraId="233B215E" w14:textId="77777777" w:rsidTr="00455E4C">
        <w:trPr>
          <w:trHeight w:val="290"/>
        </w:trPr>
        <w:tc>
          <w:tcPr>
            <w:tcW w:w="253" w:type="pct"/>
            <w:vMerge/>
            <w:shd w:val="clear" w:color="auto" w:fill="auto"/>
            <w:vAlign w:val="center"/>
            <w:hideMark/>
          </w:tcPr>
          <w:p w14:paraId="72365E4D" w14:textId="77777777" w:rsidR="0015747D" w:rsidRPr="0038357E" w:rsidRDefault="0015747D" w:rsidP="0015747D">
            <w:pP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nl-BE"/>
              </w:rPr>
            </w:pPr>
          </w:p>
        </w:tc>
        <w:tc>
          <w:tcPr>
            <w:tcW w:w="1373" w:type="pct"/>
            <w:shd w:val="clear" w:color="auto" w:fill="auto"/>
            <w:noWrap/>
            <w:hideMark/>
          </w:tcPr>
          <w:p w14:paraId="2ACC9760" w14:textId="77777777" w:rsidR="0015747D" w:rsidRPr="0015747D" w:rsidRDefault="0015747D" w:rsidP="0015747D">
            <w:pPr>
              <w:ind w:firstLineChars="300" w:firstLine="602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5747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NDC Product Code</w:t>
            </w:r>
          </w:p>
        </w:tc>
        <w:tc>
          <w:tcPr>
            <w:tcW w:w="1684" w:type="pct"/>
            <w:shd w:val="clear" w:color="auto" w:fill="auto"/>
            <w:vAlign w:val="center"/>
            <w:hideMark/>
          </w:tcPr>
          <w:p w14:paraId="05D80AD5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690" w:type="pct"/>
            <w:shd w:val="clear" w:color="auto" w:fill="auto"/>
            <w:vAlign w:val="center"/>
            <w:hideMark/>
          </w:tcPr>
          <w:p w14:paraId="4C242F65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5747D" w:rsidRPr="0015747D" w14:paraId="3FF369A5" w14:textId="77777777" w:rsidTr="00455E4C">
        <w:trPr>
          <w:trHeight w:val="290"/>
        </w:trPr>
        <w:tc>
          <w:tcPr>
            <w:tcW w:w="253" w:type="pct"/>
            <w:vMerge/>
            <w:shd w:val="clear" w:color="auto" w:fill="auto"/>
            <w:vAlign w:val="center"/>
            <w:hideMark/>
          </w:tcPr>
          <w:p w14:paraId="2E7BC74D" w14:textId="77777777" w:rsidR="0015747D" w:rsidRPr="0015747D" w:rsidRDefault="0015747D" w:rsidP="0015747D">
            <w:pP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373" w:type="pct"/>
            <w:shd w:val="clear" w:color="auto" w:fill="auto"/>
            <w:noWrap/>
            <w:hideMark/>
          </w:tcPr>
          <w:p w14:paraId="5D9998A2" w14:textId="77777777" w:rsidR="0015747D" w:rsidRPr="0015747D" w:rsidRDefault="0015747D" w:rsidP="0015747D">
            <w:pPr>
              <w:ind w:firstLineChars="300" w:firstLine="602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5747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NDC Product Code</w:t>
            </w:r>
          </w:p>
        </w:tc>
        <w:tc>
          <w:tcPr>
            <w:tcW w:w="1684" w:type="pct"/>
            <w:shd w:val="clear" w:color="auto" w:fill="auto"/>
            <w:vAlign w:val="center"/>
            <w:hideMark/>
          </w:tcPr>
          <w:p w14:paraId="68815983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690" w:type="pct"/>
            <w:shd w:val="clear" w:color="auto" w:fill="auto"/>
            <w:vAlign w:val="center"/>
            <w:hideMark/>
          </w:tcPr>
          <w:p w14:paraId="4553EE8D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5747D" w:rsidRPr="0015747D" w14:paraId="1EA45503" w14:textId="77777777" w:rsidTr="00455E4C">
        <w:trPr>
          <w:trHeight w:val="290"/>
        </w:trPr>
        <w:tc>
          <w:tcPr>
            <w:tcW w:w="253" w:type="pct"/>
            <w:vMerge/>
            <w:shd w:val="clear" w:color="auto" w:fill="auto"/>
            <w:vAlign w:val="center"/>
            <w:hideMark/>
          </w:tcPr>
          <w:p w14:paraId="7828B149" w14:textId="77777777" w:rsidR="0015747D" w:rsidRPr="0015747D" w:rsidRDefault="0015747D" w:rsidP="0015747D">
            <w:pP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373" w:type="pct"/>
            <w:shd w:val="clear" w:color="auto" w:fill="auto"/>
            <w:noWrap/>
            <w:hideMark/>
          </w:tcPr>
          <w:p w14:paraId="4C262F43" w14:textId="77777777" w:rsidR="0015747D" w:rsidRPr="0015747D" w:rsidRDefault="0015747D" w:rsidP="0015747D">
            <w:pPr>
              <w:ind w:firstLineChars="300" w:firstLine="602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5747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NDC Product Code</w:t>
            </w:r>
          </w:p>
        </w:tc>
        <w:tc>
          <w:tcPr>
            <w:tcW w:w="1684" w:type="pct"/>
            <w:shd w:val="clear" w:color="auto" w:fill="auto"/>
            <w:vAlign w:val="center"/>
            <w:hideMark/>
          </w:tcPr>
          <w:p w14:paraId="6FEFECFC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690" w:type="pct"/>
            <w:shd w:val="clear" w:color="auto" w:fill="auto"/>
            <w:vAlign w:val="center"/>
            <w:hideMark/>
          </w:tcPr>
          <w:p w14:paraId="626382F8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5747D" w:rsidRPr="0015747D" w14:paraId="3B5F4E87" w14:textId="77777777" w:rsidTr="00455E4C">
        <w:trPr>
          <w:trHeight w:val="290"/>
        </w:trPr>
        <w:tc>
          <w:tcPr>
            <w:tcW w:w="253" w:type="pct"/>
            <w:vMerge/>
            <w:shd w:val="clear" w:color="auto" w:fill="auto"/>
            <w:vAlign w:val="center"/>
            <w:hideMark/>
          </w:tcPr>
          <w:p w14:paraId="215E23AA" w14:textId="77777777" w:rsidR="0015747D" w:rsidRPr="0015747D" w:rsidRDefault="0015747D" w:rsidP="0015747D">
            <w:pP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373" w:type="pct"/>
            <w:shd w:val="clear" w:color="auto" w:fill="auto"/>
            <w:noWrap/>
            <w:hideMark/>
          </w:tcPr>
          <w:p w14:paraId="338B06DA" w14:textId="77777777" w:rsidR="0015747D" w:rsidRPr="0015747D" w:rsidRDefault="0015747D" w:rsidP="0015747D">
            <w:pPr>
              <w:ind w:firstLineChars="300" w:firstLine="602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5747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NDC Product Code</w:t>
            </w:r>
          </w:p>
        </w:tc>
        <w:tc>
          <w:tcPr>
            <w:tcW w:w="1684" w:type="pct"/>
            <w:shd w:val="clear" w:color="auto" w:fill="auto"/>
            <w:vAlign w:val="center"/>
            <w:hideMark/>
          </w:tcPr>
          <w:p w14:paraId="7792A7B8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690" w:type="pct"/>
            <w:shd w:val="clear" w:color="auto" w:fill="auto"/>
            <w:vAlign w:val="center"/>
            <w:hideMark/>
          </w:tcPr>
          <w:p w14:paraId="50392578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5747D" w:rsidRPr="0015747D" w14:paraId="65DFE7A9" w14:textId="77777777" w:rsidTr="00455E4C">
        <w:trPr>
          <w:trHeight w:val="290"/>
        </w:trPr>
        <w:tc>
          <w:tcPr>
            <w:tcW w:w="253" w:type="pct"/>
            <w:vMerge/>
            <w:shd w:val="clear" w:color="auto" w:fill="auto"/>
            <w:vAlign w:val="center"/>
            <w:hideMark/>
          </w:tcPr>
          <w:p w14:paraId="52545407" w14:textId="77777777" w:rsidR="0015747D" w:rsidRPr="0015747D" w:rsidRDefault="0015747D" w:rsidP="0015747D">
            <w:pP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373" w:type="pct"/>
            <w:shd w:val="clear" w:color="auto" w:fill="auto"/>
            <w:noWrap/>
            <w:hideMark/>
          </w:tcPr>
          <w:p w14:paraId="08287939" w14:textId="77777777" w:rsidR="0015747D" w:rsidRPr="0015747D" w:rsidRDefault="0015747D" w:rsidP="0015747D">
            <w:pPr>
              <w:ind w:firstLineChars="300" w:firstLine="602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5747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NDC Product Code</w:t>
            </w:r>
          </w:p>
        </w:tc>
        <w:tc>
          <w:tcPr>
            <w:tcW w:w="1684" w:type="pct"/>
            <w:shd w:val="clear" w:color="auto" w:fill="auto"/>
            <w:vAlign w:val="center"/>
            <w:hideMark/>
          </w:tcPr>
          <w:p w14:paraId="13BF29AB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690" w:type="pct"/>
            <w:shd w:val="clear" w:color="auto" w:fill="auto"/>
            <w:vAlign w:val="center"/>
            <w:hideMark/>
          </w:tcPr>
          <w:p w14:paraId="27AE542C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5747D" w:rsidRPr="0015747D" w14:paraId="5B241807" w14:textId="77777777" w:rsidTr="00455E4C">
        <w:trPr>
          <w:trHeight w:val="290"/>
        </w:trPr>
        <w:tc>
          <w:tcPr>
            <w:tcW w:w="253" w:type="pct"/>
            <w:vMerge/>
            <w:shd w:val="clear" w:color="auto" w:fill="auto"/>
            <w:vAlign w:val="center"/>
            <w:hideMark/>
          </w:tcPr>
          <w:p w14:paraId="59C729C4" w14:textId="77777777" w:rsidR="0015747D" w:rsidRPr="0015747D" w:rsidRDefault="0015747D" w:rsidP="0015747D">
            <w:pP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373" w:type="pct"/>
            <w:shd w:val="clear" w:color="auto" w:fill="auto"/>
            <w:noWrap/>
            <w:hideMark/>
          </w:tcPr>
          <w:p w14:paraId="489A2935" w14:textId="77777777" w:rsidR="0015747D" w:rsidRPr="0015747D" w:rsidRDefault="0015747D" w:rsidP="0015747D">
            <w:pPr>
              <w:ind w:firstLineChars="300" w:firstLine="602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5747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NDC Product Code</w:t>
            </w:r>
          </w:p>
        </w:tc>
        <w:tc>
          <w:tcPr>
            <w:tcW w:w="1684" w:type="pct"/>
            <w:shd w:val="clear" w:color="auto" w:fill="auto"/>
            <w:vAlign w:val="center"/>
            <w:hideMark/>
          </w:tcPr>
          <w:p w14:paraId="5D2BAA66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690" w:type="pct"/>
            <w:shd w:val="clear" w:color="auto" w:fill="auto"/>
            <w:vAlign w:val="center"/>
            <w:hideMark/>
          </w:tcPr>
          <w:p w14:paraId="6F34E438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5747D" w:rsidRPr="0015747D" w14:paraId="1BD688BD" w14:textId="77777777" w:rsidTr="00455E4C">
        <w:trPr>
          <w:trHeight w:val="290"/>
        </w:trPr>
        <w:tc>
          <w:tcPr>
            <w:tcW w:w="253" w:type="pct"/>
            <w:vMerge/>
            <w:shd w:val="clear" w:color="auto" w:fill="auto"/>
            <w:vAlign w:val="center"/>
            <w:hideMark/>
          </w:tcPr>
          <w:p w14:paraId="12BA9CBD" w14:textId="77777777" w:rsidR="0015747D" w:rsidRPr="0015747D" w:rsidRDefault="0015747D" w:rsidP="0015747D">
            <w:pP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373" w:type="pct"/>
            <w:shd w:val="clear" w:color="auto" w:fill="auto"/>
            <w:noWrap/>
            <w:hideMark/>
          </w:tcPr>
          <w:p w14:paraId="1C1BAA1F" w14:textId="77777777" w:rsidR="0015747D" w:rsidRPr="0015747D" w:rsidRDefault="0015747D" w:rsidP="0015747D">
            <w:pPr>
              <w:ind w:firstLineChars="300" w:firstLine="602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5747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NDC Product Code</w:t>
            </w:r>
          </w:p>
        </w:tc>
        <w:tc>
          <w:tcPr>
            <w:tcW w:w="1684" w:type="pct"/>
            <w:shd w:val="clear" w:color="auto" w:fill="auto"/>
            <w:vAlign w:val="center"/>
            <w:hideMark/>
          </w:tcPr>
          <w:p w14:paraId="6C5A2839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690" w:type="pct"/>
            <w:shd w:val="clear" w:color="auto" w:fill="auto"/>
            <w:vAlign w:val="center"/>
            <w:hideMark/>
          </w:tcPr>
          <w:p w14:paraId="59C5FF0D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5747D" w:rsidRPr="0015747D" w14:paraId="06E6CDF6" w14:textId="77777777" w:rsidTr="00455E4C">
        <w:trPr>
          <w:trHeight w:val="290"/>
        </w:trPr>
        <w:tc>
          <w:tcPr>
            <w:tcW w:w="253" w:type="pct"/>
            <w:vMerge/>
            <w:shd w:val="clear" w:color="auto" w:fill="auto"/>
            <w:vAlign w:val="center"/>
            <w:hideMark/>
          </w:tcPr>
          <w:p w14:paraId="10488D89" w14:textId="77777777" w:rsidR="0015747D" w:rsidRPr="0015747D" w:rsidRDefault="0015747D" w:rsidP="0015747D">
            <w:pP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373" w:type="pct"/>
            <w:shd w:val="clear" w:color="auto" w:fill="auto"/>
            <w:noWrap/>
            <w:hideMark/>
          </w:tcPr>
          <w:p w14:paraId="4A6A7033" w14:textId="77777777" w:rsidR="0015747D" w:rsidRPr="0015747D" w:rsidRDefault="0015747D" w:rsidP="0015747D">
            <w:pPr>
              <w:ind w:firstLineChars="300" w:firstLine="602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5747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NDC Product Code</w:t>
            </w:r>
          </w:p>
        </w:tc>
        <w:tc>
          <w:tcPr>
            <w:tcW w:w="1684" w:type="pct"/>
            <w:shd w:val="clear" w:color="auto" w:fill="auto"/>
            <w:vAlign w:val="center"/>
            <w:hideMark/>
          </w:tcPr>
          <w:p w14:paraId="705F2D8A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690" w:type="pct"/>
            <w:shd w:val="clear" w:color="auto" w:fill="auto"/>
            <w:vAlign w:val="center"/>
            <w:hideMark/>
          </w:tcPr>
          <w:p w14:paraId="0E62FF3F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5747D" w:rsidRPr="0015747D" w14:paraId="3CC7D1DF" w14:textId="77777777" w:rsidTr="00455E4C">
        <w:trPr>
          <w:trHeight w:val="290"/>
        </w:trPr>
        <w:tc>
          <w:tcPr>
            <w:tcW w:w="253" w:type="pct"/>
            <w:vMerge/>
            <w:shd w:val="clear" w:color="auto" w:fill="auto"/>
            <w:vAlign w:val="center"/>
            <w:hideMark/>
          </w:tcPr>
          <w:p w14:paraId="5F780113" w14:textId="77777777" w:rsidR="0015747D" w:rsidRPr="0015747D" w:rsidRDefault="0015747D" w:rsidP="0015747D">
            <w:pP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373" w:type="pct"/>
            <w:shd w:val="clear" w:color="auto" w:fill="auto"/>
            <w:noWrap/>
            <w:hideMark/>
          </w:tcPr>
          <w:p w14:paraId="19CE2446" w14:textId="77777777" w:rsidR="0015747D" w:rsidRPr="0015747D" w:rsidRDefault="0015747D" w:rsidP="0015747D">
            <w:pPr>
              <w:ind w:firstLineChars="300" w:firstLine="602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5747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NDC Product Code</w:t>
            </w:r>
          </w:p>
        </w:tc>
        <w:tc>
          <w:tcPr>
            <w:tcW w:w="1684" w:type="pct"/>
            <w:shd w:val="clear" w:color="auto" w:fill="auto"/>
            <w:vAlign w:val="center"/>
            <w:hideMark/>
          </w:tcPr>
          <w:p w14:paraId="14525A43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690" w:type="pct"/>
            <w:shd w:val="clear" w:color="auto" w:fill="auto"/>
            <w:vAlign w:val="center"/>
            <w:hideMark/>
          </w:tcPr>
          <w:p w14:paraId="365D8519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5747D" w:rsidRPr="0015747D" w14:paraId="1467069A" w14:textId="77777777" w:rsidTr="00455E4C">
        <w:trPr>
          <w:trHeight w:val="290"/>
        </w:trPr>
        <w:tc>
          <w:tcPr>
            <w:tcW w:w="253" w:type="pct"/>
            <w:vMerge/>
            <w:shd w:val="clear" w:color="auto" w:fill="auto"/>
            <w:vAlign w:val="center"/>
            <w:hideMark/>
          </w:tcPr>
          <w:p w14:paraId="58CB1DEB" w14:textId="77777777" w:rsidR="0015747D" w:rsidRPr="0015747D" w:rsidRDefault="0015747D" w:rsidP="0015747D">
            <w:pP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373" w:type="pct"/>
            <w:shd w:val="clear" w:color="auto" w:fill="auto"/>
            <w:noWrap/>
            <w:hideMark/>
          </w:tcPr>
          <w:p w14:paraId="0347AC46" w14:textId="77777777" w:rsidR="0015747D" w:rsidRPr="0015747D" w:rsidRDefault="0015747D" w:rsidP="0015747D">
            <w:pPr>
              <w:ind w:firstLineChars="300" w:firstLine="602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5747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NDC Product Code</w:t>
            </w:r>
          </w:p>
        </w:tc>
        <w:tc>
          <w:tcPr>
            <w:tcW w:w="1684" w:type="pct"/>
            <w:shd w:val="clear" w:color="auto" w:fill="auto"/>
            <w:vAlign w:val="center"/>
            <w:hideMark/>
          </w:tcPr>
          <w:p w14:paraId="6FA89C1E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690" w:type="pct"/>
            <w:shd w:val="clear" w:color="auto" w:fill="auto"/>
            <w:vAlign w:val="center"/>
            <w:hideMark/>
          </w:tcPr>
          <w:p w14:paraId="327A2EED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5747D" w:rsidRPr="0015747D" w14:paraId="197324D9" w14:textId="77777777" w:rsidTr="00455E4C">
        <w:trPr>
          <w:trHeight w:val="290"/>
        </w:trPr>
        <w:tc>
          <w:tcPr>
            <w:tcW w:w="253" w:type="pct"/>
            <w:vMerge/>
            <w:shd w:val="clear" w:color="auto" w:fill="auto"/>
            <w:vAlign w:val="center"/>
            <w:hideMark/>
          </w:tcPr>
          <w:p w14:paraId="4F7506E1" w14:textId="77777777" w:rsidR="0015747D" w:rsidRPr="0015747D" w:rsidRDefault="0015747D" w:rsidP="0015747D">
            <w:pP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373" w:type="pct"/>
            <w:shd w:val="clear" w:color="auto" w:fill="auto"/>
            <w:noWrap/>
            <w:hideMark/>
          </w:tcPr>
          <w:p w14:paraId="5795C3C6" w14:textId="77777777" w:rsidR="0015747D" w:rsidRPr="0015747D" w:rsidRDefault="0015747D" w:rsidP="0015747D">
            <w:pPr>
              <w:ind w:firstLineChars="300" w:firstLine="602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5747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NDC Product Code</w:t>
            </w:r>
          </w:p>
        </w:tc>
        <w:tc>
          <w:tcPr>
            <w:tcW w:w="1684" w:type="pct"/>
            <w:shd w:val="clear" w:color="auto" w:fill="auto"/>
            <w:vAlign w:val="center"/>
            <w:hideMark/>
          </w:tcPr>
          <w:p w14:paraId="27845B32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690" w:type="pct"/>
            <w:shd w:val="clear" w:color="auto" w:fill="auto"/>
            <w:vAlign w:val="center"/>
            <w:hideMark/>
          </w:tcPr>
          <w:p w14:paraId="1BAB65F5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5747D" w:rsidRPr="0015747D" w14:paraId="143038F7" w14:textId="77777777" w:rsidTr="00455E4C">
        <w:trPr>
          <w:trHeight w:val="290"/>
        </w:trPr>
        <w:tc>
          <w:tcPr>
            <w:tcW w:w="253" w:type="pct"/>
            <w:vMerge/>
            <w:shd w:val="clear" w:color="auto" w:fill="auto"/>
            <w:vAlign w:val="center"/>
            <w:hideMark/>
          </w:tcPr>
          <w:p w14:paraId="71595F30" w14:textId="77777777" w:rsidR="0015747D" w:rsidRPr="0015747D" w:rsidRDefault="0015747D" w:rsidP="0015747D">
            <w:pP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373" w:type="pct"/>
            <w:shd w:val="clear" w:color="auto" w:fill="auto"/>
            <w:noWrap/>
            <w:hideMark/>
          </w:tcPr>
          <w:p w14:paraId="0CA5A3C9" w14:textId="77777777" w:rsidR="0015747D" w:rsidRPr="0015747D" w:rsidRDefault="0015747D" w:rsidP="0015747D">
            <w:pPr>
              <w:ind w:firstLineChars="300" w:firstLine="602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5747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NDC Product Code</w:t>
            </w:r>
          </w:p>
        </w:tc>
        <w:tc>
          <w:tcPr>
            <w:tcW w:w="1684" w:type="pct"/>
            <w:shd w:val="clear" w:color="auto" w:fill="auto"/>
            <w:vAlign w:val="center"/>
            <w:hideMark/>
          </w:tcPr>
          <w:p w14:paraId="4989067F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690" w:type="pct"/>
            <w:shd w:val="clear" w:color="auto" w:fill="auto"/>
            <w:vAlign w:val="center"/>
            <w:hideMark/>
          </w:tcPr>
          <w:p w14:paraId="28CB23FC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5747D" w:rsidRPr="0015747D" w14:paraId="082920FA" w14:textId="77777777" w:rsidTr="00455E4C">
        <w:trPr>
          <w:trHeight w:val="290"/>
        </w:trPr>
        <w:tc>
          <w:tcPr>
            <w:tcW w:w="253" w:type="pct"/>
            <w:vMerge/>
            <w:shd w:val="clear" w:color="auto" w:fill="auto"/>
            <w:vAlign w:val="center"/>
            <w:hideMark/>
          </w:tcPr>
          <w:p w14:paraId="19061AF9" w14:textId="77777777" w:rsidR="0015747D" w:rsidRPr="0015747D" w:rsidRDefault="0015747D" w:rsidP="0015747D">
            <w:pP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373" w:type="pct"/>
            <w:shd w:val="clear" w:color="auto" w:fill="auto"/>
            <w:noWrap/>
            <w:hideMark/>
          </w:tcPr>
          <w:p w14:paraId="1A4581A0" w14:textId="77777777" w:rsidR="0015747D" w:rsidRPr="0015747D" w:rsidRDefault="0015747D" w:rsidP="0015747D">
            <w:pPr>
              <w:ind w:firstLineChars="300" w:firstLine="602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5747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NDC Product Code</w:t>
            </w:r>
          </w:p>
        </w:tc>
        <w:tc>
          <w:tcPr>
            <w:tcW w:w="1684" w:type="pct"/>
            <w:shd w:val="clear" w:color="auto" w:fill="auto"/>
            <w:vAlign w:val="center"/>
            <w:hideMark/>
          </w:tcPr>
          <w:p w14:paraId="778A8F51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690" w:type="pct"/>
            <w:shd w:val="clear" w:color="auto" w:fill="auto"/>
            <w:vAlign w:val="center"/>
            <w:hideMark/>
          </w:tcPr>
          <w:p w14:paraId="19A91F79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5747D" w:rsidRPr="0015747D" w14:paraId="2154E31A" w14:textId="77777777" w:rsidTr="00455E4C">
        <w:trPr>
          <w:trHeight w:val="290"/>
        </w:trPr>
        <w:tc>
          <w:tcPr>
            <w:tcW w:w="253" w:type="pct"/>
            <w:vMerge/>
            <w:shd w:val="clear" w:color="auto" w:fill="auto"/>
            <w:vAlign w:val="center"/>
            <w:hideMark/>
          </w:tcPr>
          <w:p w14:paraId="2CE2DD41" w14:textId="77777777" w:rsidR="0015747D" w:rsidRPr="0015747D" w:rsidRDefault="0015747D" w:rsidP="0015747D">
            <w:pP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373" w:type="pct"/>
            <w:shd w:val="clear" w:color="auto" w:fill="auto"/>
            <w:noWrap/>
            <w:hideMark/>
          </w:tcPr>
          <w:p w14:paraId="164ED691" w14:textId="77777777" w:rsidR="0015747D" w:rsidRPr="0015747D" w:rsidRDefault="0015747D" w:rsidP="0015747D">
            <w:pPr>
              <w:ind w:firstLineChars="300" w:firstLine="602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5747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NDC Product Code</w:t>
            </w:r>
          </w:p>
        </w:tc>
        <w:tc>
          <w:tcPr>
            <w:tcW w:w="1684" w:type="pct"/>
            <w:shd w:val="clear" w:color="auto" w:fill="auto"/>
            <w:vAlign w:val="center"/>
            <w:hideMark/>
          </w:tcPr>
          <w:p w14:paraId="698A24E2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690" w:type="pct"/>
            <w:shd w:val="clear" w:color="auto" w:fill="auto"/>
            <w:vAlign w:val="center"/>
            <w:hideMark/>
          </w:tcPr>
          <w:p w14:paraId="73B5D262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5747D" w:rsidRPr="0015747D" w14:paraId="07755011" w14:textId="77777777" w:rsidTr="00455E4C">
        <w:trPr>
          <w:trHeight w:val="290"/>
        </w:trPr>
        <w:tc>
          <w:tcPr>
            <w:tcW w:w="253" w:type="pct"/>
            <w:vMerge/>
            <w:shd w:val="clear" w:color="auto" w:fill="auto"/>
            <w:vAlign w:val="center"/>
            <w:hideMark/>
          </w:tcPr>
          <w:p w14:paraId="50992CB1" w14:textId="77777777" w:rsidR="0015747D" w:rsidRPr="0015747D" w:rsidRDefault="0015747D" w:rsidP="0015747D">
            <w:pP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373" w:type="pct"/>
            <w:shd w:val="clear" w:color="auto" w:fill="auto"/>
            <w:noWrap/>
            <w:hideMark/>
          </w:tcPr>
          <w:p w14:paraId="1F5470BF" w14:textId="77777777" w:rsidR="0015747D" w:rsidRPr="0015747D" w:rsidRDefault="0015747D" w:rsidP="0015747D">
            <w:pPr>
              <w:ind w:firstLineChars="300" w:firstLine="602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5747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NDC Product Code</w:t>
            </w:r>
          </w:p>
        </w:tc>
        <w:tc>
          <w:tcPr>
            <w:tcW w:w="1684" w:type="pct"/>
            <w:shd w:val="clear" w:color="auto" w:fill="auto"/>
            <w:vAlign w:val="center"/>
            <w:hideMark/>
          </w:tcPr>
          <w:p w14:paraId="05761F30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690" w:type="pct"/>
            <w:shd w:val="clear" w:color="auto" w:fill="auto"/>
            <w:vAlign w:val="center"/>
            <w:hideMark/>
          </w:tcPr>
          <w:p w14:paraId="1F973913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5747D" w:rsidRPr="0015747D" w14:paraId="6025F177" w14:textId="77777777" w:rsidTr="00455E4C">
        <w:trPr>
          <w:trHeight w:val="290"/>
        </w:trPr>
        <w:tc>
          <w:tcPr>
            <w:tcW w:w="253" w:type="pct"/>
            <w:vMerge/>
            <w:shd w:val="clear" w:color="auto" w:fill="auto"/>
            <w:vAlign w:val="center"/>
            <w:hideMark/>
          </w:tcPr>
          <w:p w14:paraId="3A8D5E90" w14:textId="77777777" w:rsidR="0015747D" w:rsidRPr="0015747D" w:rsidRDefault="0015747D" w:rsidP="0015747D">
            <w:pP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373" w:type="pct"/>
            <w:shd w:val="clear" w:color="auto" w:fill="auto"/>
            <w:noWrap/>
            <w:hideMark/>
          </w:tcPr>
          <w:p w14:paraId="5C71919A" w14:textId="77777777" w:rsidR="0015747D" w:rsidRPr="0015747D" w:rsidRDefault="0015747D" w:rsidP="0015747D">
            <w:pPr>
              <w:ind w:firstLineChars="300" w:firstLine="602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5747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NDC Product Code</w:t>
            </w:r>
          </w:p>
        </w:tc>
        <w:tc>
          <w:tcPr>
            <w:tcW w:w="1684" w:type="pct"/>
            <w:shd w:val="clear" w:color="auto" w:fill="auto"/>
            <w:vAlign w:val="center"/>
            <w:hideMark/>
          </w:tcPr>
          <w:p w14:paraId="0BEBB23E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690" w:type="pct"/>
            <w:shd w:val="clear" w:color="auto" w:fill="auto"/>
            <w:vAlign w:val="center"/>
            <w:hideMark/>
          </w:tcPr>
          <w:p w14:paraId="6C219A36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5747D" w:rsidRPr="0015747D" w14:paraId="71F40290" w14:textId="77777777" w:rsidTr="00455E4C">
        <w:trPr>
          <w:trHeight w:val="290"/>
        </w:trPr>
        <w:tc>
          <w:tcPr>
            <w:tcW w:w="253" w:type="pct"/>
            <w:vMerge/>
            <w:shd w:val="clear" w:color="auto" w:fill="auto"/>
            <w:vAlign w:val="center"/>
            <w:hideMark/>
          </w:tcPr>
          <w:p w14:paraId="2AAD5925" w14:textId="77777777" w:rsidR="0015747D" w:rsidRPr="0015747D" w:rsidRDefault="0015747D" w:rsidP="0015747D">
            <w:pP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373" w:type="pct"/>
            <w:shd w:val="clear" w:color="auto" w:fill="auto"/>
            <w:noWrap/>
            <w:hideMark/>
          </w:tcPr>
          <w:p w14:paraId="57419E08" w14:textId="77777777" w:rsidR="0015747D" w:rsidRPr="0015747D" w:rsidRDefault="0015747D" w:rsidP="0015747D">
            <w:pPr>
              <w:ind w:firstLineChars="300" w:firstLine="602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5747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NDC Product Code</w:t>
            </w:r>
          </w:p>
        </w:tc>
        <w:tc>
          <w:tcPr>
            <w:tcW w:w="1684" w:type="pct"/>
            <w:shd w:val="clear" w:color="auto" w:fill="auto"/>
            <w:vAlign w:val="center"/>
            <w:hideMark/>
          </w:tcPr>
          <w:p w14:paraId="0B587E96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690" w:type="pct"/>
            <w:shd w:val="clear" w:color="auto" w:fill="auto"/>
            <w:vAlign w:val="center"/>
            <w:hideMark/>
          </w:tcPr>
          <w:p w14:paraId="5CFD06A0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5747D" w:rsidRPr="0015747D" w14:paraId="645FE267" w14:textId="77777777" w:rsidTr="00455E4C">
        <w:trPr>
          <w:trHeight w:val="290"/>
        </w:trPr>
        <w:tc>
          <w:tcPr>
            <w:tcW w:w="253" w:type="pct"/>
            <w:vMerge/>
            <w:shd w:val="clear" w:color="auto" w:fill="auto"/>
            <w:vAlign w:val="center"/>
            <w:hideMark/>
          </w:tcPr>
          <w:p w14:paraId="3913315E" w14:textId="77777777" w:rsidR="0015747D" w:rsidRPr="0015747D" w:rsidRDefault="0015747D" w:rsidP="0015747D">
            <w:pP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373" w:type="pct"/>
            <w:shd w:val="clear" w:color="auto" w:fill="auto"/>
            <w:noWrap/>
            <w:hideMark/>
          </w:tcPr>
          <w:p w14:paraId="3059C215" w14:textId="77777777" w:rsidR="0015747D" w:rsidRPr="0015747D" w:rsidRDefault="0015747D" w:rsidP="0015747D">
            <w:pPr>
              <w:ind w:firstLineChars="300" w:firstLine="602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5747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NDC Product Code</w:t>
            </w:r>
          </w:p>
        </w:tc>
        <w:tc>
          <w:tcPr>
            <w:tcW w:w="1684" w:type="pct"/>
            <w:shd w:val="clear" w:color="auto" w:fill="auto"/>
            <w:vAlign w:val="center"/>
            <w:hideMark/>
          </w:tcPr>
          <w:p w14:paraId="7E777EC9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690" w:type="pct"/>
            <w:shd w:val="clear" w:color="auto" w:fill="auto"/>
            <w:vAlign w:val="center"/>
            <w:hideMark/>
          </w:tcPr>
          <w:p w14:paraId="4947D915" w14:textId="77777777" w:rsidR="0015747D" w:rsidRPr="0015747D" w:rsidRDefault="0015747D" w:rsidP="0015747D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1574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</w:tbl>
    <w:p w14:paraId="4D7D7936" w14:textId="77777777" w:rsidR="0015747D" w:rsidRPr="0015747D" w:rsidRDefault="0015747D" w:rsidP="0015747D">
      <w:pPr>
        <w:spacing w:after="160" w:line="259" w:lineRule="auto"/>
        <w:rPr>
          <w:rFonts w:ascii="Calibri" w:eastAsia="Calibri" w:hAnsi="Calibri"/>
          <w:sz w:val="16"/>
          <w:szCs w:val="16"/>
        </w:rPr>
      </w:pPr>
      <w:r w:rsidRPr="0015747D">
        <w:rPr>
          <w:rFonts w:ascii="Calibri" w:eastAsia="Calibri" w:hAnsi="Calibri"/>
          <w:sz w:val="16"/>
          <w:szCs w:val="16"/>
        </w:rPr>
        <w:t># Do NOT submit this form to the FDA, this will result in a submission failure.</w:t>
      </w:r>
    </w:p>
    <w:p w14:paraId="619FE6C1" w14:textId="77777777" w:rsidR="0015747D" w:rsidRPr="0015747D" w:rsidRDefault="0015747D" w:rsidP="0015747D">
      <w:pPr>
        <w:spacing w:after="160" w:line="259" w:lineRule="auto"/>
        <w:rPr>
          <w:rFonts w:ascii="Calibri" w:eastAsia="Calibri" w:hAnsi="Calibri"/>
        </w:rPr>
      </w:pPr>
      <w:r w:rsidRPr="0015747D">
        <w:rPr>
          <w:rFonts w:ascii="Calibri" w:eastAsia="Calibri" w:hAnsi="Calibri"/>
        </w:rPr>
        <w:t xml:space="preserve">Requested By:- </w:t>
      </w:r>
    </w:p>
    <w:p w14:paraId="4E6467A8" w14:textId="77777777" w:rsidR="0015747D" w:rsidRPr="0015747D" w:rsidRDefault="0015747D" w:rsidP="0015747D">
      <w:pPr>
        <w:spacing w:after="160" w:line="259" w:lineRule="auto"/>
        <w:rPr>
          <w:rFonts w:ascii="Calibri" w:eastAsia="Calibri" w:hAnsi="Calibri"/>
        </w:rPr>
      </w:pPr>
      <w:r w:rsidRPr="0015747D">
        <w:rPr>
          <w:rFonts w:ascii="Calibri" w:eastAsia="Calibri" w:hAnsi="Calibri"/>
        </w:rPr>
        <w:t>Date of Request:-</w:t>
      </w:r>
    </w:p>
    <w:p w14:paraId="34ADAE3B" w14:textId="77777777" w:rsidR="00373C17" w:rsidRDefault="00373C17" w:rsidP="00DF01CB">
      <w:pPr>
        <w:rPr>
          <w:rFonts w:ascii="Arial" w:hAnsi="Arial" w:cs="Arial"/>
          <w:color w:val="548DD4" w:themeColor="text2" w:themeTint="99"/>
          <w:sz w:val="22"/>
          <w:szCs w:val="22"/>
        </w:rPr>
      </w:pPr>
    </w:p>
    <w:sectPr w:rsidR="00373C17" w:rsidSect="008C7D0A">
      <w:headerReference w:type="default" r:id="rId11"/>
      <w:footerReference w:type="default" r:id="rId12"/>
      <w:headerReference w:type="first" r:id="rId15"/>
      <w:headerReference w:type="even" r:id="rId16"/>
      <w:footerReference w:type="first" r:id="rId17"/>
      <w:footerReference w:type="even" r:id="rId18"/>
      <w:pgSz w:w="12240" w:h="15840" w:code="1"/>
      <w:pgMar w:top="1440" w:right="1440" w:bottom="1440" w:left="1440" w:header="450" w:footer="432" w:gutter="0"/>
      <w:paperSrc w:first="1" w:other="1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B7BC3" w14:textId="77777777" w:rsidR="004B37A9" w:rsidRDefault="004B37A9">
      <w:r>
        <w:separator/>
      </w:r>
    </w:p>
  </w:endnote>
  <w:endnote w:type="continuationSeparator" w:id="0">
    <w:p w14:paraId="5A6B1175" w14:textId="77777777" w:rsidR="004B37A9" w:rsidRDefault="004B3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DE837" w14:textId="77777777" w:rsidR="00B8055A" w:rsidRDefault="00B8055A" w:rsidP="00B8055A"/>
  <w:tbl>
    <w:tblPr>
      <w:tblStyle w:val="TableGrid"/>
      <w:tblW w:w="918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592"/>
    </w:tblGrid>
    <w:tr w:rsidR="008C7D0A" w:rsidRPr="00DF01CB" w14:paraId="47F3F6D5" w14:textId="77777777" w:rsidTr="00327295">
      <w:tc>
        <w:tcPr>
          <w:tcW w:w="6588" w:type="dxa"/>
        </w:tcPr>
        <w:p w14:paraId="56925E65" w14:textId="257FE446" w:rsidR="008C7D0A" w:rsidRPr="00DF01CB" w:rsidRDefault="008C7D0A" w:rsidP="00327295">
          <w:pPr>
            <w:pStyle w:val="Footer"/>
            <w:spacing w:before="120"/>
            <w:ind w:left="-100"/>
            <w:jc w:val="both"/>
            <w:rPr>
              <w:rFonts w:ascii="Arial" w:hAnsi="Arial" w:cs="Arial"/>
              <w:sz w:val="18"/>
              <w:szCs w:val="18"/>
            </w:rPr>
          </w:pPr>
          <w:r w:rsidRPr="00DF01CB">
            <w:rPr>
              <w:rStyle w:val="PageNumber"/>
              <w:rFonts w:ascii="Arial" w:hAnsi="Arial" w:cs="Arial"/>
              <w:sz w:val="18"/>
              <w:szCs w:val="18"/>
            </w:rPr>
            <w:t>Form</w:t>
          </w:r>
          <w:r w:rsidRPr="00DF01CB">
            <w:rPr>
              <w:rFonts w:ascii="Arial" w:hAnsi="Arial" w:cs="Arial"/>
              <w:sz w:val="18"/>
              <w:szCs w:val="18"/>
            </w:rPr>
            <w:t xml:space="preserve"> No: </w:t>
          </w:r>
          <w:r w:rsidR="00F3083C" w:rsidRPr="00F3083C">
            <w:rPr>
              <w:rFonts w:ascii="Arial" w:hAnsi="Arial" w:cs="Arial"/>
              <w:sz w:val="18"/>
              <w:szCs w:val="18"/>
            </w:rPr>
            <w:t>CS_FM_RA0311 Revision 1</w:t>
          </w:r>
        </w:p>
      </w:tc>
      <w:tc>
        <w:tcPr>
          <w:tcW w:w="2592" w:type="dxa"/>
        </w:tcPr>
        <w:p w14:paraId="483C2F6B" w14:textId="0345A99F" w:rsidR="008C7D0A" w:rsidRPr="00DF01CB" w:rsidRDefault="008C7D0A" w:rsidP="00327295">
          <w:pPr>
            <w:pStyle w:val="Footer"/>
            <w:tabs>
              <w:tab w:val="clear" w:pos="4320"/>
            </w:tabs>
            <w:spacing w:before="120"/>
            <w:ind w:right="-104"/>
            <w:jc w:val="right"/>
            <w:rPr>
              <w:rFonts w:ascii="Arial" w:hAnsi="Arial" w:cs="Arial"/>
              <w:sz w:val="18"/>
              <w:szCs w:val="18"/>
            </w:rPr>
          </w:pPr>
          <w:r w:rsidRPr="00DF01CB">
            <w:rPr>
              <w:rFonts w:ascii="Arial" w:hAnsi="Arial" w:cs="Arial"/>
              <w:sz w:val="18"/>
              <w:szCs w:val="18"/>
            </w:rPr>
            <w:t>Reference:  CS_WI_</w:t>
          </w:r>
          <w:r w:rsidR="00E60B2E" w:rsidRPr="00E60B2E">
            <w:rPr>
              <w:rFonts w:ascii="Arial" w:hAnsi="Arial" w:cs="Arial"/>
              <w:sz w:val="18"/>
              <w:szCs w:val="18"/>
            </w:rPr>
            <w:t>RA0307</w:t>
          </w:r>
        </w:p>
      </w:tc>
    </w:tr>
    <w:tr w:rsidR="008C7D0A" w:rsidRPr="00893ECA" w14:paraId="1461EB33" w14:textId="77777777" w:rsidTr="00327295">
      <w:tc>
        <w:tcPr>
          <w:tcW w:w="6588" w:type="dxa"/>
        </w:tcPr>
        <w:p w14:paraId="755136D9" w14:textId="23FDDDD9" w:rsidR="008C7D0A" w:rsidRPr="00893ECA" w:rsidRDefault="008C7D0A" w:rsidP="00327295">
          <w:pPr>
            <w:pStyle w:val="Footer"/>
            <w:ind w:left="-100"/>
            <w:rPr>
              <w:rFonts w:ascii="Arial" w:hAnsi="Arial" w:cs="Arial"/>
              <w:sz w:val="18"/>
              <w:szCs w:val="18"/>
            </w:rPr>
          </w:pPr>
          <w:r w:rsidRPr="00893ECA"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6703C7">
            <w:rPr>
              <w:rFonts w:ascii="Arial" w:hAnsi="Arial" w:cs="Arial"/>
              <w:sz w:val="18"/>
              <w:szCs w:val="18"/>
            </w:rPr>
            <w:t>01</w:t>
          </w:r>
          <w:r w:rsidR="008B4130">
            <w:rPr>
              <w:rFonts w:ascii="Arial" w:hAnsi="Arial" w:cs="Arial"/>
              <w:sz w:val="18"/>
              <w:szCs w:val="18"/>
            </w:rPr>
            <w:t>Mar</w:t>
          </w:r>
          <w:r w:rsidR="00153997">
            <w:rPr>
              <w:rFonts w:ascii="Arial" w:hAnsi="Arial" w:cs="Arial"/>
              <w:sz w:val="18"/>
              <w:szCs w:val="18"/>
            </w:rPr>
            <w:t>202</w:t>
          </w:r>
          <w:r w:rsidR="006703C7">
            <w:rPr>
              <w:rFonts w:ascii="Arial" w:hAnsi="Arial" w:cs="Arial"/>
              <w:sz w:val="18"/>
              <w:szCs w:val="18"/>
            </w:rPr>
            <w:t>3</w:t>
          </w:r>
        </w:p>
      </w:tc>
      <w:tc>
        <w:tcPr>
          <w:tcW w:w="2592" w:type="dxa"/>
        </w:tcPr>
        <w:p w14:paraId="47B20B22" w14:textId="77777777" w:rsidR="008C7D0A" w:rsidRPr="00893ECA" w:rsidRDefault="008C7D0A" w:rsidP="008C7D0A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0B88C0D2" w14:textId="5C9FE8DB" w:rsidR="00B8055A" w:rsidRPr="00EC321F" w:rsidRDefault="008C7D0A" w:rsidP="00B8055A">
    <w:pPr>
      <w:pStyle w:val="Footer"/>
      <w:rPr>
        <w:rFonts w:ascii="Arial" w:hAnsi="Arial" w:cs="Arial"/>
        <w:sz w:val="16"/>
        <w:szCs w:val="16"/>
      </w:rPr>
    </w:pPr>
    <w:r w:rsidRPr="00893ECA">
      <w:rPr>
        <w:rStyle w:val="PageNumber"/>
        <w:rFonts w:ascii="Arial" w:hAnsi="Arial" w:cs="Arial"/>
        <w:sz w:val="16"/>
        <w:szCs w:val="16"/>
      </w:rPr>
      <w:t xml:space="preserve">Copyright © </w:t>
    </w:r>
    <w:r w:rsidR="00573FB4">
      <w:rPr>
        <w:rStyle w:val="PageNumber"/>
        <w:rFonts w:ascii="Arial" w:hAnsi="Arial" w:cs="Arial"/>
        <w:sz w:val="16"/>
        <w:szCs w:val="16"/>
      </w:rPr>
      <w:t>2023</w:t>
    </w:r>
    <w:r w:rsidR="00C67210">
      <w:rPr>
        <w:rStyle w:val="PageNumber"/>
        <w:rFonts w:ascii="Arial" w:hAnsi="Arial" w:cs="Arial"/>
        <w:sz w:val="16"/>
        <w:szCs w:val="16"/>
      </w:rPr>
      <w:t>.</w:t>
    </w:r>
    <w:r>
      <w:rPr>
        <w:rStyle w:val="PageNumber"/>
        <w:rFonts w:ascii="Arial" w:hAnsi="Arial" w:cs="Arial"/>
        <w:sz w:val="16"/>
        <w:szCs w:val="16"/>
      </w:rPr>
      <w:t xml:space="preserve">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85C49A" w14:textId="77777777" w:rsidR="004B37A9" w:rsidRDefault="004B37A9">
      <w:r>
        <w:separator/>
      </w:r>
    </w:p>
  </w:footnote>
  <w:footnote w:type="continuationSeparator" w:id="0">
    <w:p w14:paraId="49F80189" w14:textId="77777777" w:rsidR="004B37A9" w:rsidRDefault="004B37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DF01CB" w:rsidRPr="008F0353" w14:paraId="3523232F" w14:textId="77777777" w:rsidTr="00327295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1898377F" w14:textId="77777777" w:rsidR="00DF01CB" w:rsidRDefault="008C7D0A" w:rsidP="00DF01CB">
          <w:pPr>
            <w:ind w:left="-108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</w:r>
        </w:p>
        <w:p w14:paraId="2295CA2C" w14:textId="1C3F8CE1" w:rsidR="00DF01CB" w:rsidRPr="00EC321F" w:rsidRDefault="0038357E" w:rsidP="00327295">
          <w:pPr>
            <w:ind w:left="-100"/>
            <w:rPr>
              <w:rFonts w:ascii="Arial" w:hAnsi="Arial" w:cs="Arial"/>
              <w:sz w:val="20"/>
              <w:szCs w:val="20"/>
            </w:rPr>
          </w:pPr>
          <w:r w:rsidRPr="0038357E">
            <w:rPr>
              <w:rFonts w:ascii="Arial" w:hAnsi="Arial" w:cs="Arial"/>
              <w:bCs/>
              <w:sz w:val="20"/>
              <w:szCs w:val="20"/>
            </w:rPr>
            <w:t>Blanket No Change Certification</w:t>
          </w:r>
          <w:r>
            <w:rPr>
              <w:rFonts w:ascii="Arial" w:hAnsi="Arial" w:cs="Arial"/>
              <w:bCs/>
              <w:sz w:val="20"/>
              <w:szCs w:val="20"/>
            </w:rPr>
            <w:t xml:space="preserve"> (IQVIA-</w:t>
          </w:r>
          <w:r w:rsidR="00573FB4">
            <w:rPr>
              <w:rFonts w:ascii="Arial" w:hAnsi="Arial" w:cs="Arial"/>
              <w:bCs/>
              <w:sz w:val="20"/>
              <w:szCs w:val="20"/>
            </w:rPr>
            <w:t xml:space="preserve">BNCC) 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6779B4F3" w14:textId="77777777" w:rsidR="00DF01CB" w:rsidRPr="008F0353" w:rsidRDefault="00DF01CB" w:rsidP="00DF01C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431FCC9B" w14:textId="77777777" w:rsidR="00DF01CB" w:rsidRPr="008F0353" w:rsidRDefault="00DF01CB" w:rsidP="00DF01C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35F93997" w14:textId="793BA504" w:rsidR="00DF01CB" w:rsidRPr="008F0353" w:rsidRDefault="00DF01CB" w:rsidP="00327295">
          <w:pPr>
            <w:ind w:right="-37"/>
            <w:jc w:val="right"/>
            <w:rPr>
              <w:rFonts w:ascii="Arial" w:hAnsi="Arial" w:cs="Arial"/>
              <w:sz w:val="20"/>
              <w:szCs w:val="20"/>
            </w:rPr>
          </w:pPr>
          <w:r w:rsidRPr="008F0353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8F0353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8F0353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8F0353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8C7D0A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8F0353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8F0353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775075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 w:rsidR="00775075"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SECTIONPAGES   \* MERGEFORMAT </w:instrText>
          </w:r>
          <w:r w:rsidR="00775075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 w:rsidR="003C52E8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775075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200986F0" w14:textId="77777777" w:rsidR="00DF01CB" w:rsidRDefault="00DF01CB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53680EE8"/>
    <w:multiLevelType w:val="multilevel"/>
    <w:tmpl w:val="8090B81A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09"/>
    <w:rsid w:val="00001009"/>
    <w:rsid w:val="000029A7"/>
    <w:rsid w:val="00012F33"/>
    <w:rsid w:val="000218A8"/>
    <w:rsid w:val="0003032A"/>
    <w:rsid w:val="00032856"/>
    <w:rsid w:val="000341A2"/>
    <w:rsid w:val="00036190"/>
    <w:rsid w:val="0004508F"/>
    <w:rsid w:val="00046D5A"/>
    <w:rsid w:val="00054DF2"/>
    <w:rsid w:val="0006605F"/>
    <w:rsid w:val="000712FB"/>
    <w:rsid w:val="00094E1A"/>
    <w:rsid w:val="000959B3"/>
    <w:rsid w:val="000A5562"/>
    <w:rsid w:val="000A67BA"/>
    <w:rsid w:val="000B1011"/>
    <w:rsid w:val="000C0F3E"/>
    <w:rsid w:val="000C2523"/>
    <w:rsid w:val="000C5011"/>
    <w:rsid w:val="000E72F4"/>
    <w:rsid w:val="000E7ED7"/>
    <w:rsid w:val="000F1C85"/>
    <w:rsid w:val="000F7785"/>
    <w:rsid w:val="00100228"/>
    <w:rsid w:val="00112969"/>
    <w:rsid w:val="001153CE"/>
    <w:rsid w:val="001219A4"/>
    <w:rsid w:val="001235F5"/>
    <w:rsid w:val="0013126C"/>
    <w:rsid w:val="001336F4"/>
    <w:rsid w:val="00135627"/>
    <w:rsid w:val="001402CD"/>
    <w:rsid w:val="00146581"/>
    <w:rsid w:val="00153997"/>
    <w:rsid w:val="00156F6F"/>
    <w:rsid w:val="0015747D"/>
    <w:rsid w:val="00163D28"/>
    <w:rsid w:val="0016681E"/>
    <w:rsid w:val="00172AB5"/>
    <w:rsid w:val="0018531E"/>
    <w:rsid w:val="001A0A15"/>
    <w:rsid w:val="001A130B"/>
    <w:rsid w:val="001A2567"/>
    <w:rsid w:val="001A2E28"/>
    <w:rsid w:val="001A40A6"/>
    <w:rsid w:val="001A79B2"/>
    <w:rsid w:val="001B6B7C"/>
    <w:rsid w:val="001C7F78"/>
    <w:rsid w:val="001D2894"/>
    <w:rsid w:val="001F604B"/>
    <w:rsid w:val="002049EB"/>
    <w:rsid w:val="00216963"/>
    <w:rsid w:val="00227F99"/>
    <w:rsid w:val="002339B5"/>
    <w:rsid w:val="00240423"/>
    <w:rsid w:val="002603E7"/>
    <w:rsid w:val="0028191C"/>
    <w:rsid w:val="00286F3B"/>
    <w:rsid w:val="00296DD7"/>
    <w:rsid w:val="002B2EC4"/>
    <w:rsid w:val="002D4112"/>
    <w:rsid w:val="002D47C8"/>
    <w:rsid w:val="002D4AFD"/>
    <w:rsid w:val="002E5969"/>
    <w:rsid w:val="00312E6E"/>
    <w:rsid w:val="00314E21"/>
    <w:rsid w:val="003217B7"/>
    <w:rsid w:val="0032322A"/>
    <w:rsid w:val="00324B0B"/>
    <w:rsid w:val="00326452"/>
    <w:rsid w:val="00327295"/>
    <w:rsid w:val="003434C2"/>
    <w:rsid w:val="00361C9B"/>
    <w:rsid w:val="00362230"/>
    <w:rsid w:val="00373C17"/>
    <w:rsid w:val="0038357E"/>
    <w:rsid w:val="00390AB8"/>
    <w:rsid w:val="00396AC8"/>
    <w:rsid w:val="00397047"/>
    <w:rsid w:val="003B402B"/>
    <w:rsid w:val="003C52E8"/>
    <w:rsid w:val="003C54A4"/>
    <w:rsid w:val="003E4D1B"/>
    <w:rsid w:val="003F797C"/>
    <w:rsid w:val="00404734"/>
    <w:rsid w:val="004209CD"/>
    <w:rsid w:val="00471B3B"/>
    <w:rsid w:val="0047239C"/>
    <w:rsid w:val="00480D54"/>
    <w:rsid w:val="00481F18"/>
    <w:rsid w:val="004926C2"/>
    <w:rsid w:val="004B04A1"/>
    <w:rsid w:val="004B082E"/>
    <w:rsid w:val="004B1EFD"/>
    <w:rsid w:val="004B276B"/>
    <w:rsid w:val="004B37A9"/>
    <w:rsid w:val="004D3982"/>
    <w:rsid w:val="005008FE"/>
    <w:rsid w:val="00511B13"/>
    <w:rsid w:val="00532E35"/>
    <w:rsid w:val="00537FD9"/>
    <w:rsid w:val="00544314"/>
    <w:rsid w:val="00547D3A"/>
    <w:rsid w:val="00555D20"/>
    <w:rsid w:val="00561363"/>
    <w:rsid w:val="0056235A"/>
    <w:rsid w:val="00573FB4"/>
    <w:rsid w:val="005823CB"/>
    <w:rsid w:val="005A1EA6"/>
    <w:rsid w:val="005D2C78"/>
    <w:rsid w:val="005E5079"/>
    <w:rsid w:val="005F0E0D"/>
    <w:rsid w:val="005F1CBC"/>
    <w:rsid w:val="00613C10"/>
    <w:rsid w:val="00621010"/>
    <w:rsid w:val="00626646"/>
    <w:rsid w:val="0063087F"/>
    <w:rsid w:val="00631429"/>
    <w:rsid w:val="00640A41"/>
    <w:rsid w:val="00646070"/>
    <w:rsid w:val="0066463D"/>
    <w:rsid w:val="00664855"/>
    <w:rsid w:val="006703C7"/>
    <w:rsid w:val="006745BC"/>
    <w:rsid w:val="00694BAE"/>
    <w:rsid w:val="006B047F"/>
    <w:rsid w:val="006B4702"/>
    <w:rsid w:val="006D67E6"/>
    <w:rsid w:val="006F60D0"/>
    <w:rsid w:val="00705CBD"/>
    <w:rsid w:val="00735B0D"/>
    <w:rsid w:val="00765215"/>
    <w:rsid w:val="00767FCF"/>
    <w:rsid w:val="00775075"/>
    <w:rsid w:val="00776C11"/>
    <w:rsid w:val="007A5363"/>
    <w:rsid w:val="007D1D52"/>
    <w:rsid w:val="007D46ED"/>
    <w:rsid w:val="007D4EAD"/>
    <w:rsid w:val="00813772"/>
    <w:rsid w:val="0081757B"/>
    <w:rsid w:val="00824962"/>
    <w:rsid w:val="008519EB"/>
    <w:rsid w:val="00860A59"/>
    <w:rsid w:val="00876272"/>
    <w:rsid w:val="00876887"/>
    <w:rsid w:val="00881AA9"/>
    <w:rsid w:val="00881AF8"/>
    <w:rsid w:val="008831D5"/>
    <w:rsid w:val="00891481"/>
    <w:rsid w:val="00892319"/>
    <w:rsid w:val="00893084"/>
    <w:rsid w:val="00895310"/>
    <w:rsid w:val="00896556"/>
    <w:rsid w:val="008A7622"/>
    <w:rsid w:val="008B21BC"/>
    <w:rsid w:val="008B4130"/>
    <w:rsid w:val="008C7D0A"/>
    <w:rsid w:val="008F4359"/>
    <w:rsid w:val="0090223C"/>
    <w:rsid w:val="0091504A"/>
    <w:rsid w:val="0092776C"/>
    <w:rsid w:val="00931E3F"/>
    <w:rsid w:val="009377B5"/>
    <w:rsid w:val="00941C3B"/>
    <w:rsid w:val="00984950"/>
    <w:rsid w:val="0099280D"/>
    <w:rsid w:val="0099575E"/>
    <w:rsid w:val="009E78E2"/>
    <w:rsid w:val="00A11CC7"/>
    <w:rsid w:val="00A22C57"/>
    <w:rsid w:val="00A308DE"/>
    <w:rsid w:val="00A32B1C"/>
    <w:rsid w:val="00A34FE0"/>
    <w:rsid w:val="00A3604D"/>
    <w:rsid w:val="00A36D07"/>
    <w:rsid w:val="00A62977"/>
    <w:rsid w:val="00A8665E"/>
    <w:rsid w:val="00AA00DB"/>
    <w:rsid w:val="00AA322A"/>
    <w:rsid w:val="00AB06CF"/>
    <w:rsid w:val="00AB361D"/>
    <w:rsid w:val="00AB4F52"/>
    <w:rsid w:val="00AB526A"/>
    <w:rsid w:val="00AE4E14"/>
    <w:rsid w:val="00AF4EFE"/>
    <w:rsid w:val="00B167F1"/>
    <w:rsid w:val="00B16D17"/>
    <w:rsid w:val="00B261DD"/>
    <w:rsid w:val="00B30390"/>
    <w:rsid w:val="00B30F62"/>
    <w:rsid w:val="00B3224B"/>
    <w:rsid w:val="00B32276"/>
    <w:rsid w:val="00B323D0"/>
    <w:rsid w:val="00B3294E"/>
    <w:rsid w:val="00B423DE"/>
    <w:rsid w:val="00B67A75"/>
    <w:rsid w:val="00B7164E"/>
    <w:rsid w:val="00B72363"/>
    <w:rsid w:val="00B7455A"/>
    <w:rsid w:val="00B74628"/>
    <w:rsid w:val="00B74A34"/>
    <w:rsid w:val="00B8055A"/>
    <w:rsid w:val="00B8158A"/>
    <w:rsid w:val="00BB6B12"/>
    <w:rsid w:val="00BC14DA"/>
    <w:rsid w:val="00BC3C22"/>
    <w:rsid w:val="00BD19C4"/>
    <w:rsid w:val="00BD3962"/>
    <w:rsid w:val="00BD6C31"/>
    <w:rsid w:val="00BD704A"/>
    <w:rsid w:val="00BE007D"/>
    <w:rsid w:val="00BF0D6D"/>
    <w:rsid w:val="00C01465"/>
    <w:rsid w:val="00C643BD"/>
    <w:rsid w:val="00C67210"/>
    <w:rsid w:val="00C676D1"/>
    <w:rsid w:val="00C82C11"/>
    <w:rsid w:val="00C90C95"/>
    <w:rsid w:val="00C92BE4"/>
    <w:rsid w:val="00C96C34"/>
    <w:rsid w:val="00C97A65"/>
    <w:rsid w:val="00CA0C81"/>
    <w:rsid w:val="00CA52C4"/>
    <w:rsid w:val="00CC5CB2"/>
    <w:rsid w:val="00CE76DA"/>
    <w:rsid w:val="00CF60FD"/>
    <w:rsid w:val="00D17159"/>
    <w:rsid w:val="00D176FC"/>
    <w:rsid w:val="00D23FA0"/>
    <w:rsid w:val="00D34700"/>
    <w:rsid w:val="00D41B02"/>
    <w:rsid w:val="00D56C73"/>
    <w:rsid w:val="00D7692E"/>
    <w:rsid w:val="00D7795D"/>
    <w:rsid w:val="00D932A6"/>
    <w:rsid w:val="00D94CEC"/>
    <w:rsid w:val="00D96FF8"/>
    <w:rsid w:val="00DB147D"/>
    <w:rsid w:val="00DB36FB"/>
    <w:rsid w:val="00DD0518"/>
    <w:rsid w:val="00DE6F30"/>
    <w:rsid w:val="00DF01CB"/>
    <w:rsid w:val="00E065CD"/>
    <w:rsid w:val="00E11D77"/>
    <w:rsid w:val="00E21B34"/>
    <w:rsid w:val="00E27723"/>
    <w:rsid w:val="00E31539"/>
    <w:rsid w:val="00E31C12"/>
    <w:rsid w:val="00E45B70"/>
    <w:rsid w:val="00E60590"/>
    <w:rsid w:val="00E60B2E"/>
    <w:rsid w:val="00E62347"/>
    <w:rsid w:val="00E635C3"/>
    <w:rsid w:val="00E70F75"/>
    <w:rsid w:val="00E7447F"/>
    <w:rsid w:val="00E764D7"/>
    <w:rsid w:val="00E84AD7"/>
    <w:rsid w:val="00EA4A5E"/>
    <w:rsid w:val="00EB012A"/>
    <w:rsid w:val="00EB6CD2"/>
    <w:rsid w:val="00EC2A94"/>
    <w:rsid w:val="00EC3B92"/>
    <w:rsid w:val="00EC74AD"/>
    <w:rsid w:val="00EF01E7"/>
    <w:rsid w:val="00EF191C"/>
    <w:rsid w:val="00EF549F"/>
    <w:rsid w:val="00F23DC0"/>
    <w:rsid w:val="00F3083C"/>
    <w:rsid w:val="00F53968"/>
    <w:rsid w:val="00F62E6C"/>
    <w:rsid w:val="00F6314C"/>
    <w:rsid w:val="00F70E9C"/>
    <w:rsid w:val="00F72EDA"/>
    <w:rsid w:val="00F73D41"/>
    <w:rsid w:val="00F75598"/>
    <w:rsid w:val="00F77C81"/>
    <w:rsid w:val="00F83A16"/>
    <w:rsid w:val="00F944E1"/>
    <w:rsid w:val="00F94C45"/>
    <w:rsid w:val="00FA6C08"/>
    <w:rsid w:val="00FA7DC7"/>
    <w:rsid w:val="00FC2102"/>
    <w:rsid w:val="00FC6326"/>
    <w:rsid w:val="00FC6556"/>
    <w:rsid w:val="00FD11A9"/>
    <w:rsid w:val="00FD50C2"/>
    <w:rsid w:val="00FE2599"/>
    <w:rsid w:val="00FE636C"/>
    <w:rsid w:val="00FE6D09"/>
    <w:rsid w:val="00FF1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06CB52"/>
  <w15:docId w15:val="{E31C9FCD-2745-4AC9-A77A-C42A56016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12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7A5363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F19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191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191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19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19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footer" Target="footer2.xml"/><Relationship Id="rId1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A3CA89911FC84E9067FE674EACAF30" ma:contentTypeVersion="6" ma:contentTypeDescription="Create a new document." ma:contentTypeScope="" ma:versionID="4821376becd2c870eea460622f3bd788">
  <xsd:schema xmlns:xsd="http://www.w3.org/2001/XMLSchema" xmlns:xs="http://www.w3.org/2001/XMLSchema" xmlns:p="http://schemas.microsoft.com/office/2006/metadata/properties" xmlns:ns2="6c8e4475-b9f4-48e2-9eb3-d3512d7de1c8" xmlns:ns3="ae04cde0-ddbe-4013-97e5-7a5f61c8ba39" targetNamespace="http://schemas.microsoft.com/office/2006/metadata/properties" ma:root="true" ma:fieldsID="00aeeb91c1aaad0121e3d38db13ae683" ns2:_="" ns3:_="">
    <xsd:import namespace="6c8e4475-b9f4-48e2-9eb3-d3512d7de1c8"/>
    <xsd:import namespace="ae04cde0-ddbe-4013-97e5-7a5f61c8ba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8e4475-b9f4-48e2-9eb3-d3512d7de1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04cde0-ddbe-4013-97e5-7a5f61c8ba3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809628-EEED-48AF-A9BF-FF15B9B996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112625-7990-4182-944B-ADDE220179C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13EE307-28C8-4A3B-8CC4-9809BD44130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93B4E65-2F99-4E8F-8CB2-17C4190C06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8e4475-b9f4-48e2-9eb3-d3512d7de1c8"/>
    <ds:schemaRef ds:uri="ae04cde0-ddbe-4013-97e5-7a5f61c8ba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Nov2008.dot</Template>
  <TotalTime>1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creator>Quintiles</dc:creator>
  <cp:lastModifiedBy>McMahon, Brian</cp:lastModifiedBy>
  <cp:revision>4</cp:revision>
  <cp:lastPrinted>2008-10-03T14:55:00Z</cp:lastPrinted>
  <dcterms:created xsi:type="dcterms:W3CDTF">2023-01-13T16:21:00Z</dcterms:created>
  <dcterms:modified xsi:type="dcterms:W3CDTF">2023-01-23T19:18:00Z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0x01010044A3CA89911FC84E9067FE674EACAF30</vt:lpwstr>
  </property>
</Properties>
</file>